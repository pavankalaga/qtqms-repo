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4688" behindDoc="1" locked="0" layoutInCell="1" allowOverlap="1" wp14:anchorId="380F4592" wp14:editId="3CECCB6E">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75108CA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8356A53" w14:textId="3A18A969"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 </w:t>
          </w:r>
          <w:r w:rsidR="00980DE2">
            <w:rPr>
              <w:rFonts w:ascii="Palatino Linotype" w:hAnsi="Palatino Linotype" w:cs="Times New Roman"/>
              <w:b/>
              <w:bCs/>
              <w:color w:val="000000"/>
              <w:sz w:val="40"/>
              <w:szCs w:val="40"/>
              <w:u w:val="single"/>
            </w:rPr>
            <w:t>0</w:t>
          </w:r>
          <w:r w:rsidR="00143DD3">
            <w:rPr>
              <w:rFonts w:ascii="Palatino Linotype" w:hAnsi="Palatino Linotype" w:cs="Times New Roman"/>
              <w:b/>
              <w:bCs/>
              <w:color w:val="000000"/>
              <w:sz w:val="40"/>
              <w:szCs w:val="40"/>
              <w:u w:val="single"/>
            </w:rPr>
            <w:t>12</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612E9BA6" w14:textId="37C6FAAB" w:rsidR="00911571" w:rsidRPr="006916C1" w:rsidRDefault="0041308E"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sidRPr="006916C1">
            <w:rPr>
              <w:rFonts w:ascii="Palatino Linotype" w:hAnsi="Palatino Linotype"/>
              <w:b/>
              <w:bCs/>
              <w:sz w:val="40"/>
              <w:szCs w:val="40"/>
              <w:u w:val="single"/>
            </w:rPr>
            <w:t xml:space="preserve">PROCEDURE FOR HIV </w:t>
          </w:r>
          <w:r w:rsidR="00143DD3">
            <w:rPr>
              <w:rFonts w:ascii="Palatino Linotype" w:hAnsi="Palatino Linotype"/>
              <w:b/>
              <w:bCs/>
              <w:sz w:val="40"/>
              <w:szCs w:val="40"/>
              <w:u w:val="single"/>
            </w:rPr>
            <w:t>RAPID</w:t>
          </w:r>
          <w:r w:rsidRPr="006916C1">
            <w:rPr>
              <w:rFonts w:ascii="Palatino Linotype" w:hAnsi="Palatino Linotype"/>
              <w:b/>
              <w:bCs/>
              <w:sz w:val="40"/>
              <w:szCs w:val="40"/>
              <w:u w:val="single"/>
            </w:rPr>
            <w:t xml:space="preserve"> TEST</w:t>
          </w:r>
        </w:p>
        <w:p w14:paraId="6CF39BE7" w14:textId="6D6C776C" w:rsidR="00F6115D" w:rsidRPr="006916C1" w:rsidRDefault="00CC46C3" w:rsidP="004834AA">
          <w:pPr>
            <w:pStyle w:val="TDPL-H1"/>
            <w:numPr>
              <w:ilvl w:val="0"/>
              <w:numId w:val="0"/>
            </w:numPr>
            <w:tabs>
              <w:tab w:val="clear" w:pos="1440"/>
              <w:tab w:val="left" w:pos="0"/>
            </w:tabs>
            <w:spacing w:after="0"/>
            <w:ind w:right="120"/>
            <w:jc w:val="center"/>
            <w:rPr>
              <w:szCs w:val="28"/>
            </w:rPr>
          </w:pPr>
          <w:bookmarkStart w:id="5" w:name="_Toc195282905"/>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4834AA">
              <w:pPr>
                <w:pStyle w:val="TOCHeading"/>
                <w:spacing w:before="0"/>
                <w:rPr>
                  <w:rFonts w:ascii="Palatino Linotype" w:hAnsi="Palatino Linotype"/>
                </w:rPr>
              </w:pPr>
            </w:p>
            <w:p w14:paraId="20B91D0E" w14:textId="3C9438F6" w:rsidR="006916C1"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282905" w:history="1">
                <w:r w:rsidR="006916C1" w:rsidRPr="007F4B72">
                  <w:rPr>
                    <w:rStyle w:val="Hyperlink"/>
                    <w:noProof/>
                  </w:rPr>
                  <w:t>TABLE OF CONTENTS</w:t>
                </w:r>
                <w:r w:rsidR="006916C1">
                  <w:rPr>
                    <w:noProof/>
                    <w:webHidden/>
                  </w:rPr>
                  <w:tab/>
                </w:r>
                <w:r w:rsidR="006916C1">
                  <w:rPr>
                    <w:noProof/>
                    <w:webHidden/>
                  </w:rPr>
                  <w:fldChar w:fldCharType="begin"/>
                </w:r>
                <w:r w:rsidR="006916C1">
                  <w:rPr>
                    <w:noProof/>
                    <w:webHidden/>
                  </w:rPr>
                  <w:instrText xml:space="preserve"> PAGEREF _Toc195282905 \h </w:instrText>
                </w:r>
                <w:r w:rsidR="006916C1">
                  <w:rPr>
                    <w:noProof/>
                    <w:webHidden/>
                  </w:rPr>
                </w:r>
                <w:r w:rsidR="006916C1">
                  <w:rPr>
                    <w:noProof/>
                    <w:webHidden/>
                  </w:rPr>
                  <w:fldChar w:fldCharType="separate"/>
                </w:r>
                <w:r w:rsidR="00DF005D">
                  <w:rPr>
                    <w:noProof/>
                    <w:webHidden/>
                  </w:rPr>
                  <w:t>2</w:t>
                </w:r>
                <w:r w:rsidR="006916C1">
                  <w:rPr>
                    <w:noProof/>
                    <w:webHidden/>
                  </w:rPr>
                  <w:fldChar w:fldCharType="end"/>
                </w:r>
              </w:hyperlink>
            </w:p>
            <w:p w14:paraId="789C6392" w14:textId="2048D57C" w:rsidR="006916C1" w:rsidRDefault="006916C1">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282906" w:history="1">
                <w:r w:rsidRPr="007F4B72">
                  <w:rPr>
                    <w:rStyle w:val="Hyperlink"/>
                    <w:noProof/>
                  </w:rPr>
                  <w:t>APPROVAL AUTHORITY</w:t>
                </w:r>
                <w:r>
                  <w:rPr>
                    <w:noProof/>
                    <w:webHidden/>
                  </w:rPr>
                  <w:tab/>
                </w:r>
                <w:r>
                  <w:rPr>
                    <w:noProof/>
                    <w:webHidden/>
                  </w:rPr>
                  <w:fldChar w:fldCharType="begin"/>
                </w:r>
                <w:r>
                  <w:rPr>
                    <w:noProof/>
                    <w:webHidden/>
                  </w:rPr>
                  <w:instrText xml:space="preserve"> PAGEREF _Toc195282906 \h </w:instrText>
                </w:r>
                <w:r>
                  <w:rPr>
                    <w:noProof/>
                    <w:webHidden/>
                  </w:rPr>
                </w:r>
                <w:r>
                  <w:rPr>
                    <w:noProof/>
                    <w:webHidden/>
                  </w:rPr>
                  <w:fldChar w:fldCharType="separate"/>
                </w:r>
                <w:r w:rsidR="00DF005D">
                  <w:rPr>
                    <w:noProof/>
                    <w:webHidden/>
                  </w:rPr>
                  <w:t>3</w:t>
                </w:r>
                <w:r>
                  <w:rPr>
                    <w:noProof/>
                    <w:webHidden/>
                  </w:rPr>
                  <w:fldChar w:fldCharType="end"/>
                </w:r>
              </w:hyperlink>
            </w:p>
            <w:p w14:paraId="22A4CECD" w14:textId="24C37E2A" w:rsidR="006916C1" w:rsidRDefault="006916C1">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282907" w:history="1">
                <w:r w:rsidRPr="007F4B72">
                  <w:rPr>
                    <w:rStyle w:val="Hyperlink"/>
                    <w:noProof/>
                  </w:rPr>
                  <w:t>RECORD OF AMENDMENTS</w:t>
                </w:r>
                <w:r>
                  <w:rPr>
                    <w:noProof/>
                    <w:webHidden/>
                  </w:rPr>
                  <w:tab/>
                </w:r>
                <w:r>
                  <w:rPr>
                    <w:noProof/>
                    <w:webHidden/>
                  </w:rPr>
                  <w:fldChar w:fldCharType="begin"/>
                </w:r>
                <w:r>
                  <w:rPr>
                    <w:noProof/>
                    <w:webHidden/>
                  </w:rPr>
                  <w:instrText xml:space="preserve"> PAGEREF _Toc195282907 \h </w:instrText>
                </w:r>
                <w:r>
                  <w:rPr>
                    <w:noProof/>
                    <w:webHidden/>
                  </w:rPr>
                </w:r>
                <w:r>
                  <w:rPr>
                    <w:noProof/>
                    <w:webHidden/>
                  </w:rPr>
                  <w:fldChar w:fldCharType="separate"/>
                </w:r>
                <w:r w:rsidR="00DF005D">
                  <w:rPr>
                    <w:noProof/>
                    <w:webHidden/>
                  </w:rPr>
                  <w:t>4</w:t>
                </w:r>
                <w:r>
                  <w:rPr>
                    <w:noProof/>
                    <w:webHidden/>
                  </w:rPr>
                  <w:fldChar w:fldCharType="end"/>
                </w:r>
              </w:hyperlink>
            </w:p>
            <w:p w14:paraId="279E6491" w14:textId="76752FE6" w:rsidR="006916C1" w:rsidRDefault="006916C1">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282908" w:history="1">
                <w:r w:rsidRPr="007F4B72">
                  <w:rPr>
                    <w:rStyle w:val="Hyperlink"/>
                    <w:noProof/>
                  </w:rPr>
                  <w:t>DISTRIBUTION LIST</w:t>
                </w:r>
                <w:r>
                  <w:rPr>
                    <w:noProof/>
                    <w:webHidden/>
                  </w:rPr>
                  <w:tab/>
                </w:r>
                <w:r>
                  <w:rPr>
                    <w:noProof/>
                    <w:webHidden/>
                  </w:rPr>
                  <w:fldChar w:fldCharType="begin"/>
                </w:r>
                <w:r>
                  <w:rPr>
                    <w:noProof/>
                    <w:webHidden/>
                  </w:rPr>
                  <w:instrText xml:space="preserve"> PAGEREF _Toc195282908 \h </w:instrText>
                </w:r>
                <w:r>
                  <w:rPr>
                    <w:noProof/>
                    <w:webHidden/>
                  </w:rPr>
                </w:r>
                <w:r>
                  <w:rPr>
                    <w:noProof/>
                    <w:webHidden/>
                  </w:rPr>
                  <w:fldChar w:fldCharType="separate"/>
                </w:r>
                <w:r w:rsidR="00DF005D">
                  <w:rPr>
                    <w:noProof/>
                    <w:webHidden/>
                  </w:rPr>
                  <w:t>5</w:t>
                </w:r>
                <w:r>
                  <w:rPr>
                    <w:noProof/>
                    <w:webHidden/>
                  </w:rPr>
                  <w:fldChar w:fldCharType="end"/>
                </w:r>
              </w:hyperlink>
            </w:p>
            <w:p w14:paraId="0284DD34" w14:textId="1999B656" w:rsidR="006916C1" w:rsidRDefault="006916C1">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282909" w:history="1">
                <w:r w:rsidRPr="007F4B72">
                  <w:rPr>
                    <w:rStyle w:val="Hyperlink"/>
                    <w:noProof/>
                  </w:rPr>
                  <w:t>LIST OF ABBREVIATIONS</w:t>
                </w:r>
                <w:r>
                  <w:rPr>
                    <w:noProof/>
                    <w:webHidden/>
                  </w:rPr>
                  <w:tab/>
                </w:r>
                <w:r>
                  <w:rPr>
                    <w:noProof/>
                    <w:webHidden/>
                  </w:rPr>
                  <w:fldChar w:fldCharType="begin"/>
                </w:r>
                <w:r>
                  <w:rPr>
                    <w:noProof/>
                    <w:webHidden/>
                  </w:rPr>
                  <w:instrText xml:space="preserve"> PAGEREF _Toc195282909 \h </w:instrText>
                </w:r>
                <w:r>
                  <w:rPr>
                    <w:noProof/>
                    <w:webHidden/>
                  </w:rPr>
                </w:r>
                <w:r>
                  <w:rPr>
                    <w:noProof/>
                    <w:webHidden/>
                  </w:rPr>
                  <w:fldChar w:fldCharType="separate"/>
                </w:r>
                <w:r w:rsidR="00DF005D">
                  <w:rPr>
                    <w:noProof/>
                    <w:webHidden/>
                  </w:rPr>
                  <w:t>6</w:t>
                </w:r>
                <w:r>
                  <w:rPr>
                    <w:noProof/>
                    <w:webHidden/>
                  </w:rPr>
                  <w:fldChar w:fldCharType="end"/>
                </w:r>
              </w:hyperlink>
            </w:p>
            <w:p w14:paraId="3E26D527" w14:textId="1F865FDA" w:rsidR="006916C1" w:rsidRDefault="006916C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2910" w:history="1">
                <w:r w:rsidRPr="007F4B72">
                  <w:rPr>
                    <w:rStyle w:val="Hyperlink"/>
                    <w:noProof/>
                  </w:rPr>
                  <w:t>1.</w:t>
                </w:r>
                <w:r>
                  <w:rPr>
                    <w:rFonts w:asciiTheme="minorHAnsi" w:eastAsiaTheme="minorEastAsia" w:hAnsiTheme="minorHAnsi" w:cstheme="minorBidi"/>
                    <w:noProof/>
                    <w:kern w:val="2"/>
                    <w:sz w:val="24"/>
                    <w:szCs w:val="24"/>
                    <w14:ligatures w14:val="standardContextual"/>
                  </w:rPr>
                  <w:tab/>
                </w:r>
                <w:r w:rsidRPr="007F4B72">
                  <w:rPr>
                    <w:rStyle w:val="Hyperlink"/>
                    <w:noProof/>
                  </w:rPr>
                  <w:t>Objective</w:t>
                </w:r>
                <w:r>
                  <w:rPr>
                    <w:noProof/>
                    <w:webHidden/>
                  </w:rPr>
                  <w:tab/>
                </w:r>
                <w:r>
                  <w:rPr>
                    <w:noProof/>
                    <w:webHidden/>
                  </w:rPr>
                  <w:fldChar w:fldCharType="begin"/>
                </w:r>
                <w:r>
                  <w:rPr>
                    <w:noProof/>
                    <w:webHidden/>
                  </w:rPr>
                  <w:instrText xml:space="preserve"> PAGEREF _Toc195282910 \h </w:instrText>
                </w:r>
                <w:r>
                  <w:rPr>
                    <w:noProof/>
                    <w:webHidden/>
                  </w:rPr>
                </w:r>
                <w:r>
                  <w:rPr>
                    <w:noProof/>
                    <w:webHidden/>
                  </w:rPr>
                  <w:fldChar w:fldCharType="separate"/>
                </w:r>
                <w:r w:rsidR="00DF005D">
                  <w:rPr>
                    <w:noProof/>
                    <w:webHidden/>
                  </w:rPr>
                  <w:t>7</w:t>
                </w:r>
                <w:r>
                  <w:rPr>
                    <w:noProof/>
                    <w:webHidden/>
                  </w:rPr>
                  <w:fldChar w:fldCharType="end"/>
                </w:r>
              </w:hyperlink>
            </w:p>
            <w:p w14:paraId="72CC1B06" w14:textId="10C580C8" w:rsidR="006916C1" w:rsidRDefault="006916C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2911" w:history="1">
                <w:r w:rsidRPr="007F4B72">
                  <w:rPr>
                    <w:rStyle w:val="Hyperlink"/>
                    <w:noProof/>
                  </w:rPr>
                  <w:t>2.</w:t>
                </w:r>
                <w:r>
                  <w:rPr>
                    <w:rFonts w:asciiTheme="minorHAnsi" w:eastAsiaTheme="minorEastAsia" w:hAnsiTheme="minorHAnsi" w:cstheme="minorBidi"/>
                    <w:noProof/>
                    <w:kern w:val="2"/>
                    <w:sz w:val="24"/>
                    <w:szCs w:val="24"/>
                    <w14:ligatures w14:val="standardContextual"/>
                  </w:rPr>
                  <w:tab/>
                </w:r>
                <w:r w:rsidRPr="007F4B72">
                  <w:rPr>
                    <w:rStyle w:val="Hyperlink"/>
                    <w:noProof/>
                  </w:rPr>
                  <w:t>Scope</w:t>
                </w:r>
                <w:r>
                  <w:rPr>
                    <w:noProof/>
                    <w:webHidden/>
                  </w:rPr>
                  <w:tab/>
                </w:r>
                <w:r>
                  <w:rPr>
                    <w:noProof/>
                    <w:webHidden/>
                  </w:rPr>
                  <w:fldChar w:fldCharType="begin"/>
                </w:r>
                <w:r>
                  <w:rPr>
                    <w:noProof/>
                    <w:webHidden/>
                  </w:rPr>
                  <w:instrText xml:space="preserve"> PAGEREF _Toc195282911 \h </w:instrText>
                </w:r>
                <w:r>
                  <w:rPr>
                    <w:noProof/>
                    <w:webHidden/>
                  </w:rPr>
                </w:r>
                <w:r>
                  <w:rPr>
                    <w:noProof/>
                    <w:webHidden/>
                  </w:rPr>
                  <w:fldChar w:fldCharType="separate"/>
                </w:r>
                <w:r w:rsidR="00DF005D">
                  <w:rPr>
                    <w:noProof/>
                    <w:webHidden/>
                  </w:rPr>
                  <w:t>7</w:t>
                </w:r>
                <w:r>
                  <w:rPr>
                    <w:noProof/>
                    <w:webHidden/>
                  </w:rPr>
                  <w:fldChar w:fldCharType="end"/>
                </w:r>
              </w:hyperlink>
            </w:p>
            <w:p w14:paraId="1B35AE91" w14:textId="4C71F195" w:rsidR="006916C1" w:rsidRDefault="006916C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2912" w:history="1">
                <w:r w:rsidRPr="007F4B72">
                  <w:rPr>
                    <w:rStyle w:val="Hyperlink"/>
                    <w:noProof/>
                  </w:rPr>
                  <w:t>3.</w:t>
                </w:r>
                <w:r>
                  <w:rPr>
                    <w:rFonts w:asciiTheme="minorHAnsi" w:eastAsiaTheme="minorEastAsia" w:hAnsiTheme="minorHAnsi" w:cstheme="minorBidi"/>
                    <w:noProof/>
                    <w:kern w:val="2"/>
                    <w:sz w:val="24"/>
                    <w:szCs w:val="24"/>
                    <w14:ligatures w14:val="standardContextual"/>
                  </w:rPr>
                  <w:tab/>
                </w:r>
                <w:r w:rsidRPr="007F4B72">
                  <w:rPr>
                    <w:rStyle w:val="Hyperlink"/>
                    <w:noProof/>
                  </w:rPr>
                  <w:t>Responsibilities</w:t>
                </w:r>
                <w:r>
                  <w:rPr>
                    <w:noProof/>
                    <w:webHidden/>
                  </w:rPr>
                  <w:tab/>
                </w:r>
                <w:r>
                  <w:rPr>
                    <w:noProof/>
                    <w:webHidden/>
                  </w:rPr>
                  <w:fldChar w:fldCharType="begin"/>
                </w:r>
                <w:r>
                  <w:rPr>
                    <w:noProof/>
                    <w:webHidden/>
                  </w:rPr>
                  <w:instrText xml:space="preserve"> PAGEREF _Toc195282912 \h </w:instrText>
                </w:r>
                <w:r>
                  <w:rPr>
                    <w:noProof/>
                    <w:webHidden/>
                  </w:rPr>
                </w:r>
                <w:r>
                  <w:rPr>
                    <w:noProof/>
                    <w:webHidden/>
                  </w:rPr>
                  <w:fldChar w:fldCharType="separate"/>
                </w:r>
                <w:r w:rsidR="00DF005D">
                  <w:rPr>
                    <w:noProof/>
                    <w:webHidden/>
                  </w:rPr>
                  <w:t>7</w:t>
                </w:r>
                <w:r>
                  <w:rPr>
                    <w:noProof/>
                    <w:webHidden/>
                  </w:rPr>
                  <w:fldChar w:fldCharType="end"/>
                </w:r>
              </w:hyperlink>
            </w:p>
            <w:p w14:paraId="7576AE0A" w14:textId="221A8887" w:rsidR="006916C1" w:rsidRDefault="006916C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2913" w:history="1">
                <w:r w:rsidRPr="007F4B72">
                  <w:rPr>
                    <w:rStyle w:val="Hyperlink"/>
                    <w:noProof/>
                  </w:rPr>
                  <w:t>4.</w:t>
                </w:r>
                <w:r>
                  <w:rPr>
                    <w:rFonts w:asciiTheme="minorHAnsi" w:eastAsiaTheme="minorEastAsia" w:hAnsiTheme="minorHAnsi" w:cstheme="minorBidi"/>
                    <w:noProof/>
                    <w:kern w:val="2"/>
                    <w:sz w:val="24"/>
                    <w:szCs w:val="24"/>
                    <w14:ligatures w14:val="standardContextual"/>
                  </w:rPr>
                  <w:tab/>
                </w:r>
                <w:r w:rsidRPr="007F4B72">
                  <w:rPr>
                    <w:rStyle w:val="Hyperlink"/>
                    <w:noProof/>
                  </w:rPr>
                  <w:t>Definition</w:t>
                </w:r>
                <w:r>
                  <w:rPr>
                    <w:noProof/>
                    <w:webHidden/>
                  </w:rPr>
                  <w:tab/>
                </w:r>
                <w:r>
                  <w:rPr>
                    <w:noProof/>
                    <w:webHidden/>
                  </w:rPr>
                  <w:fldChar w:fldCharType="begin"/>
                </w:r>
                <w:r>
                  <w:rPr>
                    <w:noProof/>
                    <w:webHidden/>
                  </w:rPr>
                  <w:instrText xml:space="preserve"> PAGEREF _Toc195282913 \h </w:instrText>
                </w:r>
                <w:r>
                  <w:rPr>
                    <w:noProof/>
                    <w:webHidden/>
                  </w:rPr>
                </w:r>
                <w:r>
                  <w:rPr>
                    <w:noProof/>
                    <w:webHidden/>
                  </w:rPr>
                  <w:fldChar w:fldCharType="separate"/>
                </w:r>
                <w:r w:rsidR="00DF005D">
                  <w:rPr>
                    <w:noProof/>
                    <w:webHidden/>
                  </w:rPr>
                  <w:t>7</w:t>
                </w:r>
                <w:r>
                  <w:rPr>
                    <w:noProof/>
                    <w:webHidden/>
                  </w:rPr>
                  <w:fldChar w:fldCharType="end"/>
                </w:r>
              </w:hyperlink>
            </w:p>
            <w:p w14:paraId="64FFACC4" w14:textId="33A44492" w:rsidR="006916C1" w:rsidRDefault="006916C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2914" w:history="1">
                <w:r w:rsidRPr="007F4B72">
                  <w:rPr>
                    <w:rStyle w:val="Hyperlink"/>
                    <w:noProof/>
                  </w:rPr>
                  <w:t>5.</w:t>
                </w:r>
                <w:r>
                  <w:rPr>
                    <w:rFonts w:asciiTheme="minorHAnsi" w:eastAsiaTheme="minorEastAsia" w:hAnsiTheme="minorHAnsi" w:cstheme="minorBidi"/>
                    <w:noProof/>
                    <w:kern w:val="2"/>
                    <w:sz w:val="24"/>
                    <w:szCs w:val="24"/>
                    <w14:ligatures w14:val="standardContextual"/>
                  </w:rPr>
                  <w:tab/>
                </w:r>
                <w:r w:rsidRPr="007F4B72">
                  <w:rPr>
                    <w:rStyle w:val="Hyperlink"/>
                    <w:noProof/>
                  </w:rPr>
                  <w:t>Test Principle</w:t>
                </w:r>
                <w:r>
                  <w:rPr>
                    <w:noProof/>
                    <w:webHidden/>
                  </w:rPr>
                  <w:tab/>
                </w:r>
                <w:r>
                  <w:rPr>
                    <w:noProof/>
                    <w:webHidden/>
                  </w:rPr>
                  <w:fldChar w:fldCharType="begin"/>
                </w:r>
                <w:r>
                  <w:rPr>
                    <w:noProof/>
                    <w:webHidden/>
                  </w:rPr>
                  <w:instrText xml:space="preserve"> PAGEREF _Toc195282914 \h </w:instrText>
                </w:r>
                <w:r>
                  <w:rPr>
                    <w:noProof/>
                    <w:webHidden/>
                  </w:rPr>
                </w:r>
                <w:r>
                  <w:rPr>
                    <w:noProof/>
                    <w:webHidden/>
                  </w:rPr>
                  <w:fldChar w:fldCharType="separate"/>
                </w:r>
                <w:r w:rsidR="00DF005D">
                  <w:rPr>
                    <w:noProof/>
                    <w:webHidden/>
                  </w:rPr>
                  <w:t>7</w:t>
                </w:r>
                <w:r>
                  <w:rPr>
                    <w:noProof/>
                    <w:webHidden/>
                  </w:rPr>
                  <w:fldChar w:fldCharType="end"/>
                </w:r>
              </w:hyperlink>
            </w:p>
            <w:p w14:paraId="3F93D436" w14:textId="288AADF8" w:rsidR="006916C1" w:rsidRDefault="006916C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2915" w:history="1">
                <w:r w:rsidRPr="007F4B72">
                  <w:rPr>
                    <w:rStyle w:val="Hyperlink"/>
                    <w:noProof/>
                  </w:rPr>
                  <w:t>6.</w:t>
                </w:r>
                <w:r>
                  <w:rPr>
                    <w:rFonts w:asciiTheme="minorHAnsi" w:eastAsiaTheme="minorEastAsia" w:hAnsiTheme="minorHAnsi" w:cstheme="minorBidi"/>
                    <w:noProof/>
                    <w:kern w:val="2"/>
                    <w:sz w:val="24"/>
                    <w:szCs w:val="24"/>
                    <w14:ligatures w14:val="standardContextual"/>
                  </w:rPr>
                  <w:tab/>
                </w:r>
                <w:r w:rsidRPr="007F4B72">
                  <w:rPr>
                    <w:rStyle w:val="Hyperlink"/>
                    <w:noProof/>
                  </w:rPr>
                  <w:t>Specific Performance Characteristics</w:t>
                </w:r>
                <w:r>
                  <w:rPr>
                    <w:noProof/>
                    <w:webHidden/>
                  </w:rPr>
                  <w:tab/>
                </w:r>
                <w:r>
                  <w:rPr>
                    <w:noProof/>
                    <w:webHidden/>
                  </w:rPr>
                  <w:fldChar w:fldCharType="begin"/>
                </w:r>
                <w:r>
                  <w:rPr>
                    <w:noProof/>
                    <w:webHidden/>
                  </w:rPr>
                  <w:instrText xml:space="preserve"> PAGEREF _Toc195282915 \h </w:instrText>
                </w:r>
                <w:r>
                  <w:rPr>
                    <w:noProof/>
                    <w:webHidden/>
                  </w:rPr>
                </w:r>
                <w:r>
                  <w:rPr>
                    <w:noProof/>
                    <w:webHidden/>
                  </w:rPr>
                  <w:fldChar w:fldCharType="separate"/>
                </w:r>
                <w:r w:rsidR="00DF005D">
                  <w:rPr>
                    <w:noProof/>
                    <w:webHidden/>
                  </w:rPr>
                  <w:t>7</w:t>
                </w:r>
                <w:r>
                  <w:rPr>
                    <w:noProof/>
                    <w:webHidden/>
                  </w:rPr>
                  <w:fldChar w:fldCharType="end"/>
                </w:r>
              </w:hyperlink>
            </w:p>
            <w:p w14:paraId="254102DF" w14:textId="30746500" w:rsidR="006916C1" w:rsidRDefault="006916C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2916" w:history="1">
                <w:r w:rsidRPr="007F4B72">
                  <w:rPr>
                    <w:rStyle w:val="Hyperlink"/>
                    <w:noProof/>
                  </w:rPr>
                  <w:t>7.</w:t>
                </w:r>
                <w:r>
                  <w:rPr>
                    <w:rFonts w:asciiTheme="minorHAnsi" w:eastAsiaTheme="minorEastAsia" w:hAnsiTheme="minorHAnsi" w:cstheme="minorBidi"/>
                    <w:noProof/>
                    <w:kern w:val="2"/>
                    <w:sz w:val="24"/>
                    <w:szCs w:val="24"/>
                    <w14:ligatures w14:val="standardContextual"/>
                  </w:rPr>
                  <w:tab/>
                </w:r>
                <w:r w:rsidRPr="007F4B72">
                  <w:rPr>
                    <w:rStyle w:val="Hyperlink"/>
                    <w:noProof/>
                  </w:rPr>
                  <w:t>Type of Sample</w:t>
                </w:r>
                <w:r>
                  <w:rPr>
                    <w:noProof/>
                    <w:webHidden/>
                  </w:rPr>
                  <w:tab/>
                </w:r>
                <w:r>
                  <w:rPr>
                    <w:noProof/>
                    <w:webHidden/>
                  </w:rPr>
                  <w:fldChar w:fldCharType="begin"/>
                </w:r>
                <w:r>
                  <w:rPr>
                    <w:noProof/>
                    <w:webHidden/>
                  </w:rPr>
                  <w:instrText xml:space="preserve"> PAGEREF _Toc195282916 \h </w:instrText>
                </w:r>
                <w:r>
                  <w:rPr>
                    <w:noProof/>
                    <w:webHidden/>
                  </w:rPr>
                </w:r>
                <w:r>
                  <w:rPr>
                    <w:noProof/>
                    <w:webHidden/>
                  </w:rPr>
                  <w:fldChar w:fldCharType="separate"/>
                </w:r>
                <w:r w:rsidR="00DF005D">
                  <w:rPr>
                    <w:noProof/>
                    <w:webHidden/>
                  </w:rPr>
                  <w:t>8</w:t>
                </w:r>
                <w:r>
                  <w:rPr>
                    <w:noProof/>
                    <w:webHidden/>
                  </w:rPr>
                  <w:fldChar w:fldCharType="end"/>
                </w:r>
              </w:hyperlink>
            </w:p>
            <w:p w14:paraId="4A17E407" w14:textId="2A2AC0FD" w:rsidR="006916C1" w:rsidRDefault="006916C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2917" w:history="1">
                <w:r w:rsidRPr="007F4B72">
                  <w:rPr>
                    <w:rStyle w:val="Hyperlink"/>
                    <w:noProof/>
                  </w:rPr>
                  <w:t>8.</w:t>
                </w:r>
                <w:r>
                  <w:rPr>
                    <w:rFonts w:asciiTheme="minorHAnsi" w:eastAsiaTheme="minorEastAsia" w:hAnsiTheme="minorHAnsi" w:cstheme="minorBidi"/>
                    <w:noProof/>
                    <w:kern w:val="2"/>
                    <w:sz w:val="24"/>
                    <w:szCs w:val="24"/>
                    <w14:ligatures w14:val="standardContextual"/>
                  </w:rPr>
                  <w:tab/>
                </w:r>
                <w:r w:rsidRPr="007F4B72">
                  <w:rPr>
                    <w:rStyle w:val="Hyperlink"/>
                    <w:noProof/>
                  </w:rPr>
                  <w:t>Patient Preparation</w:t>
                </w:r>
                <w:r>
                  <w:rPr>
                    <w:noProof/>
                    <w:webHidden/>
                  </w:rPr>
                  <w:tab/>
                </w:r>
                <w:r>
                  <w:rPr>
                    <w:noProof/>
                    <w:webHidden/>
                  </w:rPr>
                  <w:fldChar w:fldCharType="begin"/>
                </w:r>
                <w:r>
                  <w:rPr>
                    <w:noProof/>
                    <w:webHidden/>
                  </w:rPr>
                  <w:instrText xml:space="preserve"> PAGEREF _Toc195282917 \h </w:instrText>
                </w:r>
                <w:r>
                  <w:rPr>
                    <w:noProof/>
                    <w:webHidden/>
                  </w:rPr>
                </w:r>
                <w:r>
                  <w:rPr>
                    <w:noProof/>
                    <w:webHidden/>
                  </w:rPr>
                  <w:fldChar w:fldCharType="separate"/>
                </w:r>
                <w:r w:rsidR="00DF005D">
                  <w:rPr>
                    <w:noProof/>
                    <w:webHidden/>
                  </w:rPr>
                  <w:t>8</w:t>
                </w:r>
                <w:r>
                  <w:rPr>
                    <w:noProof/>
                    <w:webHidden/>
                  </w:rPr>
                  <w:fldChar w:fldCharType="end"/>
                </w:r>
              </w:hyperlink>
            </w:p>
            <w:p w14:paraId="1193B12B" w14:textId="6E9E4849" w:rsidR="006916C1" w:rsidRDefault="006916C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2918" w:history="1">
                <w:r w:rsidRPr="007F4B72">
                  <w:rPr>
                    <w:rStyle w:val="Hyperlink"/>
                    <w:noProof/>
                  </w:rPr>
                  <w:t>9.</w:t>
                </w:r>
                <w:r>
                  <w:rPr>
                    <w:rFonts w:asciiTheme="minorHAnsi" w:eastAsiaTheme="minorEastAsia" w:hAnsiTheme="minorHAnsi" w:cstheme="minorBidi"/>
                    <w:noProof/>
                    <w:kern w:val="2"/>
                    <w:sz w:val="24"/>
                    <w:szCs w:val="24"/>
                    <w14:ligatures w14:val="standardContextual"/>
                  </w:rPr>
                  <w:tab/>
                </w:r>
                <w:r w:rsidRPr="007F4B72">
                  <w:rPr>
                    <w:rStyle w:val="Hyperlink"/>
                    <w:noProof/>
                  </w:rPr>
                  <w:t>Type of Container &amp; Additives</w:t>
                </w:r>
                <w:r>
                  <w:rPr>
                    <w:noProof/>
                    <w:webHidden/>
                  </w:rPr>
                  <w:tab/>
                </w:r>
                <w:r>
                  <w:rPr>
                    <w:noProof/>
                    <w:webHidden/>
                  </w:rPr>
                  <w:fldChar w:fldCharType="begin"/>
                </w:r>
                <w:r>
                  <w:rPr>
                    <w:noProof/>
                    <w:webHidden/>
                  </w:rPr>
                  <w:instrText xml:space="preserve"> PAGEREF _Toc195282918 \h </w:instrText>
                </w:r>
                <w:r>
                  <w:rPr>
                    <w:noProof/>
                    <w:webHidden/>
                  </w:rPr>
                </w:r>
                <w:r>
                  <w:rPr>
                    <w:noProof/>
                    <w:webHidden/>
                  </w:rPr>
                  <w:fldChar w:fldCharType="separate"/>
                </w:r>
                <w:r w:rsidR="00DF005D">
                  <w:rPr>
                    <w:noProof/>
                    <w:webHidden/>
                  </w:rPr>
                  <w:t>8</w:t>
                </w:r>
                <w:r>
                  <w:rPr>
                    <w:noProof/>
                    <w:webHidden/>
                  </w:rPr>
                  <w:fldChar w:fldCharType="end"/>
                </w:r>
              </w:hyperlink>
            </w:p>
            <w:p w14:paraId="6A00832E" w14:textId="6AE125DF" w:rsidR="006916C1" w:rsidRDefault="006916C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2919" w:history="1">
                <w:r w:rsidRPr="007F4B72">
                  <w:rPr>
                    <w:rStyle w:val="Hyperlink"/>
                    <w:noProof/>
                  </w:rPr>
                  <w:t>10.</w:t>
                </w:r>
                <w:r>
                  <w:rPr>
                    <w:rFonts w:asciiTheme="minorHAnsi" w:eastAsiaTheme="minorEastAsia" w:hAnsiTheme="minorHAnsi" w:cstheme="minorBidi"/>
                    <w:noProof/>
                    <w:kern w:val="2"/>
                    <w:sz w:val="24"/>
                    <w:szCs w:val="24"/>
                    <w14:ligatures w14:val="standardContextual"/>
                  </w:rPr>
                  <w:tab/>
                </w:r>
                <w:r w:rsidRPr="007F4B72">
                  <w:rPr>
                    <w:rStyle w:val="Hyperlink"/>
                    <w:noProof/>
                  </w:rPr>
                  <w:t>Equipment &amp; Reagents</w:t>
                </w:r>
                <w:r>
                  <w:rPr>
                    <w:noProof/>
                    <w:webHidden/>
                  </w:rPr>
                  <w:tab/>
                </w:r>
                <w:r>
                  <w:rPr>
                    <w:noProof/>
                    <w:webHidden/>
                  </w:rPr>
                  <w:fldChar w:fldCharType="begin"/>
                </w:r>
                <w:r>
                  <w:rPr>
                    <w:noProof/>
                    <w:webHidden/>
                  </w:rPr>
                  <w:instrText xml:space="preserve"> PAGEREF _Toc195282919 \h </w:instrText>
                </w:r>
                <w:r>
                  <w:rPr>
                    <w:noProof/>
                    <w:webHidden/>
                  </w:rPr>
                </w:r>
                <w:r>
                  <w:rPr>
                    <w:noProof/>
                    <w:webHidden/>
                  </w:rPr>
                  <w:fldChar w:fldCharType="separate"/>
                </w:r>
                <w:r w:rsidR="00DF005D">
                  <w:rPr>
                    <w:noProof/>
                    <w:webHidden/>
                  </w:rPr>
                  <w:t>8</w:t>
                </w:r>
                <w:r>
                  <w:rPr>
                    <w:noProof/>
                    <w:webHidden/>
                  </w:rPr>
                  <w:fldChar w:fldCharType="end"/>
                </w:r>
              </w:hyperlink>
            </w:p>
            <w:p w14:paraId="30B55D45" w14:textId="182B125C" w:rsidR="006916C1" w:rsidRDefault="006916C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2920" w:history="1">
                <w:r w:rsidRPr="007F4B72">
                  <w:rPr>
                    <w:rStyle w:val="Hyperlink"/>
                    <w:noProof/>
                  </w:rPr>
                  <w:t>11.</w:t>
                </w:r>
                <w:r>
                  <w:rPr>
                    <w:rFonts w:asciiTheme="minorHAnsi" w:eastAsiaTheme="minorEastAsia" w:hAnsiTheme="minorHAnsi" w:cstheme="minorBidi"/>
                    <w:noProof/>
                    <w:kern w:val="2"/>
                    <w:sz w:val="24"/>
                    <w:szCs w:val="24"/>
                    <w14:ligatures w14:val="standardContextual"/>
                  </w:rPr>
                  <w:tab/>
                </w:r>
                <w:r w:rsidRPr="007F4B72">
                  <w:rPr>
                    <w:rStyle w:val="Hyperlink"/>
                    <w:noProof/>
                  </w:rPr>
                  <w:t>Safety</w:t>
                </w:r>
                <w:r>
                  <w:rPr>
                    <w:noProof/>
                    <w:webHidden/>
                  </w:rPr>
                  <w:tab/>
                </w:r>
                <w:r>
                  <w:rPr>
                    <w:noProof/>
                    <w:webHidden/>
                  </w:rPr>
                  <w:fldChar w:fldCharType="begin"/>
                </w:r>
                <w:r>
                  <w:rPr>
                    <w:noProof/>
                    <w:webHidden/>
                  </w:rPr>
                  <w:instrText xml:space="preserve"> PAGEREF _Toc195282920 \h </w:instrText>
                </w:r>
                <w:r>
                  <w:rPr>
                    <w:noProof/>
                    <w:webHidden/>
                  </w:rPr>
                </w:r>
                <w:r>
                  <w:rPr>
                    <w:noProof/>
                    <w:webHidden/>
                  </w:rPr>
                  <w:fldChar w:fldCharType="separate"/>
                </w:r>
                <w:r w:rsidR="00DF005D">
                  <w:rPr>
                    <w:noProof/>
                    <w:webHidden/>
                  </w:rPr>
                  <w:t>8</w:t>
                </w:r>
                <w:r>
                  <w:rPr>
                    <w:noProof/>
                    <w:webHidden/>
                  </w:rPr>
                  <w:fldChar w:fldCharType="end"/>
                </w:r>
              </w:hyperlink>
            </w:p>
            <w:p w14:paraId="38C7E693" w14:textId="18C6FAE8" w:rsidR="006916C1" w:rsidRDefault="006916C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2921" w:history="1">
                <w:r w:rsidRPr="007F4B72">
                  <w:rPr>
                    <w:rStyle w:val="Hyperlink"/>
                    <w:noProof/>
                  </w:rPr>
                  <w:t>12.</w:t>
                </w:r>
                <w:r>
                  <w:rPr>
                    <w:rFonts w:asciiTheme="minorHAnsi" w:eastAsiaTheme="minorEastAsia" w:hAnsiTheme="minorHAnsi" w:cstheme="minorBidi"/>
                    <w:noProof/>
                    <w:kern w:val="2"/>
                    <w:sz w:val="24"/>
                    <w:szCs w:val="24"/>
                    <w14:ligatures w14:val="standardContextual"/>
                  </w:rPr>
                  <w:tab/>
                </w:r>
                <w:r w:rsidRPr="007F4B72">
                  <w:rPr>
                    <w:rStyle w:val="Hyperlink"/>
                    <w:noProof/>
                  </w:rPr>
                  <w:t>Calibration Procedure</w:t>
                </w:r>
                <w:r>
                  <w:rPr>
                    <w:noProof/>
                    <w:webHidden/>
                  </w:rPr>
                  <w:tab/>
                </w:r>
                <w:r>
                  <w:rPr>
                    <w:noProof/>
                    <w:webHidden/>
                  </w:rPr>
                  <w:fldChar w:fldCharType="begin"/>
                </w:r>
                <w:r>
                  <w:rPr>
                    <w:noProof/>
                    <w:webHidden/>
                  </w:rPr>
                  <w:instrText xml:space="preserve"> PAGEREF _Toc195282921 \h </w:instrText>
                </w:r>
                <w:r>
                  <w:rPr>
                    <w:noProof/>
                    <w:webHidden/>
                  </w:rPr>
                </w:r>
                <w:r>
                  <w:rPr>
                    <w:noProof/>
                    <w:webHidden/>
                  </w:rPr>
                  <w:fldChar w:fldCharType="separate"/>
                </w:r>
                <w:r w:rsidR="00DF005D">
                  <w:rPr>
                    <w:noProof/>
                    <w:webHidden/>
                  </w:rPr>
                  <w:t>9</w:t>
                </w:r>
                <w:r>
                  <w:rPr>
                    <w:noProof/>
                    <w:webHidden/>
                  </w:rPr>
                  <w:fldChar w:fldCharType="end"/>
                </w:r>
              </w:hyperlink>
            </w:p>
            <w:p w14:paraId="67E56C51" w14:textId="6A87AA7F" w:rsidR="006916C1" w:rsidRDefault="006916C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2922" w:history="1">
                <w:r w:rsidRPr="007F4B72">
                  <w:rPr>
                    <w:rStyle w:val="Hyperlink"/>
                    <w:noProof/>
                  </w:rPr>
                  <w:t>13.</w:t>
                </w:r>
                <w:r>
                  <w:rPr>
                    <w:rFonts w:asciiTheme="minorHAnsi" w:eastAsiaTheme="minorEastAsia" w:hAnsiTheme="minorHAnsi" w:cstheme="minorBidi"/>
                    <w:noProof/>
                    <w:kern w:val="2"/>
                    <w:sz w:val="24"/>
                    <w:szCs w:val="24"/>
                    <w14:ligatures w14:val="standardContextual"/>
                  </w:rPr>
                  <w:tab/>
                </w:r>
                <w:r w:rsidRPr="007F4B72">
                  <w:rPr>
                    <w:rStyle w:val="Hyperlink"/>
                    <w:noProof/>
                  </w:rPr>
                  <w:t>Test Procedure</w:t>
                </w:r>
                <w:r>
                  <w:rPr>
                    <w:noProof/>
                    <w:webHidden/>
                  </w:rPr>
                  <w:tab/>
                </w:r>
                <w:r>
                  <w:rPr>
                    <w:noProof/>
                    <w:webHidden/>
                  </w:rPr>
                  <w:fldChar w:fldCharType="begin"/>
                </w:r>
                <w:r>
                  <w:rPr>
                    <w:noProof/>
                    <w:webHidden/>
                  </w:rPr>
                  <w:instrText xml:space="preserve"> PAGEREF _Toc195282922 \h </w:instrText>
                </w:r>
                <w:r>
                  <w:rPr>
                    <w:noProof/>
                    <w:webHidden/>
                  </w:rPr>
                </w:r>
                <w:r>
                  <w:rPr>
                    <w:noProof/>
                    <w:webHidden/>
                  </w:rPr>
                  <w:fldChar w:fldCharType="separate"/>
                </w:r>
                <w:r w:rsidR="00DF005D">
                  <w:rPr>
                    <w:noProof/>
                    <w:webHidden/>
                  </w:rPr>
                  <w:t>9</w:t>
                </w:r>
                <w:r>
                  <w:rPr>
                    <w:noProof/>
                    <w:webHidden/>
                  </w:rPr>
                  <w:fldChar w:fldCharType="end"/>
                </w:r>
              </w:hyperlink>
            </w:p>
            <w:p w14:paraId="6779543D" w14:textId="573E7C72" w:rsidR="006916C1" w:rsidRDefault="006916C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2923" w:history="1">
                <w:r w:rsidRPr="007F4B72">
                  <w:rPr>
                    <w:rStyle w:val="Hyperlink"/>
                    <w:noProof/>
                  </w:rPr>
                  <w:t>14.</w:t>
                </w:r>
                <w:r>
                  <w:rPr>
                    <w:rFonts w:asciiTheme="minorHAnsi" w:eastAsiaTheme="minorEastAsia" w:hAnsiTheme="minorHAnsi" w:cstheme="minorBidi"/>
                    <w:noProof/>
                    <w:kern w:val="2"/>
                    <w:sz w:val="24"/>
                    <w:szCs w:val="24"/>
                    <w14:ligatures w14:val="standardContextual"/>
                  </w:rPr>
                  <w:tab/>
                </w:r>
                <w:r w:rsidRPr="007F4B72">
                  <w:rPr>
                    <w:rStyle w:val="Hyperlink"/>
                    <w:bCs/>
                    <w:noProof/>
                  </w:rPr>
                  <w:t xml:space="preserve">Quality </w:t>
                </w:r>
                <w:r w:rsidRPr="007F4B72">
                  <w:rPr>
                    <w:rStyle w:val="Hyperlink"/>
                    <w:noProof/>
                  </w:rPr>
                  <w:t>Control</w:t>
                </w:r>
                <w:r w:rsidRPr="007F4B72">
                  <w:rPr>
                    <w:rStyle w:val="Hyperlink"/>
                    <w:bCs/>
                    <w:noProof/>
                  </w:rPr>
                  <w:t xml:space="preserve"> Procedure</w:t>
                </w:r>
                <w:r>
                  <w:rPr>
                    <w:noProof/>
                    <w:webHidden/>
                  </w:rPr>
                  <w:tab/>
                </w:r>
                <w:r>
                  <w:rPr>
                    <w:noProof/>
                    <w:webHidden/>
                  </w:rPr>
                  <w:fldChar w:fldCharType="begin"/>
                </w:r>
                <w:r>
                  <w:rPr>
                    <w:noProof/>
                    <w:webHidden/>
                  </w:rPr>
                  <w:instrText xml:space="preserve"> PAGEREF _Toc195282923 \h </w:instrText>
                </w:r>
                <w:r>
                  <w:rPr>
                    <w:noProof/>
                    <w:webHidden/>
                  </w:rPr>
                </w:r>
                <w:r>
                  <w:rPr>
                    <w:noProof/>
                    <w:webHidden/>
                  </w:rPr>
                  <w:fldChar w:fldCharType="separate"/>
                </w:r>
                <w:r w:rsidR="00DF005D">
                  <w:rPr>
                    <w:noProof/>
                    <w:webHidden/>
                  </w:rPr>
                  <w:t>10</w:t>
                </w:r>
                <w:r>
                  <w:rPr>
                    <w:noProof/>
                    <w:webHidden/>
                  </w:rPr>
                  <w:fldChar w:fldCharType="end"/>
                </w:r>
              </w:hyperlink>
            </w:p>
            <w:p w14:paraId="34A188D2" w14:textId="0B59864F" w:rsidR="006916C1" w:rsidRDefault="006916C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2924" w:history="1">
                <w:r w:rsidRPr="007F4B72">
                  <w:rPr>
                    <w:rStyle w:val="Hyperlink"/>
                    <w:noProof/>
                  </w:rPr>
                  <w:t>15.</w:t>
                </w:r>
                <w:r>
                  <w:rPr>
                    <w:rFonts w:asciiTheme="minorHAnsi" w:eastAsiaTheme="minorEastAsia" w:hAnsiTheme="minorHAnsi" w:cstheme="minorBidi"/>
                    <w:noProof/>
                    <w:kern w:val="2"/>
                    <w:sz w:val="24"/>
                    <w:szCs w:val="24"/>
                    <w14:ligatures w14:val="standardContextual"/>
                  </w:rPr>
                  <w:tab/>
                </w:r>
                <w:r w:rsidRPr="007F4B72">
                  <w:rPr>
                    <w:rStyle w:val="Hyperlink"/>
                    <w:noProof/>
                  </w:rPr>
                  <w:t>Interfering Substances</w:t>
                </w:r>
                <w:r>
                  <w:rPr>
                    <w:noProof/>
                    <w:webHidden/>
                  </w:rPr>
                  <w:tab/>
                </w:r>
                <w:r>
                  <w:rPr>
                    <w:noProof/>
                    <w:webHidden/>
                  </w:rPr>
                  <w:fldChar w:fldCharType="begin"/>
                </w:r>
                <w:r>
                  <w:rPr>
                    <w:noProof/>
                    <w:webHidden/>
                  </w:rPr>
                  <w:instrText xml:space="preserve"> PAGEREF _Toc195282924 \h </w:instrText>
                </w:r>
                <w:r>
                  <w:rPr>
                    <w:noProof/>
                    <w:webHidden/>
                  </w:rPr>
                </w:r>
                <w:r>
                  <w:rPr>
                    <w:noProof/>
                    <w:webHidden/>
                  </w:rPr>
                  <w:fldChar w:fldCharType="separate"/>
                </w:r>
                <w:r w:rsidR="00DF005D">
                  <w:rPr>
                    <w:noProof/>
                    <w:webHidden/>
                  </w:rPr>
                  <w:t>10</w:t>
                </w:r>
                <w:r>
                  <w:rPr>
                    <w:noProof/>
                    <w:webHidden/>
                  </w:rPr>
                  <w:fldChar w:fldCharType="end"/>
                </w:r>
              </w:hyperlink>
            </w:p>
            <w:p w14:paraId="340A9FE7" w14:textId="10AC7F4D" w:rsidR="006916C1" w:rsidRDefault="006916C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2925" w:history="1">
                <w:r w:rsidRPr="007F4B72">
                  <w:rPr>
                    <w:rStyle w:val="Hyperlink"/>
                    <w:noProof/>
                  </w:rPr>
                  <w:t>16.</w:t>
                </w:r>
                <w:r>
                  <w:rPr>
                    <w:rFonts w:asciiTheme="minorHAnsi" w:eastAsiaTheme="minorEastAsia" w:hAnsiTheme="minorHAnsi" w:cstheme="minorBidi"/>
                    <w:noProof/>
                    <w:kern w:val="2"/>
                    <w:sz w:val="24"/>
                    <w:szCs w:val="24"/>
                    <w14:ligatures w14:val="standardContextual"/>
                  </w:rPr>
                  <w:tab/>
                </w:r>
                <w:r w:rsidRPr="007F4B72">
                  <w:rPr>
                    <w:rStyle w:val="Hyperlink"/>
                    <w:noProof/>
                  </w:rPr>
                  <w:t>Result Calculation</w:t>
                </w:r>
                <w:r>
                  <w:rPr>
                    <w:noProof/>
                    <w:webHidden/>
                  </w:rPr>
                  <w:tab/>
                </w:r>
                <w:r>
                  <w:rPr>
                    <w:noProof/>
                    <w:webHidden/>
                  </w:rPr>
                  <w:fldChar w:fldCharType="begin"/>
                </w:r>
                <w:r>
                  <w:rPr>
                    <w:noProof/>
                    <w:webHidden/>
                  </w:rPr>
                  <w:instrText xml:space="preserve"> PAGEREF _Toc195282925 \h </w:instrText>
                </w:r>
                <w:r>
                  <w:rPr>
                    <w:noProof/>
                    <w:webHidden/>
                  </w:rPr>
                </w:r>
                <w:r>
                  <w:rPr>
                    <w:noProof/>
                    <w:webHidden/>
                  </w:rPr>
                  <w:fldChar w:fldCharType="separate"/>
                </w:r>
                <w:r w:rsidR="00DF005D">
                  <w:rPr>
                    <w:noProof/>
                    <w:webHidden/>
                  </w:rPr>
                  <w:t>10</w:t>
                </w:r>
                <w:r>
                  <w:rPr>
                    <w:noProof/>
                    <w:webHidden/>
                  </w:rPr>
                  <w:fldChar w:fldCharType="end"/>
                </w:r>
              </w:hyperlink>
            </w:p>
            <w:p w14:paraId="16A542ED" w14:textId="400A17FB" w:rsidR="006916C1" w:rsidRDefault="006916C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2926" w:history="1">
                <w:r w:rsidRPr="007F4B72">
                  <w:rPr>
                    <w:rStyle w:val="Hyperlink"/>
                    <w:noProof/>
                  </w:rPr>
                  <w:t>17.</w:t>
                </w:r>
                <w:r>
                  <w:rPr>
                    <w:rFonts w:asciiTheme="minorHAnsi" w:eastAsiaTheme="minorEastAsia" w:hAnsiTheme="minorHAnsi" w:cstheme="minorBidi"/>
                    <w:noProof/>
                    <w:kern w:val="2"/>
                    <w:sz w:val="24"/>
                    <w:szCs w:val="24"/>
                    <w14:ligatures w14:val="standardContextual"/>
                  </w:rPr>
                  <w:tab/>
                </w:r>
                <w:r w:rsidRPr="007F4B72">
                  <w:rPr>
                    <w:rStyle w:val="Hyperlink"/>
                    <w:noProof/>
                  </w:rPr>
                  <w:t>Biological Reference Interval</w:t>
                </w:r>
                <w:r>
                  <w:rPr>
                    <w:noProof/>
                    <w:webHidden/>
                  </w:rPr>
                  <w:tab/>
                </w:r>
                <w:r>
                  <w:rPr>
                    <w:noProof/>
                    <w:webHidden/>
                  </w:rPr>
                  <w:fldChar w:fldCharType="begin"/>
                </w:r>
                <w:r>
                  <w:rPr>
                    <w:noProof/>
                    <w:webHidden/>
                  </w:rPr>
                  <w:instrText xml:space="preserve"> PAGEREF _Toc195282926 \h </w:instrText>
                </w:r>
                <w:r>
                  <w:rPr>
                    <w:noProof/>
                    <w:webHidden/>
                  </w:rPr>
                </w:r>
                <w:r>
                  <w:rPr>
                    <w:noProof/>
                    <w:webHidden/>
                  </w:rPr>
                  <w:fldChar w:fldCharType="separate"/>
                </w:r>
                <w:r w:rsidR="00DF005D">
                  <w:rPr>
                    <w:noProof/>
                    <w:webHidden/>
                  </w:rPr>
                  <w:t>11</w:t>
                </w:r>
                <w:r>
                  <w:rPr>
                    <w:noProof/>
                    <w:webHidden/>
                  </w:rPr>
                  <w:fldChar w:fldCharType="end"/>
                </w:r>
              </w:hyperlink>
            </w:p>
            <w:p w14:paraId="5D05480D" w14:textId="5ED9F781" w:rsidR="006916C1" w:rsidRDefault="006916C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2927" w:history="1">
                <w:r w:rsidRPr="007F4B72">
                  <w:rPr>
                    <w:rStyle w:val="Hyperlink"/>
                    <w:noProof/>
                  </w:rPr>
                  <w:t>18.</w:t>
                </w:r>
                <w:r>
                  <w:rPr>
                    <w:rFonts w:asciiTheme="minorHAnsi" w:eastAsiaTheme="minorEastAsia" w:hAnsiTheme="minorHAnsi" w:cstheme="minorBidi"/>
                    <w:noProof/>
                    <w:kern w:val="2"/>
                    <w:sz w:val="24"/>
                    <w:szCs w:val="24"/>
                    <w14:ligatures w14:val="standardContextual"/>
                  </w:rPr>
                  <w:tab/>
                </w:r>
                <w:r w:rsidRPr="007F4B72">
                  <w:rPr>
                    <w:rStyle w:val="Hyperlink"/>
                    <w:noProof/>
                  </w:rPr>
                  <w:t>Reportable Interval</w:t>
                </w:r>
                <w:r>
                  <w:rPr>
                    <w:noProof/>
                    <w:webHidden/>
                  </w:rPr>
                  <w:tab/>
                </w:r>
                <w:r>
                  <w:rPr>
                    <w:noProof/>
                    <w:webHidden/>
                  </w:rPr>
                  <w:fldChar w:fldCharType="begin"/>
                </w:r>
                <w:r>
                  <w:rPr>
                    <w:noProof/>
                    <w:webHidden/>
                  </w:rPr>
                  <w:instrText xml:space="preserve"> PAGEREF _Toc195282927 \h </w:instrText>
                </w:r>
                <w:r>
                  <w:rPr>
                    <w:noProof/>
                    <w:webHidden/>
                  </w:rPr>
                </w:r>
                <w:r>
                  <w:rPr>
                    <w:noProof/>
                    <w:webHidden/>
                  </w:rPr>
                  <w:fldChar w:fldCharType="separate"/>
                </w:r>
                <w:r w:rsidR="00DF005D">
                  <w:rPr>
                    <w:noProof/>
                    <w:webHidden/>
                  </w:rPr>
                  <w:t>11</w:t>
                </w:r>
                <w:r>
                  <w:rPr>
                    <w:noProof/>
                    <w:webHidden/>
                  </w:rPr>
                  <w:fldChar w:fldCharType="end"/>
                </w:r>
              </w:hyperlink>
            </w:p>
            <w:p w14:paraId="2EA9FF47" w14:textId="6C6F15F0" w:rsidR="006916C1" w:rsidRDefault="006916C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2928" w:history="1">
                <w:r w:rsidRPr="007F4B72">
                  <w:rPr>
                    <w:rStyle w:val="Hyperlink"/>
                    <w:noProof/>
                  </w:rPr>
                  <w:t>19.</w:t>
                </w:r>
                <w:r>
                  <w:rPr>
                    <w:rFonts w:asciiTheme="minorHAnsi" w:eastAsiaTheme="minorEastAsia" w:hAnsiTheme="minorHAnsi" w:cstheme="minorBidi"/>
                    <w:noProof/>
                    <w:kern w:val="2"/>
                    <w:sz w:val="24"/>
                    <w:szCs w:val="24"/>
                    <w14:ligatures w14:val="standardContextual"/>
                  </w:rPr>
                  <w:tab/>
                </w:r>
                <w:r w:rsidRPr="007F4B72">
                  <w:rPr>
                    <w:rStyle w:val="Hyperlink"/>
                    <w:noProof/>
                  </w:rPr>
                  <w:t>Procedure when Results are not in Range</w:t>
                </w:r>
                <w:r>
                  <w:rPr>
                    <w:noProof/>
                    <w:webHidden/>
                  </w:rPr>
                  <w:tab/>
                </w:r>
                <w:r>
                  <w:rPr>
                    <w:noProof/>
                    <w:webHidden/>
                  </w:rPr>
                  <w:fldChar w:fldCharType="begin"/>
                </w:r>
                <w:r>
                  <w:rPr>
                    <w:noProof/>
                    <w:webHidden/>
                  </w:rPr>
                  <w:instrText xml:space="preserve"> PAGEREF _Toc195282928 \h </w:instrText>
                </w:r>
                <w:r>
                  <w:rPr>
                    <w:noProof/>
                    <w:webHidden/>
                  </w:rPr>
                </w:r>
                <w:r>
                  <w:rPr>
                    <w:noProof/>
                    <w:webHidden/>
                  </w:rPr>
                  <w:fldChar w:fldCharType="separate"/>
                </w:r>
                <w:r w:rsidR="00DF005D">
                  <w:rPr>
                    <w:noProof/>
                    <w:webHidden/>
                  </w:rPr>
                  <w:t>11</w:t>
                </w:r>
                <w:r>
                  <w:rPr>
                    <w:noProof/>
                    <w:webHidden/>
                  </w:rPr>
                  <w:fldChar w:fldCharType="end"/>
                </w:r>
              </w:hyperlink>
            </w:p>
            <w:p w14:paraId="4AB3177E" w14:textId="0D31B527" w:rsidR="006916C1" w:rsidRDefault="006916C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2929" w:history="1">
                <w:r w:rsidRPr="007F4B72">
                  <w:rPr>
                    <w:rStyle w:val="Hyperlink"/>
                    <w:noProof/>
                  </w:rPr>
                  <w:t>20.</w:t>
                </w:r>
                <w:r>
                  <w:rPr>
                    <w:rFonts w:asciiTheme="minorHAnsi" w:eastAsiaTheme="minorEastAsia" w:hAnsiTheme="minorHAnsi" w:cstheme="minorBidi"/>
                    <w:noProof/>
                    <w:kern w:val="2"/>
                    <w:sz w:val="24"/>
                    <w:szCs w:val="24"/>
                    <w14:ligatures w14:val="standardContextual"/>
                  </w:rPr>
                  <w:tab/>
                </w:r>
                <w:r w:rsidRPr="007F4B72">
                  <w:rPr>
                    <w:rStyle w:val="Hyperlink"/>
                    <w:noProof/>
                  </w:rPr>
                  <w:t>Critical Alert Values</w:t>
                </w:r>
                <w:r>
                  <w:rPr>
                    <w:noProof/>
                    <w:webHidden/>
                  </w:rPr>
                  <w:tab/>
                </w:r>
                <w:r>
                  <w:rPr>
                    <w:noProof/>
                    <w:webHidden/>
                  </w:rPr>
                  <w:fldChar w:fldCharType="begin"/>
                </w:r>
                <w:r>
                  <w:rPr>
                    <w:noProof/>
                    <w:webHidden/>
                  </w:rPr>
                  <w:instrText xml:space="preserve"> PAGEREF _Toc195282929 \h </w:instrText>
                </w:r>
                <w:r>
                  <w:rPr>
                    <w:noProof/>
                    <w:webHidden/>
                  </w:rPr>
                </w:r>
                <w:r>
                  <w:rPr>
                    <w:noProof/>
                    <w:webHidden/>
                  </w:rPr>
                  <w:fldChar w:fldCharType="separate"/>
                </w:r>
                <w:r w:rsidR="00DF005D">
                  <w:rPr>
                    <w:noProof/>
                    <w:webHidden/>
                  </w:rPr>
                  <w:t>11</w:t>
                </w:r>
                <w:r>
                  <w:rPr>
                    <w:noProof/>
                    <w:webHidden/>
                  </w:rPr>
                  <w:fldChar w:fldCharType="end"/>
                </w:r>
              </w:hyperlink>
            </w:p>
            <w:p w14:paraId="5399084D" w14:textId="4CBE9582" w:rsidR="006916C1" w:rsidRDefault="006916C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2930" w:history="1">
                <w:r w:rsidRPr="007F4B72">
                  <w:rPr>
                    <w:rStyle w:val="Hyperlink"/>
                    <w:noProof/>
                  </w:rPr>
                  <w:t>21.</w:t>
                </w:r>
                <w:r>
                  <w:rPr>
                    <w:rFonts w:asciiTheme="minorHAnsi" w:eastAsiaTheme="minorEastAsia" w:hAnsiTheme="minorHAnsi" w:cstheme="minorBidi"/>
                    <w:noProof/>
                    <w:kern w:val="2"/>
                    <w:sz w:val="24"/>
                    <w:szCs w:val="24"/>
                    <w14:ligatures w14:val="standardContextual"/>
                  </w:rPr>
                  <w:tab/>
                </w:r>
                <w:r w:rsidRPr="007F4B72">
                  <w:rPr>
                    <w:rStyle w:val="Hyperlink"/>
                    <w:noProof/>
                  </w:rPr>
                  <w:t>Laboratory Clinical Interpretation</w:t>
                </w:r>
                <w:r>
                  <w:rPr>
                    <w:noProof/>
                    <w:webHidden/>
                  </w:rPr>
                  <w:tab/>
                </w:r>
                <w:r>
                  <w:rPr>
                    <w:noProof/>
                    <w:webHidden/>
                  </w:rPr>
                  <w:fldChar w:fldCharType="begin"/>
                </w:r>
                <w:r>
                  <w:rPr>
                    <w:noProof/>
                    <w:webHidden/>
                  </w:rPr>
                  <w:instrText xml:space="preserve"> PAGEREF _Toc195282930 \h </w:instrText>
                </w:r>
                <w:r>
                  <w:rPr>
                    <w:noProof/>
                    <w:webHidden/>
                  </w:rPr>
                </w:r>
                <w:r>
                  <w:rPr>
                    <w:noProof/>
                    <w:webHidden/>
                  </w:rPr>
                  <w:fldChar w:fldCharType="separate"/>
                </w:r>
                <w:r w:rsidR="00DF005D">
                  <w:rPr>
                    <w:noProof/>
                    <w:webHidden/>
                  </w:rPr>
                  <w:t>12</w:t>
                </w:r>
                <w:r>
                  <w:rPr>
                    <w:noProof/>
                    <w:webHidden/>
                  </w:rPr>
                  <w:fldChar w:fldCharType="end"/>
                </w:r>
              </w:hyperlink>
            </w:p>
            <w:p w14:paraId="30E04F69" w14:textId="62C57F35" w:rsidR="006916C1" w:rsidRDefault="006916C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2931" w:history="1">
                <w:r w:rsidRPr="007F4B72">
                  <w:rPr>
                    <w:rStyle w:val="Hyperlink"/>
                    <w:noProof/>
                  </w:rPr>
                  <w:t>22.</w:t>
                </w:r>
                <w:r>
                  <w:rPr>
                    <w:rFonts w:asciiTheme="minorHAnsi" w:eastAsiaTheme="minorEastAsia" w:hAnsiTheme="minorHAnsi" w:cstheme="minorBidi"/>
                    <w:noProof/>
                    <w:kern w:val="2"/>
                    <w:sz w:val="24"/>
                    <w:szCs w:val="24"/>
                    <w14:ligatures w14:val="standardContextual"/>
                  </w:rPr>
                  <w:tab/>
                </w:r>
                <w:r w:rsidRPr="007F4B72">
                  <w:rPr>
                    <w:rStyle w:val="Hyperlink"/>
                    <w:noProof/>
                  </w:rPr>
                  <w:t>Potential Source of Variability</w:t>
                </w:r>
                <w:r>
                  <w:rPr>
                    <w:noProof/>
                    <w:webHidden/>
                  </w:rPr>
                  <w:tab/>
                </w:r>
                <w:r>
                  <w:rPr>
                    <w:noProof/>
                    <w:webHidden/>
                  </w:rPr>
                  <w:fldChar w:fldCharType="begin"/>
                </w:r>
                <w:r>
                  <w:rPr>
                    <w:noProof/>
                    <w:webHidden/>
                  </w:rPr>
                  <w:instrText xml:space="preserve"> PAGEREF _Toc195282931 \h </w:instrText>
                </w:r>
                <w:r>
                  <w:rPr>
                    <w:noProof/>
                    <w:webHidden/>
                  </w:rPr>
                </w:r>
                <w:r>
                  <w:rPr>
                    <w:noProof/>
                    <w:webHidden/>
                  </w:rPr>
                  <w:fldChar w:fldCharType="separate"/>
                </w:r>
                <w:r w:rsidR="00DF005D">
                  <w:rPr>
                    <w:noProof/>
                    <w:webHidden/>
                  </w:rPr>
                  <w:t>12</w:t>
                </w:r>
                <w:r>
                  <w:rPr>
                    <w:noProof/>
                    <w:webHidden/>
                  </w:rPr>
                  <w:fldChar w:fldCharType="end"/>
                </w:r>
              </w:hyperlink>
            </w:p>
            <w:p w14:paraId="28533607" w14:textId="2911ACA9" w:rsidR="006916C1" w:rsidRDefault="006916C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2932" w:history="1">
                <w:r w:rsidRPr="007F4B72">
                  <w:rPr>
                    <w:rStyle w:val="Hyperlink"/>
                    <w:noProof/>
                  </w:rPr>
                  <w:t>23.</w:t>
                </w:r>
                <w:r>
                  <w:rPr>
                    <w:rFonts w:asciiTheme="minorHAnsi" w:eastAsiaTheme="minorEastAsia" w:hAnsiTheme="minorHAnsi" w:cstheme="minorBidi"/>
                    <w:noProof/>
                    <w:kern w:val="2"/>
                    <w:sz w:val="24"/>
                    <w:szCs w:val="24"/>
                    <w14:ligatures w14:val="standardContextual"/>
                  </w:rPr>
                  <w:tab/>
                </w:r>
                <w:r w:rsidRPr="007F4B72">
                  <w:rPr>
                    <w:rStyle w:val="Hyperlink"/>
                    <w:noProof/>
                  </w:rPr>
                  <w:t>References</w:t>
                </w:r>
                <w:r>
                  <w:rPr>
                    <w:noProof/>
                    <w:webHidden/>
                  </w:rPr>
                  <w:tab/>
                </w:r>
                <w:r>
                  <w:rPr>
                    <w:noProof/>
                    <w:webHidden/>
                  </w:rPr>
                  <w:fldChar w:fldCharType="begin"/>
                </w:r>
                <w:r>
                  <w:rPr>
                    <w:noProof/>
                    <w:webHidden/>
                  </w:rPr>
                  <w:instrText xml:space="preserve"> PAGEREF _Toc195282932 \h </w:instrText>
                </w:r>
                <w:r>
                  <w:rPr>
                    <w:noProof/>
                    <w:webHidden/>
                  </w:rPr>
                </w:r>
                <w:r>
                  <w:rPr>
                    <w:noProof/>
                    <w:webHidden/>
                  </w:rPr>
                  <w:fldChar w:fldCharType="separate"/>
                </w:r>
                <w:r w:rsidR="00DF005D">
                  <w:rPr>
                    <w:noProof/>
                    <w:webHidden/>
                  </w:rPr>
                  <w:t>13</w:t>
                </w:r>
                <w:r>
                  <w:rPr>
                    <w:noProof/>
                    <w:webHidden/>
                  </w:rPr>
                  <w:fldChar w:fldCharType="end"/>
                </w:r>
              </w:hyperlink>
            </w:p>
            <w:p w14:paraId="657141A1" w14:textId="1B4C7DF1" w:rsidR="00C2562C" w:rsidRDefault="00C2562C">
              <w:r w:rsidRPr="00C2562C">
                <w:rPr>
                  <w:rFonts w:ascii="Palatino Linotype" w:hAnsi="Palatino Linotype"/>
                  <w:b/>
                  <w:bCs/>
                  <w:noProof/>
                </w:rPr>
                <w:fldChar w:fldCharType="end"/>
              </w:r>
            </w:p>
          </w:sdtContent>
        </w:sdt>
        <w:p w14:paraId="44EF9BC0" w14:textId="77777777" w:rsidR="00B70912" w:rsidRDefault="00B70912" w:rsidP="004834AA">
          <w:pPr>
            <w:tabs>
              <w:tab w:val="left" w:pos="0"/>
            </w:tabs>
            <w:adjustRightInd w:val="0"/>
            <w:spacing w:after="0"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26DF1E0E"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282906"/>
          <w:r w:rsidRPr="00643AD6">
            <w:t xml:space="preserve">APPROVAL </w:t>
          </w:r>
          <w:r w:rsidRPr="006916C1">
            <w:rPr>
              <w:szCs w:val="28"/>
            </w:rPr>
            <w:t>AUTHORITY</w:t>
          </w:r>
          <w:bookmarkEnd w:id="6"/>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C50A78" w:rsidRPr="00156BFB" w14:paraId="29795CA0" w14:textId="77777777" w:rsidTr="00F91BB0">
            <w:trPr>
              <w:trHeight w:val="1417"/>
            </w:trPr>
            <w:tc>
              <w:tcPr>
                <w:tcW w:w="1664" w:type="dxa"/>
                <w:vMerge w:val="restart"/>
                <w:shd w:val="clear" w:color="auto" w:fill="B4C6E7" w:themeFill="accent1" w:themeFillTint="66"/>
                <w:vAlign w:val="center"/>
              </w:tcPr>
              <w:p w14:paraId="4BC33ABA" w14:textId="77777777" w:rsidR="00C50A78" w:rsidRPr="00156BFB" w:rsidRDefault="00C50A78" w:rsidP="00F91BB0">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1BB0BC6D" w14:textId="77777777" w:rsidR="00C50A78" w:rsidRPr="00156BFB" w:rsidRDefault="00C50A78"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663966AE" w14:textId="77777777" w:rsidR="00C50A78" w:rsidRPr="008D0CC5" w:rsidRDefault="00C50A78"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Sadiya Shahnaz</w:t>
                </w:r>
              </w:p>
              <w:p w14:paraId="43250D2F" w14:textId="77777777" w:rsidR="00C50A78" w:rsidRPr="00156BFB" w:rsidRDefault="00C50A78"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7F779418" w14:textId="77777777" w:rsidR="00C50A78" w:rsidRPr="00156BFB" w:rsidRDefault="00C50A78"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C50A78" w:rsidRPr="00156BFB" w14:paraId="06DC1DA9" w14:textId="77777777" w:rsidTr="00F91BB0">
            <w:trPr>
              <w:trHeight w:val="1541"/>
            </w:trPr>
            <w:tc>
              <w:tcPr>
                <w:tcW w:w="1664" w:type="dxa"/>
                <w:vMerge/>
                <w:shd w:val="clear" w:color="auto" w:fill="B4C6E7" w:themeFill="accent1" w:themeFillTint="66"/>
                <w:vAlign w:val="center"/>
              </w:tcPr>
              <w:p w14:paraId="2FE31C00" w14:textId="77777777" w:rsidR="00C50A78" w:rsidRPr="00156BFB" w:rsidRDefault="00C50A78"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36B5F67B" w14:textId="77777777" w:rsidR="00C50A78" w:rsidRPr="00156BFB" w:rsidRDefault="00C50A78"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7DBD9549" w14:textId="77777777" w:rsidR="00C50A78" w:rsidRPr="00156BFB" w:rsidRDefault="00C50A78" w:rsidP="00F91BB0">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392A912F" wp14:editId="311090F1">
                      <wp:extent cx="1238751" cy="552673"/>
                      <wp:effectExtent l="0" t="0" r="0" b="0"/>
                      <wp:docPr id="11137018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01854" name="Picture 1113701854"/>
                              <pic:cNvPicPr/>
                            </pic:nvPicPr>
                            <pic:blipFill>
                              <a:blip r:embed="rId12">
                                <a:extLst>
                                  <a:ext uri="{28A0092B-C50C-407E-A947-70E740481C1C}">
                                    <a14:useLocalDpi xmlns:a14="http://schemas.microsoft.com/office/drawing/2010/main" val="0"/>
                                  </a:ext>
                                </a:extLst>
                              </a:blip>
                              <a:stretch>
                                <a:fillRect/>
                              </a:stretch>
                            </pic:blipFill>
                            <pic:spPr>
                              <a:xfrm>
                                <a:off x="0" y="0"/>
                                <a:ext cx="1238751" cy="552673"/>
                              </a:xfrm>
                              <a:prstGeom prst="rect">
                                <a:avLst/>
                              </a:prstGeom>
                            </pic:spPr>
                          </pic:pic>
                        </a:graphicData>
                      </a:graphic>
                    </wp:inline>
                  </w:drawing>
                </w:r>
              </w:p>
              <w:p w14:paraId="6D151218" w14:textId="77777777" w:rsidR="00C50A78" w:rsidRPr="00156BFB" w:rsidRDefault="00C50A78"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5C64173B" w14:textId="77777777" w:rsidR="00C50A78" w:rsidRPr="00156BFB" w:rsidRDefault="00C50A78" w:rsidP="00F91BB0">
                <w:pPr>
                  <w:pStyle w:val="BodyText"/>
                  <w:rPr>
                    <w:rFonts w:ascii="Palatino Linotype" w:hAnsi="Palatino Linotype"/>
                    <w:b/>
                    <w:bCs/>
                    <w:sz w:val="24"/>
                    <w:szCs w:val="24"/>
                  </w:rPr>
                </w:pPr>
              </w:p>
            </w:tc>
          </w:tr>
          <w:tr w:rsidR="00C50A78" w:rsidRPr="00156BFB" w14:paraId="54753EEA" w14:textId="77777777" w:rsidTr="00F91BB0">
            <w:trPr>
              <w:trHeight w:val="1417"/>
            </w:trPr>
            <w:tc>
              <w:tcPr>
                <w:tcW w:w="1664" w:type="dxa"/>
                <w:vMerge w:val="restart"/>
                <w:shd w:val="clear" w:color="auto" w:fill="E2EFD9" w:themeFill="accent6" w:themeFillTint="33"/>
                <w:vAlign w:val="center"/>
              </w:tcPr>
              <w:p w14:paraId="456A8D19" w14:textId="77777777" w:rsidR="00C50A78" w:rsidRPr="00156BFB" w:rsidRDefault="00C50A78"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23B3D478" w14:textId="77777777" w:rsidR="00C50A78" w:rsidRPr="00156BFB" w:rsidRDefault="00C50A78" w:rsidP="00F91BB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44EAD802" w14:textId="77777777" w:rsidR="00C50A78" w:rsidRPr="008D0CC5" w:rsidRDefault="00C50A78"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006DAB75" w14:textId="77777777" w:rsidR="00C50A78" w:rsidRPr="00156BFB" w:rsidRDefault="00C50A78"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0A575C1B" w14:textId="77777777" w:rsidR="00C50A78" w:rsidRPr="00156BFB" w:rsidRDefault="00C50A78"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C50A78" w:rsidRPr="00156BFB" w14:paraId="5EB0181D" w14:textId="77777777" w:rsidTr="00F91BB0">
            <w:trPr>
              <w:trHeight w:val="1417"/>
            </w:trPr>
            <w:tc>
              <w:tcPr>
                <w:tcW w:w="1664" w:type="dxa"/>
                <w:vMerge/>
                <w:shd w:val="clear" w:color="auto" w:fill="E2EFD9" w:themeFill="accent6" w:themeFillTint="33"/>
                <w:vAlign w:val="center"/>
              </w:tcPr>
              <w:p w14:paraId="30FB8AD0" w14:textId="77777777" w:rsidR="00C50A78" w:rsidRPr="00156BFB" w:rsidRDefault="00C50A78" w:rsidP="00F91BB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3D0909A8" w14:textId="77777777" w:rsidR="00C50A78" w:rsidRPr="00156BFB" w:rsidRDefault="00C50A78" w:rsidP="00F91BB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1EC43F6F" w14:textId="77777777" w:rsidR="00C50A78" w:rsidRPr="00156BFB" w:rsidRDefault="00C50A78"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6395315C" wp14:editId="6D937F05">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69C25126" w14:textId="77777777" w:rsidR="00C50A78" w:rsidRPr="00156BFB" w:rsidRDefault="00C50A78" w:rsidP="00F91BB0">
                <w:pPr>
                  <w:pStyle w:val="BodyText"/>
                  <w:rPr>
                    <w:rFonts w:ascii="Palatino Linotype" w:hAnsi="Palatino Linotype"/>
                    <w:b/>
                    <w:bCs/>
                    <w:sz w:val="24"/>
                    <w:szCs w:val="24"/>
                  </w:rPr>
                </w:pPr>
              </w:p>
            </w:tc>
          </w:tr>
          <w:tr w:rsidR="00C50A78" w:rsidRPr="00156BFB" w14:paraId="7CCCA161" w14:textId="77777777" w:rsidTr="00F91BB0">
            <w:trPr>
              <w:trHeight w:val="1417"/>
            </w:trPr>
            <w:tc>
              <w:tcPr>
                <w:tcW w:w="1664" w:type="dxa"/>
                <w:vMerge w:val="restart"/>
                <w:shd w:val="clear" w:color="auto" w:fill="B4C6E7" w:themeFill="accent1" w:themeFillTint="66"/>
                <w:vAlign w:val="center"/>
              </w:tcPr>
              <w:p w14:paraId="2499ED4C" w14:textId="77777777" w:rsidR="00C50A78" w:rsidRPr="00156BFB" w:rsidRDefault="00C50A78"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40315181" w14:textId="77777777" w:rsidR="00C50A78" w:rsidRPr="00156BFB" w:rsidRDefault="00C50A78"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3F1093FC" w14:textId="77777777" w:rsidR="00C50A78" w:rsidRDefault="00C50A78" w:rsidP="00F91BB0">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7A0A0761" w14:textId="77777777" w:rsidR="00C50A78" w:rsidRPr="00156BFB" w:rsidRDefault="00C50A78"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6DCA1676" w14:textId="77777777" w:rsidR="00C50A78" w:rsidRPr="00156BFB" w:rsidRDefault="00C50A78"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C50A78" w:rsidRPr="00156BFB" w14:paraId="55C9C8D6" w14:textId="77777777" w:rsidTr="00F91BB0">
            <w:trPr>
              <w:trHeight w:val="1417"/>
            </w:trPr>
            <w:tc>
              <w:tcPr>
                <w:tcW w:w="1664" w:type="dxa"/>
                <w:vMerge/>
                <w:shd w:val="clear" w:color="auto" w:fill="B4C6E7" w:themeFill="accent1" w:themeFillTint="66"/>
                <w:vAlign w:val="center"/>
              </w:tcPr>
              <w:p w14:paraId="5157F176" w14:textId="77777777" w:rsidR="00C50A78" w:rsidRPr="00156BFB" w:rsidRDefault="00C50A78"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35D71302" w14:textId="77777777" w:rsidR="00C50A78" w:rsidRPr="00156BFB" w:rsidRDefault="00C50A78"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17011716" w14:textId="77777777" w:rsidR="00C50A78" w:rsidRPr="00156BFB" w:rsidRDefault="00C50A78" w:rsidP="00F91BB0">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4E7CD289" wp14:editId="25A5A504">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4">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1FDF54ED" w14:textId="77777777" w:rsidR="00C50A78" w:rsidRPr="00156BFB" w:rsidRDefault="00C50A78" w:rsidP="00F91BB0">
                <w:pPr>
                  <w:pStyle w:val="BodyText"/>
                  <w:rPr>
                    <w:rFonts w:ascii="Palatino Linotype" w:hAnsi="Palatino Linotype"/>
                    <w:b/>
                    <w:bCs/>
                    <w:sz w:val="24"/>
                    <w:szCs w:val="24"/>
                  </w:rPr>
                </w:pPr>
              </w:p>
            </w:tc>
          </w:tr>
          <w:bookmarkEnd w:id="7"/>
        </w:tbl>
        <w:p w14:paraId="54EFF4E8" w14:textId="77777777" w:rsidR="00C50A78" w:rsidRDefault="00C50A78" w:rsidP="006916C1">
          <w:pPr>
            <w:pStyle w:val="TDPL-H1"/>
            <w:numPr>
              <w:ilvl w:val="0"/>
              <w:numId w:val="0"/>
            </w:numPr>
            <w:tabs>
              <w:tab w:val="clear" w:pos="1440"/>
              <w:tab w:val="left" w:pos="0"/>
            </w:tabs>
            <w:ind w:right="120"/>
            <w:jc w:val="center"/>
            <w:rPr>
              <w:szCs w:val="28"/>
            </w:rPr>
          </w:pPr>
        </w:p>
        <w:p w14:paraId="219B78C6" w14:textId="77777777" w:rsidR="00C50A78" w:rsidRPr="00B70912" w:rsidRDefault="00C50A78" w:rsidP="00C50A78">
          <w:pPr>
            <w:pStyle w:val="TDPL-BodyTxt"/>
            <w:sectPr w:rsidR="00C50A78" w:rsidRPr="00B70912" w:rsidSect="00B70912">
              <w:headerReference w:type="default" r:id="rId15"/>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5282907"/>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5282908"/>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70626AFB" w14:textId="77777777" w:rsidR="002A535F" w:rsidRPr="009B0F39" w:rsidRDefault="002A535F" w:rsidP="006916C1">
          <w:pPr>
            <w:pStyle w:val="TDPL-H1"/>
            <w:numPr>
              <w:ilvl w:val="0"/>
              <w:numId w:val="0"/>
            </w:numPr>
            <w:tabs>
              <w:tab w:val="clear" w:pos="1440"/>
              <w:tab w:val="left" w:pos="0"/>
            </w:tabs>
            <w:ind w:right="120"/>
            <w:jc w:val="center"/>
          </w:pPr>
          <w:bookmarkStart w:id="12" w:name="_List_of_Abbreviations"/>
          <w:bookmarkStart w:id="13" w:name="_Ref189068143"/>
          <w:bookmarkStart w:id="14" w:name="_Toc195282909"/>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1064D5">
            <w:trPr>
              <w:trHeight w:val="539"/>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6916C1" w:rsidRPr="001064D5" w14:paraId="4B9EC0F7" w14:textId="77777777" w:rsidTr="00002CFB">
            <w:trPr>
              <w:trHeight w:val="373"/>
              <w:jc w:val="center"/>
            </w:trPr>
            <w:tc>
              <w:tcPr>
                <w:tcW w:w="1331" w:type="dxa"/>
              </w:tcPr>
              <w:p w14:paraId="26373B5C" w14:textId="5F906EB0" w:rsidR="006916C1" w:rsidRPr="006916C1" w:rsidRDefault="006916C1" w:rsidP="006916C1">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08E6BB2A" w:rsidR="006916C1" w:rsidRPr="006916C1" w:rsidRDefault="006916C1" w:rsidP="006916C1">
                <w:pPr>
                  <w:pStyle w:val="BodyText"/>
                  <w:jc w:val="center"/>
                  <w:rPr>
                    <w:rFonts w:ascii="Palatino Linotype" w:hAnsi="Palatino Linotype"/>
                  </w:rPr>
                </w:pPr>
                <w:r w:rsidRPr="006916C1">
                  <w:rPr>
                    <w:rFonts w:ascii="Palatino Linotype" w:hAnsi="Palatino Linotype"/>
                  </w:rPr>
                  <w:t>CSD</w:t>
                </w:r>
              </w:p>
            </w:tc>
            <w:tc>
              <w:tcPr>
                <w:tcW w:w="5868" w:type="dxa"/>
              </w:tcPr>
              <w:p w14:paraId="30EE9389" w14:textId="1C5CFE16" w:rsidR="006916C1" w:rsidRPr="006916C1" w:rsidRDefault="006916C1" w:rsidP="006916C1">
                <w:pPr>
                  <w:pStyle w:val="BodyText"/>
                  <w:jc w:val="center"/>
                  <w:rPr>
                    <w:rFonts w:ascii="Palatino Linotype" w:hAnsi="Palatino Linotype"/>
                  </w:rPr>
                </w:pPr>
                <w:r w:rsidRPr="006916C1">
                  <w:rPr>
                    <w:rFonts w:ascii="Palatino Linotype" w:hAnsi="Palatino Linotype"/>
                  </w:rPr>
                  <w:t>Customer Service Department</w:t>
                </w:r>
              </w:p>
            </w:tc>
          </w:tr>
          <w:tr w:rsidR="006916C1" w:rsidRPr="001064D5" w14:paraId="597EE4C3" w14:textId="77777777" w:rsidTr="00002CFB">
            <w:trPr>
              <w:trHeight w:val="374"/>
              <w:jc w:val="center"/>
            </w:trPr>
            <w:tc>
              <w:tcPr>
                <w:tcW w:w="1331" w:type="dxa"/>
              </w:tcPr>
              <w:p w14:paraId="343F74B0" w14:textId="3DB9851F" w:rsidR="006916C1" w:rsidRPr="006916C1" w:rsidRDefault="006916C1" w:rsidP="006916C1">
                <w:pPr>
                  <w:pStyle w:val="BodyText"/>
                  <w:jc w:val="center"/>
                  <w:rPr>
                    <w:rFonts w:ascii="Palatino Linotype" w:hAnsi="Palatino Linotype"/>
                  </w:rPr>
                </w:pPr>
                <w:r w:rsidRPr="006916C1">
                  <w:rPr>
                    <w:rFonts w:ascii="Palatino Linotype" w:hAnsi="Palatino Linotype"/>
                  </w:rPr>
                  <w:t>2</w:t>
                </w:r>
              </w:p>
            </w:tc>
            <w:tc>
              <w:tcPr>
                <w:tcW w:w="1981" w:type="dxa"/>
              </w:tcPr>
              <w:p w14:paraId="016C5CA8" w14:textId="304BBC33" w:rsidR="006916C1" w:rsidRPr="006916C1" w:rsidRDefault="006916C1" w:rsidP="006916C1">
                <w:pPr>
                  <w:pStyle w:val="BodyText"/>
                  <w:jc w:val="center"/>
                  <w:rPr>
                    <w:rFonts w:ascii="Palatino Linotype" w:hAnsi="Palatino Linotype"/>
                  </w:rPr>
                </w:pPr>
                <w:r w:rsidRPr="006916C1">
                  <w:rPr>
                    <w:rFonts w:ascii="Palatino Linotype" w:hAnsi="Palatino Linotype"/>
                  </w:rPr>
                  <w:t>EDTA</w:t>
                </w:r>
              </w:p>
            </w:tc>
            <w:tc>
              <w:tcPr>
                <w:tcW w:w="5868" w:type="dxa"/>
              </w:tcPr>
              <w:p w14:paraId="352B4EE8" w14:textId="12A08B0F" w:rsidR="006916C1" w:rsidRPr="006916C1" w:rsidRDefault="006916C1" w:rsidP="006916C1">
                <w:pPr>
                  <w:pStyle w:val="BodyText"/>
                  <w:jc w:val="center"/>
                  <w:rPr>
                    <w:rFonts w:ascii="Palatino Linotype" w:hAnsi="Palatino Linotype"/>
                  </w:rPr>
                </w:pPr>
                <w:r w:rsidRPr="006916C1">
                  <w:rPr>
                    <w:rFonts w:ascii="Palatino Linotype" w:hAnsi="Palatino Linotype"/>
                  </w:rPr>
                  <w:t>Ethylenediaminetetraacetic Acid</w:t>
                </w:r>
              </w:p>
            </w:tc>
          </w:tr>
          <w:tr w:rsidR="006916C1" w:rsidRPr="001064D5" w14:paraId="1E204695" w14:textId="77777777" w:rsidTr="00002CFB">
            <w:trPr>
              <w:trHeight w:val="373"/>
              <w:jc w:val="center"/>
            </w:trPr>
            <w:tc>
              <w:tcPr>
                <w:tcW w:w="1331" w:type="dxa"/>
              </w:tcPr>
              <w:p w14:paraId="0C2574C3" w14:textId="340388C7" w:rsidR="006916C1" w:rsidRPr="006916C1" w:rsidRDefault="006916C1" w:rsidP="006916C1">
                <w:pPr>
                  <w:pStyle w:val="BodyText"/>
                  <w:jc w:val="center"/>
                  <w:rPr>
                    <w:rFonts w:ascii="Palatino Linotype" w:hAnsi="Palatino Linotype"/>
                  </w:rPr>
                </w:pPr>
                <w:r w:rsidRPr="006916C1">
                  <w:rPr>
                    <w:rFonts w:ascii="Palatino Linotype" w:hAnsi="Palatino Linotype"/>
                  </w:rPr>
                  <w:t>3</w:t>
                </w:r>
              </w:p>
            </w:tc>
            <w:tc>
              <w:tcPr>
                <w:tcW w:w="1981" w:type="dxa"/>
              </w:tcPr>
              <w:p w14:paraId="13FD0B73" w14:textId="3A5C219C" w:rsidR="006916C1" w:rsidRPr="006916C1" w:rsidRDefault="006916C1" w:rsidP="006916C1">
                <w:pPr>
                  <w:pStyle w:val="BodyText"/>
                  <w:jc w:val="center"/>
                  <w:rPr>
                    <w:rFonts w:ascii="Palatino Linotype" w:hAnsi="Palatino Linotype"/>
                  </w:rPr>
                </w:pPr>
                <w:r w:rsidRPr="006916C1">
                  <w:rPr>
                    <w:rFonts w:ascii="Palatino Linotype" w:hAnsi="Palatino Linotype"/>
                  </w:rPr>
                  <w:t>EQAS</w:t>
                </w:r>
              </w:p>
            </w:tc>
            <w:tc>
              <w:tcPr>
                <w:tcW w:w="5868" w:type="dxa"/>
              </w:tcPr>
              <w:p w14:paraId="6DACED80" w14:textId="4BBB43BB" w:rsidR="006916C1" w:rsidRPr="006916C1" w:rsidRDefault="006916C1" w:rsidP="006916C1">
                <w:pPr>
                  <w:pStyle w:val="BodyText"/>
                  <w:jc w:val="center"/>
                  <w:rPr>
                    <w:rFonts w:ascii="Palatino Linotype" w:hAnsi="Palatino Linotype"/>
                  </w:rPr>
                </w:pPr>
                <w:r w:rsidRPr="006916C1">
                  <w:rPr>
                    <w:rFonts w:ascii="Palatino Linotype" w:hAnsi="Palatino Linotype"/>
                  </w:rPr>
                  <w:t>External Quality Assurance Scheme</w:t>
                </w:r>
              </w:p>
            </w:tc>
          </w:tr>
          <w:tr w:rsidR="006916C1" w:rsidRPr="001064D5" w14:paraId="435286F9" w14:textId="77777777" w:rsidTr="00002CFB">
            <w:trPr>
              <w:trHeight w:val="373"/>
              <w:jc w:val="center"/>
            </w:trPr>
            <w:tc>
              <w:tcPr>
                <w:tcW w:w="1331" w:type="dxa"/>
              </w:tcPr>
              <w:p w14:paraId="10CB9055" w14:textId="6A222FE1" w:rsidR="006916C1" w:rsidRPr="006916C1" w:rsidRDefault="006916C1" w:rsidP="006916C1">
                <w:pPr>
                  <w:pStyle w:val="BodyText"/>
                  <w:jc w:val="center"/>
                  <w:rPr>
                    <w:rFonts w:ascii="Palatino Linotype" w:hAnsi="Palatino Linotype"/>
                  </w:rPr>
                </w:pPr>
                <w:r w:rsidRPr="006916C1">
                  <w:rPr>
                    <w:rFonts w:ascii="Palatino Linotype" w:hAnsi="Palatino Linotype"/>
                  </w:rPr>
                  <w:t>4</w:t>
                </w:r>
              </w:p>
            </w:tc>
            <w:tc>
              <w:tcPr>
                <w:tcW w:w="1981" w:type="dxa"/>
              </w:tcPr>
              <w:p w14:paraId="6C6CBDF4" w14:textId="078DAE66" w:rsidR="006916C1" w:rsidRPr="006916C1" w:rsidRDefault="006916C1" w:rsidP="006916C1">
                <w:pPr>
                  <w:pStyle w:val="BodyText"/>
                  <w:jc w:val="center"/>
                  <w:rPr>
                    <w:rFonts w:ascii="Palatino Linotype" w:hAnsi="Palatino Linotype"/>
                  </w:rPr>
                </w:pPr>
                <w:r w:rsidRPr="006916C1">
                  <w:rPr>
                    <w:rFonts w:ascii="Palatino Linotype" w:hAnsi="Palatino Linotype"/>
                  </w:rPr>
                  <w:t>HIV</w:t>
                </w:r>
              </w:p>
            </w:tc>
            <w:tc>
              <w:tcPr>
                <w:tcW w:w="5868" w:type="dxa"/>
              </w:tcPr>
              <w:p w14:paraId="22C038DF" w14:textId="743F4A65" w:rsidR="006916C1" w:rsidRPr="006916C1" w:rsidRDefault="006916C1" w:rsidP="006916C1">
                <w:pPr>
                  <w:pStyle w:val="BodyText"/>
                  <w:jc w:val="center"/>
                  <w:rPr>
                    <w:rFonts w:ascii="Palatino Linotype" w:hAnsi="Palatino Linotype"/>
                  </w:rPr>
                </w:pPr>
                <w:r w:rsidRPr="006916C1">
                  <w:rPr>
                    <w:rFonts w:ascii="Palatino Linotype" w:hAnsi="Palatino Linotype"/>
                  </w:rPr>
                  <w:t>Human Immunodeficiency Syndrome</w:t>
                </w:r>
              </w:p>
            </w:tc>
          </w:tr>
          <w:tr w:rsidR="006916C1" w:rsidRPr="001064D5" w14:paraId="2C310C5F" w14:textId="77777777" w:rsidTr="00002CFB">
            <w:trPr>
              <w:trHeight w:val="373"/>
              <w:jc w:val="center"/>
            </w:trPr>
            <w:tc>
              <w:tcPr>
                <w:tcW w:w="1331" w:type="dxa"/>
              </w:tcPr>
              <w:p w14:paraId="20778CC4" w14:textId="3B1606EB" w:rsidR="006916C1" w:rsidRPr="006916C1" w:rsidRDefault="006916C1" w:rsidP="006916C1">
                <w:pPr>
                  <w:pStyle w:val="BodyText"/>
                  <w:jc w:val="center"/>
                  <w:rPr>
                    <w:rFonts w:ascii="Palatino Linotype" w:hAnsi="Palatino Linotype"/>
                  </w:rPr>
                </w:pPr>
                <w:r w:rsidRPr="006916C1">
                  <w:rPr>
                    <w:rFonts w:ascii="Palatino Linotype" w:hAnsi="Palatino Linotype"/>
                  </w:rPr>
                  <w:t>5</w:t>
                </w:r>
              </w:p>
            </w:tc>
            <w:tc>
              <w:tcPr>
                <w:tcW w:w="1981" w:type="dxa"/>
              </w:tcPr>
              <w:p w14:paraId="255FF7AC" w14:textId="3D096077" w:rsidR="006916C1" w:rsidRPr="006916C1" w:rsidRDefault="006916C1" w:rsidP="006916C1">
                <w:pPr>
                  <w:pStyle w:val="BodyText"/>
                  <w:jc w:val="center"/>
                  <w:rPr>
                    <w:rFonts w:ascii="Palatino Linotype" w:hAnsi="Palatino Linotype"/>
                  </w:rPr>
                </w:pPr>
                <w:r w:rsidRPr="006916C1">
                  <w:rPr>
                    <w:rFonts w:ascii="Palatino Linotype" w:hAnsi="Palatino Linotype"/>
                  </w:rPr>
                  <w:t>HLA</w:t>
                </w:r>
              </w:p>
            </w:tc>
            <w:tc>
              <w:tcPr>
                <w:tcW w:w="5868" w:type="dxa"/>
              </w:tcPr>
              <w:p w14:paraId="6DAD4B5C" w14:textId="79F5C805" w:rsidR="006916C1" w:rsidRPr="006916C1" w:rsidRDefault="006916C1" w:rsidP="006916C1">
                <w:pPr>
                  <w:pStyle w:val="BodyText"/>
                  <w:jc w:val="center"/>
                  <w:rPr>
                    <w:rFonts w:ascii="Palatino Linotype" w:hAnsi="Palatino Linotype"/>
                  </w:rPr>
                </w:pPr>
                <w:r w:rsidRPr="006916C1">
                  <w:rPr>
                    <w:rFonts w:ascii="Palatino Linotype" w:hAnsi="Palatino Linotype"/>
                  </w:rPr>
                  <w:t>Human Leukocyte Antigen</w:t>
                </w:r>
              </w:p>
            </w:tc>
          </w:tr>
          <w:tr w:rsidR="00BF24FB" w:rsidRPr="001064D5" w14:paraId="5D5408C2" w14:textId="77777777" w:rsidTr="00002CFB">
            <w:trPr>
              <w:trHeight w:val="373"/>
              <w:jc w:val="center"/>
            </w:trPr>
            <w:tc>
              <w:tcPr>
                <w:tcW w:w="1331" w:type="dxa"/>
              </w:tcPr>
              <w:p w14:paraId="0A927D9C" w14:textId="0F9FE4BD" w:rsidR="00BF24FB" w:rsidRPr="006916C1" w:rsidRDefault="00BF24FB" w:rsidP="00BF24FB">
                <w:pPr>
                  <w:pStyle w:val="BodyText"/>
                  <w:jc w:val="center"/>
                  <w:rPr>
                    <w:rFonts w:ascii="Palatino Linotype" w:hAnsi="Palatino Linotype"/>
                  </w:rPr>
                </w:pPr>
                <w:r w:rsidRPr="006916C1">
                  <w:rPr>
                    <w:rFonts w:ascii="Palatino Linotype" w:hAnsi="Palatino Linotype"/>
                  </w:rPr>
                  <w:t>6</w:t>
                </w:r>
              </w:p>
            </w:tc>
            <w:tc>
              <w:tcPr>
                <w:tcW w:w="1981" w:type="dxa"/>
              </w:tcPr>
              <w:p w14:paraId="30E97F2C" w14:textId="7B047BAE" w:rsidR="00BF24FB" w:rsidRPr="006916C1" w:rsidRDefault="00BF24FB" w:rsidP="00BF24FB">
                <w:pPr>
                  <w:pStyle w:val="BodyText"/>
                  <w:jc w:val="center"/>
                  <w:rPr>
                    <w:rFonts w:ascii="Palatino Linotype" w:hAnsi="Palatino Linotype"/>
                  </w:rPr>
                </w:pPr>
                <w:r>
                  <w:rPr>
                    <w:rFonts w:ascii="Palatino Linotype" w:hAnsi="Palatino Linotype"/>
                  </w:rPr>
                  <w:t>Ig</w:t>
                </w:r>
              </w:p>
            </w:tc>
            <w:tc>
              <w:tcPr>
                <w:tcW w:w="5868" w:type="dxa"/>
              </w:tcPr>
              <w:p w14:paraId="08C088FD" w14:textId="177A24E2" w:rsidR="00BF24FB" w:rsidRPr="006916C1" w:rsidRDefault="00BF24FB" w:rsidP="00BF24FB">
                <w:pPr>
                  <w:pStyle w:val="BodyText"/>
                  <w:jc w:val="center"/>
                  <w:rPr>
                    <w:rFonts w:ascii="Palatino Linotype" w:hAnsi="Palatino Linotype"/>
                  </w:rPr>
                </w:pPr>
                <w:r>
                  <w:rPr>
                    <w:rFonts w:ascii="Palatino Linotype" w:hAnsi="Palatino Linotype"/>
                  </w:rPr>
                  <w:t>Immunoglobulin</w:t>
                </w:r>
              </w:p>
            </w:tc>
          </w:tr>
          <w:tr w:rsidR="00BF24FB" w:rsidRPr="001064D5" w14:paraId="46121A6B" w14:textId="77777777" w:rsidTr="00002CFB">
            <w:trPr>
              <w:trHeight w:val="373"/>
              <w:jc w:val="center"/>
            </w:trPr>
            <w:tc>
              <w:tcPr>
                <w:tcW w:w="1331" w:type="dxa"/>
              </w:tcPr>
              <w:p w14:paraId="07BF266E" w14:textId="0416D844" w:rsidR="00BF24FB" w:rsidRPr="006916C1" w:rsidRDefault="00BF24FB" w:rsidP="00BF24FB">
                <w:pPr>
                  <w:pStyle w:val="BodyText"/>
                  <w:jc w:val="center"/>
                  <w:rPr>
                    <w:rFonts w:ascii="Palatino Linotype" w:hAnsi="Palatino Linotype"/>
                  </w:rPr>
                </w:pPr>
                <w:r w:rsidRPr="006916C1">
                  <w:rPr>
                    <w:rFonts w:ascii="Palatino Linotype" w:hAnsi="Palatino Linotype"/>
                  </w:rPr>
                  <w:t>7</w:t>
                </w:r>
              </w:p>
            </w:tc>
            <w:tc>
              <w:tcPr>
                <w:tcW w:w="1981" w:type="dxa"/>
              </w:tcPr>
              <w:p w14:paraId="4B31F62B" w14:textId="7E94DC4A" w:rsidR="00BF24FB" w:rsidRPr="006916C1" w:rsidRDefault="00BF24FB" w:rsidP="00BF24FB">
                <w:pPr>
                  <w:pStyle w:val="BodyText"/>
                  <w:jc w:val="center"/>
                  <w:rPr>
                    <w:rFonts w:ascii="Palatino Linotype" w:hAnsi="Palatino Linotype"/>
                  </w:rPr>
                </w:pPr>
                <w:r w:rsidRPr="006916C1">
                  <w:rPr>
                    <w:rFonts w:ascii="Palatino Linotype" w:hAnsi="Palatino Linotype"/>
                  </w:rPr>
                  <w:t>NACO</w:t>
                </w:r>
              </w:p>
            </w:tc>
            <w:tc>
              <w:tcPr>
                <w:tcW w:w="5868" w:type="dxa"/>
              </w:tcPr>
              <w:p w14:paraId="56BDAFE7" w14:textId="75925D33" w:rsidR="00BF24FB" w:rsidRPr="006916C1" w:rsidRDefault="00BF24FB" w:rsidP="00BF24FB">
                <w:pPr>
                  <w:pStyle w:val="BodyText"/>
                  <w:jc w:val="center"/>
                  <w:rPr>
                    <w:rFonts w:ascii="Palatino Linotype" w:hAnsi="Palatino Linotype"/>
                  </w:rPr>
                </w:pPr>
                <w:r w:rsidRPr="006916C1">
                  <w:rPr>
                    <w:rFonts w:ascii="Palatino Linotype" w:hAnsi="Palatino Linotype"/>
                  </w:rPr>
                  <w:t>National AIDS Control Organization</w:t>
                </w:r>
              </w:p>
            </w:tc>
          </w:tr>
          <w:tr w:rsidR="00BF24FB" w:rsidRPr="001064D5" w14:paraId="6DFE4AB2" w14:textId="77777777" w:rsidTr="00002CFB">
            <w:trPr>
              <w:trHeight w:val="373"/>
              <w:jc w:val="center"/>
            </w:trPr>
            <w:tc>
              <w:tcPr>
                <w:tcW w:w="1331" w:type="dxa"/>
              </w:tcPr>
              <w:p w14:paraId="57C0D42D" w14:textId="7B73659E" w:rsidR="00BF24FB" w:rsidRPr="006916C1" w:rsidRDefault="00BF24FB" w:rsidP="00BF24FB">
                <w:pPr>
                  <w:pStyle w:val="BodyText"/>
                  <w:jc w:val="center"/>
                  <w:rPr>
                    <w:rFonts w:ascii="Palatino Linotype" w:hAnsi="Palatino Linotype"/>
                  </w:rPr>
                </w:pPr>
                <w:r w:rsidRPr="006916C1">
                  <w:rPr>
                    <w:rFonts w:ascii="Palatino Linotype" w:hAnsi="Palatino Linotype"/>
                  </w:rPr>
                  <w:t>8</w:t>
                </w:r>
              </w:p>
            </w:tc>
            <w:tc>
              <w:tcPr>
                <w:tcW w:w="1981" w:type="dxa"/>
              </w:tcPr>
              <w:p w14:paraId="1B98B4C4" w14:textId="3884F4AD" w:rsidR="00BF24FB" w:rsidRPr="006916C1" w:rsidRDefault="00BF24FB" w:rsidP="00BF24FB">
                <w:pPr>
                  <w:pStyle w:val="BodyText"/>
                  <w:jc w:val="center"/>
                  <w:rPr>
                    <w:rFonts w:ascii="Palatino Linotype" w:hAnsi="Palatino Linotype"/>
                  </w:rPr>
                </w:pPr>
                <w:r>
                  <w:rPr>
                    <w:rFonts w:ascii="Palatino Linotype" w:hAnsi="Palatino Linotype"/>
                  </w:rPr>
                  <w:t>rpm</w:t>
                </w:r>
              </w:p>
            </w:tc>
            <w:tc>
              <w:tcPr>
                <w:tcW w:w="5868" w:type="dxa"/>
              </w:tcPr>
              <w:p w14:paraId="4C5B84B1" w14:textId="059E146A" w:rsidR="00BF24FB" w:rsidRPr="006916C1" w:rsidRDefault="00BF24FB" w:rsidP="00BF24FB">
                <w:pPr>
                  <w:pStyle w:val="BodyText"/>
                  <w:jc w:val="center"/>
                  <w:rPr>
                    <w:rFonts w:ascii="Palatino Linotype" w:hAnsi="Palatino Linotype"/>
                  </w:rPr>
                </w:pPr>
                <w:r w:rsidRPr="006916C1">
                  <w:rPr>
                    <w:rFonts w:ascii="Palatino Linotype" w:hAnsi="Palatino Linotype"/>
                  </w:rPr>
                  <w:t>Rotations per minute</w:t>
                </w:r>
              </w:p>
            </w:tc>
          </w:tr>
          <w:tr w:rsidR="00BF24FB" w:rsidRPr="001064D5" w14:paraId="5090B533" w14:textId="77777777" w:rsidTr="00002CFB">
            <w:trPr>
              <w:trHeight w:val="373"/>
              <w:jc w:val="center"/>
            </w:trPr>
            <w:tc>
              <w:tcPr>
                <w:tcW w:w="1331" w:type="dxa"/>
              </w:tcPr>
              <w:p w14:paraId="49EC2AD4" w14:textId="150E5217" w:rsidR="00BF24FB" w:rsidRPr="006916C1" w:rsidRDefault="00BF24FB" w:rsidP="00BF24FB">
                <w:pPr>
                  <w:pStyle w:val="BodyText"/>
                  <w:jc w:val="center"/>
                  <w:rPr>
                    <w:rFonts w:ascii="Palatino Linotype" w:hAnsi="Palatino Linotype"/>
                  </w:rPr>
                </w:pPr>
                <w:r w:rsidRPr="006916C1">
                  <w:rPr>
                    <w:rFonts w:ascii="Palatino Linotype" w:hAnsi="Palatino Linotype"/>
                  </w:rPr>
                  <w:t>9</w:t>
                </w:r>
              </w:p>
            </w:tc>
            <w:tc>
              <w:tcPr>
                <w:tcW w:w="1981" w:type="dxa"/>
              </w:tcPr>
              <w:p w14:paraId="0433E2A8" w14:textId="598B2ABD" w:rsidR="00BF24FB" w:rsidRPr="006916C1" w:rsidRDefault="00BF24FB" w:rsidP="00BF24FB">
                <w:pPr>
                  <w:pStyle w:val="BodyText"/>
                  <w:jc w:val="center"/>
                  <w:rPr>
                    <w:rFonts w:ascii="Palatino Linotype" w:hAnsi="Palatino Linotype"/>
                  </w:rPr>
                </w:pPr>
                <w:r w:rsidRPr="006916C1">
                  <w:rPr>
                    <w:rFonts w:ascii="Palatino Linotype" w:hAnsi="Palatino Linotype"/>
                  </w:rPr>
                  <w:t>TDPL</w:t>
                </w:r>
              </w:p>
            </w:tc>
            <w:tc>
              <w:tcPr>
                <w:tcW w:w="5868" w:type="dxa"/>
              </w:tcPr>
              <w:p w14:paraId="558B0020" w14:textId="7B2D3047" w:rsidR="00BF24FB" w:rsidRPr="006916C1" w:rsidRDefault="00BF24FB" w:rsidP="00BF24FB">
                <w:pPr>
                  <w:pStyle w:val="BodyText"/>
                  <w:jc w:val="center"/>
                  <w:rPr>
                    <w:rFonts w:ascii="Palatino Linotype" w:hAnsi="Palatino Linotype"/>
                  </w:rPr>
                </w:pPr>
                <w:r w:rsidRPr="006916C1">
                  <w:rPr>
                    <w:rFonts w:ascii="Palatino Linotype" w:hAnsi="Palatino Linotype"/>
                  </w:rPr>
                  <w:t>TRUSTlab Diagnostics Private Limited</w:t>
                </w:r>
              </w:p>
            </w:tc>
          </w:tr>
          <w:tr w:rsidR="00BF24FB" w:rsidRPr="001064D5" w14:paraId="02F1355C" w14:textId="77777777" w:rsidTr="00002CFB">
            <w:trPr>
              <w:trHeight w:val="373"/>
              <w:jc w:val="center"/>
            </w:trPr>
            <w:tc>
              <w:tcPr>
                <w:tcW w:w="1331" w:type="dxa"/>
              </w:tcPr>
              <w:p w14:paraId="6A51C822" w14:textId="20EB720D" w:rsidR="00BF24FB" w:rsidRPr="006916C1" w:rsidRDefault="00BF24FB" w:rsidP="00BF24FB">
                <w:pPr>
                  <w:pStyle w:val="BodyText"/>
                  <w:jc w:val="center"/>
                  <w:rPr>
                    <w:rFonts w:ascii="Palatino Linotype" w:hAnsi="Palatino Linotype"/>
                  </w:rPr>
                </w:pPr>
                <w:r>
                  <w:rPr>
                    <w:rFonts w:ascii="Palatino Linotype" w:hAnsi="Palatino Linotype"/>
                  </w:rPr>
                  <w:t>10</w:t>
                </w:r>
              </w:p>
            </w:tc>
            <w:tc>
              <w:tcPr>
                <w:tcW w:w="1981" w:type="dxa"/>
              </w:tcPr>
              <w:p w14:paraId="5E77A893" w14:textId="68A3440E" w:rsidR="00BF24FB" w:rsidRPr="006916C1" w:rsidRDefault="00BF24FB" w:rsidP="00BF24FB">
                <w:pPr>
                  <w:pStyle w:val="BodyText"/>
                  <w:jc w:val="center"/>
                  <w:rPr>
                    <w:rFonts w:ascii="Palatino Linotype" w:hAnsi="Palatino Linotype"/>
                  </w:rPr>
                </w:pPr>
                <w:r w:rsidRPr="006916C1">
                  <w:rPr>
                    <w:rFonts w:ascii="Palatino Linotype" w:hAnsi="Palatino Linotype"/>
                  </w:rPr>
                  <w:t>WHO</w:t>
                </w:r>
              </w:p>
            </w:tc>
            <w:tc>
              <w:tcPr>
                <w:tcW w:w="5868" w:type="dxa"/>
              </w:tcPr>
              <w:p w14:paraId="2F8B02A5" w14:textId="15396069" w:rsidR="00BF24FB" w:rsidRPr="006916C1" w:rsidRDefault="00BF24FB" w:rsidP="00BF24FB">
                <w:pPr>
                  <w:pStyle w:val="BodyText"/>
                  <w:jc w:val="center"/>
                  <w:rPr>
                    <w:rFonts w:ascii="Palatino Linotype" w:hAnsi="Palatino Linotype"/>
                  </w:rPr>
                </w:pPr>
                <w:r w:rsidRPr="006916C1">
                  <w:rPr>
                    <w:rFonts w:ascii="Palatino Linotype" w:hAnsi="Palatino Linotype"/>
                  </w:rPr>
                  <w:t xml:space="preserve">World Health </w:t>
                </w:r>
                <w:proofErr w:type="spellStart"/>
                <w:r w:rsidRPr="006916C1">
                  <w:rPr>
                    <w:rFonts w:ascii="Palatino Linotype" w:hAnsi="Palatino Linotype"/>
                  </w:rPr>
                  <w:t>Organisation</w:t>
                </w:r>
                <w:proofErr w:type="spellEnd"/>
              </w:p>
            </w:tc>
          </w:tr>
        </w:tbl>
        <w:p w14:paraId="47E0C28B"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14943CDE" w14:textId="77777777" w:rsidR="006B48BF" w:rsidRDefault="006B48BF" w:rsidP="006B48BF">
      <w:pPr>
        <w:pStyle w:val="TDPL-H1"/>
        <w:numPr>
          <w:ilvl w:val="0"/>
          <w:numId w:val="88"/>
        </w:numPr>
        <w:tabs>
          <w:tab w:val="clear" w:pos="1440"/>
        </w:tabs>
        <w:spacing w:before="100" w:beforeAutospacing="1" w:afterLines="80" w:after="192"/>
        <w:jc w:val="both"/>
        <w:rPr>
          <w:szCs w:val="28"/>
        </w:rPr>
        <w:sectPr w:rsidR="006B48BF" w:rsidSect="00B70912">
          <w:headerReference w:type="default" r:id="rId18"/>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5" w:author="Dr. Vinitha Purushothaman" w:date="2025-04-05T17:58:00Z" w16du:dateUtc="2025-04-05T12:28:00Z">
          <w:pPr>
            <w:pStyle w:val="L2-TDPLSubheading"/>
          </w:pPr>
        </w:pPrChange>
      </w:pPr>
      <w:bookmarkStart w:id="16" w:name="_Toc195282910"/>
      <w:r w:rsidRPr="00B23D57">
        <w:lastRenderedPageBreak/>
        <w:t>Objective</w:t>
      </w:r>
      <w:bookmarkEnd w:id="16"/>
    </w:p>
    <w:p w14:paraId="2D770C71" w14:textId="448078D9" w:rsidR="00592801" w:rsidRPr="009F5184" w:rsidRDefault="00CE17EC" w:rsidP="004834AA">
      <w:pPr>
        <w:pStyle w:val="TDPL-BodyTxt"/>
        <w:numPr>
          <w:ilvl w:val="0"/>
          <w:numId w:val="0"/>
        </w:numPr>
        <w:spacing w:before="200"/>
        <w:ind w:left="1134" w:right="-22"/>
        <w:jc w:val="both"/>
        <w:rPr>
          <w:rFonts w:eastAsiaTheme="majorEastAsia" w:cs="Quire Sans"/>
          <w:b/>
          <w:color w:val="231F20"/>
          <w:spacing w:val="-1"/>
          <w:sz w:val="28"/>
          <w:szCs w:val="28"/>
        </w:rPr>
      </w:pPr>
      <w:r w:rsidRPr="00CE17EC">
        <w:rPr>
          <w:rFonts w:cs="Times New Roman"/>
          <w:color w:val="000000"/>
        </w:rPr>
        <w:t>This procedure describes the step-by-step tasks involved in the examination of the HIV test using a rapid method</w:t>
      </w:r>
      <w:r w:rsidR="00AB7730" w:rsidRPr="009F5184">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7" w:name="_Toc195282911"/>
      <w:r w:rsidRPr="00D06879">
        <w:rPr>
          <w:szCs w:val="28"/>
        </w:rPr>
        <w:t>Scope</w:t>
      </w:r>
      <w:bookmarkEnd w:id="17"/>
    </w:p>
    <w:p w14:paraId="676A5A03" w14:textId="13333499" w:rsidR="00FC0EF4" w:rsidRPr="009F5184" w:rsidRDefault="00CE17EC" w:rsidP="004834AA">
      <w:pPr>
        <w:pStyle w:val="TDPL-BodyTxt"/>
        <w:numPr>
          <w:ilvl w:val="0"/>
          <w:numId w:val="0"/>
        </w:numPr>
        <w:ind w:left="1134"/>
        <w:jc w:val="both"/>
        <w:rPr>
          <w:sz w:val="28"/>
          <w:szCs w:val="28"/>
        </w:rPr>
      </w:pPr>
      <w:r w:rsidRPr="00CE17EC">
        <w:t>This procedure applies to all staff of the Serology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8" w:name="_Toc195282912"/>
      <w:r>
        <w:rPr>
          <w:szCs w:val="28"/>
        </w:rPr>
        <w:t>Responsibilitie</w:t>
      </w:r>
      <w:r w:rsidR="00FC0EF4" w:rsidRPr="00FC0EF4">
        <w:rPr>
          <w:szCs w:val="28"/>
        </w:rPr>
        <w:t>s</w:t>
      </w:r>
      <w:bookmarkEnd w:id="18"/>
    </w:p>
    <w:p w14:paraId="420FB73E" w14:textId="77777777" w:rsidR="00F87663" w:rsidRPr="00D8479E" w:rsidRDefault="00F87663" w:rsidP="00F87663">
      <w:pPr>
        <w:pStyle w:val="TDPL-BodyTxt"/>
        <w:jc w:val="both"/>
      </w:pPr>
      <w:r w:rsidRPr="00D8479E">
        <w:t xml:space="preserve">It is the responsibility of the technicians of the </w:t>
      </w:r>
      <w:r>
        <w:t>Serology</w:t>
      </w:r>
      <w:r w:rsidRPr="00D8479E">
        <w:t xml:space="preserve"> Department to comply with this SOP.</w:t>
      </w:r>
    </w:p>
    <w:p w14:paraId="6FF5A91A" w14:textId="77777777" w:rsidR="00F87663" w:rsidRPr="00D8479E" w:rsidRDefault="00F87663" w:rsidP="00F87663">
      <w:pPr>
        <w:pStyle w:val="TDPL-BodyTxt"/>
        <w:jc w:val="both"/>
      </w:pPr>
      <w:r w:rsidRPr="00D8479E">
        <w:t>HOD shall ensure implementation.</w:t>
      </w:r>
    </w:p>
    <w:p w14:paraId="3E6533A5" w14:textId="77777777" w:rsidR="00F87663" w:rsidRPr="00D8479E" w:rsidRDefault="00F87663" w:rsidP="00F87663">
      <w:pPr>
        <w:pStyle w:val="TDPL-BodyTxt"/>
        <w:jc w:val="both"/>
      </w:pPr>
      <w:r w:rsidRPr="00D8479E">
        <w:t>The Quality Manager is responsible for monitoring, reviewing and ensuring compliance with this procedure.</w:t>
      </w:r>
    </w:p>
    <w:p w14:paraId="0A511B78" w14:textId="4B7B1BAE" w:rsidR="00BB59CE" w:rsidRPr="009F5184" w:rsidRDefault="00F87663" w:rsidP="00F87663">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9" w:name="_Toc195282913"/>
      <w:r>
        <w:rPr>
          <w:szCs w:val="28"/>
        </w:rPr>
        <w:t>Definition</w:t>
      </w:r>
      <w:bookmarkEnd w:id="19"/>
    </w:p>
    <w:p w14:paraId="65250C19" w14:textId="33A6CFEA" w:rsidR="00CE17EC" w:rsidRDefault="00CE17EC" w:rsidP="006916C1">
      <w:pPr>
        <w:pStyle w:val="TDPL-BodyTxt"/>
        <w:jc w:val="both"/>
      </w:pPr>
      <w:r w:rsidRPr="00CE17EC">
        <w:t>The Human Immunodeficiency Virus (HIV) Antibody Rapid Test is a visual, rapid, sensitive and accurate immunoassay for the differential detection of HIV-1 &amp; HIV-2 antibodies (IgG</w:t>
      </w:r>
      <w:r w:rsidR="00BF24FB">
        <w:t xml:space="preserve">, </w:t>
      </w:r>
      <w:r w:rsidR="00BF24FB" w:rsidRPr="00BF24FB">
        <w:t>IgM, IgA</w:t>
      </w:r>
      <w:r w:rsidRPr="00CE17EC">
        <w:t xml:space="preserve">) in Human Serum or Plasma using HIV-1 &amp; HIV-2 </w:t>
      </w:r>
      <w:r w:rsidR="00BF24FB">
        <w:t>a</w:t>
      </w:r>
      <w:r w:rsidRPr="00CE17EC">
        <w:t xml:space="preserve">ntigens immobilized on an </w:t>
      </w:r>
      <w:proofErr w:type="spellStart"/>
      <w:r w:rsidRPr="00CE17EC">
        <w:t>immunofiltration</w:t>
      </w:r>
      <w:proofErr w:type="spellEnd"/>
      <w:r w:rsidRPr="00CE17EC">
        <w:t xml:space="preserve"> membrane</w:t>
      </w:r>
      <w:r>
        <w:t>.</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20" w:name="_Toc195282914"/>
      <w:r>
        <w:rPr>
          <w:szCs w:val="28"/>
        </w:rPr>
        <w:t>Test Principle</w:t>
      </w:r>
      <w:bookmarkEnd w:id="20"/>
    </w:p>
    <w:p w14:paraId="0EABC42F" w14:textId="77777777" w:rsidR="00CE17EC" w:rsidRDefault="00CE17EC" w:rsidP="006916C1">
      <w:pPr>
        <w:pStyle w:val="TDPL-BodyTxt"/>
        <w:jc w:val="both"/>
      </w:pPr>
      <w:r>
        <w:t xml:space="preserve">HIV antigens are immobilized on a porous </w:t>
      </w:r>
      <w:proofErr w:type="spellStart"/>
      <w:r>
        <w:t>immunofiltration</w:t>
      </w:r>
      <w:proofErr w:type="spellEnd"/>
      <w:r>
        <w:t xml:space="preserve"> membrane. Sample and reagents pass through the membrane and are absorbed into the underlying absorbent.</w:t>
      </w:r>
    </w:p>
    <w:p w14:paraId="43E6F99F" w14:textId="49AEEA2D" w:rsidR="00CE17EC" w:rsidRDefault="00CE17EC" w:rsidP="006916C1">
      <w:pPr>
        <w:pStyle w:val="TDPL-BodyTxt"/>
        <w:jc w:val="both"/>
      </w:pPr>
      <w:r>
        <w:t xml:space="preserve">As the patient's sample passes through the membrane, HIV antibodies, if present, bind to the immobilized antigens. Conjugate binds to the Fc portion of the HIV antibodies to give distinct pinkish purple </w:t>
      </w:r>
      <w:r w:rsidR="00BF24FB">
        <w:t>band</w:t>
      </w:r>
      <w:r>
        <w:t xml:space="preserve"> against a white background.</w:t>
      </w:r>
    </w:p>
    <w:p w14:paraId="72F8191B" w14:textId="42EBF0E7" w:rsidR="00CE17EC" w:rsidRDefault="00CE17EC" w:rsidP="006916C1">
      <w:pPr>
        <w:pStyle w:val="TDPL-H1"/>
        <w:numPr>
          <w:ilvl w:val="0"/>
          <w:numId w:val="88"/>
        </w:numPr>
        <w:tabs>
          <w:tab w:val="clear" w:pos="1440"/>
        </w:tabs>
        <w:spacing w:before="200" w:after="80"/>
        <w:ind w:right="-692"/>
        <w:jc w:val="both"/>
        <w:rPr>
          <w:szCs w:val="28"/>
        </w:rPr>
      </w:pPr>
      <w:bookmarkStart w:id="21" w:name="_Toc195282915"/>
      <w:r w:rsidRPr="00CE17EC">
        <w:rPr>
          <w:szCs w:val="28"/>
        </w:rPr>
        <w:t>Specific Performance Characteristics</w:t>
      </w:r>
      <w:bookmarkEnd w:id="21"/>
    </w:p>
    <w:tbl>
      <w:tblPr>
        <w:tblW w:w="0" w:type="auto"/>
        <w:tblInd w:w="2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91"/>
        <w:gridCol w:w="1506"/>
        <w:gridCol w:w="1420"/>
      </w:tblGrid>
      <w:tr w:rsidR="00CE17EC" w:rsidRPr="00070A22" w14:paraId="15381600" w14:textId="77777777" w:rsidTr="00070A22">
        <w:trPr>
          <w:trHeight w:val="454"/>
        </w:trPr>
        <w:tc>
          <w:tcPr>
            <w:tcW w:w="0" w:type="auto"/>
            <w:vAlign w:val="center"/>
          </w:tcPr>
          <w:p w14:paraId="122AA102" w14:textId="77777777" w:rsidR="00CE17EC" w:rsidRPr="00070A22" w:rsidRDefault="00CE17EC" w:rsidP="00070A22">
            <w:pPr>
              <w:pStyle w:val="TableParagraph"/>
              <w:jc w:val="center"/>
              <w:rPr>
                <w:rFonts w:ascii="Palatino Linotype" w:hAnsi="Palatino Linotype"/>
                <w:b/>
                <w:bCs/>
              </w:rPr>
            </w:pPr>
            <w:r w:rsidRPr="00070A22">
              <w:rPr>
                <w:rFonts w:ascii="Palatino Linotype" w:hAnsi="Palatino Linotype"/>
                <w:b/>
                <w:bCs/>
              </w:rPr>
              <w:t>Sample panel</w:t>
            </w:r>
          </w:p>
        </w:tc>
        <w:tc>
          <w:tcPr>
            <w:tcW w:w="0" w:type="auto"/>
            <w:vAlign w:val="center"/>
          </w:tcPr>
          <w:p w14:paraId="086F76D6" w14:textId="77777777" w:rsidR="00CE17EC" w:rsidRPr="00070A22" w:rsidRDefault="00CE17EC" w:rsidP="00070A22">
            <w:pPr>
              <w:pStyle w:val="TableParagraph"/>
              <w:jc w:val="center"/>
              <w:rPr>
                <w:rFonts w:ascii="Palatino Linotype" w:hAnsi="Palatino Linotype"/>
                <w:b/>
                <w:bCs/>
              </w:rPr>
            </w:pPr>
            <w:r w:rsidRPr="00070A22">
              <w:rPr>
                <w:rFonts w:ascii="Palatino Linotype" w:hAnsi="Palatino Linotype"/>
                <w:b/>
                <w:bCs/>
              </w:rPr>
              <w:t>Indian panel</w:t>
            </w:r>
          </w:p>
        </w:tc>
        <w:tc>
          <w:tcPr>
            <w:tcW w:w="0" w:type="auto"/>
            <w:vAlign w:val="center"/>
          </w:tcPr>
          <w:p w14:paraId="372EB08E" w14:textId="77777777" w:rsidR="00CE17EC" w:rsidRPr="00070A22" w:rsidRDefault="00CE17EC" w:rsidP="00070A22">
            <w:pPr>
              <w:pStyle w:val="TableParagraph"/>
              <w:jc w:val="center"/>
              <w:rPr>
                <w:rFonts w:ascii="Palatino Linotype" w:hAnsi="Palatino Linotype"/>
                <w:b/>
                <w:bCs/>
              </w:rPr>
            </w:pPr>
            <w:r w:rsidRPr="00070A22">
              <w:rPr>
                <w:rFonts w:ascii="Palatino Linotype" w:hAnsi="Palatino Linotype"/>
                <w:b/>
                <w:bCs/>
              </w:rPr>
              <w:t>WHO panel</w:t>
            </w:r>
          </w:p>
        </w:tc>
      </w:tr>
      <w:tr w:rsidR="00CE17EC" w:rsidRPr="00070A22" w14:paraId="3290B532" w14:textId="77777777" w:rsidTr="00070A22">
        <w:trPr>
          <w:trHeight w:val="454"/>
        </w:trPr>
        <w:tc>
          <w:tcPr>
            <w:tcW w:w="0" w:type="auto"/>
            <w:vAlign w:val="center"/>
          </w:tcPr>
          <w:p w14:paraId="23B0AC62" w14:textId="77777777" w:rsidR="00CE17EC" w:rsidRPr="00070A22" w:rsidRDefault="00CE17EC" w:rsidP="00070A22">
            <w:pPr>
              <w:pStyle w:val="TableParagraph"/>
              <w:jc w:val="center"/>
              <w:rPr>
                <w:rFonts w:ascii="Palatino Linotype" w:hAnsi="Palatino Linotype"/>
                <w:b/>
                <w:bCs/>
              </w:rPr>
            </w:pPr>
            <w:r w:rsidRPr="00070A22">
              <w:rPr>
                <w:rFonts w:ascii="Palatino Linotype" w:hAnsi="Palatino Linotype"/>
                <w:b/>
                <w:bCs/>
              </w:rPr>
              <w:lastRenderedPageBreak/>
              <w:t>Sensitivity</w:t>
            </w:r>
          </w:p>
        </w:tc>
        <w:tc>
          <w:tcPr>
            <w:tcW w:w="0" w:type="auto"/>
            <w:vAlign w:val="center"/>
          </w:tcPr>
          <w:p w14:paraId="4BD1EFC9" w14:textId="77777777" w:rsidR="00CE17EC" w:rsidRPr="00070A22" w:rsidRDefault="00CE17EC" w:rsidP="00070A22">
            <w:pPr>
              <w:pStyle w:val="TableParagraph"/>
              <w:jc w:val="center"/>
              <w:rPr>
                <w:rFonts w:ascii="Palatino Linotype" w:hAnsi="Palatino Linotype"/>
              </w:rPr>
            </w:pPr>
            <w:r w:rsidRPr="00070A22">
              <w:rPr>
                <w:rFonts w:ascii="Palatino Linotype" w:hAnsi="Palatino Linotype"/>
              </w:rPr>
              <w:t>100%</w:t>
            </w:r>
          </w:p>
        </w:tc>
        <w:tc>
          <w:tcPr>
            <w:tcW w:w="0" w:type="auto"/>
            <w:vAlign w:val="center"/>
          </w:tcPr>
          <w:p w14:paraId="4FE8D719" w14:textId="77777777" w:rsidR="00CE17EC" w:rsidRPr="00070A22" w:rsidRDefault="00CE17EC" w:rsidP="00070A22">
            <w:pPr>
              <w:pStyle w:val="TableParagraph"/>
              <w:jc w:val="center"/>
              <w:rPr>
                <w:rFonts w:ascii="Palatino Linotype" w:hAnsi="Palatino Linotype"/>
              </w:rPr>
            </w:pPr>
            <w:r w:rsidRPr="00070A22">
              <w:rPr>
                <w:rFonts w:ascii="Palatino Linotype" w:hAnsi="Palatino Linotype"/>
              </w:rPr>
              <w:t>100%</w:t>
            </w:r>
          </w:p>
        </w:tc>
      </w:tr>
      <w:tr w:rsidR="00CE17EC" w:rsidRPr="00070A22" w14:paraId="250F3363" w14:textId="77777777" w:rsidTr="00070A22">
        <w:trPr>
          <w:trHeight w:val="454"/>
        </w:trPr>
        <w:tc>
          <w:tcPr>
            <w:tcW w:w="0" w:type="auto"/>
            <w:vAlign w:val="center"/>
          </w:tcPr>
          <w:p w14:paraId="74841434" w14:textId="77777777" w:rsidR="00CE17EC" w:rsidRPr="00070A22" w:rsidRDefault="00CE17EC" w:rsidP="00070A22">
            <w:pPr>
              <w:pStyle w:val="TableParagraph"/>
              <w:jc w:val="center"/>
              <w:rPr>
                <w:rFonts w:ascii="Palatino Linotype" w:hAnsi="Palatino Linotype"/>
                <w:b/>
                <w:bCs/>
              </w:rPr>
            </w:pPr>
            <w:r w:rsidRPr="00070A22">
              <w:rPr>
                <w:rFonts w:ascii="Palatino Linotype" w:hAnsi="Palatino Linotype"/>
                <w:b/>
                <w:bCs/>
              </w:rPr>
              <w:t>Specificity</w:t>
            </w:r>
          </w:p>
        </w:tc>
        <w:tc>
          <w:tcPr>
            <w:tcW w:w="0" w:type="auto"/>
            <w:vAlign w:val="center"/>
          </w:tcPr>
          <w:p w14:paraId="0A081551" w14:textId="77777777" w:rsidR="00CE17EC" w:rsidRPr="00070A22" w:rsidRDefault="00CE17EC" w:rsidP="00070A22">
            <w:pPr>
              <w:pStyle w:val="TableParagraph"/>
              <w:jc w:val="center"/>
              <w:rPr>
                <w:rFonts w:ascii="Palatino Linotype" w:hAnsi="Palatino Linotype"/>
              </w:rPr>
            </w:pPr>
            <w:r w:rsidRPr="00070A22">
              <w:rPr>
                <w:rFonts w:ascii="Palatino Linotype" w:hAnsi="Palatino Linotype"/>
              </w:rPr>
              <w:t>100%</w:t>
            </w:r>
          </w:p>
        </w:tc>
        <w:tc>
          <w:tcPr>
            <w:tcW w:w="0" w:type="auto"/>
            <w:vAlign w:val="center"/>
          </w:tcPr>
          <w:p w14:paraId="732672CE" w14:textId="77777777" w:rsidR="00CE17EC" w:rsidRPr="00070A22" w:rsidRDefault="00CE17EC" w:rsidP="00070A22">
            <w:pPr>
              <w:pStyle w:val="TableParagraph"/>
              <w:jc w:val="center"/>
              <w:rPr>
                <w:rFonts w:ascii="Palatino Linotype" w:hAnsi="Palatino Linotype"/>
              </w:rPr>
            </w:pPr>
            <w:r w:rsidRPr="00070A22">
              <w:rPr>
                <w:rFonts w:ascii="Palatino Linotype" w:hAnsi="Palatino Linotype"/>
              </w:rPr>
              <w:t>100%</w:t>
            </w:r>
          </w:p>
        </w:tc>
      </w:tr>
    </w:tbl>
    <w:p w14:paraId="507C266D" w14:textId="14FF9276" w:rsidR="00CE17EC" w:rsidRDefault="00CE17EC" w:rsidP="006916C1">
      <w:pPr>
        <w:pStyle w:val="TDPL-H1"/>
        <w:numPr>
          <w:ilvl w:val="0"/>
          <w:numId w:val="88"/>
        </w:numPr>
        <w:tabs>
          <w:tab w:val="clear" w:pos="1440"/>
        </w:tabs>
        <w:spacing w:before="200" w:after="80"/>
        <w:ind w:right="-692"/>
        <w:jc w:val="both"/>
      </w:pPr>
      <w:bookmarkStart w:id="22" w:name="_Toc195282916"/>
      <w:r>
        <w:t>Type of Sample</w:t>
      </w:r>
      <w:bookmarkEnd w:id="22"/>
    </w:p>
    <w:p w14:paraId="16408DE4" w14:textId="65F662A4" w:rsidR="00CE17EC" w:rsidRDefault="00CE17EC" w:rsidP="006916C1">
      <w:pPr>
        <w:pStyle w:val="TDPL-BodyTxt"/>
        <w:numPr>
          <w:ilvl w:val="0"/>
          <w:numId w:val="0"/>
        </w:numPr>
        <w:ind w:left="1134"/>
        <w:jc w:val="both"/>
      </w:pPr>
      <w:r w:rsidRPr="00CE17EC">
        <w:t xml:space="preserve">Serum or Plasma must be used for testing. Should a delay in testing occur, store the sample at 2-8°C. Samples can be stored for </w:t>
      </w:r>
      <w:proofErr w:type="spellStart"/>
      <w:proofErr w:type="gramStart"/>
      <w:r w:rsidRPr="00CE17EC">
        <w:t>upto</w:t>
      </w:r>
      <w:proofErr w:type="spellEnd"/>
      <w:proofErr w:type="gramEnd"/>
      <w:r w:rsidRPr="00CE17EC">
        <w:t xml:space="preserve"> a week. Do not use </w:t>
      </w:r>
      <w:proofErr w:type="spellStart"/>
      <w:r w:rsidRPr="00CE17EC">
        <w:t>hemolysed</w:t>
      </w:r>
      <w:proofErr w:type="spellEnd"/>
      <w:r w:rsidRPr="00CE17EC">
        <w:t>, icteric, lipemic serum.</w:t>
      </w:r>
    </w:p>
    <w:p w14:paraId="1BB882A1" w14:textId="7AA8D75F" w:rsidR="00CE17EC" w:rsidRDefault="00CE17EC" w:rsidP="006916C1">
      <w:pPr>
        <w:pStyle w:val="TDPL-H1"/>
        <w:numPr>
          <w:ilvl w:val="0"/>
          <w:numId w:val="88"/>
        </w:numPr>
        <w:tabs>
          <w:tab w:val="clear" w:pos="1440"/>
        </w:tabs>
        <w:spacing w:before="200" w:after="80"/>
        <w:ind w:right="-692"/>
        <w:jc w:val="both"/>
      </w:pPr>
      <w:bookmarkStart w:id="23" w:name="_Toc195282917"/>
      <w:r>
        <w:t>Patient Preparation</w:t>
      </w:r>
      <w:bookmarkEnd w:id="23"/>
    </w:p>
    <w:p w14:paraId="3F354085" w14:textId="78F8F14D" w:rsidR="00052BBD" w:rsidRDefault="00CE17EC" w:rsidP="006916C1">
      <w:pPr>
        <w:pStyle w:val="TDPL-BodyTxt"/>
        <w:numPr>
          <w:ilvl w:val="0"/>
          <w:numId w:val="0"/>
        </w:numPr>
        <w:ind w:left="1134"/>
        <w:jc w:val="both"/>
      </w:pPr>
      <w:r w:rsidRPr="00CE17EC">
        <w:t>No special preparation of the patient is required prior to specimen collection by approved techniques. Consent form as approval for testing is necessary before testing. Testing will be done as per NACO guidelines</w:t>
      </w:r>
      <w:r>
        <w:t>.</w:t>
      </w:r>
    </w:p>
    <w:p w14:paraId="564A03E1" w14:textId="299C11A8" w:rsidR="00052BBD" w:rsidRDefault="00052BBD" w:rsidP="006916C1">
      <w:pPr>
        <w:pStyle w:val="TDPL-H1"/>
        <w:numPr>
          <w:ilvl w:val="0"/>
          <w:numId w:val="88"/>
        </w:numPr>
        <w:tabs>
          <w:tab w:val="clear" w:pos="1440"/>
        </w:tabs>
        <w:spacing w:before="200" w:after="80"/>
        <w:ind w:right="-692"/>
        <w:jc w:val="both"/>
      </w:pPr>
      <w:bookmarkStart w:id="24" w:name="_Toc195282918"/>
      <w:r>
        <w:t>Type of Container &amp; Additives</w:t>
      </w:r>
      <w:bookmarkEnd w:id="24"/>
    </w:p>
    <w:p w14:paraId="2EF32F74" w14:textId="69CF067D" w:rsidR="00052BBD" w:rsidRPr="00CE17EC" w:rsidRDefault="00052BBD" w:rsidP="006916C1">
      <w:pPr>
        <w:pStyle w:val="TDPL-BodyTxt"/>
        <w:numPr>
          <w:ilvl w:val="0"/>
          <w:numId w:val="0"/>
        </w:numPr>
        <w:ind w:left="1134"/>
        <w:jc w:val="both"/>
      </w:pPr>
      <w:r w:rsidRPr="00052BBD">
        <w:t>Collect 2 ml of venous blood in a plain red topped/ yellow gel/ EDTA vacutainer.</w:t>
      </w:r>
    </w:p>
    <w:p w14:paraId="4CF666AF" w14:textId="4C19D89A" w:rsidR="00052BBD" w:rsidRDefault="00052BBD" w:rsidP="006916C1">
      <w:pPr>
        <w:pStyle w:val="TDPL-H1"/>
        <w:numPr>
          <w:ilvl w:val="0"/>
          <w:numId w:val="88"/>
        </w:numPr>
        <w:tabs>
          <w:tab w:val="clear" w:pos="1440"/>
        </w:tabs>
        <w:spacing w:before="200" w:after="80"/>
        <w:ind w:right="-692"/>
        <w:jc w:val="both"/>
        <w:rPr>
          <w:szCs w:val="28"/>
        </w:rPr>
      </w:pPr>
      <w:bookmarkStart w:id="25" w:name="_Toc195282919"/>
      <w:r>
        <w:rPr>
          <w:szCs w:val="28"/>
        </w:rPr>
        <w:t>Equipment &amp; Reagents</w:t>
      </w:r>
      <w:bookmarkEnd w:id="25"/>
    </w:p>
    <w:p w14:paraId="2D1D316C" w14:textId="7BA7182F" w:rsidR="00BF24FB" w:rsidRDefault="00BF24FB" w:rsidP="00BF24FB">
      <w:pPr>
        <w:pStyle w:val="TDPL-BodyTxt"/>
        <w:jc w:val="both"/>
      </w:pPr>
      <w:r>
        <w:t>HIV 1/2 Ab Plus Combo lateral flow Test Device</w:t>
      </w:r>
    </w:p>
    <w:p w14:paraId="53FDBA93" w14:textId="3362495C" w:rsidR="00BF24FB" w:rsidRDefault="00BF24FB" w:rsidP="00BF24FB">
      <w:pPr>
        <w:pStyle w:val="TDPL-BodyTxt"/>
      </w:pPr>
      <w:r>
        <w:t>Sample Diluent</w:t>
      </w:r>
    </w:p>
    <w:p w14:paraId="47EB7809" w14:textId="4534B8F6" w:rsidR="00BF24FB" w:rsidRDefault="00BF24FB" w:rsidP="00BF24FB">
      <w:pPr>
        <w:pStyle w:val="TDPL-BodyTxt"/>
      </w:pPr>
      <w:r>
        <w:t>Sample Dropper</w:t>
      </w:r>
    </w:p>
    <w:p w14:paraId="48202D97" w14:textId="69C99C0F" w:rsidR="00052BBD" w:rsidRDefault="00BF24FB" w:rsidP="00BF24FB">
      <w:pPr>
        <w:pStyle w:val="TDPL-BodyTxt"/>
      </w:pPr>
      <w:r>
        <w:t>Centrifuge to separate serum or plasma</w:t>
      </w:r>
    </w:p>
    <w:p w14:paraId="56D3FB9A" w14:textId="5A9CBCA7" w:rsidR="00052BBD" w:rsidRDefault="00052BBD" w:rsidP="006916C1">
      <w:pPr>
        <w:pStyle w:val="TDPL-H1"/>
        <w:numPr>
          <w:ilvl w:val="0"/>
          <w:numId w:val="88"/>
        </w:numPr>
        <w:tabs>
          <w:tab w:val="clear" w:pos="1440"/>
        </w:tabs>
        <w:spacing w:before="200" w:after="80"/>
        <w:ind w:right="-692"/>
        <w:jc w:val="both"/>
        <w:rPr>
          <w:szCs w:val="28"/>
        </w:rPr>
      </w:pPr>
      <w:bookmarkStart w:id="26" w:name="_Toc195282920"/>
      <w:r>
        <w:rPr>
          <w:szCs w:val="28"/>
        </w:rPr>
        <w:t>Safety</w:t>
      </w:r>
      <w:bookmarkEnd w:id="26"/>
    </w:p>
    <w:p w14:paraId="0D9352E3" w14:textId="77777777" w:rsidR="00052BBD" w:rsidRDefault="00052BBD" w:rsidP="006916C1">
      <w:pPr>
        <w:pStyle w:val="TDPL-BodyTxt"/>
        <w:jc w:val="both"/>
      </w:pPr>
      <w:r>
        <w:t xml:space="preserve">The use of disposable gloves and proper biohazardous clothing is strongly recommended while running the test. </w:t>
      </w:r>
    </w:p>
    <w:p w14:paraId="67DF7C78" w14:textId="77777777" w:rsidR="00052BBD" w:rsidRDefault="00052BBD" w:rsidP="006916C1">
      <w:pPr>
        <w:pStyle w:val="TDPL-BodyTxt"/>
        <w:jc w:val="both"/>
      </w:pPr>
      <w:r>
        <w:t xml:space="preserve">In case there is a cut or wound in hand, do not perform the test. </w:t>
      </w:r>
    </w:p>
    <w:p w14:paraId="03B6F5AB" w14:textId="77777777" w:rsidR="00052BBD" w:rsidRDefault="00052BBD" w:rsidP="006916C1">
      <w:pPr>
        <w:pStyle w:val="TDPL-BodyTxt"/>
        <w:jc w:val="both"/>
      </w:pPr>
      <w:r>
        <w:t>Do not smoke, drink or eat in areas where specimens or kit reagents are being handled.</w:t>
      </w:r>
    </w:p>
    <w:p w14:paraId="1CFB4E15" w14:textId="3BD3F39E" w:rsidR="00052BBD" w:rsidRDefault="00052BBD" w:rsidP="006916C1">
      <w:pPr>
        <w:pStyle w:val="TDPL-BodyTxt"/>
        <w:jc w:val="both"/>
      </w:pPr>
      <w:r>
        <w:t>Tests are for in vitro diagnostic use only and should be run by competent person</w:t>
      </w:r>
      <w:r w:rsidR="00070A22">
        <w:t>nel</w:t>
      </w:r>
      <w:r>
        <w:t xml:space="preserve"> only. </w:t>
      </w:r>
    </w:p>
    <w:p w14:paraId="6FEF2E81" w14:textId="77777777" w:rsidR="00052BBD" w:rsidRDefault="00052BBD" w:rsidP="006916C1">
      <w:pPr>
        <w:pStyle w:val="TDPL-BodyTxt"/>
        <w:jc w:val="both"/>
      </w:pPr>
      <w:r>
        <w:t xml:space="preserve">Do not pipette by mouth. </w:t>
      </w:r>
    </w:p>
    <w:p w14:paraId="45D7F184" w14:textId="11224E96" w:rsidR="00052BBD" w:rsidRDefault="00052BBD" w:rsidP="006916C1">
      <w:pPr>
        <w:pStyle w:val="TDPL-BodyTxt"/>
        <w:jc w:val="both"/>
      </w:pPr>
      <w:r>
        <w:t xml:space="preserve">All materials used in the assay and samples should be decontaminated in 1% sodium hypochlorite solution for 30-60 min. They should be disposed </w:t>
      </w:r>
      <w:r w:rsidR="00070A22">
        <w:t>of</w:t>
      </w:r>
      <w:r>
        <w:t xml:space="preserve"> in </w:t>
      </w:r>
      <w:r>
        <w:lastRenderedPageBreak/>
        <w:t xml:space="preserve">accordance with established safety procedures. </w:t>
      </w:r>
    </w:p>
    <w:p w14:paraId="0859291A" w14:textId="5B9BFAD0" w:rsidR="00052BBD" w:rsidRDefault="00052BBD" w:rsidP="006916C1">
      <w:pPr>
        <w:pStyle w:val="TDPL-BodyTxt"/>
        <w:jc w:val="both"/>
      </w:pPr>
      <w:r>
        <w:t xml:space="preserve">Wash hands thoroughly with soap or any suitable detergent, after the use of the kit. Consult a physician immediately in case of </w:t>
      </w:r>
      <w:r w:rsidR="00070A22">
        <w:t xml:space="preserve">an </w:t>
      </w:r>
      <w:r>
        <w:t xml:space="preserve">accident or contact with eyes, </w:t>
      </w:r>
      <w:proofErr w:type="gramStart"/>
      <w:r>
        <w:t>in the event that</w:t>
      </w:r>
      <w:proofErr w:type="gramEnd"/>
      <w:r>
        <w:t xml:space="preserve"> contaminated material </w:t>
      </w:r>
      <w:r w:rsidR="00070A22">
        <w:t>is</w:t>
      </w:r>
      <w:r>
        <w:t xml:space="preserve"> ingested or </w:t>
      </w:r>
      <w:proofErr w:type="gramStart"/>
      <w:r>
        <w:t>come</w:t>
      </w:r>
      <w:r w:rsidR="00070A22">
        <w:t>s</w:t>
      </w:r>
      <w:r>
        <w:t xml:space="preserve"> in contact with</w:t>
      </w:r>
      <w:proofErr w:type="gramEnd"/>
      <w:r>
        <w:t xml:space="preserve"> skin puncture</w:t>
      </w:r>
      <w:r w:rsidR="00070A22">
        <w:t>s</w:t>
      </w:r>
      <w:r>
        <w:t xml:space="preserve"> or wounds. </w:t>
      </w:r>
    </w:p>
    <w:p w14:paraId="3A3FE365" w14:textId="5F8A7D3F" w:rsidR="00052BBD" w:rsidRDefault="00052BBD" w:rsidP="006916C1">
      <w:pPr>
        <w:pStyle w:val="TDPL-BodyTxt"/>
        <w:jc w:val="both"/>
      </w:pPr>
      <w:r>
        <w:t>Spills should be decontaminated promptly with Sodium Hypochlorite or any other suitable disinfectant.</w:t>
      </w:r>
    </w:p>
    <w:p w14:paraId="6035E8E4" w14:textId="58BC4904" w:rsidR="00052BBD" w:rsidRDefault="00052BBD" w:rsidP="006916C1">
      <w:pPr>
        <w:pStyle w:val="TDPL-H1"/>
        <w:numPr>
          <w:ilvl w:val="0"/>
          <w:numId w:val="88"/>
        </w:numPr>
        <w:tabs>
          <w:tab w:val="clear" w:pos="1440"/>
        </w:tabs>
        <w:spacing w:before="200" w:after="80"/>
        <w:ind w:right="-692"/>
        <w:jc w:val="both"/>
        <w:rPr>
          <w:szCs w:val="28"/>
        </w:rPr>
      </w:pPr>
      <w:bookmarkStart w:id="27" w:name="_Toc195282921"/>
      <w:r>
        <w:rPr>
          <w:szCs w:val="28"/>
        </w:rPr>
        <w:t>Calibration Procedure</w:t>
      </w:r>
      <w:bookmarkEnd w:id="27"/>
    </w:p>
    <w:p w14:paraId="16BAF966" w14:textId="5457CDC4" w:rsidR="00052BBD" w:rsidRPr="00052BBD" w:rsidRDefault="00052BBD" w:rsidP="006916C1">
      <w:pPr>
        <w:pStyle w:val="TDPL-BodyTxt"/>
        <w:numPr>
          <w:ilvl w:val="0"/>
          <w:numId w:val="0"/>
        </w:numPr>
        <w:ind w:left="1134"/>
        <w:jc w:val="both"/>
      </w:pPr>
      <w:r w:rsidRPr="00052BBD">
        <w:t xml:space="preserve">Centrifuge calibration </w:t>
      </w:r>
      <w:r w:rsidR="00070A22" w:rsidRPr="00052BBD">
        <w:t>is done</w:t>
      </w:r>
      <w:r w:rsidRPr="00052BBD">
        <w:t xml:space="preserve"> on an annual basis by a</w:t>
      </w:r>
      <w:r w:rsidR="00BF24FB">
        <w:t>n</w:t>
      </w:r>
      <w:r w:rsidRPr="00052BBD">
        <w:t xml:space="preserve"> NABL accredited calibration agency.</w:t>
      </w:r>
    </w:p>
    <w:p w14:paraId="55030BFF" w14:textId="14A2017F" w:rsidR="009F5184" w:rsidRDefault="00052BBD" w:rsidP="006916C1">
      <w:pPr>
        <w:pStyle w:val="TDPL-H1"/>
        <w:numPr>
          <w:ilvl w:val="0"/>
          <w:numId w:val="88"/>
        </w:numPr>
        <w:tabs>
          <w:tab w:val="clear" w:pos="1440"/>
        </w:tabs>
        <w:spacing w:before="200" w:after="80"/>
        <w:ind w:right="-692"/>
        <w:jc w:val="both"/>
        <w:rPr>
          <w:szCs w:val="28"/>
        </w:rPr>
      </w:pPr>
      <w:bookmarkStart w:id="28" w:name="_Toc195282922"/>
      <w:r>
        <w:rPr>
          <w:szCs w:val="28"/>
        </w:rPr>
        <w:t xml:space="preserve">Test </w:t>
      </w:r>
      <w:r w:rsidR="00592801" w:rsidRPr="00D06879">
        <w:rPr>
          <w:szCs w:val="28"/>
        </w:rPr>
        <w:t>Procedure</w:t>
      </w:r>
      <w:bookmarkEnd w:id="28"/>
    </w:p>
    <w:p w14:paraId="4D883768" w14:textId="7DC27D80" w:rsidR="00052BBD" w:rsidRDefault="00052BBD" w:rsidP="006916C1">
      <w:pPr>
        <w:pStyle w:val="TDPL-BodyTxt"/>
        <w:jc w:val="both"/>
      </w:pPr>
      <w:r w:rsidRPr="00052BBD">
        <w:rPr>
          <w:rFonts w:ascii="Times New Roman" w:hAnsi="Times New Roman"/>
          <w:sz w:val="24"/>
          <w:szCs w:val="24"/>
        </w:rPr>
        <w:t>Take</w:t>
      </w:r>
      <w:r w:rsidRPr="00052BBD">
        <w:t xml:space="preserve"> care of the following points before starting the test</w:t>
      </w:r>
      <w:r>
        <w:t>:</w:t>
      </w:r>
    </w:p>
    <w:p w14:paraId="70F00A14" w14:textId="73342846" w:rsidR="00AB7730" w:rsidRPr="00C963BC" w:rsidRDefault="00052BBD" w:rsidP="006916C1">
      <w:pPr>
        <w:pStyle w:val="TDPL-BodyTxt"/>
        <w:numPr>
          <w:ilvl w:val="3"/>
          <w:numId w:val="182"/>
        </w:numPr>
        <w:jc w:val="both"/>
      </w:pPr>
      <w:r w:rsidRPr="00C963BC">
        <w:t>Bring all the reagents and specimens to room temperature (25°C-30°C) before beginning the test. The immunological sequence of reactions which take place during different procedural steps shows best performance at room temperature</w:t>
      </w:r>
      <w:r w:rsidR="00AB7730" w:rsidRPr="00C963BC">
        <w:t>.</w:t>
      </w:r>
    </w:p>
    <w:p w14:paraId="0DFC2E53" w14:textId="3930B309" w:rsidR="00052BBD" w:rsidRPr="00C963BC" w:rsidRDefault="00052BBD" w:rsidP="006916C1">
      <w:pPr>
        <w:pStyle w:val="TDPL-BodyTxt"/>
        <w:numPr>
          <w:ilvl w:val="3"/>
          <w:numId w:val="182"/>
        </w:numPr>
        <w:jc w:val="both"/>
      </w:pPr>
      <w:r w:rsidRPr="00C963BC">
        <w:t xml:space="preserve">Place the required number of </w:t>
      </w:r>
      <w:r w:rsidR="00BF24FB" w:rsidRPr="00BF24FB">
        <w:t>HIV 1/2 combo rapid Lateral Flow</w:t>
      </w:r>
      <w:r w:rsidR="00BF24FB">
        <w:t xml:space="preserve"> </w:t>
      </w:r>
      <w:r w:rsidRPr="00C963BC">
        <w:t xml:space="preserve">test devices at the </w:t>
      </w:r>
      <w:r w:rsidR="00C963BC" w:rsidRPr="00C963BC">
        <w:t>workstation</w:t>
      </w:r>
      <w:r w:rsidRPr="00C963BC">
        <w:t>.</w:t>
      </w:r>
    </w:p>
    <w:p w14:paraId="1E89D296" w14:textId="77777777" w:rsidR="00052BBD" w:rsidRPr="00C963BC" w:rsidRDefault="00052BBD" w:rsidP="006916C1">
      <w:pPr>
        <w:pStyle w:val="TDPL-BodyTxt"/>
        <w:numPr>
          <w:ilvl w:val="3"/>
          <w:numId w:val="182"/>
        </w:numPr>
        <w:jc w:val="both"/>
      </w:pPr>
      <w:r w:rsidRPr="00C963BC">
        <w:t>Tear off the pouch and take out the device for performing the test. Write the sample number to be tested on the device.</w:t>
      </w:r>
    </w:p>
    <w:p w14:paraId="28609352" w14:textId="718C7D07" w:rsidR="00052BBD" w:rsidRPr="00C963BC" w:rsidRDefault="00052BBD" w:rsidP="006916C1">
      <w:pPr>
        <w:pStyle w:val="TDPL-BodyTxt"/>
        <w:numPr>
          <w:ilvl w:val="3"/>
          <w:numId w:val="182"/>
        </w:numPr>
        <w:jc w:val="both"/>
      </w:pPr>
      <w:r w:rsidRPr="00C963BC">
        <w:t>While adding sampl</w:t>
      </w:r>
      <w:r w:rsidR="00C963BC" w:rsidRPr="00C963BC">
        <w:t>e/</w:t>
      </w:r>
      <w:r w:rsidRPr="00C963BC">
        <w:t>reagents to the device, be sure to ALLOW EACH SOLUTION TO SOAK IN BEFORE ADDING THE NEXT SOLUTION.</w:t>
      </w:r>
    </w:p>
    <w:p w14:paraId="23B33350" w14:textId="77777777" w:rsidR="00C963BC" w:rsidRDefault="00052BBD" w:rsidP="006916C1">
      <w:pPr>
        <w:pStyle w:val="TDPL-BodyTxt"/>
        <w:numPr>
          <w:ilvl w:val="3"/>
          <w:numId w:val="182"/>
        </w:numPr>
        <w:jc w:val="both"/>
      </w:pPr>
      <w:r w:rsidRPr="00C963BC">
        <w:t>However</w:t>
      </w:r>
      <w:r w:rsidR="00C963BC">
        <w:t>,</w:t>
      </w:r>
      <w:r w:rsidRPr="00C963BC">
        <w:t xml:space="preserve"> drops of each solution should be added in continuous stream to wet the</w:t>
      </w:r>
      <w:r w:rsidR="00C963BC">
        <w:t xml:space="preserve"> </w:t>
      </w:r>
      <w:r w:rsidRPr="00C963BC">
        <w:t>entire area of membrane.</w:t>
      </w:r>
    </w:p>
    <w:p w14:paraId="32FFAD74" w14:textId="736CF49C" w:rsidR="00052BBD" w:rsidRPr="00C963BC" w:rsidRDefault="00052BBD" w:rsidP="006916C1">
      <w:pPr>
        <w:pStyle w:val="TDPL-BodyTxt"/>
        <w:numPr>
          <w:ilvl w:val="3"/>
          <w:numId w:val="182"/>
        </w:numPr>
        <w:jc w:val="both"/>
      </w:pPr>
      <w:r w:rsidRPr="00C963BC">
        <w:t xml:space="preserve">If the solution does not </w:t>
      </w:r>
      <w:r w:rsidR="00C963BC" w:rsidRPr="00C963BC">
        <w:t>soak in</w:t>
      </w:r>
      <w:r w:rsidRPr="00C963BC">
        <w:t xml:space="preserve"> within 40-60 seconds</w:t>
      </w:r>
      <w:r w:rsidR="007E5ACC">
        <w:t>:</w:t>
      </w:r>
      <w:r w:rsidR="007E5ACC" w:rsidRPr="00C963BC">
        <w:t xml:space="preserve"> observe</w:t>
      </w:r>
      <w:r w:rsidRPr="00C963BC">
        <w:t xml:space="preserve"> the sample for any suspended particulate matter. If it is present, centrifuge the sample at 3500 </w:t>
      </w:r>
      <w:proofErr w:type="spellStart"/>
      <w:r w:rsidRPr="00C963BC">
        <w:t>r.p.m</w:t>
      </w:r>
      <w:proofErr w:type="spellEnd"/>
      <w:r w:rsidRPr="00C963BC">
        <w:t>. for 15 min. and use a fresh device to re-run</w:t>
      </w:r>
      <w:r w:rsidR="00C963BC" w:rsidRPr="00C963BC">
        <w:t xml:space="preserve"> </w:t>
      </w:r>
      <w:r w:rsidRPr="00C963BC">
        <w:t>the</w:t>
      </w:r>
      <w:r w:rsidR="00C963BC" w:rsidRPr="00C963BC">
        <w:t xml:space="preserve"> </w:t>
      </w:r>
      <w:r w:rsidRPr="00C963BC">
        <w:t xml:space="preserve">test. All solutions and </w:t>
      </w:r>
      <w:r w:rsidR="00C963BC">
        <w:t xml:space="preserve">the </w:t>
      </w:r>
      <w:r w:rsidR="00C963BC" w:rsidRPr="00C963BC">
        <w:t>sample</w:t>
      </w:r>
      <w:r w:rsidRPr="00C963BC">
        <w:t xml:space="preserve"> should be added to the centre of </w:t>
      </w:r>
      <w:r w:rsidR="007E5ACC" w:rsidRPr="00C963BC">
        <w:t>the membrane</w:t>
      </w:r>
      <w:r w:rsidRPr="00C963BC">
        <w:t>.</w:t>
      </w:r>
    </w:p>
    <w:p w14:paraId="15AE19DA" w14:textId="77777777" w:rsidR="00052BBD" w:rsidRPr="00C963BC" w:rsidRDefault="00052BBD" w:rsidP="006916C1">
      <w:pPr>
        <w:pStyle w:val="TDPL-BodyTxt"/>
        <w:numPr>
          <w:ilvl w:val="3"/>
          <w:numId w:val="182"/>
        </w:numPr>
        <w:jc w:val="both"/>
      </w:pPr>
      <w:r w:rsidRPr="00C963BC">
        <w:t>For consistent results ensure free falling of drops on the membrane.</w:t>
      </w:r>
    </w:p>
    <w:p w14:paraId="53228A73" w14:textId="77777777" w:rsidR="00052BBD" w:rsidRPr="00C963BC" w:rsidRDefault="00052BBD" w:rsidP="006916C1">
      <w:pPr>
        <w:pStyle w:val="TDPL-BodyTxt"/>
        <w:numPr>
          <w:ilvl w:val="3"/>
          <w:numId w:val="182"/>
        </w:numPr>
        <w:jc w:val="both"/>
      </w:pPr>
      <w:r w:rsidRPr="00C963BC">
        <w:t>Do not use kit components beyond the expiration date.</w:t>
      </w:r>
    </w:p>
    <w:p w14:paraId="6F2637D7" w14:textId="77777777" w:rsidR="00052BBD" w:rsidRPr="00C963BC" w:rsidRDefault="00052BBD" w:rsidP="006916C1">
      <w:pPr>
        <w:pStyle w:val="TDPL-BodyTxt"/>
        <w:numPr>
          <w:ilvl w:val="3"/>
          <w:numId w:val="182"/>
        </w:numPr>
        <w:jc w:val="both"/>
      </w:pPr>
      <w:r w:rsidRPr="00C963BC">
        <w:t>The liquid conjugate should not be subjected to frequent temperature fluctuations.</w:t>
      </w:r>
    </w:p>
    <w:p w14:paraId="23BA5F2D" w14:textId="352DFFA7" w:rsidR="00052BBD" w:rsidRPr="00C963BC" w:rsidRDefault="00052BBD" w:rsidP="006916C1">
      <w:pPr>
        <w:pStyle w:val="TDPL-BodyTxt"/>
        <w:numPr>
          <w:ilvl w:val="3"/>
          <w:numId w:val="182"/>
        </w:numPr>
        <w:jc w:val="both"/>
        <w:rPr>
          <w:b/>
        </w:rPr>
      </w:pPr>
      <w:r w:rsidRPr="00C963BC">
        <w:t xml:space="preserve">The procedural sequence of reagent addition should be strictly adhered to avoid </w:t>
      </w:r>
      <w:r w:rsidRPr="00C963BC">
        <w:lastRenderedPageBreak/>
        <w:t>any discrepant results</w:t>
      </w:r>
      <w:r w:rsidR="00AB7730" w:rsidRPr="00C963BC">
        <w:t>.</w:t>
      </w:r>
    </w:p>
    <w:p w14:paraId="2E707425" w14:textId="60478FA6" w:rsidR="00BF24FB" w:rsidRPr="00BF24FB" w:rsidRDefault="00BF24FB" w:rsidP="00BF24FB">
      <w:pPr>
        <w:pStyle w:val="TDPL-BodyTxt"/>
        <w:jc w:val="both"/>
        <w:rPr>
          <w:bCs/>
        </w:rPr>
      </w:pPr>
      <w:r w:rsidRPr="00BF24FB">
        <w:rPr>
          <w:bCs/>
        </w:rPr>
        <w:t>Add 20µ</w:t>
      </w:r>
      <w:r>
        <w:rPr>
          <w:bCs/>
        </w:rPr>
        <w:t>l</w:t>
      </w:r>
      <w:r w:rsidRPr="00BF24FB">
        <w:rPr>
          <w:bCs/>
        </w:rPr>
        <w:t xml:space="preserve"> of patient sample in the sample chamber of the device.</w:t>
      </w:r>
    </w:p>
    <w:p w14:paraId="2B247A99" w14:textId="6085D7AB" w:rsidR="00BF24FB" w:rsidRPr="00BF24FB" w:rsidRDefault="00BF24FB" w:rsidP="00BF24FB">
      <w:pPr>
        <w:pStyle w:val="TDPL-BodyTxt"/>
        <w:rPr>
          <w:bCs/>
        </w:rPr>
      </w:pPr>
      <w:r w:rsidRPr="00BF24FB">
        <w:rPr>
          <w:bCs/>
        </w:rPr>
        <w:t>Add 2 drops of sample diluent.</w:t>
      </w:r>
    </w:p>
    <w:p w14:paraId="0D973A02" w14:textId="7DF2848F" w:rsidR="00052BBD" w:rsidRPr="00C963BC" w:rsidRDefault="00BF24FB" w:rsidP="00BF24FB">
      <w:pPr>
        <w:pStyle w:val="TDPL-BodyTxt"/>
        <w:rPr>
          <w:b/>
        </w:rPr>
      </w:pPr>
      <w:r w:rsidRPr="00BF24FB">
        <w:rPr>
          <w:bCs/>
        </w:rPr>
        <w:t>Read the results within 15 minutes</w:t>
      </w:r>
      <w:r w:rsidR="00052BBD" w:rsidRPr="00052BBD">
        <w:rPr>
          <w:bCs/>
        </w:rPr>
        <w:t>.</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9" w:name="_Toc195282923"/>
      <w:r>
        <w:rPr>
          <w:bCs/>
        </w:rPr>
        <w:t xml:space="preserve">Quality </w:t>
      </w:r>
      <w:r w:rsidRPr="00C963BC">
        <w:rPr>
          <w:szCs w:val="28"/>
        </w:rPr>
        <w:t>Control</w:t>
      </w:r>
      <w:r>
        <w:rPr>
          <w:bCs/>
        </w:rPr>
        <w:t xml:space="preserve"> Procedure</w:t>
      </w:r>
      <w:bookmarkEnd w:id="29"/>
    </w:p>
    <w:p w14:paraId="4F794542" w14:textId="190BDB9E" w:rsidR="00C963BC" w:rsidRDefault="00C963BC" w:rsidP="006916C1">
      <w:pPr>
        <w:pStyle w:val="TDPL-BodyTxt"/>
        <w:jc w:val="both"/>
      </w:pPr>
      <w:r>
        <w:t xml:space="preserve">Each testing device has an inbuilt Control </w:t>
      </w:r>
      <w:r w:rsidR="00BF24FB">
        <w:t>Band</w:t>
      </w:r>
      <w:r>
        <w:t xml:space="preserve"> to confirm the validity of the device. The appearance of the control </w:t>
      </w:r>
      <w:r w:rsidR="00BF24FB">
        <w:t>band</w:t>
      </w:r>
      <w:r>
        <w:t xml:space="preserve"> after completing the procedural test indicates a valid test. </w:t>
      </w:r>
    </w:p>
    <w:p w14:paraId="7A62C36C" w14:textId="77777777" w:rsidR="00C963BC" w:rsidRDefault="00C963BC" w:rsidP="006916C1">
      <w:pPr>
        <w:pStyle w:val="TDPL-BodyTxt"/>
        <w:jc w:val="both"/>
      </w:pPr>
      <w:r>
        <w:t>All kits and lots will be tested as per reagent acceptability criteria.</w:t>
      </w:r>
    </w:p>
    <w:p w14:paraId="69E3120A" w14:textId="39F00D42" w:rsidR="00C963BC" w:rsidRDefault="00C963BC" w:rsidP="006916C1">
      <w:pPr>
        <w:pStyle w:val="TDPL-BodyTxt"/>
        <w:jc w:val="both"/>
      </w:pPr>
      <w:r>
        <w:t>EQAS participation – IAMM VIROLOGY EQAS, MHL EQAS</w:t>
      </w:r>
    </w:p>
    <w:p w14:paraId="62CAE183" w14:textId="561B6C82" w:rsidR="009A08D5" w:rsidRDefault="009A08D5" w:rsidP="006916C1">
      <w:pPr>
        <w:pStyle w:val="TDPL-H1"/>
        <w:numPr>
          <w:ilvl w:val="0"/>
          <w:numId w:val="88"/>
        </w:numPr>
        <w:tabs>
          <w:tab w:val="clear" w:pos="1440"/>
        </w:tabs>
        <w:spacing w:before="200" w:after="80"/>
        <w:ind w:right="-692"/>
        <w:jc w:val="both"/>
      </w:pPr>
      <w:bookmarkStart w:id="30" w:name="_Toc195282924"/>
      <w:r>
        <w:t>Interfering Substances</w:t>
      </w:r>
      <w:bookmarkEnd w:id="30"/>
    </w:p>
    <w:p w14:paraId="342842E3" w14:textId="4640E92A" w:rsidR="009A08D5" w:rsidRDefault="009A08D5" w:rsidP="006916C1">
      <w:pPr>
        <w:pStyle w:val="TDPL-BodyTxt"/>
        <w:jc w:val="both"/>
      </w:pPr>
      <w:r>
        <w:t>FROZEN SAMPLES:</w:t>
      </w:r>
    </w:p>
    <w:p w14:paraId="36901B2D" w14:textId="6760BD1C" w:rsidR="007E5ACC" w:rsidRDefault="009A08D5" w:rsidP="006916C1">
      <w:pPr>
        <w:pStyle w:val="TDPL-BodyTxt"/>
        <w:numPr>
          <w:ilvl w:val="0"/>
          <w:numId w:val="0"/>
        </w:numPr>
        <w:ind w:left="1134"/>
        <w:jc w:val="both"/>
      </w:pPr>
      <w:r w:rsidRPr="009A08D5">
        <w:t>Th</w:t>
      </w:r>
      <w:r w:rsidR="00BF24FB">
        <w:t>is</w:t>
      </w:r>
      <w:r w:rsidRPr="009A08D5">
        <w:t xml:space="preserve"> HIV Test is best when used with fresh samples that have not been frozen and thawed. However, most frozen samples will perform well if the following suggested procedure is followed</w:t>
      </w:r>
      <w:r w:rsidR="007E5ACC">
        <w:t>:</w:t>
      </w:r>
    </w:p>
    <w:p w14:paraId="7669B8D0" w14:textId="69A6050E" w:rsidR="007E5ACC" w:rsidRDefault="009A08D5" w:rsidP="007E5ACC">
      <w:pPr>
        <w:pStyle w:val="TDPL-BodyTxt"/>
        <w:numPr>
          <w:ilvl w:val="3"/>
          <w:numId w:val="182"/>
        </w:numPr>
        <w:jc w:val="both"/>
      </w:pPr>
      <w:r w:rsidRPr="009A08D5">
        <w:t xml:space="preserve">Allow the sample to thaw in a vertical position in the rack. Do not shake the sample. This allows particles to settle to the bottom. If a centrifuge is available, the sample can be centrifuged at 3500 </w:t>
      </w:r>
      <w:r w:rsidR="00070A22">
        <w:t xml:space="preserve">rpm </w:t>
      </w:r>
      <w:r w:rsidR="00070A22" w:rsidRPr="009A08D5">
        <w:t>for</w:t>
      </w:r>
      <w:r w:rsidRPr="009A08D5">
        <w:t xml:space="preserve"> 15 min.</w:t>
      </w:r>
    </w:p>
    <w:p w14:paraId="0D2F6F95" w14:textId="175A187A" w:rsidR="009A08D5" w:rsidRDefault="009A08D5" w:rsidP="007E5ACC">
      <w:pPr>
        <w:pStyle w:val="TDPL-BodyTxt"/>
        <w:numPr>
          <w:ilvl w:val="3"/>
          <w:numId w:val="182"/>
        </w:numPr>
        <w:jc w:val="both"/>
      </w:pPr>
      <w:r w:rsidRPr="009A08D5">
        <w:t>Insert the dropper just below the top surface of the sample and withdraw one drop of sample. If the above procedure still yields a high background, dilute 1 drop of sample with 2 drops of normal saline. Use 1 drop of this diluted sample in the test</w:t>
      </w:r>
      <w:r>
        <w:t>.</w:t>
      </w:r>
    </w:p>
    <w:p w14:paraId="57836052" w14:textId="77777777" w:rsidR="009A08D5" w:rsidRDefault="009A08D5" w:rsidP="006916C1">
      <w:pPr>
        <w:pStyle w:val="TDPL-BodyTxt"/>
        <w:jc w:val="both"/>
      </w:pPr>
      <w:r w:rsidRPr="009A08D5">
        <w:t>THICK OR VISCOUS SAMPLES:</w:t>
      </w:r>
    </w:p>
    <w:p w14:paraId="26D3B5BF" w14:textId="3B9B60CD" w:rsidR="009A08D5" w:rsidRDefault="009A08D5" w:rsidP="006916C1">
      <w:pPr>
        <w:pStyle w:val="TDPL-BodyTxt"/>
        <w:numPr>
          <w:ilvl w:val="0"/>
          <w:numId w:val="0"/>
        </w:numPr>
        <w:ind w:left="1134"/>
        <w:jc w:val="both"/>
      </w:pPr>
      <w:r w:rsidRPr="009A08D5">
        <w:t xml:space="preserve">Whenever possible, clear specimens should be used. However viscous, thick or turbid samples which may sometimes take more than 40-60 seconds to flow through the membrane should be centrifuged at 3500 </w:t>
      </w:r>
      <w:r w:rsidR="00070A22">
        <w:t>rpm</w:t>
      </w:r>
      <w:r w:rsidRPr="009A08D5">
        <w:t xml:space="preserve"> for 15 min. and retested on a fresh device to avoid inconsistent results.</w:t>
      </w:r>
    </w:p>
    <w:p w14:paraId="2C5DB0CA" w14:textId="0E3F5A09" w:rsidR="009A08D5" w:rsidRDefault="009A08D5" w:rsidP="006916C1">
      <w:pPr>
        <w:pStyle w:val="TDPL-H1"/>
        <w:numPr>
          <w:ilvl w:val="0"/>
          <w:numId w:val="88"/>
        </w:numPr>
        <w:tabs>
          <w:tab w:val="clear" w:pos="1440"/>
        </w:tabs>
        <w:spacing w:before="200" w:after="80"/>
        <w:ind w:right="-692"/>
        <w:jc w:val="both"/>
      </w:pPr>
      <w:bookmarkStart w:id="31" w:name="_Toc195282925"/>
      <w:r>
        <w:t>Result Calculation</w:t>
      </w:r>
      <w:bookmarkEnd w:id="31"/>
    </w:p>
    <w:p w14:paraId="747FBB2B" w14:textId="7DC31449" w:rsidR="009A08D5" w:rsidRPr="00337AE1" w:rsidRDefault="009A08D5" w:rsidP="006916C1">
      <w:pPr>
        <w:overflowPunct w:val="0"/>
        <w:adjustRightInd w:val="0"/>
        <w:spacing w:after="0" w:line="360" w:lineRule="auto"/>
        <w:ind w:left="1134"/>
        <w:jc w:val="both"/>
        <w:rPr>
          <w:rFonts w:ascii="Times New Roman" w:hAnsi="Times New Roman"/>
          <w:b/>
          <w:sz w:val="24"/>
          <w:szCs w:val="24"/>
        </w:rPr>
      </w:pPr>
      <w:r w:rsidRPr="00337AE1">
        <w:rPr>
          <w:rFonts w:ascii="Times New Roman" w:hAnsi="Times New Roman"/>
          <w:bCs/>
          <w:sz w:val="24"/>
          <w:szCs w:val="24"/>
        </w:rPr>
        <w:t xml:space="preserve">Test interpretation to be done only </w:t>
      </w:r>
      <w:r>
        <w:rPr>
          <w:rFonts w:ascii="Times New Roman" w:hAnsi="Times New Roman"/>
          <w:bCs/>
          <w:sz w:val="24"/>
          <w:szCs w:val="24"/>
        </w:rPr>
        <w:t>i</w:t>
      </w:r>
      <w:r w:rsidRPr="00337AE1">
        <w:rPr>
          <w:rFonts w:ascii="Times New Roman" w:hAnsi="Times New Roman"/>
          <w:bCs/>
          <w:sz w:val="24"/>
          <w:szCs w:val="24"/>
        </w:rPr>
        <w:t xml:space="preserve">f the Control </w:t>
      </w:r>
      <w:r w:rsidR="00BF24FB">
        <w:rPr>
          <w:rFonts w:ascii="Times New Roman" w:hAnsi="Times New Roman"/>
          <w:bCs/>
          <w:sz w:val="24"/>
          <w:szCs w:val="24"/>
        </w:rPr>
        <w:t>Band</w:t>
      </w:r>
      <w:r w:rsidRPr="00337AE1">
        <w:rPr>
          <w:rFonts w:ascii="Times New Roman" w:hAnsi="Times New Roman"/>
          <w:bCs/>
          <w:sz w:val="24"/>
          <w:szCs w:val="24"/>
        </w:rPr>
        <w:t xml:space="preserve"> is present at the time of reading.</w:t>
      </w:r>
    </w:p>
    <w:p w14:paraId="4EE6166A" w14:textId="77777777" w:rsidR="009A08D5" w:rsidRPr="006916C1" w:rsidRDefault="009A08D5" w:rsidP="007E5ACC">
      <w:pPr>
        <w:pStyle w:val="TDPL-BodyTxt"/>
        <w:keepNext/>
        <w:jc w:val="both"/>
        <w:rPr>
          <w:i/>
          <w:iCs/>
        </w:rPr>
      </w:pPr>
      <w:r w:rsidRPr="006916C1">
        <w:rPr>
          <w:b/>
          <w:bCs/>
        </w:rPr>
        <w:lastRenderedPageBreak/>
        <w:t>NON-REACTIVE</w:t>
      </w:r>
    </w:p>
    <w:p w14:paraId="1B86F0FE" w14:textId="72B718DB" w:rsidR="009A08D5" w:rsidRPr="009A08D5" w:rsidRDefault="009A08D5" w:rsidP="007E5ACC">
      <w:pPr>
        <w:pStyle w:val="TDPL-BodyTxt"/>
        <w:keepNext/>
        <w:numPr>
          <w:ilvl w:val="3"/>
          <w:numId w:val="182"/>
        </w:numPr>
        <w:jc w:val="both"/>
        <w:rPr>
          <w:rFonts w:ascii="Times New Roman" w:hAnsi="Times New Roman"/>
          <w:i/>
          <w:iCs/>
          <w:sz w:val="24"/>
          <w:szCs w:val="24"/>
        </w:rPr>
      </w:pPr>
      <w:r w:rsidRPr="009A08D5">
        <w:rPr>
          <w:rFonts w:ascii="Times New Roman" w:hAnsi="Times New Roman"/>
          <w:sz w:val="24"/>
          <w:szCs w:val="24"/>
        </w:rPr>
        <w:t xml:space="preserve">If only One </w:t>
      </w:r>
      <w:r w:rsidR="00BF24FB">
        <w:rPr>
          <w:rFonts w:ascii="Times New Roman" w:hAnsi="Times New Roman"/>
          <w:sz w:val="24"/>
          <w:szCs w:val="24"/>
        </w:rPr>
        <w:t>Band</w:t>
      </w:r>
      <w:r w:rsidRPr="009A08D5">
        <w:rPr>
          <w:rFonts w:ascii="Times New Roman" w:hAnsi="Times New Roman"/>
          <w:sz w:val="24"/>
          <w:szCs w:val="24"/>
        </w:rPr>
        <w:t xml:space="preserve"> (only the Control </w:t>
      </w:r>
      <w:r w:rsidR="00BF24FB">
        <w:rPr>
          <w:rFonts w:ascii="Times New Roman" w:hAnsi="Times New Roman"/>
          <w:sz w:val="24"/>
          <w:szCs w:val="24"/>
        </w:rPr>
        <w:t>Band</w:t>
      </w:r>
      <w:r w:rsidRPr="009A08D5">
        <w:rPr>
          <w:rFonts w:ascii="Times New Roman" w:hAnsi="Times New Roman"/>
          <w:sz w:val="24"/>
          <w:szCs w:val="24"/>
        </w:rPr>
        <w:t xml:space="preserve">) appears the specimen is </w:t>
      </w:r>
      <w:r w:rsidR="007E5ACC" w:rsidRPr="009A08D5">
        <w:rPr>
          <w:rFonts w:ascii="Times New Roman" w:hAnsi="Times New Roman"/>
          <w:sz w:val="24"/>
          <w:szCs w:val="24"/>
        </w:rPr>
        <w:t>non-reactive</w:t>
      </w:r>
      <w:r w:rsidRPr="009A08D5">
        <w:rPr>
          <w:rFonts w:ascii="Times New Roman" w:hAnsi="Times New Roman"/>
          <w:sz w:val="24"/>
          <w:szCs w:val="24"/>
        </w:rPr>
        <w:t xml:space="preserve"> for antibodies </w:t>
      </w:r>
      <w:proofErr w:type="gramStart"/>
      <w:r w:rsidRPr="009A08D5">
        <w:rPr>
          <w:rFonts w:ascii="Times New Roman" w:hAnsi="Times New Roman"/>
          <w:sz w:val="24"/>
          <w:szCs w:val="24"/>
        </w:rPr>
        <w:t>either to</w:t>
      </w:r>
      <w:proofErr w:type="gramEnd"/>
      <w:r w:rsidRPr="009A08D5">
        <w:rPr>
          <w:rFonts w:ascii="Times New Roman" w:hAnsi="Times New Roman"/>
          <w:sz w:val="24"/>
          <w:szCs w:val="24"/>
        </w:rPr>
        <w:t xml:space="preserve"> HIV-1 or HIV-2. Interpret sample as non-reactive.</w:t>
      </w:r>
    </w:p>
    <w:p w14:paraId="38745776" w14:textId="77777777" w:rsidR="009A08D5" w:rsidRPr="009A08D5" w:rsidRDefault="009A08D5" w:rsidP="006916C1">
      <w:pPr>
        <w:pStyle w:val="TDPL-BodyTxt"/>
        <w:jc w:val="both"/>
        <w:rPr>
          <w:rFonts w:ascii="Times New Roman" w:hAnsi="Times New Roman"/>
          <w:sz w:val="24"/>
          <w:szCs w:val="24"/>
        </w:rPr>
      </w:pPr>
      <w:r w:rsidRPr="006916C1">
        <w:rPr>
          <w:b/>
          <w:bCs/>
        </w:rPr>
        <w:t>REACTIVE</w:t>
      </w:r>
    </w:p>
    <w:p w14:paraId="53106E84" w14:textId="7098CD5F" w:rsidR="009A08D5" w:rsidRPr="009A08D5" w:rsidRDefault="009A08D5" w:rsidP="006916C1">
      <w:pPr>
        <w:pStyle w:val="TDPL-BodyTxt"/>
        <w:numPr>
          <w:ilvl w:val="3"/>
          <w:numId w:val="182"/>
        </w:numPr>
        <w:jc w:val="both"/>
        <w:rPr>
          <w:rFonts w:ascii="Times New Roman" w:hAnsi="Times New Roman"/>
          <w:sz w:val="24"/>
          <w:szCs w:val="24"/>
        </w:rPr>
      </w:pPr>
      <w:r w:rsidRPr="009A08D5">
        <w:rPr>
          <w:rFonts w:ascii="Times New Roman" w:hAnsi="Times New Roman"/>
          <w:sz w:val="24"/>
          <w:szCs w:val="24"/>
        </w:rPr>
        <w:t xml:space="preserve">If two </w:t>
      </w:r>
      <w:r w:rsidR="00BF24FB">
        <w:rPr>
          <w:rFonts w:ascii="Times New Roman" w:hAnsi="Times New Roman"/>
          <w:sz w:val="24"/>
          <w:szCs w:val="24"/>
        </w:rPr>
        <w:t>Bands</w:t>
      </w:r>
      <w:r w:rsidR="00205BCB">
        <w:rPr>
          <w:rFonts w:ascii="Times New Roman" w:hAnsi="Times New Roman"/>
          <w:sz w:val="24"/>
          <w:szCs w:val="24"/>
        </w:rPr>
        <w:t xml:space="preserve"> -</w:t>
      </w:r>
      <w:r w:rsidRPr="009A08D5">
        <w:rPr>
          <w:rFonts w:ascii="Times New Roman" w:hAnsi="Times New Roman"/>
          <w:sz w:val="24"/>
          <w:szCs w:val="24"/>
        </w:rPr>
        <w:t xml:space="preserve"> one for the control and the other for HIV-1 appear</w:t>
      </w:r>
      <w:r w:rsidR="007E5ACC">
        <w:rPr>
          <w:rFonts w:ascii="Times New Roman" w:hAnsi="Times New Roman"/>
          <w:sz w:val="24"/>
          <w:szCs w:val="24"/>
        </w:rPr>
        <w:t>,</w:t>
      </w:r>
      <w:r w:rsidRPr="009A08D5">
        <w:rPr>
          <w:rFonts w:ascii="Times New Roman" w:hAnsi="Times New Roman"/>
          <w:sz w:val="24"/>
          <w:szCs w:val="24"/>
        </w:rPr>
        <w:t xml:space="preserve"> the specimen is reactive for antibodies to HIV-1.</w:t>
      </w:r>
    </w:p>
    <w:p w14:paraId="386C8F2D" w14:textId="03FBE220" w:rsidR="009A08D5" w:rsidRPr="009A08D5" w:rsidRDefault="009A08D5" w:rsidP="006916C1">
      <w:pPr>
        <w:pStyle w:val="TDPL-BodyTxt"/>
        <w:numPr>
          <w:ilvl w:val="3"/>
          <w:numId w:val="182"/>
        </w:numPr>
        <w:jc w:val="both"/>
        <w:rPr>
          <w:rFonts w:ascii="Times New Roman" w:hAnsi="Times New Roman"/>
          <w:sz w:val="24"/>
          <w:szCs w:val="24"/>
        </w:rPr>
      </w:pPr>
      <w:r w:rsidRPr="00337AE1">
        <w:rPr>
          <w:rFonts w:ascii="Times New Roman" w:hAnsi="Times New Roman"/>
          <w:sz w:val="24"/>
          <w:szCs w:val="24"/>
        </w:rPr>
        <w:t xml:space="preserve">If two </w:t>
      </w:r>
      <w:r w:rsidR="00205BCB">
        <w:rPr>
          <w:rFonts w:ascii="Times New Roman" w:hAnsi="Times New Roman"/>
          <w:sz w:val="24"/>
          <w:szCs w:val="24"/>
        </w:rPr>
        <w:t xml:space="preserve">Bands - </w:t>
      </w:r>
      <w:r w:rsidRPr="00337AE1">
        <w:rPr>
          <w:rFonts w:ascii="Times New Roman" w:hAnsi="Times New Roman"/>
          <w:sz w:val="24"/>
          <w:szCs w:val="24"/>
        </w:rPr>
        <w:t>one for the control and the other for HIV-2 appear</w:t>
      </w:r>
      <w:r w:rsidR="007E5ACC">
        <w:rPr>
          <w:rFonts w:ascii="Times New Roman" w:hAnsi="Times New Roman"/>
          <w:sz w:val="24"/>
          <w:szCs w:val="24"/>
        </w:rPr>
        <w:t>,</w:t>
      </w:r>
      <w:r w:rsidRPr="00337AE1">
        <w:rPr>
          <w:rFonts w:ascii="Times New Roman" w:hAnsi="Times New Roman"/>
          <w:sz w:val="24"/>
          <w:szCs w:val="24"/>
        </w:rPr>
        <w:t xml:space="preserve"> the specimen is reactive for antibodies to HIV-2.</w:t>
      </w:r>
    </w:p>
    <w:p w14:paraId="37BD874B" w14:textId="6FF066E7" w:rsidR="009A08D5" w:rsidRPr="00337AE1" w:rsidRDefault="009A08D5" w:rsidP="006916C1">
      <w:pPr>
        <w:pStyle w:val="TDPL-BodyTxt"/>
        <w:numPr>
          <w:ilvl w:val="3"/>
          <w:numId w:val="182"/>
        </w:numPr>
        <w:jc w:val="both"/>
        <w:rPr>
          <w:rFonts w:ascii="Times New Roman" w:hAnsi="Times New Roman"/>
          <w:sz w:val="24"/>
          <w:szCs w:val="24"/>
        </w:rPr>
      </w:pPr>
      <w:r w:rsidRPr="00337AE1">
        <w:rPr>
          <w:rFonts w:ascii="Times New Roman" w:hAnsi="Times New Roman"/>
          <w:sz w:val="24"/>
          <w:szCs w:val="24"/>
        </w:rPr>
        <w:t xml:space="preserve">If all the three </w:t>
      </w:r>
      <w:r w:rsidR="00205BCB">
        <w:rPr>
          <w:rFonts w:ascii="Times New Roman" w:hAnsi="Times New Roman"/>
          <w:sz w:val="24"/>
          <w:szCs w:val="24"/>
        </w:rPr>
        <w:t xml:space="preserve">Bands - </w:t>
      </w:r>
      <w:r w:rsidRPr="00337AE1">
        <w:rPr>
          <w:rFonts w:ascii="Times New Roman" w:hAnsi="Times New Roman"/>
          <w:sz w:val="24"/>
          <w:szCs w:val="24"/>
        </w:rPr>
        <w:t>one each for control, HIV-1 &amp; HIV-2 appear</w:t>
      </w:r>
      <w:r w:rsidR="007E5ACC">
        <w:rPr>
          <w:rFonts w:ascii="Times New Roman" w:hAnsi="Times New Roman"/>
          <w:sz w:val="24"/>
          <w:szCs w:val="24"/>
        </w:rPr>
        <w:t>,</w:t>
      </w:r>
      <w:r w:rsidRPr="00337AE1">
        <w:rPr>
          <w:rFonts w:ascii="Times New Roman" w:hAnsi="Times New Roman"/>
          <w:sz w:val="24"/>
          <w:szCs w:val="24"/>
        </w:rPr>
        <w:t xml:space="preserve"> the specimen is reactive for antibodies to HIV-1 &amp; HIV-2.</w:t>
      </w:r>
    </w:p>
    <w:p w14:paraId="7CFC08D5" w14:textId="77777777" w:rsidR="009A08D5" w:rsidRPr="00337AE1" w:rsidRDefault="009A08D5" w:rsidP="006916C1">
      <w:pPr>
        <w:pStyle w:val="TDPL-BodyTxt"/>
        <w:jc w:val="both"/>
        <w:rPr>
          <w:rFonts w:ascii="Times New Roman" w:hAnsi="Times New Roman"/>
          <w:b/>
          <w:bCs/>
          <w:sz w:val="24"/>
          <w:szCs w:val="24"/>
        </w:rPr>
      </w:pPr>
      <w:r w:rsidRPr="006916C1">
        <w:rPr>
          <w:b/>
          <w:bCs/>
        </w:rPr>
        <w:t>INVALID</w:t>
      </w:r>
      <w:r w:rsidRPr="00337AE1">
        <w:rPr>
          <w:rFonts w:ascii="Times New Roman" w:hAnsi="Times New Roman"/>
          <w:b/>
          <w:bCs/>
          <w:sz w:val="24"/>
          <w:szCs w:val="24"/>
        </w:rPr>
        <w:t xml:space="preserve"> </w:t>
      </w:r>
    </w:p>
    <w:p w14:paraId="20D0F056" w14:textId="3E2E9132" w:rsidR="009A08D5" w:rsidRPr="009A08D5" w:rsidRDefault="009A08D5" w:rsidP="006916C1">
      <w:pPr>
        <w:pStyle w:val="TDPL-BodyTxt"/>
        <w:numPr>
          <w:ilvl w:val="3"/>
          <w:numId w:val="182"/>
        </w:numPr>
        <w:jc w:val="both"/>
      </w:pPr>
      <w:r w:rsidRPr="00337AE1">
        <w:rPr>
          <w:rFonts w:ascii="Times New Roman" w:hAnsi="Times New Roman"/>
          <w:sz w:val="24"/>
          <w:szCs w:val="24"/>
        </w:rPr>
        <w:t xml:space="preserve">The test is considered invalid if the control </w:t>
      </w:r>
      <w:r w:rsidR="00205BCB">
        <w:rPr>
          <w:rFonts w:ascii="Times New Roman" w:hAnsi="Times New Roman"/>
          <w:sz w:val="24"/>
          <w:szCs w:val="24"/>
        </w:rPr>
        <w:t>band</w:t>
      </w:r>
      <w:r w:rsidRPr="00337AE1">
        <w:rPr>
          <w:rFonts w:ascii="Times New Roman" w:hAnsi="Times New Roman"/>
          <w:sz w:val="24"/>
          <w:szCs w:val="24"/>
        </w:rPr>
        <w:t xml:space="preserve"> is not formed. </w:t>
      </w:r>
      <w:r w:rsidR="007E5ACC" w:rsidRPr="00337AE1">
        <w:rPr>
          <w:rFonts w:ascii="Times New Roman" w:hAnsi="Times New Roman"/>
          <w:sz w:val="24"/>
          <w:szCs w:val="24"/>
        </w:rPr>
        <w:t>The test</w:t>
      </w:r>
      <w:r w:rsidRPr="00337AE1">
        <w:rPr>
          <w:rFonts w:ascii="Times New Roman" w:hAnsi="Times New Roman"/>
          <w:sz w:val="24"/>
          <w:szCs w:val="24"/>
        </w:rPr>
        <w:t xml:space="preserve"> should be repeated with </w:t>
      </w:r>
      <w:r w:rsidR="007E5ACC">
        <w:rPr>
          <w:rFonts w:ascii="Times New Roman" w:hAnsi="Times New Roman"/>
          <w:sz w:val="24"/>
          <w:szCs w:val="24"/>
        </w:rPr>
        <w:t xml:space="preserve">a </w:t>
      </w:r>
      <w:r w:rsidRPr="00337AE1">
        <w:rPr>
          <w:rFonts w:ascii="Times New Roman" w:hAnsi="Times New Roman"/>
          <w:sz w:val="24"/>
          <w:szCs w:val="24"/>
        </w:rPr>
        <w:t>new device.</w:t>
      </w:r>
    </w:p>
    <w:p w14:paraId="27E4B63F" w14:textId="5E967513" w:rsidR="009A08D5" w:rsidRDefault="009A08D5" w:rsidP="006916C1">
      <w:pPr>
        <w:pStyle w:val="TDPL-H1"/>
        <w:numPr>
          <w:ilvl w:val="0"/>
          <w:numId w:val="88"/>
        </w:numPr>
        <w:tabs>
          <w:tab w:val="clear" w:pos="1440"/>
        </w:tabs>
        <w:spacing w:before="200" w:after="80"/>
        <w:ind w:right="-692"/>
        <w:jc w:val="both"/>
      </w:pPr>
      <w:bookmarkStart w:id="32" w:name="_Toc195282926"/>
      <w:r>
        <w:t>Biological Reference Interval</w:t>
      </w:r>
      <w:bookmarkEnd w:id="32"/>
    </w:p>
    <w:p w14:paraId="6B8906A1" w14:textId="52896449" w:rsidR="009A08D5" w:rsidRDefault="009A08D5" w:rsidP="006916C1">
      <w:pPr>
        <w:pStyle w:val="TDPL-BodyTxt"/>
        <w:numPr>
          <w:ilvl w:val="0"/>
          <w:numId w:val="0"/>
        </w:numPr>
        <w:ind w:left="1134"/>
        <w:jc w:val="both"/>
      </w:pPr>
      <w:r>
        <w:t>Non-Reactive</w:t>
      </w:r>
    </w:p>
    <w:p w14:paraId="523DCECD" w14:textId="30C6D011" w:rsidR="009A08D5" w:rsidRDefault="009A08D5" w:rsidP="006916C1">
      <w:pPr>
        <w:pStyle w:val="TDPL-H1"/>
        <w:numPr>
          <w:ilvl w:val="0"/>
          <w:numId w:val="88"/>
        </w:numPr>
        <w:tabs>
          <w:tab w:val="clear" w:pos="1440"/>
        </w:tabs>
        <w:spacing w:before="200" w:after="80"/>
        <w:ind w:right="-692"/>
        <w:jc w:val="both"/>
      </w:pPr>
      <w:bookmarkStart w:id="33" w:name="_Toc195282927"/>
      <w:r>
        <w:t>Reportable Interval</w:t>
      </w:r>
      <w:bookmarkEnd w:id="33"/>
    </w:p>
    <w:p w14:paraId="7A56616F" w14:textId="52246C7A" w:rsidR="009A08D5" w:rsidRDefault="009A08D5" w:rsidP="006916C1">
      <w:pPr>
        <w:pStyle w:val="TDPL-BodyTxt"/>
        <w:numPr>
          <w:ilvl w:val="0"/>
          <w:numId w:val="0"/>
        </w:numPr>
        <w:ind w:left="1134"/>
        <w:jc w:val="both"/>
      </w:pPr>
      <w:r>
        <w:t>4 Hours</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4" w:name="_Toc195282928"/>
      <w:r>
        <w:t>Procedure when Results are not in Range</w:t>
      </w:r>
      <w:bookmarkEnd w:id="34"/>
    </w:p>
    <w:p w14:paraId="48B086E9" w14:textId="0E70DE93" w:rsidR="00156FF2" w:rsidRDefault="009A08D5" w:rsidP="006916C1">
      <w:pPr>
        <w:pStyle w:val="TDPL-BodyTxt"/>
        <w:jc w:val="both"/>
      </w:pPr>
      <w:r w:rsidRPr="009A08D5">
        <w:t xml:space="preserve">HIV Rapid test is done with </w:t>
      </w:r>
      <w:r w:rsidR="00205BCB" w:rsidRPr="00205BCB">
        <w:t>HIV 1/2 combo rapid Lateral Flow test method</w:t>
      </w:r>
      <w:r w:rsidR="00205BCB">
        <w:t xml:space="preserve"> for </w:t>
      </w:r>
      <w:r w:rsidRPr="009A08D5">
        <w:t xml:space="preserve">all the tests billed </w:t>
      </w:r>
      <w:r w:rsidR="00156FF2">
        <w:t>under</w:t>
      </w:r>
      <w:r w:rsidRPr="009A08D5">
        <w:t xml:space="preserve"> </w:t>
      </w:r>
      <w:r w:rsidR="00205BCB">
        <w:t xml:space="preserve">this </w:t>
      </w:r>
      <w:r w:rsidRPr="009A08D5">
        <w:t>HIV Rapid test.</w:t>
      </w:r>
    </w:p>
    <w:p w14:paraId="06345A99" w14:textId="1B176287" w:rsidR="00156FF2" w:rsidRDefault="009A08D5" w:rsidP="006916C1">
      <w:pPr>
        <w:pStyle w:val="TDPL-BodyTxt"/>
        <w:jc w:val="both"/>
      </w:pPr>
      <w:r w:rsidRPr="009A08D5">
        <w:t>If the sample is Reactive</w:t>
      </w:r>
      <w:r w:rsidR="00156FF2">
        <w:t xml:space="preserve">, then </w:t>
      </w:r>
      <w:r w:rsidR="00156FF2" w:rsidRPr="009A08D5">
        <w:t>as per NACO guidelines</w:t>
      </w:r>
      <w:r w:rsidR="00156FF2">
        <w:t>:</w:t>
      </w:r>
    </w:p>
    <w:p w14:paraId="0F37ECBD" w14:textId="6F6894CA" w:rsidR="00156FF2" w:rsidRDefault="00156FF2" w:rsidP="006916C1">
      <w:pPr>
        <w:pStyle w:val="TDPL-BodyTxt"/>
        <w:numPr>
          <w:ilvl w:val="3"/>
          <w:numId w:val="182"/>
        </w:numPr>
        <w:jc w:val="both"/>
      </w:pPr>
      <w:r>
        <w:t xml:space="preserve">a </w:t>
      </w:r>
      <w:r w:rsidR="009A08D5" w:rsidRPr="009A08D5">
        <w:t xml:space="preserve">second rapid </w:t>
      </w:r>
      <w:r w:rsidR="00205BCB">
        <w:t xml:space="preserve">test </w:t>
      </w:r>
      <w:r w:rsidR="00205BCB" w:rsidRPr="00205BCB">
        <w:t>by HIV TRIDOT method</w:t>
      </w:r>
      <w:r w:rsidR="009A08D5" w:rsidRPr="009A08D5">
        <w:t>,</w:t>
      </w:r>
    </w:p>
    <w:p w14:paraId="6CCD8E2B" w14:textId="2C85314F" w:rsidR="009A08D5" w:rsidRDefault="00156FF2" w:rsidP="006916C1">
      <w:pPr>
        <w:pStyle w:val="TDPL-BodyTxt"/>
        <w:numPr>
          <w:ilvl w:val="3"/>
          <w:numId w:val="182"/>
        </w:numPr>
        <w:jc w:val="both"/>
      </w:pPr>
      <w:r>
        <w:t>and a third</w:t>
      </w:r>
      <w:r w:rsidR="009A08D5" w:rsidRPr="009A08D5">
        <w:t xml:space="preserve"> method by ELISA </w:t>
      </w:r>
      <w:r>
        <w:t>are</w:t>
      </w:r>
      <w:r w:rsidR="009A08D5" w:rsidRPr="009A08D5">
        <w:t xml:space="preserve"> used to confirm the results.</w:t>
      </w:r>
    </w:p>
    <w:p w14:paraId="74C4F1F0" w14:textId="2A6FDD90" w:rsidR="00156FF2" w:rsidRDefault="00156FF2" w:rsidP="006916C1">
      <w:pPr>
        <w:pStyle w:val="TDPL-H1"/>
        <w:numPr>
          <w:ilvl w:val="0"/>
          <w:numId w:val="88"/>
        </w:numPr>
        <w:tabs>
          <w:tab w:val="clear" w:pos="1440"/>
        </w:tabs>
        <w:spacing w:before="200" w:after="80"/>
        <w:ind w:right="-692"/>
        <w:jc w:val="both"/>
      </w:pPr>
      <w:bookmarkStart w:id="35" w:name="_Toc195282929"/>
      <w:r>
        <w:t>Critical Alert Values</w:t>
      </w:r>
      <w:bookmarkEnd w:id="35"/>
    </w:p>
    <w:p w14:paraId="5C2E58A0" w14:textId="6E4BC8CB" w:rsidR="00156FF2" w:rsidRDefault="00156FF2" w:rsidP="006916C1">
      <w:pPr>
        <w:pStyle w:val="TDPL-BodyTxt"/>
        <w:numPr>
          <w:ilvl w:val="0"/>
          <w:numId w:val="0"/>
        </w:numPr>
        <w:ind w:left="1134"/>
        <w:jc w:val="both"/>
      </w:pPr>
      <w:r>
        <w:t>N/A</w:t>
      </w:r>
    </w:p>
    <w:p w14:paraId="33961552" w14:textId="3C4355FC" w:rsidR="00156FF2" w:rsidRDefault="00156FF2" w:rsidP="006916C1">
      <w:pPr>
        <w:pStyle w:val="TDPL-BodyTxt"/>
        <w:numPr>
          <w:ilvl w:val="0"/>
          <w:numId w:val="0"/>
        </w:numPr>
        <w:ind w:left="1134"/>
        <w:jc w:val="both"/>
      </w:pPr>
      <w:r>
        <w:t xml:space="preserve">However, </w:t>
      </w:r>
      <w:r w:rsidRPr="00156FF2">
        <w:t>all reactive HIV tests should be tested by three methods as per NACO guidelines and released after proper counselling. Pre-test counselling is assumed to be done by the doctor requesting the test. Post-Test Counselling is mandatorily done for all reactive patients, after taking treating doctor</w:t>
      </w:r>
      <w:r>
        <w:t>’</w:t>
      </w:r>
      <w:r w:rsidRPr="00156FF2">
        <w:t>s guidance by the lab doctors through C</w:t>
      </w:r>
      <w:r w:rsidR="006916C1">
        <w:t>SD</w:t>
      </w:r>
      <w:r w:rsidRPr="00156FF2">
        <w:t xml:space="preserve"> team or by the treating physician himself</w:t>
      </w:r>
      <w:r>
        <w:t>.</w:t>
      </w:r>
    </w:p>
    <w:p w14:paraId="1624F3B8" w14:textId="2A403609" w:rsidR="00156FF2" w:rsidRDefault="00156FF2" w:rsidP="006916C1">
      <w:pPr>
        <w:pStyle w:val="TDPL-H1"/>
        <w:numPr>
          <w:ilvl w:val="0"/>
          <w:numId w:val="88"/>
        </w:numPr>
        <w:tabs>
          <w:tab w:val="clear" w:pos="1440"/>
        </w:tabs>
        <w:spacing w:before="200" w:after="80"/>
        <w:ind w:right="-692"/>
        <w:jc w:val="both"/>
      </w:pPr>
      <w:bookmarkStart w:id="36" w:name="_Toc195282930"/>
      <w:r>
        <w:lastRenderedPageBreak/>
        <w:t>Laboratory Clinical Interpretation</w:t>
      </w:r>
      <w:bookmarkEnd w:id="36"/>
    </w:p>
    <w:p w14:paraId="6417AA43" w14:textId="0ADC8442" w:rsidR="00156FF2" w:rsidRDefault="00156FF2" w:rsidP="006916C1">
      <w:pPr>
        <w:pStyle w:val="TDPL-BodyTxt"/>
        <w:numPr>
          <w:ilvl w:val="0"/>
          <w:numId w:val="0"/>
        </w:numPr>
        <w:ind w:left="1134"/>
        <w:jc w:val="both"/>
      </w:pPr>
      <w:r w:rsidRPr="00156FF2">
        <w:t xml:space="preserve">The availability of rapid HIV testing in the hospital for emergency pre-operative screening provides a useful tool for clinicians that can inform treatment and disposition decision making for patients, as well as serves to confirm the reactive results by other methods. Although no formal studies have been done yet to evaluate the impact of rapid testing for practice, significant anecdotal experience is being gathered from literature </w:t>
      </w:r>
      <w:r w:rsidR="007E5ACC" w:rsidRPr="00156FF2">
        <w:t>that</w:t>
      </w:r>
      <w:r w:rsidR="006916C1">
        <w:t xml:space="preserve"> </w:t>
      </w:r>
      <w:r w:rsidR="006916C1" w:rsidRPr="00156FF2">
        <w:t>has</w:t>
      </w:r>
      <w:r w:rsidRPr="00156FF2">
        <w:t xml:space="preserve"> been involved in screening, risk-targeted testing, or testing based on clinical suspicion</w:t>
      </w:r>
      <w:r>
        <w:t>.</w:t>
      </w:r>
    </w:p>
    <w:p w14:paraId="1D6B1435" w14:textId="21A13707" w:rsidR="00156FF2" w:rsidRDefault="00156FF2" w:rsidP="006916C1">
      <w:pPr>
        <w:pStyle w:val="TDPL-H1"/>
        <w:numPr>
          <w:ilvl w:val="0"/>
          <w:numId w:val="88"/>
        </w:numPr>
        <w:tabs>
          <w:tab w:val="clear" w:pos="1440"/>
        </w:tabs>
        <w:spacing w:before="200" w:after="80"/>
        <w:ind w:right="-692"/>
        <w:jc w:val="both"/>
      </w:pPr>
      <w:bookmarkStart w:id="37" w:name="_Toc195282931"/>
      <w:r>
        <w:t>Potential Source of Variability</w:t>
      </w:r>
      <w:bookmarkEnd w:id="37"/>
    </w:p>
    <w:p w14:paraId="6A0A14FB" w14:textId="77777777" w:rsidR="00156FF2" w:rsidRDefault="00156FF2" w:rsidP="006916C1">
      <w:pPr>
        <w:pStyle w:val="TDPL-BodyTxt"/>
        <w:jc w:val="both"/>
      </w:pPr>
      <w:r>
        <w:t xml:space="preserve">The kit works best when used with fresh samples. Samples which have been frozen and thawed several times contain particulates which can block the membrane, hence resulting in improper flow of reagents and high background colour which may make the interpretation of results difficult. </w:t>
      </w:r>
    </w:p>
    <w:p w14:paraId="1FD3DC85" w14:textId="77777777" w:rsidR="00156FF2" w:rsidRDefault="00156FF2" w:rsidP="006916C1">
      <w:pPr>
        <w:pStyle w:val="TDPL-BodyTxt"/>
        <w:jc w:val="both"/>
      </w:pPr>
      <w:r>
        <w:t xml:space="preserve">Optimum test performance depends on strict adherence to the test procedure as described in this manual. Any deviation from test procedure may lead to erratic results. </w:t>
      </w:r>
    </w:p>
    <w:p w14:paraId="1DBF8D0C" w14:textId="5B1262F7" w:rsidR="00156FF2" w:rsidRDefault="00156FF2" w:rsidP="006916C1">
      <w:pPr>
        <w:pStyle w:val="TDPL-BodyTxt"/>
        <w:jc w:val="both"/>
      </w:pPr>
      <w:r>
        <w:t xml:space="preserve">HIV-1 and HIV-2 viruses share many morphological and biological characteristics. It is likely that due to this, their antibodies have a cross reactivity of 30-70%. Appearance of </w:t>
      </w:r>
      <w:r w:rsidR="00205BCB">
        <w:t>bands</w:t>
      </w:r>
      <w:r>
        <w:t xml:space="preserve"> for HIV-1 and HIV-2 antibodies on the test device does not necessarily imply co-infection from HIV-1 &amp; HIV-2. </w:t>
      </w:r>
    </w:p>
    <w:p w14:paraId="5892B7B6" w14:textId="77777777" w:rsidR="00156FF2" w:rsidRDefault="00156FF2" w:rsidP="006916C1">
      <w:pPr>
        <w:pStyle w:val="TDPL-BodyTxt"/>
        <w:jc w:val="both"/>
      </w:pPr>
      <w:r>
        <w:t xml:space="preserve">Some samples show cross reactivity for HIV antibodies. Following factors are found to cause false positive HIV antibody test results: Naturally occurring antibodies, Passive immunization, Leprosy, Renal Disorders, Tuberculosis, Myco-bacterium avium, Herpes simplex, Hypergammaglobulinemia, Malignant neoplasms, Rheumatoid arthritis, Tetanus vaccination, Autoimmune diseases, Blood Transfusion, Multiple myeloma, </w:t>
      </w:r>
      <w:proofErr w:type="spellStart"/>
      <w:r>
        <w:t>Haemophilia</w:t>
      </w:r>
      <w:proofErr w:type="spellEnd"/>
      <w:r>
        <w:t xml:space="preserve">, Heat treated specimens, Lipemic serum, Anti-nuclear antibodies, T-cell leukocyte antigen antibodies, Epstein Barr virus, HLA antibodies and other retroviruses. </w:t>
      </w:r>
    </w:p>
    <w:p w14:paraId="6B2A4BBD" w14:textId="3C397784" w:rsidR="00156FF2" w:rsidRDefault="00156FF2" w:rsidP="006916C1">
      <w:pPr>
        <w:pStyle w:val="TDPL-BodyTxt"/>
        <w:jc w:val="both"/>
      </w:pPr>
      <w:r>
        <w:t xml:space="preserve">This is only a screening test. All samples detected reactive must be confirmed by using HIV Western Blot. </w:t>
      </w:r>
      <w:r w:rsidR="006916C1">
        <w:t>Therefore,</w:t>
      </w:r>
      <w:r>
        <w:t xml:space="preserve"> for a definitive diagnosis, the patient’s clinical history, symptomatology as well as serological data, should be considered. The results should be reported only after complying with </w:t>
      </w:r>
      <w:r w:rsidR="006916C1">
        <w:t>the above</w:t>
      </w:r>
      <w:r>
        <w:t xml:space="preserve"> procedure.</w:t>
      </w:r>
    </w:p>
    <w:p w14:paraId="791E1CFB" w14:textId="77777777" w:rsidR="00156FF2" w:rsidRPr="00052BBD" w:rsidRDefault="00156FF2" w:rsidP="006916C1">
      <w:pPr>
        <w:pStyle w:val="TDPL-BodyTxt"/>
        <w:numPr>
          <w:ilvl w:val="0"/>
          <w:numId w:val="0"/>
        </w:numPr>
        <w:ind w:left="1134"/>
        <w:jc w:val="both"/>
      </w:pP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8" w:name="_Toc195282932"/>
      <w:r w:rsidRPr="001608C0">
        <w:rPr>
          <w:szCs w:val="28"/>
        </w:rPr>
        <w:lastRenderedPageBreak/>
        <w:t>Re</w:t>
      </w:r>
      <w:r w:rsidR="00501254">
        <w:rPr>
          <w:szCs w:val="28"/>
        </w:rPr>
        <w:t>ferences</w:t>
      </w:r>
      <w:bookmarkEnd w:id="38"/>
    </w:p>
    <w:p w14:paraId="6373BA9A" w14:textId="3C43880A" w:rsidR="00501254" w:rsidRPr="00501254" w:rsidRDefault="00205BCB" w:rsidP="006916C1">
      <w:pPr>
        <w:pStyle w:val="TDPL-BodyTxt"/>
        <w:jc w:val="both"/>
        <w:rPr>
          <w:szCs w:val="28"/>
        </w:rPr>
      </w:pPr>
      <w:r w:rsidRPr="00205BCB">
        <w:t>HIV 1/2 combo rapid Lateral Flow test kit insert</w:t>
      </w:r>
    </w:p>
    <w:p w14:paraId="4964FAC1" w14:textId="69CA924A" w:rsidR="001608C0" w:rsidRDefault="00501254" w:rsidP="006916C1">
      <w:pPr>
        <w:pStyle w:val="TDPL-BodyTxt"/>
        <w:jc w:val="both"/>
      </w:pPr>
      <w:r>
        <w:t>NACO Guidelines</w:t>
      </w:r>
    </w:p>
    <w:p w14:paraId="16FC4CAC" w14:textId="430AFF1E" w:rsidR="00501254" w:rsidRDefault="00501254" w:rsidP="00501254">
      <w:pPr>
        <w:pStyle w:val="TDPL-BodyTxt"/>
        <w:numPr>
          <w:ilvl w:val="0"/>
          <w:numId w:val="0"/>
        </w:numPr>
        <w:spacing w:before="240"/>
        <w:jc w:val="center"/>
        <w:rPr>
          <w:b/>
          <w:bCs/>
          <w:sz w:val="24"/>
          <w:szCs w:val="24"/>
        </w:rPr>
      </w:pPr>
      <w:r w:rsidRPr="00501254">
        <w:rPr>
          <w:b/>
          <w:bCs/>
          <w:sz w:val="24"/>
          <w:szCs w:val="24"/>
        </w:rPr>
        <w:t>HIV Testing Protocol</w:t>
      </w:r>
    </w:p>
    <w:p w14:paraId="3F5C0011" w14:textId="57912ACF" w:rsidR="00501254" w:rsidRPr="00501254" w:rsidRDefault="00501254" w:rsidP="00501254">
      <w:pPr>
        <w:pStyle w:val="TDPL-BodyTxt"/>
        <w:numPr>
          <w:ilvl w:val="0"/>
          <w:numId w:val="0"/>
        </w:numPr>
        <w:ind w:left="142"/>
      </w:pPr>
      <w:r w:rsidRPr="00337AE1">
        <w:rPr>
          <w:rFonts w:ascii="Times New Roman" w:hAnsi="Times New Roman"/>
          <w:noProof/>
          <w:sz w:val="24"/>
          <w:szCs w:val="24"/>
        </w:rPr>
        <w:drawing>
          <wp:inline distT="0" distB="0" distL="0" distR="0" wp14:anchorId="77241E1D" wp14:editId="466DC03D">
            <wp:extent cx="5836920" cy="3921213"/>
            <wp:effectExtent l="0" t="0" r="0" b="3175"/>
            <wp:docPr id="1" name="Picture 1" descr="NACO ALGORITHM FOR HIV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CO ALGORITHM FOR HIV TESTI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36920" cy="3921213"/>
                    </a:xfrm>
                    <a:prstGeom prst="rect">
                      <a:avLst/>
                    </a:prstGeom>
                    <a:noFill/>
                    <a:ln>
                      <a:noFill/>
                    </a:ln>
                  </pic:spPr>
                </pic:pic>
              </a:graphicData>
            </a:graphic>
          </wp:inline>
        </w:drawing>
      </w:r>
    </w:p>
    <w:sectPr w:rsidR="00501254" w:rsidRPr="00501254" w:rsidSect="00B70912">
      <w:headerReference w:type="default" r:id="rId20"/>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F2D38" w14:textId="77777777" w:rsidR="001C2765" w:rsidRDefault="001C2765" w:rsidP="008072D6">
      <w:pPr>
        <w:spacing w:after="0"/>
      </w:pPr>
      <w:r>
        <w:separator/>
      </w:r>
    </w:p>
  </w:endnote>
  <w:endnote w:type="continuationSeparator" w:id="0">
    <w:p w14:paraId="7528CE81" w14:textId="77777777" w:rsidR="001C2765" w:rsidRDefault="001C2765" w:rsidP="008072D6">
      <w:pPr>
        <w:spacing w:after="0"/>
      </w:pPr>
      <w:r>
        <w:continuationSeparator/>
      </w:r>
    </w:p>
  </w:endnote>
  <w:endnote w:type="continuationNotice" w:id="1">
    <w:p w14:paraId="10F0C3E9" w14:textId="77777777" w:rsidR="001C2765" w:rsidRDefault="001C276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7BDB37E7" w:rsidR="00455F81" w:rsidRPr="00A047D5" w:rsidRDefault="00C50A78"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3EA9EB51" wp14:editId="1FCFA435">
          <wp:simplePos x="0" y="0"/>
          <wp:positionH relativeFrom="column">
            <wp:posOffset>-283210</wp:posOffset>
          </wp:positionH>
          <wp:positionV relativeFrom="page">
            <wp:posOffset>9941669</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20055D92">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DF923" w14:textId="77777777" w:rsidR="001C2765" w:rsidRDefault="001C2765" w:rsidP="008072D6">
      <w:pPr>
        <w:spacing w:after="0"/>
      </w:pPr>
      <w:r>
        <w:separator/>
      </w:r>
    </w:p>
  </w:footnote>
  <w:footnote w:type="continuationSeparator" w:id="0">
    <w:p w14:paraId="27403B63" w14:textId="77777777" w:rsidR="001C2765" w:rsidRDefault="001C2765" w:rsidP="008072D6">
      <w:pPr>
        <w:spacing w:after="0"/>
      </w:pPr>
      <w:r>
        <w:continuationSeparator/>
      </w:r>
    </w:p>
  </w:footnote>
  <w:footnote w:type="continuationNotice" w:id="1">
    <w:p w14:paraId="4D4C4EE5" w14:textId="77777777" w:rsidR="001C2765" w:rsidRDefault="001C2765">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D89DC08"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7B4A3924"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41308E">
            <w:rPr>
              <w:rFonts w:ascii="Palatino Linotype" w:hAnsi="Palatino Linotype"/>
              <w:b/>
              <w:bCs/>
              <w:sz w:val="16"/>
              <w:szCs w:val="16"/>
            </w:rPr>
            <w:t>SE</w:t>
          </w:r>
          <w:r w:rsidRPr="004B4A99">
            <w:rPr>
              <w:rFonts w:ascii="Palatino Linotype" w:hAnsi="Palatino Linotype"/>
              <w:b/>
              <w:bCs/>
              <w:sz w:val="16"/>
              <w:szCs w:val="16"/>
            </w:rPr>
            <w:t>/</w:t>
          </w:r>
          <w:r w:rsidR="0041308E">
            <w:rPr>
              <w:rFonts w:ascii="Palatino Linotype" w:hAnsi="Palatino Linotype"/>
              <w:b/>
              <w:bCs/>
              <w:sz w:val="16"/>
              <w:szCs w:val="16"/>
            </w:rPr>
            <w:t>SOP-0</w:t>
          </w:r>
          <w:r w:rsidR="0013362D">
            <w:rPr>
              <w:rFonts w:ascii="Palatino Linotype" w:hAnsi="Palatino Linotype"/>
              <w:b/>
              <w:bCs/>
              <w:sz w:val="16"/>
              <w:szCs w:val="16"/>
            </w:rPr>
            <w:t>12</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CCE2845" w14:textId="1B901F39" w:rsidR="00C2562C" w:rsidRPr="004B4A99" w:rsidRDefault="0041308E" w:rsidP="00AE7DF8">
          <w:pPr>
            <w:pStyle w:val="TableParagraph"/>
            <w:jc w:val="center"/>
            <w:rPr>
              <w:rFonts w:ascii="Palatino Linotype" w:hAnsi="Palatino Linotype"/>
              <w:b/>
              <w:bCs/>
              <w:sz w:val="16"/>
              <w:szCs w:val="16"/>
            </w:rPr>
          </w:pPr>
          <w:r>
            <w:rPr>
              <w:rFonts w:ascii="Palatino Linotype" w:hAnsi="Palatino Linotype"/>
              <w:b/>
              <w:bCs/>
              <w:sz w:val="16"/>
              <w:szCs w:val="16"/>
            </w:rPr>
            <w:t xml:space="preserve">PROCEDURE FOR HIV </w:t>
          </w:r>
          <w:r w:rsidR="0013362D">
            <w:rPr>
              <w:rFonts w:ascii="Palatino Linotype" w:hAnsi="Palatino Linotype"/>
              <w:b/>
              <w:bCs/>
              <w:sz w:val="16"/>
              <w:szCs w:val="16"/>
            </w:rPr>
            <w:t xml:space="preserve">RAPID </w:t>
          </w:r>
          <w:r w:rsidR="00143DD3">
            <w:rPr>
              <w:rFonts w:ascii="Palatino Linotype" w:hAnsi="Palatino Linotype"/>
              <w:b/>
              <w:bCs/>
              <w:sz w:val="16"/>
              <w:szCs w:val="16"/>
            </w:rPr>
            <w:t xml:space="preserve">(IMMUNOCHROMATOGRAPHY) </w:t>
          </w:r>
          <w:r w:rsidR="0013362D">
            <w:rPr>
              <w:rFonts w:ascii="Palatino Linotype" w:hAnsi="Palatino Linotype"/>
              <w:b/>
              <w:bCs/>
              <w:sz w:val="16"/>
              <w:szCs w:val="16"/>
            </w:rPr>
            <w:t>TEST</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4834AA" w:rsidRPr="004B4A99" w14:paraId="3A078B58" w14:textId="77777777" w:rsidTr="00FF227F">
      <w:trPr>
        <w:cantSplit/>
        <w:trHeight w:val="340"/>
        <w:jc w:val="center"/>
      </w:trPr>
      <w:tc>
        <w:tcPr>
          <w:tcW w:w="1300" w:type="pct"/>
          <w:vMerge w:val="restart"/>
          <w:vAlign w:val="center"/>
        </w:tcPr>
        <w:p w14:paraId="1F801B95" w14:textId="77777777" w:rsidR="004834AA"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10AEF40E" w:rsidR="004834AA" w:rsidRPr="004B4A99" w:rsidRDefault="004834AA" w:rsidP="004834AA">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6FED14D2"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46367E26"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SOP-012</w:t>
          </w:r>
        </w:p>
      </w:tc>
    </w:tr>
    <w:tr w:rsidR="0041308E" w:rsidRPr="004B4A99" w14:paraId="5292651C" w14:textId="77777777" w:rsidTr="00FF227F">
      <w:trPr>
        <w:cantSplit/>
        <w:trHeight w:val="340"/>
        <w:jc w:val="center"/>
      </w:trPr>
      <w:tc>
        <w:tcPr>
          <w:tcW w:w="1300" w:type="pct"/>
          <w:vMerge/>
          <w:vAlign w:val="center"/>
        </w:tcPr>
        <w:p w14:paraId="4E798848" w14:textId="77777777" w:rsidR="0041308E" w:rsidRPr="004B4A99" w:rsidRDefault="0041308E" w:rsidP="0041308E">
          <w:pPr>
            <w:pStyle w:val="TableParagraph"/>
            <w:jc w:val="center"/>
            <w:rPr>
              <w:rFonts w:ascii="Palatino Linotype" w:hAnsi="Palatino Linotype"/>
              <w:b/>
              <w:bCs/>
              <w:sz w:val="16"/>
              <w:szCs w:val="16"/>
            </w:rPr>
          </w:pPr>
        </w:p>
      </w:tc>
      <w:tc>
        <w:tcPr>
          <w:tcW w:w="2162" w:type="pct"/>
          <w:vMerge/>
          <w:vAlign w:val="center"/>
        </w:tcPr>
        <w:p w14:paraId="276E1FC7" w14:textId="77777777" w:rsidR="0041308E" w:rsidRPr="004B4A99" w:rsidRDefault="0041308E" w:rsidP="0041308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41308E" w:rsidRPr="004B4A99" w:rsidRDefault="0041308E" w:rsidP="0041308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41308E" w:rsidRPr="004B4A99" w:rsidRDefault="0041308E" w:rsidP="0041308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595801" w:rsidRPr="004B4A99" w14:paraId="0AD975B3" w14:textId="77777777" w:rsidTr="00FF227F">
      <w:trPr>
        <w:cantSplit/>
        <w:trHeight w:val="340"/>
        <w:jc w:val="center"/>
      </w:trPr>
      <w:tc>
        <w:tcPr>
          <w:tcW w:w="1300" w:type="pct"/>
          <w:vMerge w:val="restart"/>
          <w:vAlign w:val="center"/>
        </w:tcPr>
        <w:p w14:paraId="5385F8FD" w14:textId="77777777" w:rsidR="00595801" w:rsidRPr="004B4A99" w:rsidRDefault="00595801" w:rsidP="00595801">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595801" w:rsidRPr="004B4A99" w:rsidRDefault="00595801" w:rsidP="00595801">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595801" w:rsidRPr="004B4A99" w:rsidRDefault="00595801" w:rsidP="0059580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595801" w:rsidRPr="004B4A99" w:rsidRDefault="00595801" w:rsidP="0059580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595801" w:rsidRPr="004B4A99" w:rsidRDefault="00595801" w:rsidP="00595801">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595801" w:rsidRPr="004B4A99" w14:paraId="09129753" w14:textId="77777777" w:rsidTr="00FF227F">
      <w:trPr>
        <w:cantSplit/>
        <w:trHeight w:val="340"/>
        <w:jc w:val="center"/>
      </w:trPr>
      <w:tc>
        <w:tcPr>
          <w:tcW w:w="1300" w:type="pct"/>
          <w:vMerge/>
          <w:vAlign w:val="center"/>
        </w:tcPr>
        <w:p w14:paraId="53850D0C" w14:textId="77777777" w:rsidR="00595801" w:rsidRPr="004B4A99" w:rsidRDefault="00595801" w:rsidP="00595801">
          <w:pPr>
            <w:pStyle w:val="TableParagraph"/>
            <w:jc w:val="center"/>
            <w:rPr>
              <w:rFonts w:ascii="Palatino Linotype" w:hAnsi="Palatino Linotype"/>
              <w:b/>
              <w:bCs/>
              <w:sz w:val="16"/>
              <w:szCs w:val="16"/>
            </w:rPr>
          </w:pPr>
        </w:p>
      </w:tc>
      <w:tc>
        <w:tcPr>
          <w:tcW w:w="2162" w:type="pct"/>
          <w:vMerge/>
          <w:vAlign w:val="center"/>
        </w:tcPr>
        <w:p w14:paraId="325267F7" w14:textId="77777777" w:rsidR="00595801" w:rsidRPr="004B4A99" w:rsidRDefault="00595801" w:rsidP="0059580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595801" w:rsidRPr="004B4A99" w:rsidRDefault="00595801" w:rsidP="0059580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595801" w:rsidRPr="004B4A99" w:rsidRDefault="00595801" w:rsidP="0059580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143DD3" w:rsidRPr="004B4A99" w14:paraId="7C5BB1D7" w14:textId="77777777" w:rsidTr="00FF227F">
      <w:trPr>
        <w:cantSplit/>
        <w:trHeight w:val="340"/>
        <w:jc w:val="center"/>
      </w:trPr>
      <w:tc>
        <w:tcPr>
          <w:tcW w:w="1300" w:type="pct"/>
          <w:vAlign w:val="center"/>
        </w:tcPr>
        <w:p w14:paraId="2943FA82" w14:textId="77777777" w:rsidR="00143DD3" w:rsidRPr="004B4A99" w:rsidRDefault="00143DD3" w:rsidP="00143DD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FEE1F46" w14:textId="3557A024" w:rsidR="00143DD3" w:rsidRPr="004B4A99" w:rsidRDefault="00143DD3" w:rsidP="00143DD3">
          <w:pPr>
            <w:pStyle w:val="TableParagraph"/>
            <w:jc w:val="center"/>
            <w:rPr>
              <w:rFonts w:ascii="Palatino Linotype" w:hAnsi="Palatino Linotype"/>
              <w:b/>
              <w:bCs/>
              <w:sz w:val="16"/>
              <w:szCs w:val="16"/>
            </w:rPr>
          </w:pPr>
          <w:r>
            <w:rPr>
              <w:rFonts w:ascii="Palatino Linotype" w:hAnsi="Palatino Linotype"/>
              <w:b/>
              <w:bCs/>
              <w:sz w:val="16"/>
              <w:szCs w:val="16"/>
            </w:rPr>
            <w:t>PROCEDURE FOR HIV RAPID (IMMUNOCHROMATOGRAPHY) TEST</w:t>
          </w:r>
        </w:p>
      </w:tc>
      <w:tc>
        <w:tcPr>
          <w:tcW w:w="737" w:type="pct"/>
          <w:vAlign w:val="center"/>
        </w:tcPr>
        <w:p w14:paraId="5D32964C" w14:textId="77777777" w:rsidR="00143DD3" w:rsidRPr="004B4A99" w:rsidRDefault="00143DD3" w:rsidP="00143DD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143DD3" w:rsidRPr="004B4A99" w:rsidRDefault="00143DD3" w:rsidP="00143DD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143DD3" w:rsidRPr="004B4A99" w14:paraId="313C78B7" w14:textId="77777777" w:rsidTr="00FF227F">
      <w:trPr>
        <w:cantSplit/>
        <w:trHeight w:val="369"/>
        <w:jc w:val="center"/>
      </w:trPr>
      <w:tc>
        <w:tcPr>
          <w:tcW w:w="1300" w:type="pct"/>
          <w:vAlign w:val="center"/>
        </w:tcPr>
        <w:p w14:paraId="64C28C33" w14:textId="77777777" w:rsidR="00143DD3" w:rsidRPr="004B4A99" w:rsidRDefault="00143DD3" w:rsidP="00143DD3">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143DD3" w:rsidRPr="004B4A99" w:rsidRDefault="00143DD3" w:rsidP="00143DD3">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4834AA" w:rsidRPr="004B4A99" w14:paraId="2F2DBE48" w14:textId="77777777" w:rsidTr="00FF227F">
      <w:trPr>
        <w:cantSplit/>
        <w:trHeight w:val="340"/>
        <w:jc w:val="center"/>
      </w:trPr>
      <w:tc>
        <w:tcPr>
          <w:tcW w:w="1300" w:type="pct"/>
          <w:vMerge w:val="restart"/>
          <w:vAlign w:val="center"/>
        </w:tcPr>
        <w:p w14:paraId="5B08CF20" w14:textId="77777777" w:rsidR="004834AA"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7BFED850" w:rsidR="004834AA" w:rsidRPr="004B4A99" w:rsidRDefault="004834AA" w:rsidP="004834AA">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683F62F7"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43779F43"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SOP-012</w:t>
          </w:r>
        </w:p>
      </w:tc>
    </w:tr>
    <w:tr w:rsidR="004834AA" w:rsidRPr="004B4A99" w14:paraId="7E480127" w14:textId="77777777" w:rsidTr="00FF227F">
      <w:trPr>
        <w:cantSplit/>
        <w:trHeight w:val="340"/>
        <w:jc w:val="center"/>
      </w:trPr>
      <w:tc>
        <w:tcPr>
          <w:tcW w:w="1300" w:type="pct"/>
          <w:vMerge/>
          <w:vAlign w:val="center"/>
        </w:tcPr>
        <w:p w14:paraId="08E996F8" w14:textId="77777777" w:rsidR="004834AA" w:rsidRPr="004B4A99" w:rsidRDefault="004834AA" w:rsidP="004834AA">
          <w:pPr>
            <w:pStyle w:val="TableParagraph"/>
            <w:jc w:val="center"/>
            <w:rPr>
              <w:rFonts w:ascii="Palatino Linotype" w:hAnsi="Palatino Linotype"/>
              <w:b/>
              <w:bCs/>
              <w:sz w:val="16"/>
              <w:szCs w:val="16"/>
            </w:rPr>
          </w:pPr>
        </w:p>
      </w:tc>
      <w:tc>
        <w:tcPr>
          <w:tcW w:w="2162" w:type="pct"/>
          <w:vMerge/>
          <w:vAlign w:val="center"/>
        </w:tcPr>
        <w:p w14:paraId="04514E29" w14:textId="77777777" w:rsidR="004834AA" w:rsidRPr="004B4A99" w:rsidRDefault="004834AA" w:rsidP="004834A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4834AA" w:rsidRPr="004B4A99" w14:paraId="244CC1DE" w14:textId="77777777" w:rsidTr="00FF227F">
      <w:trPr>
        <w:cantSplit/>
        <w:trHeight w:val="340"/>
        <w:jc w:val="center"/>
      </w:trPr>
      <w:tc>
        <w:tcPr>
          <w:tcW w:w="1300" w:type="pct"/>
          <w:vMerge w:val="restart"/>
          <w:vAlign w:val="center"/>
        </w:tcPr>
        <w:p w14:paraId="19088C28"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4834AA" w:rsidRPr="004B4A99" w:rsidRDefault="004834AA" w:rsidP="004834A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4834AA" w:rsidRPr="004B4A99" w:rsidRDefault="004834AA" w:rsidP="004834A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4834AA" w:rsidRPr="004B4A99" w:rsidRDefault="004834AA" w:rsidP="004834A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4834AA" w:rsidRPr="004B4A99" w14:paraId="1431D515" w14:textId="77777777" w:rsidTr="00FF227F">
      <w:trPr>
        <w:cantSplit/>
        <w:trHeight w:val="340"/>
        <w:jc w:val="center"/>
      </w:trPr>
      <w:tc>
        <w:tcPr>
          <w:tcW w:w="1300" w:type="pct"/>
          <w:vMerge/>
          <w:vAlign w:val="center"/>
        </w:tcPr>
        <w:p w14:paraId="2FB6339F" w14:textId="77777777" w:rsidR="004834AA" w:rsidRPr="004B4A99" w:rsidRDefault="004834AA" w:rsidP="004834AA">
          <w:pPr>
            <w:pStyle w:val="TableParagraph"/>
            <w:jc w:val="center"/>
            <w:rPr>
              <w:rFonts w:ascii="Palatino Linotype" w:hAnsi="Palatino Linotype"/>
              <w:b/>
              <w:bCs/>
              <w:sz w:val="16"/>
              <w:szCs w:val="16"/>
            </w:rPr>
          </w:pPr>
        </w:p>
      </w:tc>
      <w:tc>
        <w:tcPr>
          <w:tcW w:w="2162" w:type="pct"/>
          <w:vMerge/>
          <w:vAlign w:val="center"/>
        </w:tcPr>
        <w:p w14:paraId="7BE729A8" w14:textId="77777777" w:rsidR="004834AA" w:rsidRPr="004B4A99" w:rsidRDefault="004834AA" w:rsidP="004834A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4834AA" w:rsidRPr="004B4A99" w14:paraId="41C9FDC6" w14:textId="77777777" w:rsidTr="00FF227F">
      <w:trPr>
        <w:cantSplit/>
        <w:trHeight w:val="340"/>
        <w:jc w:val="center"/>
      </w:trPr>
      <w:tc>
        <w:tcPr>
          <w:tcW w:w="1300" w:type="pct"/>
          <w:vAlign w:val="center"/>
        </w:tcPr>
        <w:p w14:paraId="56C8426C"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BA90120" w14:textId="4335A0D6" w:rsidR="004834AA" w:rsidRPr="004B4A99" w:rsidRDefault="004834AA" w:rsidP="004834AA">
          <w:pPr>
            <w:pStyle w:val="TableParagraph"/>
            <w:jc w:val="center"/>
            <w:rPr>
              <w:rFonts w:ascii="Palatino Linotype" w:hAnsi="Palatino Linotype"/>
              <w:b/>
              <w:bCs/>
              <w:sz w:val="16"/>
              <w:szCs w:val="16"/>
            </w:rPr>
          </w:pPr>
          <w:r>
            <w:rPr>
              <w:rFonts w:ascii="Palatino Linotype" w:hAnsi="Palatino Linotype"/>
              <w:b/>
              <w:bCs/>
              <w:sz w:val="16"/>
              <w:szCs w:val="16"/>
            </w:rPr>
            <w:t>PROCEDURE FOR HIV RAPID (IMMUNOCHROMATOGRAPHY) TEST</w:t>
          </w:r>
        </w:p>
      </w:tc>
      <w:tc>
        <w:tcPr>
          <w:tcW w:w="737" w:type="pct"/>
          <w:vAlign w:val="center"/>
        </w:tcPr>
        <w:p w14:paraId="7D9D04EF"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4834AA" w:rsidRPr="004B4A99" w14:paraId="31E3915D" w14:textId="77777777" w:rsidTr="00FF227F">
      <w:trPr>
        <w:cantSplit/>
        <w:trHeight w:val="369"/>
        <w:jc w:val="center"/>
      </w:trPr>
      <w:tc>
        <w:tcPr>
          <w:tcW w:w="1300" w:type="pct"/>
          <w:vAlign w:val="center"/>
        </w:tcPr>
        <w:p w14:paraId="7D19767C"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4834AA" w:rsidRPr="004B4A99" w:rsidRDefault="004834AA" w:rsidP="004834AA">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4834AA" w:rsidRPr="004B4A99" w14:paraId="3916B46D" w14:textId="77777777" w:rsidTr="00FF227F">
      <w:trPr>
        <w:cantSplit/>
        <w:trHeight w:val="340"/>
        <w:jc w:val="center"/>
      </w:trPr>
      <w:tc>
        <w:tcPr>
          <w:tcW w:w="1300" w:type="pct"/>
          <w:vMerge w:val="restart"/>
          <w:vAlign w:val="center"/>
        </w:tcPr>
        <w:p w14:paraId="33F4038F" w14:textId="77777777" w:rsidR="004834AA"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333944B7" w:rsidR="004834AA" w:rsidRPr="004B4A99" w:rsidRDefault="004834AA" w:rsidP="004834AA">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64DC5CD9"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77ABD85D"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SOP-012</w:t>
          </w:r>
        </w:p>
      </w:tc>
    </w:tr>
    <w:tr w:rsidR="004834AA" w:rsidRPr="004B4A99" w14:paraId="13720DA9" w14:textId="77777777" w:rsidTr="00FF227F">
      <w:trPr>
        <w:cantSplit/>
        <w:trHeight w:val="340"/>
        <w:jc w:val="center"/>
      </w:trPr>
      <w:tc>
        <w:tcPr>
          <w:tcW w:w="1300" w:type="pct"/>
          <w:vMerge/>
          <w:vAlign w:val="center"/>
        </w:tcPr>
        <w:p w14:paraId="37148520" w14:textId="77777777" w:rsidR="004834AA" w:rsidRPr="004B4A99" w:rsidRDefault="004834AA" w:rsidP="004834AA">
          <w:pPr>
            <w:pStyle w:val="TableParagraph"/>
            <w:jc w:val="center"/>
            <w:rPr>
              <w:rFonts w:ascii="Palatino Linotype" w:hAnsi="Palatino Linotype"/>
              <w:b/>
              <w:bCs/>
              <w:sz w:val="16"/>
              <w:szCs w:val="16"/>
            </w:rPr>
          </w:pPr>
        </w:p>
      </w:tc>
      <w:tc>
        <w:tcPr>
          <w:tcW w:w="2162" w:type="pct"/>
          <w:vMerge/>
          <w:vAlign w:val="center"/>
        </w:tcPr>
        <w:p w14:paraId="2943FA10" w14:textId="77777777" w:rsidR="004834AA" w:rsidRPr="004B4A99" w:rsidRDefault="004834AA" w:rsidP="004834A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4834AA" w:rsidRPr="004B4A99" w14:paraId="5737AB9A" w14:textId="77777777" w:rsidTr="00FF227F">
      <w:trPr>
        <w:cantSplit/>
        <w:trHeight w:val="340"/>
        <w:jc w:val="center"/>
      </w:trPr>
      <w:tc>
        <w:tcPr>
          <w:tcW w:w="1300" w:type="pct"/>
          <w:vMerge w:val="restart"/>
          <w:vAlign w:val="center"/>
        </w:tcPr>
        <w:p w14:paraId="4E72BDB6"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4834AA" w:rsidRPr="004B4A99" w:rsidRDefault="004834AA" w:rsidP="004834A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4834AA" w:rsidRPr="004B4A99" w:rsidRDefault="004834AA" w:rsidP="004834A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4834AA" w:rsidRPr="004B4A99" w:rsidRDefault="004834AA" w:rsidP="004834A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4834AA" w:rsidRPr="004B4A99" w14:paraId="0813DEE3" w14:textId="77777777" w:rsidTr="00FF227F">
      <w:trPr>
        <w:cantSplit/>
        <w:trHeight w:val="340"/>
        <w:jc w:val="center"/>
      </w:trPr>
      <w:tc>
        <w:tcPr>
          <w:tcW w:w="1300" w:type="pct"/>
          <w:vMerge/>
          <w:vAlign w:val="center"/>
        </w:tcPr>
        <w:p w14:paraId="0DBF06F1" w14:textId="77777777" w:rsidR="004834AA" w:rsidRPr="004B4A99" w:rsidRDefault="004834AA" w:rsidP="004834AA">
          <w:pPr>
            <w:pStyle w:val="TableParagraph"/>
            <w:jc w:val="center"/>
            <w:rPr>
              <w:rFonts w:ascii="Palatino Linotype" w:hAnsi="Palatino Linotype"/>
              <w:b/>
              <w:bCs/>
              <w:sz w:val="16"/>
              <w:szCs w:val="16"/>
            </w:rPr>
          </w:pPr>
        </w:p>
      </w:tc>
      <w:tc>
        <w:tcPr>
          <w:tcW w:w="2162" w:type="pct"/>
          <w:vMerge/>
          <w:vAlign w:val="center"/>
        </w:tcPr>
        <w:p w14:paraId="747A16C7" w14:textId="77777777" w:rsidR="004834AA" w:rsidRPr="004B4A99" w:rsidRDefault="004834AA" w:rsidP="004834A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4834AA" w:rsidRPr="004B4A99" w14:paraId="467E5DE5" w14:textId="77777777" w:rsidTr="00FF227F">
      <w:trPr>
        <w:cantSplit/>
        <w:trHeight w:val="340"/>
        <w:jc w:val="center"/>
      </w:trPr>
      <w:tc>
        <w:tcPr>
          <w:tcW w:w="1300" w:type="pct"/>
          <w:vAlign w:val="center"/>
        </w:tcPr>
        <w:p w14:paraId="7D5A6E46"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1455C08" w14:textId="346CC851" w:rsidR="004834AA" w:rsidRPr="004B4A99" w:rsidRDefault="004834AA" w:rsidP="004834AA">
          <w:pPr>
            <w:pStyle w:val="TableParagraph"/>
            <w:jc w:val="center"/>
            <w:rPr>
              <w:rFonts w:ascii="Palatino Linotype" w:hAnsi="Palatino Linotype"/>
              <w:b/>
              <w:bCs/>
              <w:sz w:val="16"/>
              <w:szCs w:val="16"/>
            </w:rPr>
          </w:pPr>
          <w:r>
            <w:rPr>
              <w:rFonts w:ascii="Palatino Linotype" w:hAnsi="Palatino Linotype"/>
              <w:b/>
              <w:bCs/>
              <w:sz w:val="16"/>
              <w:szCs w:val="16"/>
            </w:rPr>
            <w:t>PROCEDURE FOR HIV RAPID (IMMUNOCHROMATOGRAPHY) TEST</w:t>
          </w:r>
        </w:p>
      </w:tc>
      <w:tc>
        <w:tcPr>
          <w:tcW w:w="737" w:type="pct"/>
          <w:vAlign w:val="center"/>
        </w:tcPr>
        <w:p w14:paraId="2CE86843"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4834AA" w:rsidRPr="004B4A99" w14:paraId="7076EC4D" w14:textId="77777777" w:rsidTr="00FF227F">
      <w:trPr>
        <w:cantSplit/>
        <w:trHeight w:val="369"/>
        <w:jc w:val="center"/>
      </w:trPr>
      <w:tc>
        <w:tcPr>
          <w:tcW w:w="1300" w:type="pct"/>
          <w:vAlign w:val="center"/>
        </w:tcPr>
        <w:p w14:paraId="78E4E2CB"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4834AA" w:rsidRPr="004B4A99" w:rsidRDefault="004834AA" w:rsidP="004834AA">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4834AA" w:rsidRPr="004B4A99" w14:paraId="70F16FC8" w14:textId="77777777" w:rsidTr="00FF227F">
      <w:trPr>
        <w:cantSplit/>
        <w:trHeight w:val="340"/>
        <w:jc w:val="center"/>
      </w:trPr>
      <w:tc>
        <w:tcPr>
          <w:tcW w:w="1300" w:type="pct"/>
          <w:vMerge w:val="restart"/>
          <w:vAlign w:val="center"/>
        </w:tcPr>
        <w:p w14:paraId="384ACB6C" w14:textId="77777777" w:rsidR="004834AA"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286AC407" w:rsidR="004834AA" w:rsidRPr="004B4A99" w:rsidRDefault="004834AA" w:rsidP="004834AA">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51DE7552"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7556A0CA"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SOP-012</w:t>
          </w:r>
        </w:p>
      </w:tc>
    </w:tr>
    <w:tr w:rsidR="004834AA" w:rsidRPr="004B4A99" w14:paraId="615C5189" w14:textId="77777777" w:rsidTr="00FF227F">
      <w:trPr>
        <w:cantSplit/>
        <w:trHeight w:val="340"/>
        <w:jc w:val="center"/>
      </w:trPr>
      <w:tc>
        <w:tcPr>
          <w:tcW w:w="1300" w:type="pct"/>
          <w:vMerge/>
          <w:vAlign w:val="center"/>
        </w:tcPr>
        <w:p w14:paraId="795A3454" w14:textId="77777777" w:rsidR="004834AA" w:rsidRPr="004B4A99" w:rsidRDefault="004834AA" w:rsidP="004834AA">
          <w:pPr>
            <w:pStyle w:val="TableParagraph"/>
            <w:jc w:val="center"/>
            <w:rPr>
              <w:rFonts w:ascii="Palatino Linotype" w:hAnsi="Palatino Linotype"/>
              <w:b/>
              <w:bCs/>
              <w:sz w:val="16"/>
              <w:szCs w:val="16"/>
            </w:rPr>
          </w:pPr>
        </w:p>
      </w:tc>
      <w:tc>
        <w:tcPr>
          <w:tcW w:w="2162" w:type="pct"/>
          <w:vMerge/>
          <w:vAlign w:val="center"/>
        </w:tcPr>
        <w:p w14:paraId="14967148" w14:textId="77777777" w:rsidR="004834AA" w:rsidRPr="004B4A99" w:rsidRDefault="004834AA" w:rsidP="004834A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4834AA" w:rsidRPr="004B4A99" w14:paraId="053B4F16" w14:textId="77777777" w:rsidTr="00FF227F">
      <w:trPr>
        <w:cantSplit/>
        <w:trHeight w:val="340"/>
        <w:jc w:val="center"/>
      </w:trPr>
      <w:tc>
        <w:tcPr>
          <w:tcW w:w="1300" w:type="pct"/>
          <w:vMerge w:val="restart"/>
          <w:vAlign w:val="center"/>
        </w:tcPr>
        <w:p w14:paraId="525835BE"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4834AA" w:rsidRPr="004B4A99" w:rsidRDefault="004834AA" w:rsidP="004834A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4834AA" w:rsidRPr="004B4A99" w:rsidRDefault="004834AA" w:rsidP="004834A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4834AA" w:rsidRPr="004B4A99" w:rsidRDefault="004834AA" w:rsidP="004834A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4834AA" w:rsidRPr="004B4A99" w14:paraId="6EB4168F" w14:textId="77777777" w:rsidTr="00FF227F">
      <w:trPr>
        <w:cantSplit/>
        <w:trHeight w:val="340"/>
        <w:jc w:val="center"/>
      </w:trPr>
      <w:tc>
        <w:tcPr>
          <w:tcW w:w="1300" w:type="pct"/>
          <w:vMerge/>
          <w:vAlign w:val="center"/>
        </w:tcPr>
        <w:p w14:paraId="4F55C041" w14:textId="77777777" w:rsidR="004834AA" w:rsidRPr="004B4A99" w:rsidRDefault="004834AA" w:rsidP="004834AA">
          <w:pPr>
            <w:pStyle w:val="TableParagraph"/>
            <w:jc w:val="center"/>
            <w:rPr>
              <w:rFonts w:ascii="Palatino Linotype" w:hAnsi="Palatino Linotype"/>
              <w:b/>
              <w:bCs/>
              <w:sz w:val="16"/>
              <w:szCs w:val="16"/>
            </w:rPr>
          </w:pPr>
        </w:p>
      </w:tc>
      <w:tc>
        <w:tcPr>
          <w:tcW w:w="2162" w:type="pct"/>
          <w:vMerge/>
          <w:vAlign w:val="center"/>
        </w:tcPr>
        <w:p w14:paraId="27BD5F79" w14:textId="77777777" w:rsidR="004834AA" w:rsidRPr="004B4A99" w:rsidRDefault="004834AA" w:rsidP="004834A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4834AA" w:rsidRPr="004B4A99" w14:paraId="59FDD851" w14:textId="77777777" w:rsidTr="00FF227F">
      <w:trPr>
        <w:cantSplit/>
        <w:trHeight w:val="340"/>
        <w:jc w:val="center"/>
      </w:trPr>
      <w:tc>
        <w:tcPr>
          <w:tcW w:w="1300" w:type="pct"/>
          <w:vAlign w:val="center"/>
        </w:tcPr>
        <w:p w14:paraId="0DD264F6"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B77F254" w14:textId="0B42957E" w:rsidR="004834AA" w:rsidRPr="004B4A99" w:rsidRDefault="004834AA" w:rsidP="004834AA">
          <w:pPr>
            <w:pStyle w:val="TableParagraph"/>
            <w:jc w:val="center"/>
            <w:rPr>
              <w:rFonts w:ascii="Palatino Linotype" w:hAnsi="Palatino Linotype"/>
              <w:b/>
              <w:bCs/>
              <w:sz w:val="16"/>
              <w:szCs w:val="16"/>
            </w:rPr>
          </w:pPr>
          <w:r>
            <w:rPr>
              <w:rFonts w:ascii="Palatino Linotype" w:hAnsi="Palatino Linotype"/>
              <w:b/>
              <w:bCs/>
              <w:sz w:val="16"/>
              <w:szCs w:val="16"/>
            </w:rPr>
            <w:t>PROCEDURE FOR HIV RAPID (IMMUNOCHROMATOGRAPHY) TEST</w:t>
          </w:r>
        </w:p>
      </w:tc>
      <w:tc>
        <w:tcPr>
          <w:tcW w:w="737" w:type="pct"/>
          <w:vAlign w:val="center"/>
        </w:tcPr>
        <w:p w14:paraId="23986CDD"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4834AA" w:rsidRPr="004B4A99" w14:paraId="1346FD4B" w14:textId="77777777" w:rsidTr="00FF227F">
      <w:trPr>
        <w:cantSplit/>
        <w:trHeight w:val="369"/>
        <w:jc w:val="center"/>
      </w:trPr>
      <w:tc>
        <w:tcPr>
          <w:tcW w:w="1300" w:type="pct"/>
          <w:vAlign w:val="center"/>
        </w:tcPr>
        <w:p w14:paraId="7A607975"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4834AA" w:rsidRPr="004B4A99" w:rsidRDefault="004834AA" w:rsidP="004834AA">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4834AA" w:rsidRPr="004B4A99" w14:paraId="1DD833AB" w14:textId="77777777" w:rsidTr="00FF227F">
      <w:trPr>
        <w:cantSplit/>
        <w:trHeight w:val="340"/>
        <w:jc w:val="center"/>
      </w:trPr>
      <w:tc>
        <w:tcPr>
          <w:tcW w:w="1300" w:type="pct"/>
          <w:vMerge w:val="restart"/>
          <w:vAlign w:val="center"/>
        </w:tcPr>
        <w:p w14:paraId="69F48477" w14:textId="77777777" w:rsidR="004834AA"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4A57347" w14:textId="648ABAF8" w:rsidR="004834AA" w:rsidRPr="004B4A99" w:rsidRDefault="004834AA" w:rsidP="004834AA">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2A44217E"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78713CF" wp14:editId="740FCA4E">
                <wp:extent cx="2106655" cy="714375"/>
                <wp:effectExtent l="0" t="0" r="8255" b="0"/>
                <wp:docPr id="665678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2C5A92E"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3F80B59" w14:textId="1D511C5D"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SOP-012</w:t>
          </w:r>
        </w:p>
      </w:tc>
    </w:tr>
    <w:tr w:rsidR="004834AA" w:rsidRPr="004B4A99" w14:paraId="75039F1F" w14:textId="77777777" w:rsidTr="00FF227F">
      <w:trPr>
        <w:cantSplit/>
        <w:trHeight w:val="340"/>
        <w:jc w:val="center"/>
      </w:trPr>
      <w:tc>
        <w:tcPr>
          <w:tcW w:w="1300" w:type="pct"/>
          <w:vMerge/>
          <w:vAlign w:val="center"/>
        </w:tcPr>
        <w:p w14:paraId="0A42F4E6" w14:textId="77777777" w:rsidR="004834AA" w:rsidRPr="004B4A99" w:rsidRDefault="004834AA" w:rsidP="004834AA">
          <w:pPr>
            <w:pStyle w:val="TableParagraph"/>
            <w:jc w:val="center"/>
            <w:rPr>
              <w:rFonts w:ascii="Palatino Linotype" w:hAnsi="Palatino Linotype"/>
              <w:b/>
              <w:bCs/>
              <w:sz w:val="16"/>
              <w:szCs w:val="16"/>
            </w:rPr>
          </w:pPr>
        </w:p>
      </w:tc>
      <w:tc>
        <w:tcPr>
          <w:tcW w:w="2162" w:type="pct"/>
          <w:vMerge/>
          <w:vAlign w:val="center"/>
        </w:tcPr>
        <w:p w14:paraId="45B9E3DC" w14:textId="77777777" w:rsidR="004834AA" w:rsidRPr="004B4A99" w:rsidRDefault="004834AA" w:rsidP="004834A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76753A1"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1FFFFC3"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4834AA" w:rsidRPr="004B4A99" w14:paraId="776E0F1D" w14:textId="77777777" w:rsidTr="00FF227F">
      <w:trPr>
        <w:cantSplit/>
        <w:trHeight w:val="340"/>
        <w:jc w:val="center"/>
      </w:trPr>
      <w:tc>
        <w:tcPr>
          <w:tcW w:w="1300" w:type="pct"/>
          <w:vMerge w:val="restart"/>
          <w:vAlign w:val="center"/>
        </w:tcPr>
        <w:p w14:paraId="213D8A49"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CE7277A" w14:textId="50EEE04B" w:rsidR="004834AA" w:rsidRPr="004B4A99" w:rsidRDefault="004834AA" w:rsidP="004834A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AE24AD7" w14:textId="77777777" w:rsidR="004834AA" w:rsidRPr="004B4A99" w:rsidRDefault="004834AA" w:rsidP="004834A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65DD394"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88A9474" w14:textId="77777777" w:rsidR="004834AA" w:rsidRPr="004B4A99" w:rsidRDefault="004834AA" w:rsidP="004834A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4834AA" w:rsidRPr="004B4A99" w14:paraId="1866370D" w14:textId="77777777" w:rsidTr="00FF227F">
      <w:trPr>
        <w:cantSplit/>
        <w:trHeight w:val="340"/>
        <w:jc w:val="center"/>
      </w:trPr>
      <w:tc>
        <w:tcPr>
          <w:tcW w:w="1300" w:type="pct"/>
          <w:vMerge/>
          <w:vAlign w:val="center"/>
        </w:tcPr>
        <w:p w14:paraId="5446B7CE" w14:textId="77777777" w:rsidR="004834AA" w:rsidRPr="004B4A99" w:rsidRDefault="004834AA" w:rsidP="004834AA">
          <w:pPr>
            <w:pStyle w:val="TableParagraph"/>
            <w:jc w:val="center"/>
            <w:rPr>
              <w:rFonts w:ascii="Palatino Linotype" w:hAnsi="Palatino Linotype"/>
              <w:b/>
              <w:bCs/>
              <w:sz w:val="16"/>
              <w:szCs w:val="16"/>
            </w:rPr>
          </w:pPr>
        </w:p>
      </w:tc>
      <w:tc>
        <w:tcPr>
          <w:tcW w:w="2162" w:type="pct"/>
          <w:vMerge/>
          <w:vAlign w:val="center"/>
        </w:tcPr>
        <w:p w14:paraId="380645CF" w14:textId="77777777" w:rsidR="004834AA" w:rsidRPr="004B4A99" w:rsidRDefault="004834AA" w:rsidP="004834A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3B0E639"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47CF240"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4834AA" w:rsidRPr="004B4A99" w14:paraId="5781774C" w14:textId="77777777" w:rsidTr="00FF227F">
      <w:trPr>
        <w:cantSplit/>
        <w:trHeight w:val="340"/>
        <w:jc w:val="center"/>
      </w:trPr>
      <w:tc>
        <w:tcPr>
          <w:tcW w:w="1300" w:type="pct"/>
          <w:vAlign w:val="center"/>
        </w:tcPr>
        <w:p w14:paraId="245AB13C"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64E1786" w14:textId="6B0CF53D" w:rsidR="004834AA" w:rsidRPr="004B4A99" w:rsidRDefault="004834AA" w:rsidP="004834AA">
          <w:pPr>
            <w:pStyle w:val="TableParagraph"/>
            <w:jc w:val="center"/>
            <w:rPr>
              <w:rFonts w:ascii="Palatino Linotype" w:hAnsi="Palatino Linotype"/>
              <w:b/>
              <w:bCs/>
              <w:sz w:val="16"/>
              <w:szCs w:val="16"/>
            </w:rPr>
          </w:pPr>
          <w:r>
            <w:rPr>
              <w:rFonts w:ascii="Palatino Linotype" w:hAnsi="Palatino Linotype"/>
              <w:b/>
              <w:bCs/>
              <w:sz w:val="16"/>
              <w:szCs w:val="16"/>
            </w:rPr>
            <w:t>PROCEDURE FOR HIV RAPID (IMMUNOCHROMATOGRAPHY) TEST</w:t>
          </w:r>
        </w:p>
      </w:tc>
      <w:tc>
        <w:tcPr>
          <w:tcW w:w="737" w:type="pct"/>
          <w:vAlign w:val="center"/>
        </w:tcPr>
        <w:p w14:paraId="3CE94985"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CB644FD"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4834AA" w:rsidRPr="004B4A99" w14:paraId="50B8B122" w14:textId="77777777" w:rsidTr="00FF227F">
      <w:trPr>
        <w:cantSplit/>
        <w:trHeight w:val="369"/>
        <w:jc w:val="center"/>
      </w:trPr>
      <w:tc>
        <w:tcPr>
          <w:tcW w:w="1300" w:type="pct"/>
          <w:vAlign w:val="center"/>
        </w:tcPr>
        <w:p w14:paraId="1CCA9333"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27DD748" w14:textId="77777777" w:rsidR="004834AA" w:rsidRPr="004B4A99" w:rsidRDefault="004834AA" w:rsidP="004834AA">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70463C"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4834AA" w:rsidRPr="004B4A99" w14:paraId="3FE71133" w14:textId="77777777" w:rsidTr="00FF227F">
      <w:trPr>
        <w:cantSplit/>
        <w:trHeight w:val="340"/>
        <w:jc w:val="center"/>
      </w:trPr>
      <w:tc>
        <w:tcPr>
          <w:tcW w:w="1300" w:type="pct"/>
          <w:vMerge w:val="restart"/>
          <w:vAlign w:val="center"/>
        </w:tcPr>
        <w:p w14:paraId="4CC2B1FE" w14:textId="77777777" w:rsidR="004834AA"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4332F78" w:rsidR="004834AA" w:rsidRPr="004B4A99" w:rsidRDefault="004834AA" w:rsidP="004834AA">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0313B164"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4D3D343E"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SOP-012</w:t>
          </w:r>
        </w:p>
      </w:tc>
    </w:tr>
    <w:tr w:rsidR="004834AA" w:rsidRPr="004B4A99" w14:paraId="7F8F7B66" w14:textId="77777777" w:rsidTr="00FF227F">
      <w:trPr>
        <w:cantSplit/>
        <w:trHeight w:val="340"/>
        <w:jc w:val="center"/>
      </w:trPr>
      <w:tc>
        <w:tcPr>
          <w:tcW w:w="1300" w:type="pct"/>
          <w:vMerge/>
          <w:vAlign w:val="center"/>
        </w:tcPr>
        <w:p w14:paraId="1E8BB389" w14:textId="77777777" w:rsidR="004834AA" w:rsidRPr="004B4A99" w:rsidRDefault="004834AA" w:rsidP="004834AA">
          <w:pPr>
            <w:pStyle w:val="TableParagraph"/>
            <w:jc w:val="center"/>
            <w:rPr>
              <w:rFonts w:ascii="Palatino Linotype" w:hAnsi="Palatino Linotype"/>
              <w:b/>
              <w:bCs/>
              <w:sz w:val="16"/>
              <w:szCs w:val="16"/>
            </w:rPr>
          </w:pPr>
        </w:p>
      </w:tc>
      <w:tc>
        <w:tcPr>
          <w:tcW w:w="2162" w:type="pct"/>
          <w:vMerge/>
          <w:vAlign w:val="center"/>
        </w:tcPr>
        <w:p w14:paraId="707358B9" w14:textId="77777777" w:rsidR="004834AA" w:rsidRPr="004B4A99" w:rsidRDefault="004834AA" w:rsidP="004834A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4834AA" w:rsidRPr="004B4A99" w14:paraId="38BD2163" w14:textId="77777777" w:rsidTr="00FF227F">
      <w:trPr>
        <w:cantSplit/>
        <w:trHeight w:val="340"/>
        <w:jc w:val="center"/>
      </w:trPr>
      <w:tc>
        <w:tcPr>
          <w:tcW w:w="1300" w:type="pct"/>
          <w:vMerge w:val="restart"/>
          <w:vAlign w:val="center"/>
        </w:tcPr>
        <w:p w14:paraId="6D9E4B55"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4834AA" w:rsidRPr="004B4A99" w:rsidRDefault="004834AA" w:rsidP="004834A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4834AA" w:rsidRPr="004B4A99" w:rsidRDefault="004834AA" w:rsidP="004834A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4834AA" w:rsidRPr="004B4A99" w:rsidRDefault="004834AA" w:rsidP="004834A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4834AA" w:rsidRPr="004B4A99" w14:paraId="744F1841" w14:textId="77777777" w:rsidTr="00FF227F">
      <w:trPr>
        <w:cantSplit/>
        <w:trHeight w:val="340"/>
        <w:jc w:val="center"/>
      </w:trPr>
      <w:tc>
        <w:tcPr>
          <w:tcW w:w="1300" w:type="pct"/>
          <w:vMerge/>
          <w:vAlign w:val="center"/>
        </w:tcPr>
        <w:p w14:paraId="4AB6AE4D" w14:textId="77777777" w:rsidR="004834AA" w:rsidRPr="004B4A99" w:rsidRDefault="004834AA" w:rsidP="004834AA">
          <w:pPr>
            <w:pStyle w:val="TableParagraph"/>
            <w:jc w:val="center"/>
            <w:rPr>
              <w:rFonts w:ascii="Palatino Linotype" w:hAnsi="Palatino Linotype"/>
              <w:b/>
              <w:bCs/>
              <w:sz w:val="16"/>
              <w:szCs w:val="16"/>
            </w:rPr>
          </w:pPr>
        </w:p>
      </w:tc>
      <w:tc>
        <w:tcPr>
          <w:tcW w:w="2162" w:type="pct"/>
          <w:vMerge/>
          <w:vAlign w:val="center"/>
        </w:tcPr>
        <w:p w14:paraId="5D49A9EB" w14:textId="77777777" w:rsidR="004834AA" w:rsidRPr="004B4A99" w:rsidRDefault="004834AA" w:rsidP="004834A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4834AA" w:rsidRPr="004B4A99" w14:paraId="590F5EEA" w14:textId="77777777" w:rsidTr="00FF227F">
      <w:trPr>
        <w:cantSplit/>
        <w:trHeight w:val="340"/>
        <w:jc w:val="center"/>
      </w:trPr>
      <w:tc>
        <w:tcPr>
          <w:tcW w:w="1300" w:type="pct"/>
          <w:vAlign w:val="center"/>
        </w:tcPr>
        <w:p w14:paraId="196271D9"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0B64B99" w14:textId="3D39B5B2" w:rsidR="004834AA" w:rsidRPr="004B4A99" w:rsidRDefault="004834AA" w:rsidP="004834AA">
          <w:pPr>
            <w:pStyle w:val="TableParagraph"/>
            <w:jc w:val="center"/>
            <w:rPr>
              <w:rFonts w:ascii="Palatino Linotype" w:hAnsi="Palatino Linotype"/>
              <w:b/>
              <w:bCs/>
              <w:sz w:val="16"/>
              <w:szCs w:val="16"/>
            </w:rPr>
          </w:pPr>
          <w:r>
            <w:rPr>
              <w:rFonts w:ascii="Palatino Linotype" w:hAnsi="Palatino Linotype"/>
              <w:b/>
              <w:bCs/>
              <w:sz w:val="16"/>
              <w:szCs w:val="16"/>
            </w:rPr>
            <w:t>PROCEDURE FOR HIV RAPID (IMMUNOCHROMATOGRAPHY) TEST</w:t>
          </w:r>
        </w:p>
      </w:tc>
      <w:tc>
        <w:tcPr>
          <w:tcW w:w="737" w:type="pct"/>
          <w:vAlign w:val="center"/>
        </w:tcPr>
        <w:p w14:paraId="1C7F2E83"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4834AA" w:rsidRPr="004B4A99" w14:paraId="2C0BB8AD" w14:textId="77777777" w:rsidTr="00FF227F">
      <w:trPr>
        <w:cantSplit/>
        <w:trHeight w:val="369"/>
        <w:jc w:val="center"/>
      </w:trPr>
      <w:tc>
        <w:tcPr>
          <w:tcW w:w="1300" w:type="pct"/>
          <w:vAlign w:val="center"/>
        </w:tcPr>
        <w:p w14:paraId="3DB92BF9" w14:textId="77777777" w:rsidR="004834AA" w:rsidRPr="004B4A99" w:rsidRDefault="004834AA" w:rsidP="004834A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7E995591" w:rsidR="004834AA" w:rsidRPr="004B4A99" w:rsidRDefault="004834AA" w:rsidP="004834AA">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8B8813D"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2"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3"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4"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5"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37"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38"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0"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1"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2"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4"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5"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6"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47"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48"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49"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0"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1"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2"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3"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4"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5"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57"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58"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59"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0"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1"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2"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3"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4"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65"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6"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67"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68"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69"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0"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1"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3"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74"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75"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76"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77"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0"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1"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82"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83"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84"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85"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6"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87"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88"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89"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0"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92"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93"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94"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6"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97"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98"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99"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0"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01"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02"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03"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04"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05"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06"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07"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08"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09"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0"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11"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13"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14"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15"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16"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17"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18"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19"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0"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21"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22"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23"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25"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6"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27"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28"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29"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30"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31"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num w:numId="1" w16cid:durableId="1987659818">
    <w:abstractNumId w:val="33"/>
  </w:num>
  <w:num w:numId="2" w16cid:durableId="328558221">
    <w:abstractNumId w:val="79"/>
  </w:num>
  <w:num w:numId="3" w16cid:durableId="2114860016">
    <w:abstractNumId w:val="34"/>
  </w:num>
  <w:num w:numId="4" w16cid:durableId="976956637">
    <w:abstractNumId w:val="99"/>
  </w:num>
  <w:num w:numId="5" w16cid:durableId="1188834601">
    <w:abstractNumId w:val="114"/>
  </w:num>
  <w:num w:numId="6" w16cid:durableId="1564368234">
    <w:abstractNumId w:val="26"/>
  </w:num>
  <w:num w:numId="7" w16cid:durableId="30694389">
    <w:abstractNumId w:val="17"/>
  </w:num>
  <w:num w:numId="8" w16cid:durableId="1526403841">
    <w:abstractNumId w:val="83"/>
  </w:num>
  <w:num w:numId="9" w16cid:durableId="1452162734">
    <w:abstractNumId w:val="53"/>
  </w:num>
  <w:num w:numId="10" w16cid:durableId="702097048">
    <w:abstractNumId w:val="97"/>
  </w:num>
  <w:num w:numId="11" w16cid:durableId="889148566">
    <w:abstractNumId w:val="84"/>
  </w:num>
  <w:num w:numId="12" w16cid:durableId="1063141793">
    <w:abstractNumId w:val="58"/>
  </w:num>
  <w:num w:numId="13" w16cid:durableId="1689481395">
    <w:abstractNumId w:val="49"/>
  </w:num>
  <w:num w:numId="14" w16cid:durableId="16472345">
    <w:abstractNumId w:val="120"/>
  </w:num>
  <w:num w:numId="15" w16cid:durableId="1225607512">
    <w:abstractNumId w:val="0"/>
  </w:num>
  <w:num w:numId="16" w16cid:durableId="528690212">
    <w:abstractNumId w:val="93"/>
  </w:num>
  <w:num w:numId="17" w16cid:durableId="1228490976">
    <w:abstractNumId w:val="92"/>
  </w:num>
  <w:num w:numId="18" w16cid:durableId="461390753">
    <w:abstractNumId w:val="98"/>
  </w:num>
  <w:num w:numId="19" w16cid:durableId="1906143628">
    <w:abstractNumId w:val="50"/>
  </w:num>
  <w:num w:numId="20" w16cid:durableId="673068718">
    <w:abstractNumId w:val="59"/>
  </w:num>
  <w:num w:numId="21" w16cid:durableId="986671472">
    <w:abstractNumId w:val="116"/>
  </w:num>
  <w:num w:numId="22" w16cid:durableId="489952515">
    <w:abstractNumId w:val="100"/>
  </w:num>
  <w:num w:numId="23" w16cid:durableId="1764958231">
    <w:abstractNumId w:val="106"/>
  </w:num>
  <w:num w:numId="24" w16cid:durableId="1724788323">
    <w:abstractNumId w:val="9"/>
  </w:num>
  <w:num w:numId="25" w16cid:durableId="362288275">
    <w:abstractNumId w:val="63"/>
  </w:num>
  <w:num w:numId="26" w16cid:durableId="979841804">
    <w:abstractNumId w:val="82"/>
  </w:num>
  <w:num w:numId="27" w16cid:durableId="1665744626">
    <w:abstractNumId w:val="42"/>
  </w:num>
  <w:num w:numId="28" w16cid:durableId="987782949">
    <w:abstractNumId w:val="52"/>
  </w:num>
  <w:num w:numId="29" w16cid:durableId="1293827231">
    <w:abstractNumId w:val="88"/>
  </w:num>
  <w:num w:numId="30" w16cid:durableId="379135026">
    <w:abstractNumId w:val="107"/>
  </w:num>
  <w:num w:numId="31" w16cid:durableId="1843859924">
    <w:abstractNumId w:val="91"/>
  </w:num>
  <w:num w:numId="32" w16cid:durableId="295261672">
    <w:abstractNumId w:val="11"/>
  </w:num>
  <w:num w:numId="33" w16cid:durableId="1151022248">
    <w:abstractNumId w:val="104"/>
  </w:num>
  <w:num w:numId="34" w16cid:durableId="770975191">
    <w:abstractNumId w:val="86"/>
  </w:num>
  <w:num w:numId="35" w16cid:durableId="1924989720">
    <w:abstractNumId w:val="56"/>
  </w:num>
  <w:num w:numId="36" w16cid:durableId="1623531135">
    <w:abstractNumId w:val="43"/>
  </w:num>
  <w:num w:numId="37" w16cid:durableId="1134832664">
    <w:abstractNumId w:val="6"/>
  </w:num>
  <w:num w:numId="38" w16cid:durableId="1295674516">
    <w:abstractNumId w:val="37"/>
  </w:num>
  <w:num w:numId="39" w16cid:durableId="1385131835">
    <w:abstractNumId w:val="46"/>
  </w:num>
  <w:num w:numId="40" w16cid:durableId="1340431564">
    <w:abstractNumId w:val="16"/>
  </w:num>
  <w:num w:numId="41" w16cid:durableId="1318799393">
    <w:abstractNumId w:val="103"/>
  </w:num>
  <w:num w:numId="42" w16cid:durableId="345981846">
    <w:abstractNumId w:val="10"/>
  </w:num>
  <w:num w:numId="43" w16cid:durableId="559246414">
    <w:abstractNumId w:val="128"/>
  </w:num>
  <w:num w:numId="44" w16cid:durableId="827013003">
    <w:abstractNumId w:val="112"/>
  </w:num>
  <w:num w:numId="45" w16cid:durableId="569998002">
    <w:abstractNumId w:val="110"/>
  </w:num>
  <w:num w:numId="46" w16cid:durableId="2067949774">
    <w:abstractNumId w:val="117"/>
  </w:num>
  <w:num w:numId="47" w16cid:durableId="2030716657">
    <w:abstractNumId w:val="57"/>
  </w:num>
  <w:num w:numId="48" w16cid:durableId="89590989">
    <w:abstractNumId w:val="113"/>
  </w:num>
  <w:num w:numId="49" w16cid:durableId="1578637234">
    <w:abstractNumId w:val="68"/>
  </w:num>
  <w:num w:numId="50" w16cid:durableId="67850146">
    <w:abstractNumId w:val="62"/>
  </w:num>
  <w:num w:numId="51" w16cid:durableId="1471441400">
    <w:abstractNumId w:val="36"/>
  </w:num>
  <w:num w:numId="52" w16cid:durableId="1403529382">
    <w:abstractNumId w:val="20"/>
  </w:num>
  <w:num w:numId="53" w16cid:durableId="1353919139">
    <w:abstractNumId w:val="74"/>
  </w:num>
  <w:num w:numId="54" w16cid:durableId="1057820311">
    <w:abstractNumId w:val="18"/>
  </w:num>
  <w:num w:numId="55" w16cid:durableId="271667536">
    <w:abstractNumId w:val="7"/>
  </w:num>
  <w:num w:numId="56" w16cid:durableId="997271973">
    <w:abstractNumId w:val="108"/>
  </w:num>
  <w:num w:numId="57" w16cid:durableId="820971834">
    <w:abstractNumId w:val="41"/>
  </w:num>
  <w:num w:numId="58" w16cid:durableId="1413621118">
    <w:abstractNumId w:val="61"/>
  </w:num>
  <w:num w:numId="59" w16cid:durableId="579288286">
    <w:abstractNumId w:val="22"/>
  </w:num>
  <w:num w:numId="60" w16cid:durableId="1696693769">
    <w:abstractNumId w:val="66"/>
  </w:num>
  <w:num w:numId="61" w16cid:durableId="481892597">
    <w:abstractNumId w:val="12"/>
  </w:num>
  <w:num w:numId="62" w16cid:durableId="456532197">
    <w:abstractNumId w:val="31"/>
  </w:num>
  <w:num w:numId="63" w16cid:durableId="125049019">
    <w:abstractNumId w:val="69"/>
  </w:num>
  <w:num w:numId="64" w16cid:durableId="1960523054">
    <w:abstractNumId w:val="32"/>
  </w:num>
  <w:num w:numId="65" w16cid:durableId="546112330">
    <w:abstractNumId w:val="102"/>
  </w:num>
  <w:num w:numId="66" w16cid:durableId="194738668">
    <w:abstractNumId w:val="27"/>
  </w:num>
  <w:num w:numId="67" w16cid:durableId="2015112674">
    <w:abstractNumId w:val="87"/>
  </w:num>
  <w:num w:numId="68" w16cid:durableId="1837917813">
    <w:abstractNumId w:val="3"/>
  </w:num>
  <w:num w:numId="69" w16cid:durableId="2140299371">
    <w:abstractNumId w:val="75"/>
  </w:num>
  <w:num w:numId="70" w16cid:durableId="563570850">
    <w:abstractNumId w:val="80"/>
  </w:num>
  <w:num w:numId="71" w16cid:durableId="1216770527">
    <w:abstractNumId w:val="14"/>
  </w:num>
  <w:num w:numId="72" w16cid:durableId="239102316">
    <w:abstractNumId w:val="30"/>
  </w:num>
  <w:num w:numId="73" w16cid:durableId="1319310466">
    <w:abstractNumId w:val="125"/>
  </w:num>
  <w:num w:numId="74" w16cid:durableId="944851513">
    <w:abstractNumId w:val="124"/>
  </w:num>
  <w:num w:numId="75" w16cid:durableId="2100635004">
    <w:abstractNumId w:val="71"/>
  </w:num>
  <w:num w:numId="76" w16cid:durableId="1803495518">
    <w:abstractNumId w:val="115"/>
  </w:num>
  <w:num w:numId="77" w16cid:durableId="97721124">
    <w:abstractNumId w:val="28"/>
  </w:num>
  <w:num w:numId="78" w16cid:durableId="697781539">
    <w:abstractNumId w:val="129"/>
  </w:num>
  <w:num w:numId="79" w16cid:durableId="529880653">
    <w:abstractNumId w:val="67"/>
  </w:num>
  <w:num w:numId="80" w16cid:durableId="1102993993">
    <w:abstractNumId w:val="122"/>
  </w:num>
  <w:num w:numId="81" w16cid:durableId="209221441">
    <w:abstractNumId w:val="127"/>
  </w:num>
  <w:num w:numId="82" w16cid:durableId="412774527">
    <w:abstractNumId w:val="23"/>
  </w:num>
  <w:num w:numId="83" w16cid:durableId="1516264159">
    <w:abstractNumId w:val="90"/>
  </w:num>
  <w:num w:numId="84" w16cid:durableId="2024360544">
    <w:abstractNumId w:val="4"/>
  </w:num>
  <w:num w:numId="85" w16cid:durableId="1131630974">
    <w:abstractNumId w:val="13"/>
  </w:num>
  <w:num w:numId="86" w16cid:durableId="1439332297">
    <w:abstractNumId w:val="121"/>
  </w:num>
  <w:num w:numId="87" w16cid:durableId="2059040259">
    <w:abstractNumId w:val="24"/>
  </w:num>
  <w:num w:numId="88" w16cid:durableId="1617103228">
    <w:abstractNumId w:val="5"/>
  </w:num>
  <w:num w:numId="89" w16cid:durableId="952323569">
    <w:abstractNumId w:val="78"/>
  </w:num>
  <w:num w:numId="90" w16cid:durableId="1152259122">
    <w:abstractNumId w:val="118"/>
  </w:num>
  <w:num w:numId="91" w16cid:durableId="2078625577">
    <w:abstractNumId w:val="73"/>
  </w:num>
  <w:num w:numId="92" w16cid:durableId="786772709">
    <w:abstractNumId w:val="55"/>
  </w:num>
  <w:num w:numId="93" w16cid:durableId="563877914">
    <w:abstractNumId w:val="119"/>
  </w:num>
  <w:num w:numId="94" w16cid:durableId="890076004">
    <w:abstractNumId w:val="132"/>
  </w:num>
  <w:num w:numId="95" w16cid:durableId="763964342">
    <w:abstractNumId w:val="35"/>
  </w:num>
  <w:num w:numId="96" w16cid:durableId="1890527292">
    <w:abstractNumId w:val="60"/>
  </w:num>
  <w:num w:numId="97" w16cid:durableId="1699230993">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23"/>
  </w:num>
  <w:num w:numId="101" w16cid:durableId="1634485187">
    <w:abstractNumId w:val="123"/>
  </w:num>
  <w:num w:numId="102" w16cid:durableId="1257591615">
    <w:abstractNumId w:val="123"/>
  </w:num>
  <w:num w:numId="103" w16cid:durableId="1325471124">
    <w:abstractNumId w:val="123"/>
    <w:lvlOverride w:ilvl="0">
      <w:startOverride w:val="4"/>
    </w:lvlOverride>
  </w:num>
  <w:num w:numId="104" w16cid:durableId="1821580435">
    <w:abstractNumId w:val="51"/>
  </w:num>
  <w:num w:numId="105" w16cid:durableId="1608073494">
    <w:abstractNumId w:val="101"/>
  </w:num>
  <w:num w:numId="106" w16cid:durableId="1399980624">
    <w:abstractNumId w:val="81"/>
  </w:num>
  <w:num w:numId="107" w16cid:durableId="1883782339">
    <w:abstractNumId w:val="60"/>
  </w:num>
  <w:num w:numId="108" w16cid:durableId="1136143195">
    <w:abstractNumId w:val="60"/>
  </w:num>
  <w:num w:numId="109" w16cid:durableId="1718894863">
    <w:abstractNumId w:val="54"/>
  </w:num>
  <w:num w:numId="110" w16cid:durableId="1794786730">
    <w:abstractNumId w:val="94"/>
  </w:num>
  <w:num w:numId="111" w16cid:durableId="2045249459">
    <w:abstractNumId w:val="77"/>
  </w:num>
  <w:num w:numId="112" w16cid:durableId="1578175330">
    <w:abstractNumId w:val="111"/>
  </w:num>
  <w:num w:numId="113" w16cid:durableId="1280573987">
    <w:abstractNumId w:val="47"/>
  </w:num>
  <w:num w:numId="114" w16cid:durableId="190152479">
    <w:abstractNumId w:val="48"/>
  </w:num>
  <w:num w:numId="115" w16cid:durableId="2049408529">
    <w:abstractNumId w:val="60"/>
  </w:num>
  <w:num w:numId="116" w16cid:durableId="1091775961">
    <w:abstractNumId w:val="60"/>
  </w:num>
  <w:num w:numId="117" w16cid:durableId="347024563">
    <w:abstractNumId w:val="95"/>
  </w:num>
  <w:num w:numId="118" w16cid:durableId="154805345">
    <w:abstractNumId w:val="123"/>
  </w:num>
  <w:num w:numId="119" w16cid:durableId="325322694">
    <w:abstractNumId w:val="123"/>
  </w:num>
  <w:num w:numId="120" w16cid:durableId="266618376">
    <w:abstractNumId w:val="123"/>
  </w:num>
  <w:num w:numId="121" w16cid:durableId="1808543214">
    <w:abstractNumId w:val="15"/>
  </w:num>
  <w:num w:numId="122" w16cid:durableId="1773435704">
    <w:abstractNumId w:val="76"/>
  </w:num>
  <w:num w:numId="123" w16cid:durableId="1775664041">
    <w:abstractNumId w:val="8"/>
  </w:num>
  <w:num w:numId="124" w16cid:durableId="1946427441">
    <w:abstractNumId w:val="39"/>
  </w:num>
  <w:num w:numId="125" w16cid:durableId="342753852">
    <w:abstractNumId w:val="70"/>
  </w:num>
  <w:num w:numId="126" w16cid:durableId="893740874">
    <w:abstractNumId w:val="123"/>
  </w:num>
  <w:num w:numId="127" w16cid:durableId="1934244261">
    <w:abstractNumId w:val="123"/>
  </w:num>
  <w:num w:numId="128" w16cid:durableId="127675313">
    <w:abstractNumId w:val="123"/>
  </w:num>
  <w:num w:numId="129" w16cid:durableId="1562718511">
    <w:abstractNumId w:val="123"/>
  </w:num>
  <w:num w:numId="130" w16cid:durableId="1099333589">
    <w:abstractNumId w:val="123"/>
  </w:num>
  <w:num w:numId="131" w16cid:durableId="439759541">
    <w:abstractNumId w:val="123"/>
  </w:num>
  <w:num w:numId="132" w16cid:durableId="473261098">
    <w:abstractNumId w:val="123"/>
  </w:num>
  <w:num w:numId="133" w16cid:durableId="2023775613">
    <w:abstractNumId w:val="60"/>
  </w:num>
  <w:num w:numId="134" w16cid:durableId="516047604">
    <w:abstractNumId w:val="60"/>
  </w:num>
  <w:num w:numId="135" w16cid:durableId="1291284777">
    <w:abstractNumId w:val="130"/>
  </w:num>
  <w:num w:numId="136" w16cid:durableId="1508863592">
    <w:abstractNumId w:val="60"/>
  </w:num>
  <w:num w:numId="137" w16cid:durableId="573971377">
    <w:abstractNumId w:val="60"/>
  </w:num>
  <w:num w:numId="138" w16cid:durableId="136386279">
    <w:abstractNumId w:val="2"/>
  </w:num>
  <w:num w:numId="139" w16cid:durableId="1065689775">
    <w:abstractNumId w:val="29"/>
  </w:num>
  <w:num w:numId="140" w16cid:durableId="484664228">
    <w:abstractNumId w:val="89"/>
  </w:num>
  <w:num w:numId="141" w16cid:durableId="766653306">
    <w:abstractNumId w:val="126"/>
  </w:num>
  <w:num w:numId="142" w16cid:durableId="378867249">
    <w:abstractNumId w:val="44"/>
  </w:num>
  <w:num w:numId="143" w16cid:durableId="1190335260">
    <w:abstractNumId w:val="72"/>
  </w:num>
  <w:num w:numId="144" w16cid:durableId="2068726552">
    <w:abstractNumId w:val="64"/>
  </w:num>
  <w:num w:numId="145" w16cid:durableId="1942833756">
    <w:abstractNumId w:val="65"/>
  </w:num>
  <w:num w:numId="146" w16cid:durableId="1667316689">
    <w:abstractNumId w:val="131"/>
  </w:num>
  <w:num w:numId="147" w16cid:durableId="2005474115">
    <w:abstractNumId w:val="123"/>
  </w:num>
  <w:num w:numId="148" w16cid:durableId="1811054240">
    <w:abstractNumId w:val="123"/>
  </w:num>
  <w:num w:numId="149" w16cid:durableId="717095336">
    <w:abstractNumId w:val="1"/>
  </w:num>
  <w:num w:numId="150" w16cid:durableId="188958576">
    <w:abstractNumId w:val="40"/>
  </w:num>
  <w:num w:numId="151" w16cid:durableId="1995183823">
    <w:abstractNumId w:val="60"/>
  </w:num>
  <w:num w:numId="152" w16cid:durableId="1120107032">
    <w:abstractNumId w:val="60"/>
  </w:num>
  <w:num w:numId="153" w16cid:durableId="762530872">
    <w:abstractNumId w:val="60"/>
  </w:num>
  <w:num w:numId="154" w16cid:durableId="1547182704">
    <w:abstractNumId w:val="60"/>
  </w:num>
  <w:num w:numId="155" w16cid:durableId="409232911">
    <w:abstractNumId w:val="60"/>
  </w:num>
  <w:num w:numId="156" w16cid:durableId="1335911179">
    <w:abstractNumId w:val="60"/>
  </w:num>
  <w:num w:numId="157" w16cid:durableId="1749572873">
    <w:abstractNumId w:val="123"/>
  </w:num>
  <w:num w:numId="158" w16cid:durableId="195387611">
    <w:abstractNumId w:val="123"/>
  </w:num>
  <w:num w:numId="159" w16cid:durableId="547910447">
    <w:abstractNumId w:val="123"/>
  </w:num>
  <w:num w:numId="160" w16cid:durableId="1448159289">
    <w:abstractNumId w:val="85"/>
  </w:num>
  <w:num w:numId="161" w16cid:durableId="1493716044">
    <w:abstractNumId w:val="21"/>
  </w:num>
  <w:num w:numId="162" w16cid:durableId="789082333">
    <w:abstractNumId w:val="45"/>
  </w:num>
  <w:num w:numId="163" w16cid:durableId="1348294275">
    <w:abstractNumId w:val="60"/>
  </w:num>
  <w:num w:numId="164" w16cid:durableId="1092890820">
    <w:abstractNumId w:val="105"/>
  </w:num>
  <w:num w:numId="165" w16cid:durableId="1317761731">
    <w:abstractNumId w:val="60"/>
  </w:num>
  <w:num w:numId="166" w16cid:durableId="222060939">
    <w:abstractNumId w:val="60"/>
  </w:num>
  <w:num w:numId="167" w16cid:durableId="237058285">
    <w:abstractNumId w:val="60"/>
  </w:num>
  <w:num w:numId="168" w16cid:durableId="1928923821">
    <w:abstractNumId w:val="60"/>
  </w:num>
  <w:num w:numId="169" w16cid:durableId="156574838">
    <w:abstractNumId w:val="60"/>
  </w:num>
  <w:num w:numId="170" w16cid:durableId="1790657511">
    <w:abstractNumId w:val="60"/>
  </w:num>
  <w:num w:numId="171" w16cid:durableId="1104420104">
    <w:abstractNumId w:val="60"/>
  </w:num>
  <w:num w:numId="172" w16cid:durableId="1321731609">
    <w:abstractNumId w:val="60"/>
  </w:num>
  <w:num w:numId="173" w16cid:durableId="234970144">
    <w:abstractNumId w:val="60"/>
  </w:num>
  <w:num w:numId="174" w16cid:durableId="1877498600">
    <w:abstractNumId w:val="60"/>
  </w:num>
  <w:num w:numId="175" w16cid:durableId="607276285">
    <w:abstractNumId w:val="60"/>
  </w:num>
  <w:num w:numId="176" w16cid:durableId="1945579094">
    <w:abstractNumId w:val="96"/>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1305237327">
    <w:abstractNumId w:val="109"/>
  </w:num>
  <w:num w:numId="184" w16cid:durableId="891187090">
    <w:abstractNumId w:val="109"/>
  </w:num>
  <w:num w:numId="185" w16cid:durableId="127162020">
    <w:abstractNumId w:val="109"/>
  </w:num>
  <w:num w:numId="186" w16cid:durableId="572590241">
    <w:abstractNumId w:val="109"/>
  </w:num>
  <w:num w:numId="187" w16cid:durableId="1849369284">
    <w:abstractNumId w:val="109"/>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09"/>
  </w:num>
  <w:num w:numId="192" w16cid:durableId="834339889">
    <w:abstractNumId w:val="109"/>
  </w:num>
  <w:num w:numId="193" w16cid:durableId="1807963422">
    <w:abstractNumId w:val="109"/>
  </w:num>
  <w:num w:numId="194" w16cid:durableId="982196955">
    <w:abstractNumId w:val="38"/>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09"/>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09"/>
  </w:num>
  <w:num w:numId="204" w16cid:durableId="120878737">
    <w:abstractNumId w:val="109"/>
  </w:num>
  <w:num w:numId="205" w16cid:durableId="781265213">
    <w:abstractNumId w:val="109"/>
  </w:num>
  <w:num w:numId="206" w16cid:durableId="1591892613">
    <w:abstractNumId w:val="109"/>
  </w:num>
  <w:num w:numId="207" w16cid:durableId="1862039854">
    <w:abstractNumId w:val="109"/>
  </w:num>
  <w:num w:numId="208" w16cid:durableId="1531844124">
    <w:abstractNumId w:val="109"/>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09"/>
  </w:num>
  <w:num w:numId="213" w16cid:durableId="1560940826">
    <w:abstractNumId w:val="109"/>
  </w:num>
  <w:num w:numId="214" w16cid:durableId="749011518">
    <w:abstractNumId w:val="109"/>
  </w:num>
  <w:num w:numId="215" w16cid:durableId="81605446">
    <w:abstractNumId w:val="109"/>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07AC"/>
    <w:rsid w:val="00021A4E"/>
    <w:rsid w:val="00023F4F"/>
    <w:rsid w:val="0002646F"/>
    <w:rsid w:val="000274B2"/>
    <w:rsid w:val="0002761E"/>
    <w:rsid w:val="000315C6"/>
    <w:rsid w:val="00033F09"/>
    <w:rsid w:val="00035A9F"/>
    <w:rsid w:val="00037A37"/>
    <w:rsid w:val="00037F7D"/>
    <w:rsid w:val="00040A0E"/>
    <w:rsid w:val="00042D62"/>
    <w:rsid w:val="00043580"/>
    <w:rsid w:val="000474C0"/>
    <w:rsid w:val="0005036E"/>
    <w:rsid w:val="00050CAA"/>
    <w:rsid w:val="00051BA5"/>
    <w:rsid w:val="0005289A"/>
    <w:rsid w:val="00052BBD"/>
    <w:rsid w:val="00056CC4"/>
    <w:rsid w:val="00057544"/>
    <w:rsid w:val="000644CF"/>
    <w:rsid w:val="00064FC1"/>
    <w:rsid w:val="00065C96"/>
    <w:rsid w:val="00070A22"/>
    <w:rsid w:val="000713AB"/>
    <w:rsid w:val="0007184D"/>
    <w:rsid w:val="00077444"/>
    <w:rsid w:val="00077DEE"/>
    <w:rsid w:val="00081BB7"/>
    <w:rsid w:val="000840DD"/>
    <w:rsid w:val="00084A3D"/>
    <w:rsid w:val="000859D3"/>
    <w:rsid w:val="0008667E"/>
    <w:rsid w:val="00086D0C"/>
    <w:rsid w:val="00093114"/>
    <w:rsid w:val="000A0425"/>
    <w:rsid w:val="000A17D5"/>
    <w:rsid w:val="000A2898"/>
    <w:rsid w:val="000A292E"/>
    <w:rsid w:val="000A2ADA"/>
    <w:rsid w:val="000A440E"/>
    <w:rsid w:val="000A4E7C"/>
    <w:rsid w:val="000A5620"/>
    <w:rsid w:val="000A64FC"/>
    <w:rsid w:val="000B0721"/>
    <w:rsid w:val="000B24FC"/>
    <w:rsid w:val="000B4105"/>
    <w:rsid w:val="000C043F"/>
    <w:rsid w:val="000C168E"/>
    <w:rsid w:val="000C2F69"/>
    <w:rsid w:val="000C30FA"/>
    <w:rsid w:val="000C482A"/>
    <w:rsid w:val="000C4E60"/>
    <w:rsid w:val="000D01D2"/>
    <w:rsid w:val="000D20A2"/>
    <w:rsid w:val="000D5CED"/>
    <w:rsid w:val="000E304E"/>
    <w:rsid w:val="000F4196"/>
    <w:rsid w:val="000F4FF8"/>
    <w:rsid w:val="00104CDD"/>
    <w:rsid w:val="001064D5"/>
    <w:rsid w:val="00107343"/>
    <w:rsid w:val="001101DA"/>
    <w:rsid w:val="00110B9F"/>
    <w:rsid w:val="001140C2"/>
    <w:rsid w:val="001156EE"/>
    <w:rsid w:val="00121494"/>
    <w:rsid w:val="0012408B"/>
    <w:rsid w:val="001247B9"/>
    <w:rsid w:val="0012488A"/>
    <w:rsid w:val="00125338"/>
    <w:rsid w:val="00125BBA"/>
    <w:rsid w:val="00126F23"/>
    <w:rsid w:val="00127CC8"/>
    <w:rsid w:val="00131A10"/>
    <w:rsid w:val="00132F29"/>
    <w:rsid w:val="0013362D"/>
    <w:rsid w:val="00137C17"/>
    <w:rsid w:val="00140644"/>
    <w:rsid w:val="001407CF"/>
    <w:rsid w:val="00140E90"/>
    <w:rsid w:val="00142B68"/>
    <w:rsid w:val="00143DD3"/>
    <w:rsid w:val="00145BFD"/>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743A8"/>
    <w:rsid w:val="00176F01"/>
    <w:rsid w:val="00182202"/>
    <w:rsid w:val="0018516C"/>
    <w:rsid w:val="001864E3"/>
    <w:rsid w:val="00186A9D"/>
    <w:rsid w:val="001920F0"/>
    <w:rsid w:val="00193471"/>
    <w:rsid w:val="00194B60"/>
    <w:rsid w:val="001969A6"/>
    <w:rsid w:val="00196DCE"/>
    <w:rsid w:val="001A0F5C"/>
    <w:rsid w:val="001A3832"/>
    <w:rsid w:val="001A3D03"/>
    <w:rsid w:val="001B0835"/>
    <w:rsid w:val="001B5BE5"/>
    <w:rsid w:val="001B7796"/>
    <w:rsid w:val="001C2765"/>
    <w:rsid w:val="001C28D3"/>
    <w:rsid w:val="001C3551"/>
    <w:rsid w:val="001C36F4"/>
    <w:rsid w:val="001C609E"/>
    <w:rsid w:val="001D00B3"/>
    <w:rsid w:val="001E2E1C"/>
    <w:rsid w:val="001F0070"/>
    <w:rsid w:val="001F063B"/>
    <w:rsid w:val="001F16B0"/>
    <w:rsid w:val="001F2583"/>
    <w:rsid w:val="001F35EB"/>
    <w:rsid w:val="001F4649"/>
    <w:rsid w:val="001F7557"/>
    <w:rsid w:val="002017CC"/>
    <w:rsid w:val="0020459F"/>
    <w:rsid w:val="00205BCB"/>
    <w:rsid w:val="00205E2B"/>
    <w:rsid w:val="00205F59"/>
    <w:rsid w:val="00213253"/>
    <w:rsid w:val="00215330"/>
    <w:rsid w:val="0022210D"/>
    <w:rsid w:val="002312A1"/>
    <w:rsid w:val="00233949"/>
    <w:rsid w:val="00234043"/>
    <w:rsid w:val="00241830"/>
    <w:rsid w:val="00241C6A"/>
    <w:rsid w:val="00242DF2"/>
    <w:rsid w:val="002442E9"/>
    <w:rsid w:val="0025454C"/>
    <w:rsid w:val="00254BBA"/>
    <w:rsid w:val="00257739"/>
    <w:rsid w:val="00257C84"/>
    <w:rsid w:val="00260573"/>
    <w:rsid w:val="0026149F"/>
    <w:rsid w:val="00267130"/>
    <w:rsid w:val="00267332"/>
    <w:rsid w:val="00284DD3"/>
    <w:rsid w:val="00285B95"/>
    <w:rsid w:val="00286A4E"/>
    <w:rsid w:val="00290604"/>
    <w:rsid w:val="00293A0F"/>
    <w:rsid w:val="00294365"/>
    <w:rsid w:val="002A3A4B"/>
    <w:rsid w:val="002A535F"/>
    <w:rsid w:val="002A7396"/>
    <w:rsid w:val="002A7431"/>
    <w:rsid w:val="002B09FE"/>
    <w:rsid w:val="002B2919"/>
    <w:rsid w:val="002B5A3C"/>
    <w:rsid w:val="002B7A89"/>
    <w:rsid w:val="002C5057"/>
    <w:rsid w:val="002C6BC7"/>
    <w:rsid w:val="002D2FCF"/>
    <w:rsid w:val="002D44F1"/>
    <w:rsid w:val="002D5F6A"/>
    <w:rsid w:val="002D61EC"/>
    <w:rsid w:val="002E05EF"/>
    <w:rsid w:val="002E11FF"/>
    <w:rsid w:val="002E1A4E"/>
    <w:rsid w:val="002E234C"/>
    <w:rsid w:val="002E309E"/>
    <w:rsid w:val="002E4C84"/>
    <w:rsid w:val="002E57B3"/>
    <w:rsid w:val="002E7CAF"/>
    <w:rsid w:val="002E7E2D"/>
    <w:rsid w:val="002F29D5"/>
    <w:rsid w:val="002F7D95"/>
    <w:rsid w:val="00303685"/>
    <w:rsid w:val="00304620"/>
    <w:rsid w:val="00306245"/>
    <w:rsid w:val="00306E91"/>
    <w:rsid w:val="00307D8E"/>
    <w:rsid w:val="00312AF9"/>
    <w:rsid w:val="00314BE9"/>
    <w:rsid w:val="00315799"/>
    <w:rsid w:val="00316F51"/>
    <w:rsid w:val="00316FAA"/>
    <w:rsid w:val="00316FF9"/>
    <w:rsid w:val="003274B8"/>
    <w:rsid w:val="00327685"/>
    <w:rsid w:val="00330115"/>
    <w:rsid w:val="0033084D"/>
    <w:rsid w:val="0033154B"/>
    <w:rsid w:val="00333B3D"/>
    <w:rsid w:val="00333D65"/>
    <w:rsid w:val="00337A51"/>
    <w:rsid w:val="00345733"/>
    <w:rsid w:val="00346320"/>
    <w:rsid w:val="003511E0"/>
    <w:rsid w:val="003516C6"/>
    <w:rsid w:val="003525DA"/>
    <w:rsid w:val="00352DE9"/>
    <w:rsid w:val="00355A6A"/>
    <w:rsid w:val="003564F0"/>
    <w:rsid w:val="00363DC7"/>
    <w:rsid w:val="0036529B"/>
    <w:rsid w:val="003659A6"/>
    <w:rsid w:val="0036624F"/>
    <w:rsid w:val="00373713"/>
    <w:rsid w:val="00376AAC"/>
    <w:rsid w:val="0038305D"/>
    <w:rsid w:val="00384529"/>
    <w:rsid w:val="00386004"/>
    <w:rsid w:val="003914FC"/>
    <w:rsid w:val="0039167F"/>
    <w:rsid w:val="00396693"/>
    <w:rsid w:val="00397BEB"/>
    <w:rsid w:val="003A28EB"/>
    <w:rsid w:val="003A31F1"/>
    <w:rsid w:val="003B1963"/>
    <w:rsid w:val="003D0481"/>
    <w:rsid w:val="003D1FE3"/>
    <w:rsid w:val="003D2A2E"/>
    <w:rsid w:val="003D4BD5"/>
    <w:rsid w:val="003D55FE"/>
    <w:rsid w:val="003D56BB"/>
    <w:rsid w:val="003E06D3"/>
    <w:rsid w:val="003E3F3E"/>
    <w:rsid w:val="003E50ED"/>
    <w:rsid w:val="003E6934"/>
    <w:rsid w:val="003E6DA5"/>
    <w:rsid w:val="003F2871"/>
    <w:rsid w:val="003F31D8"/>
    <w:rsid w:val="0040363A"/>
    <w:rsid w:val="00405316"/>
    <w:rsid w:val="00405683"/>
    <w:rsid w:val="0040680F"/>
    <w:rsid w:val="00412AE7"/>
    <w:rsid w:val="0041308E"/>
    <w:rsid w:val="00414442"/>
    <w:rsid w:val="004157F4"/>
    <w:rsid w:val="004213EA"/>
    <w:rsid w:val="00425B96"/>
    <w:rsid w:val="0043060B"/>
    <w:rsid w:val="00437DFA"/>
    <w:rsid w:val="004407C0"/>
    <w:rsid w:val="00440DA9"/>
    <w:rsid w:val="0044465A"/>
    <w:rsid w:val="004508A0"/>
    <w:rsid w:val="00451126"/>
    <w:rsid w:val="0045371F"/>
    <w:rsid w:val="00454E02"/>
    <w:rsid w:val="004559CC"/>
    <w:rsid w:val="00455F81"/>
    <w:rsid w:val="00455FD2"/>
    <w:rsid w:val="00462105"/>
    <w:rsid w:val="00470CEF"/>
    <w:rsid w:val="00471BEA"/>
    <w:rsid w:val="0047711D"/>
    <w:rsid w:val="004806DB"/>
    <w:rsid w:val="004810BA"/>
    <w:rsid w:val="004834AA"/>
    <w:rsid w:val="00486417"/>
    <w:rsid w:val="00490754"/>
    <w:rsid w:val="0049093B"/>
    <w:rsid w:val="00495142"/>
    <w:rsid w:val="00495413"/>
    <w:rsid w:val="004963FB"/>
    <w:rsid w:val="00497C80"/>
    <w:rsid w:val="00497F55"/>
    <w:rsid w:val="004B4A99"/>
    <w:rsid w:val="004B4E90"/>
    <w:rsid w:val="004B5CC5"/>
    <w:rsid w:val="004B6D4A"/>
    <w:rsid w:val="004B77FE"/>
    <w:rsid w:val="004C227D"/>
    <w:rsid w:val="004C263F"/>
    <w:rsid w:val="004C4B03"/>
    <w:rsid w:val="004C763C"/>
    <w:rsid w:val="004D46CB"/>
    <w:rsid w:val="004D582A"/>
    <w:rsid w:val="004D6657"/>
    <w:rsid w:val="004E5D43"/>
    <w:rsid w:val="004E6BB3"/>
    <w:rsid w:val="004E7CF8"/>
    <w:rsid w:val="004F0E91"/>
    <w:rsid w:val="004F1BEC"/>
    <w:rsid w:val="004F5D12"/>
    <w:rsid w:val="00501254"/>
    <w:rsid w:val="00515631"/>
    <w:rsid w:val="0051763F"/>
    <w:rsid w:val="0052227A"/>
    <w:rsid w:val="00522DDE"/>
    <w:rsid w:val="00525D57"/>
    <w:rsid w:val="00526414"/>
    <w:rsid w:val="00526C1E"/>
    <w:rsid w:val="00527DCF"/>
    <w:rsid w:val="0053218B"/>
    <w:rsid w:val="005339C3"/>
    <w:rsid w:val="00534145"/>
    <w:rsid w:val="00540B16"/>
    <w:rsid w:val="00542E3B"/>
    <w:rsid w:val="00543E50"/>
    <w:rsid w:val="00543FC3"/>
    <w:rsid w:val="0054483E"/>
    <w:rsid w:val="005450A1"/>
    <w:rsid w:val="005459C5"/>
    <w:rsid w:val="00546725"/>
    <w:rsid w:val="00553DE8"/>
    <w:rsid w:val="005545BF"/>
    <w:rsid w:val="0055537F"/>
    <w:rsid w:val="00560532"/>
    <w:rsid w:val="0056077C"/>
    <w:rsid w:val="00564C09"/>
    <w:rsid w:val="00564D86"/>
    <w:rsid w:val="00570692"/>
    <w:rsid w:val="00570D17"/>
    <w:rsid w:val="0057107F"/>
    <w:rsid w:val="0057119B"/>
    <w:rsid w:val="00571EC3"/>
    <w:rsid w:val="005726E6"/>
    <w:rsid w:val="00575317"/>
    <w:rsid w:val="0058010B"/>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1CE4"/>
    <w:rsid w:val="005C3BF0"/>
    <w:rsid w:val="005C3D98"/>
    <w:rsid w:val="005C48AA"/>
    <w:rsid w:val="005C4F52"/>
    <w:rsid w:val="005C7276"/>
    <w:rsid w:val="005C7C1B"/>
    <w:rsid w:val="005D0FA8"/>
    <w:rsid w:val="005D4DDB"/>
    <w:rsid w:val="005D4FAA"/>
    <w:rsid w:val="005D5058"/>
    <w:rsid w:val="005D7640"/>
    <w:rsid w:val="005E1023"/>
    <w:rsid w:val="005E4C39"/>
    <w:rsid w:val="005F29CC"/>
    <w:rsid w:val="005F2F89"/>
    <w:rsid w:val="005F79CB"/>
    <w:rsid w:val="005F7C7B"/>
    <w:rsid w:val="006033A0"/>
    <w:rsid w:val="006057A9"/>
    <w:rsid w:val="0060655E"/>
    <w:rsid w:val="00610D52"/>
    <w:rsid w:val="00611F7A"/>
    <w:rsid w:val="006153C7"/>
    <w:rsid w:val="006172AC"/>
    <w:rsid w:val="006205B3"/>
    <w:rsid w:val="00621AC1"/>
    <w:rsid w:val="00623FB9"/>
    <w:rsid w:val="0062759D"/>
    <w:rsid w:val="00627A3A"/>
    <w:rsid w:val="006306AB"/>
    <w:rsid w:val="00630A2C"/>
    <w:rsid w:val="00632F0F"/>
    <w:rsid w:val="006351EE"/>
    <w:rsid w:val="00641BCF"/>
    <w:rsid w:val="00642267"/>
    <w:rsid w:val="00643B6C"/>
    <w:rsid w:val="00644F7F"/>
    <w:rsid w:val="006501B1"/>
    <w:rsid w:val="0066402A"/>
    <w:rsid w:val="006646EC"/>
    <w:rsid w:val="00670147"/>
    <w:rsid w:val="0067369B"/>
    <w:rsid w:val="006772F0"/>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48BF"/>
    <w:rsid w:val="006B514C"/>
    <w:rsid w:val="006B545A"/>
    <w:rsid w:val="006B7C54"/>
    <w:rsid w:val="006C298C"/>
    <w:rsid w:val="006C5ACF"/>
    <w:rsid w:val="006C5E0C"/>
    <w:rsid w:val="006C64B6"/>
    <w:rsid w:val="006C66A9"/>
    <w:rsid w:val="006D30EF"/>
    <w:rsid w:val="006D5C82"/>
    <w:rsid w:val="006D7BAB"/>
    <w:rsid w:val="006E2CED"/>
    <w:rsid w:val="006E4ADB"/>
    <w:rsid w:val="006F0CC1"/>
    <w:rsid w:val="00700E12"/>
    <w:rsid w:val="00701CD8"/>
    <w:rsid w:val="00704464"/>
    <w:rsid w:val="00705EF1"/>
    <w:rsid w:val="00711D76"/>
    <w:rsid w:val="00711FA1"/>
    <w:rsid w:val="00716F98"/>
    <w:rsid w:val="00717258"/>
    <w:rsid w:val="007208F6"/>
    <w:rsid w:val="00720FEF"/>
    <w:rsid w:val="00721232"/>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57FA"/>
    <w:rsid w:val="00756FBD"/>
    <w:rsid w:val="0077122A"/>
    <w:rsid w:val="007713CA"/>
    <w:rsid w:val="00773691"/>
    <w:rsid w:val="007761A2"/>
    <w:rsid w:val="00783C15"/>
    <w:rsid w:val="00786D07"/>
    <w:rsid w:val="00787ED5"/>
    <w:rsid w:val="00797B64"/>
    <w:rsid w:val="007A029B"/>
    <w:rsid w:val="007A5202"/>
    <w:rsid w:val="007B1CED"/>
    <w:rsid w:val="007B2F56"/>
    <w:rsid w:val="007B4C62"/>
    <w:rsid w:val="007C4F76"/>
    <w:rsid w:val="007C5403"/>
    <w:rsid w:val="007C5639"/>
    <w:rsid w:val="007C5725"/>
    <w:rsid w:val="007C79A1"/>
    <w:rsid w:val="007D598A"/>
    <w:rsid w:val="007E2417"/>
    <w:rsid w:val="007E5ACC"/>
    <w:rsid w:val="007F7466"/>
    <w:rsid w:val="0080054A"/>
    <w:rsid w:val="00800CE6"/>
    <w:rsid w:val="00802808"/>
    <w:rsid w:val="008060C1"/>
    <w:rsid w:val="00806C7B"/>
    <w:rsid w:val="00806D89"/>
    <w:rsid w:val="008072D6"/>
    <w:rsid w:val="00810A68"/>
    <w:rsid w:val="00811DDB"/>
    <w:rsid w:val="0081704B"/>
    <w:rsid w:val="008202C9"/>
    <w:rsid w:val="00823C33"/>
    <w:rsid w:val="008303DD"/>
    <w:rsid w:val="008310F6"/>
    <w:rsid w:val="00832E02"/>
    <w:rsid w:val="00833A44"/>
    <w:rsid w:val="00835189"/>
    <w:rsid w:val="008403C1"/>
    <w:rsid w:val="008433A4"/>
    <w:rsid w:val="0084365D"/>
    <w:rsid w:val="00843891"/>
    <w:rsid w:val="008438DA"/>
    <w:rsid w:val="00843BE5"/>
    <w:rsid w:val="00844162"/>
    <w:rsid w:val="00852F1F"/>
    <w:rsid w:val="0085426A"/>
    <w:rsid w:val="0085602D"/>
    <w:rsid w:val="00870169"/>
    <w:rsid w:val="00870E39"/>
    <w:rsid w:val="008759D3"/>
    <w:rsid w:val="00875CCD"/>
    <w:rsid w:val="00882A3B"/>
    <w:rsid w:val="0088558F"/>
    <w:rsid w:val="00885674"/>
    <w:rsid w:val="0089537D"/>
    <w:rsid w:val="008A094A"/>
    <w:rsid w:val="008A1EFC"/>
    <w:rsid w:val="008A329B"/>
    <w:rsid w:val="008A3765"/>
    <w:rsid w:val="008A5213"/>
    <w:rsid w:val="008A545C"/>
    <w:rsid w:val="008A5DB1"/>
    <w:rsid w:val="008A6AE7"/>
    <w:rsid w:val="008B7C83"/>
    <w:rsid w:val="008C21A1"/>
    <w:rsid w:val="008C58AD"/>
    <w:rsid w:val="008C6ACF"/>
    <w:rsid w:val="008D0B20"/>
    <w:rsid w:val="008D244C"/>
    <w:rsid w:val="008D4776"/>
    <w:rsid w:val="008D61FC"/>
    <w:rsid w:val="008D6588"/>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6FF2"/>
    <w:rsid w:val="009106C1"/>
    <w:rsid w:val="00911571"/>
    <w:rsid w:val="00915644"/>
    <w:rsid w:val="00917BFD"/>
    <w:rsid w:val="009204F4"/>
    <w:rsid w:val="00921BC8"/>
    <w:rsid w:val="00923A62"/>
    <w:rsid w:val="009262BC"/>
    <w:rsid w:val="009344A5"/>
    <w:rsid w:val="00934A70"/>
    <w:rsid w:val="00937CE3"/>
    <w:rsid w:val="0094198B"/>
    <w:rsid w:val="00942801"/>
    <w:rsid w:val="00951743"/>
    <w:rsid w:val="00951C00"/>
    <w:rsid w:val="00955257"/>
    <w:rsid w:val="009709E0"/>
    <w:rsid w:val="00971350"/>
    <w:rsid w:val="009720C2"/>
    <w:rsid w:val="009724FE"/>
    <w:rsid w:val="0097290F"/>
    <w:rsid w:val="00975139"/>
    <w:rsid w:val="00980D30"/>
    <w:rsid w:val="00980DE2"/>
    <w:rsid w:val="0098237C"/>
    <w:rsid w:val="00983186"/>
    <w:rsid w:val="009901DB"/>
    <w:rsid w:val="00992060"/>
    <w:rsid w:val="009929BD"/>
    <w:rsid w:val="009932F9"/>
    <w:rsid w:val="009A08D5"/>
    <w:rsid w:val="009A6D50"/>
    <w:rsid w:val="009B0F39"/>
    <w:rsid w:val="009B51B7"/>
    <w:rsid w:val="009B5892"/>
    <w:rsid w:val="009B6ABF"/>
    <w:rsid w:val="009C381B"/>
    <w:rsid w:val="009C6817"/>
    <w:rsid w:val="009C6EB2"/>
    <w:rsid w:val="009D5F5D"/>
    <w:rsid w:val="009E01E8"/>
    <w:rsid w:val="009E3254"/>
    <w:rsid w:val="009E5405"/>
    <w:rsid w:val="009E7FD5"/>
    <w:rsid w:val="009F0796"/>
    <w:rsid w:val="009F238D"/>
    <w:rsid w:val="009F42AB"/>
    <w:rsid w:val="009F5184"/>
    <w:rsid w:val="009F78A1"/>
    <w:rsid w:val="00A00D9A"/>
    <w:rsid w:val="00A01678"/>
    <w:rsid w:val="00A03266"/>
    <w:rsid w:val="00A03F68"/>
    <w:rsid w:val="00A04724"/>
    <w:rsid w:val="00A047D5"/>
    <w:rsid w:val="00A055D3"/>
    <w:rsid w:val="00A062BB"/>
    <w:rsid w:val="00A22A56"/>
    <w:rsid w:val="00A231B4"/>
    <w:rsid w:val="00A275BE"/>
    <w:rsid w:val="00A3152B"/>
    <w:rsid w:val="00A32931"/>
    <w:rsid w:val="00A3482B"/>
    <w:rsid w:val="00A35553"/>
    <w:rsid w:val="00A35A80"/>
    <w:rsid w:val="00A366E2"/>
    <w:rsid w:val="00A36F71"/>
    <w:rsid w:val="00A3722F"/>
    <w:rsid w:val="00A37343"/>
    <w:rsid w:val="00A37572"/>
    <w:rsid w:val="00A40B6E"/>
    <w:rsid w:val="00A42AA5"/>
    <w:rsid w:val="00A441A8"/>
    <w:rsid w:val="00A44E7D"/>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79A4"/>
    <w:rsid w:val="00A81437"/>
    <w:rsid w:val="00A815A3"/>
    <w:rsid w:val="00A847D3"/>
    <w:rsid w:val="00A84C71"/>
    <w:rsid w:val="00A90A65"/>
    <w:rsid w:val="00A94311"/>
    <w:rsid w:val="00AA0FE1"/>
    <w:rsid w:val="00AA3102"/>
    <w:rsid w:val="00AA7CDF"/>
    <w:rsid w:val="00AB1A02"/>
    <w:rsid w:val="00AB3653"/>
    <w:rsid w:val="00AB3A48"/>
    <w:rsid w:val="00AB3AA8"/>
    <w:rsid w:val="00AB7730"/>
    <w:rsid w:val="00AC119C"/>
    <w:rsid w:val="00AC5F63"/>
    <w:rsid w:val="00AD1AF2"/>
    <w:rsid w:val="00AD4C04"/>
    <w:rsid w:val="00AD6626"/>
    <w:rsid w:val="00AD6D5F"/>
    <w:rsid w:val="00AD75E9"/>
    <w:rsid w:val="00AE14B8"/>
    <w:rsid w:val="00AE1744"/>
    <w:rsid w:val="00AE74FB"/>
    <w:rsid w:val="00AE7DF8"/>
    <w:rsid w:val="00AF13A2"/>
    <w:rsid w:val="00AF2F20"/>
    <w:rsid w:val="00AF3BAF"/>
    <w:rsid w:val="00AF5736"/>
    <w:rsid w:val="00B077C5"/>
    <w:rsid w:val="00B1020C"/>
    <w:rsid w:val="00B13088"/>
    <w:rsid w:val="00B13C92"/>
    <w:rsid w:val="00B1452D"/>
    <w:rsid w:val="00B16D89"/>
    <w:rsid w:val="00B21BBF"/>
    <w:rsid w:val="00B21C4A"/>
    <w:rsid w:val="00B2202A"/>
    <w:rsid w:val="00B23D57"/>
    <w:rsid w:val="00B24121"/>
    <w:rsid w:val="00B3140A"/>
    <w:rsid w:val="00B32170"/>
    <w:rsid w:val="00B41A4A"/>
    <w:rsid w:val="00B42D9F"/>
    <w:rsid w:val="00B539E5"/>
    <w:rsid w:val="00B57CBD"/>
    <w:rsid w:val="00B635F7"/>
    <w:rsid w:val="00B64D34"/>
    <w:rsid w:val="00B6526C"/>
    <w:rsid w:val="00B70912"/>
    <w:rsid w:val="00B71E8C"/>
    <w:rsid w:val="00B73D0A"/>
    <w:rsid w:val="00B740E0"/>
    <w:rsid w:val="00B8058A"/>
    <w:rsid w:val="00B81660"/>
    <w:rsid w:val="00B81B60"/>
    <w:rsid w:val="00B8278F"/>
    <w:rsid w:val="00B848F8"/>
    <w:rsid w:val="00B84D30"/>
    <w:rsid w:val="00B90A2E"/>
    <w:rsid w:val="00B91D8B"/>
    <w:rsid w:val="00B97798"/>
    <w:rsid w:val="00BA10B4"/>
    <w:rsid w:val="00BA2194"/>
    <w:rsid w:val="00BA2705"/>
    <w:rsid w:val="00BA54CD"/>
    <w:rsid w:val="00BA5AA9"/>
    <w:rsid w:val="00BA5B92"/>
    <w:rsid w:val="00BB0233"/>
    <w:rsid w:val="00BB056B"/>
    <w:rsid w:val="00BB0DDD"/>
    <w:rsid w:val="00BB2237"/>
    <w:rsid w:val="00BB35D3"/>
    <w:rsid w:val="00BB3E9D"/>
    <w:rsid w:val="00BB4D4A"/>
    <w:rsid w:val="00BB59CE"/>
    <w:rsid w:val="00BB6B99"/>
    <w:rsid w:val="00BB7190"/>
    <w:rsid w:val="00BB75F3"/>
    <w:rsid w:val="00BC22E0"/>
    <w:rsid w:val="00BC4488"/>
    <w:rsid w:val="00BD5AE0"/>
    <w:rsid w:val="00BE09CA"/>
    <w:rsid w:val="00BE3A44"/>
    <w:rsid w:val="00BE6CAF"/>
    <w:rsid w:val="00BE7D05"/>
    <w:rsid w:val="00BF1CE6"/>
    <w:rsid w:val="00BF24FB"/>
    <w:rsid w:val="00BF5655"/>
    <w:rsid w:val="00BF6CAC"/>
    <w:rsid w:val="00C00762"/>
    <w:rsid w:val="00C008B1"/>
    <w:rsid w:val="00C01A49"/>
    <w:rsid w:val="00C05E09"/>
    <w:rsid w:val="00C060C8"/>
    <w:rsid w:val="00C12128"/>
    <w:rsid w:val="00C13147"/>
    <w:rsid w:val="00C174CC"/>
    <w:rsid w:val="00C208B7"/>
    <w:rsid w:val="00C229DE"/>
    <w:rsid w:val="00C2397C"/>
    <w:rsid w:val="00C2562C"/>
    <w:rsid w:val="00C266AA"/>
    <w:rsid w:val="00C31614"/>
    <w:rsid w:val="00C42DAF"/>
    <w:rsid w:val="00C45AE2"/>
    <w:rsid w:val="00C4776B"/>
    <w:rsid w:val="00C477D4"/>
    <w:rsid w:val="00C5018A"/>
    <w:rsid w:val="00C50A78"/>
    <w:rsid w:val="00C5439C"/>
    <w:rsid w:val="00C549F1"/>
    <w:rsid w:val="00C5572B"/>
    <w:rsid w:val="00C57A0D"/>
    <w:rsid w:val="00C60399"/>
    <w:rsid w:val="00C60B7A"/>
    <w:rsid w:val="00C639FF"/>
    <w:rsid w:val="00C6687E"/>
    <w:rsid w:val="00C66CFF"/>
    <w:rsid w:val="00C67260"/>
    <w:rsid w:val="00C703CF"/>
    <w:rsid w:val="00C70F88"/>
    <w:rsid w:val="00C713A0"/>
    <w:rsid w:val="00C7562E"/>
    <w:rsid w:val="00C82669"/>
    <w:rsid w:val="00C8471E"/>
    <w:rsid w:val="00C90056"/>
    <w:rsid w:val="00C924BC"/>
    <w:rsid w:val="00C945C1"/>
    <w:rsid w:val="00C963BC"/>
    <w:rsid w:val="00C97B94"/>
    <w:rsid w:val="00CA2F4A"/>
    <w:rsid w:val="00CA60F3"/>
    <w:rsid w:val="00CB0F36"/>
    <w:rsid w:val="00CB1BE3"/>
    <w:rsid w:val="00CB3894"/>
    <w:rsid w:val="00CC2578"/>
    <w:rsid w:val="00CC3E8A"/>
    <w:rsid w:val="00CC46C3"/>
    <w:rsid w:val="00CC4A29"/>
    <w:rsid w:val="00CC56A2"/>
    <w:rsid w:val="00CC64E1"/>
    <w:rsid w:val="00CD6AFD"/>
    <w:rsid w:val="00CD7A76"/>
    <w:rsid w:val="00CE1400"/>
    <w:rsid w:val="00CE17EC"/>
    <w:rsid w:val="00CE20AA"/>
    <w:rsid w:val="00CE2884"/>
    <w:rsid w:val="00CE2FF0"/>
    <w:rsid w:val="00CF2F3D"/>
    <w:rsid w:val="00CF4553"/>
    <w:rsid w:val="00CF563E"/>
    <w:rsid w:val="00CF7B84"/>
    <w:rsid w:val="00D01530"/>
    <w:rsid w:val="00D0203B"/>
    <w:rsid w:val="00D055C6"/>
    <w:rsid w:val="00D06392"/>
    <w:rsid w:val="00D06879"/>
    <w:rsid w:val="00D13EAC"/>
    <w:rsid w:val="00D15547"/>
    <w:rsid w:val="00D20857"/>
    <w:rsid w:val="00D208EC"/>
    <w:rsid w:val="00D22333"/>
    <w:rsid w:val="00D237FA"/>
    <w:rsid w:val="00D24881"/>
    <w:rsid w:val="00D24B70"/>
    <w:rsid w:val="00D35264"/>
    <w:rsid w:val="00D43F37"/>
    <w:rsid w:val="00D4530C"/>
    <w:rsid w:val="00D466E1"/>
    <w:rsid w:val="00D46F8B"/>
    <w:rsid w:val="00D503A8"/>
    <w:rsid w:val="00D61E17"/>
    <w:rsid w:val="00D63461"/>
    <w:rsid w:val="00D7507F"/>
    <w:rsid w:val="00D806B8"/>
    <w:rsid w:val="00D83391"/>
    <w:rsid w:val="00D87D46"/>
    <w:rsid w:val="00D90313"/>
    <w:rsid w:val="00D91B4F"/>
    <w:rsid w:val="00D92ED6"/>
    <w:rsid w:val="00D94003"/>
    <w:rsid w:val="00D94A75"/>
    <w:rsid w:val="00D95283"/>
    <w:rsid w:val="00DA067D"/>
    <w:rsid w:val="00DA0E92"/>
    <w:rsid w:val="00DA1B4F"/>
    <w:rsid w:val="00DA302F"/>
    <w:rsid w:val="00DA6815"/>
    <w:rsid w:val="00DB3F7D"/>
    <w:rsid w:val="00DB5F2F"/>
    <w:rsid w:val="00DC653D"/>
    <w:rsid w:val="00DC76CD"/>
    <w:rsid w:val="00DC78A0"/>
    <w:rsid w:val="00DD0779"/>
    <w:rsid w:val="00DD16EF"/>
    <w:rsid w:val="00DD2880"/>
    <w:rsid w:val="00DD2DCE"/>
    <w:rsid w:val="00DD5D02"/>
    <w:rsid w:val="00DE0D9D"/>
    <w:rsid w:val="00DE4D98"/>
    <w:rsid w:val="00DE58C0"/>
    <w:rsid w:val="00DF005D"/>
    <w:rsid w:val="00DF08EE"/>
    <w:rsid w:val="00DF14F8"/>
    <w:rsid w:val="00DF6E61"/>
    <w:rsid w:val="00E00593"/>
    <w:rsid w:val="00E02417"/>
    <w:rsid w:val="00E0375D"/>
    <w:rsid w:val="00E03A47"/>
    <w:rsid w:val="00E04AA3"/>
    <w:rsid w:val="00E1317F"/>
    <w:rsid w:val="00E15D58"/>
    <w:rsid w:val="00E15F96"/>
    <w:rsid w:val="00E16837"/>
    <w:rsid w:val="00E17C13"/>
    <w:rsid w:val="00E24F5D"/>
    <w:rsid w:val="00E260D1"/>
    <w:rsid w:val="00E27C55"/>
    <w:rsid w:val="00E322B3"/>
    <w:rsid w:val="00E32BEC"/>
    <w:rsid w:val="00E36009"/>
    <w:rsid w:val="00E3722C"/>
    <w:rsid w:val="00E43E40"/>
    <w:rsid w:val="00E501DB"/>
    <w:rsid w:val="00E50AD5"/>
    <w:rsid w:val="00E52960"/>
    <w:rsid w:val="00E53550"/>
    <w:rsid w:val="00E578D4"/>
    <w:rsid w:val="00E61652"/>
    <w:rsid w:val="00E61D18"/>
    <w:rsid w:val="00E61E7A"/>
    <w:rsid w:val="00E647CA"/>
    <w:rsid w:val="00E71D98"/>
    <w:rsid w:val="00E73AC5"/>
    <w:rsid w:val="00E73F61"/>
    <w:rsid w:val="00E7441A"/>
    <w:rsid w:val="00E75434"/>
    <w:rsid w:val="00E7598B"/>
    <w:rsid w:val="00E76671"/>
    <w:rsid w:val="00E80548"/>
    <w:rsid w:val="00E829AD"/>
    <w:rsid w:val="00E84856"/>
    <w:rsid w:val="00E84C36"/>
    <w:rsid w:val="00E90265"/>
    <w:rsid w:val="00E9075C"/>
    <w:rsid w:val="00E90AC9"/>
    <w:rsid w:val="00E93DA3"/>
    <w:rsid w:val="00E961BA"/>
    <w:rsid w:val="00E96AD4"/>
    <w:rsid w:val="00E96B86"/>
    <w:rsid w:val="00E97046"/>
    <w:rsid w:val="00EA03B2"/>
    <w:rsid w:val="00EA0433"/>
    <w:rsid w:val="00EA0606"/>
    <w:rsid w:val="00EA1483"/>
    <w:rsid w:val="00EA4B0A"/>
    <w:rsid w:val="00EA6C26"/>
    <w:rsid w:val="00EB083A"/>
    <w:rsid w:val="00EB10A8"/>
    <w:rsid w:val="00EB29B8"/>
    <w:rsid w:val="00EB30AA"/>
    <w:rsid w:val="00EB4DCE"/>
    <w:rsid w:val="00EB570D"/>
    <w:rsid w:val="00EB75CD"/>
    <w:rsid w:val="00EC0033"/>
    <w:rsid w:val="00EC0710"/>
    <w:rsid w:val="00EC3DD4"/>
    <w:rsid w:val="00EC4CC3"/>
    <w:rsid w:val="00EC7DB1"/>
    <w:rsid w:val="00EC7EDD"/>
    <w:rsid w:val="00ED1F21"/>
    <w:rsid w:val="00ED367E"/>
    <w:rsid w:val="00ED7563"/>
    <w:rsid w:val="00EE1A69"/>
    <w:rsid w:val="00EE3A0B"/>
    <w:rsid w:val="00EE45EC"/>
    <w:rsid w:val="00EE5127"/>
    <w:rsid w:val="00EE53E6"/>
    <w:rsid w:val="00EE60C6"/>
    <w:rsid w:val="00EE684A"/>
    <w:rsid w:val="00EF0F3B"/>
    <w:rsid w:val="00EF5EEA"/>
    <w:rsid w:val="00EF6B54"/>
    <w:rsid w:val="00F000F8"/>
    <w:rsid w:val="00F04942"/>
    <w:rsid w:val="00F050D4"/>
    <w:rsid w:val="00F062EF"/>
    <w:rsid w:val="00F06D92"/>
    <w:rsid w:val="00F07B73"/>
    <w:rsid w:val="00F10E29"/>
    <w:rsid w:val="00F11F91"/>
    <w:rsid w:val="00F149D8"/>
    <w:rsid w:val="00F15B2E"/>
    <w:rsid w:val="00F215BC"/>
    <w:rsid w:val="00F222D1"/>
    <w:rsid w:val="00F22407"/>
    <w:rsid w:val="00F249E2"/>
    <w:rsid w:val="00F25603"/>
    <w:rsid w:val="00F25B56"/>
    <w:rsid w:val="00F26402"/>
    <w:rsid w:val="00F301FC"/>
    <w:rsid w:val="00F3263F"/>
    <w:rsid w:val="00F32B06"/>
    <w:rsid w:val="00F33825"/>
    <w:rsid w:val="00F33858"/>
    <w:rsid w:val="00F344BA"/>
    <w:rsid w:val="00F3635F"/>
    <w:rsid w:val="00F36639"/>
    <w:rsid w:val="00F37005"/>
    <w:rsid w:val="00F37AB1"/>
    <w:rsid w:val="00F442D6"/>
    <w:rsid w:val="00F4688E"/>
    <w:rsid w:val="00F47BF3"/>
    <w:rsid w:val="00F52F42"/>
    <w:rsid w:val="00F544C9"/>
    <w:rsid w:val="00F60498"/>
    <w:rsid w:val="00F6115D"/>
    <w:rsid w:val="00F61504"/>
    <w:rsid w:val="00F63117"/>
    <w:rsid w:val="00F647A2"/>
    <w:rsid w:val="00F66D65"/>
    <w:rsid w:val="00F6725B"/>
    <w:rsid w:val="00F70458"/>
    <w:rsid w:val="00F7076D"/>
    <w:rsid w:val="00F713F6"/>
    <w:rsid w:val="00F732C8"/>
    <w:rsid w:val="00F75332"/>
    <w:rsid w:val="00F766E7"/>
    <w:rsid w:val="00F76D67"/>
    <w:rsid w:val="00F77C5F"/>
    <w:rsid w:val="00F81735"/>
    <w:rsid w:val="00F81C1B"/>
    <w:rsid w:val="00F837CB"/>
    <w:rsid w:val="00F87663"/>
    <w:rsid w:val="00F933A1"/>
    <w:rsid w:val="00F9648A"/>
    <w:rsid w:val="00FA1308"/>
    <w:rsid w:val="00FA4E76"/>
    <w:rsid w:val="00FA69BD"/>
    <w:rsid w:val="00FA7962"/>
    <w:rsid w:val="00FB2454"/>
    <w:rsid w:val="00FB267E"/>
    <w:rsid w:val="00FB2DBF"/>
    <w:rsid w:val="00FB3769"/>
    <w:rsid w:val="00FB4A45"/>
    <w:rsid w:val="00FB5735"/>
    <w:rsid w:val="00FC0EF4"/>
    <w:rsid w:val="00FC29F4"/>
    <w:rsid w:val="00FC3157"/>
    <w:rsid w:val="00FC3B02"/>
    <w:rsid w:val="00FC59F7"/>
    <w:rsid w:val="00FC5A2A"/>
    <w:rsid w:val="00FC778E"/>
    <w:rsid w:val="00FD1A4D"/>
    <w:rsid w:val="00FD1E6C"/>
    <w:rsid w:val="00FD203A"/>
    <w:rsid w:val="00FD2C66"/>
    <w:rsid w:val="00FD57C0"/>
    <w:rsid w:val="00FD63F2"/>
    <w:rsid w:val="00FD7734"/>
    <w:rsid w:val="00FE28B5"/>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gif"/><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microsoft.com/office/2011/relationships/people" Target="people.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23</TotalTime>
  <Pages>13</Pages>
  <Words>2041</Words>
  <Characters>11636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dc:creator>
  <cp:keywords/>
  <dc:description/>
  <cp:lastModifiedBy>Dr. Vinitha Purushothaman</cp:lastModifiedBy>
  <cp:revision>6</cp:revision>
  <cp:lastPrinted>2025-05-27T19:38:00Z</cp:lastPrinted>
  <dcterms:created xsi:type="dcterms:W3CDTF">2025-05-06T13:33:00Z</dcterms:created>
  <dcterms:modified xsi:type="dcterms:W3CDTF">2025-05-30T08:15:00Z</dcterms:modified>
</cp:coreProperties>
</file>