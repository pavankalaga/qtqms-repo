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1" w:name="_top" w:displacedByCustomXml="next"/>
    <w:bookmarkEnd w:id="1" w:displacedByCustomXml="next"/>
    <w:sdt>
      <w:sdtPr>
        <w:rPr>
          <w:rFonts w:ascii="Arial" w:eastAsia="Cambria" w:hAnsi="Arial" w:cs="Arial"/>
          <w:b/>
          <w:bCs/>
          <w:color w:val="FF0000"/>
          <w:sz w:val="24"/>
          <w:szCs w:val="24"/>
        </w:rPr>
        <w:id w:val="-234170619"/>
        <w:docPartObj>
          <w:docPartGallery w:val="Cover Pages"/>
          <w:docPartUnique/>
        </w:docPartObj>
      </w:sdtPr>
      <w:sdtEndPr>
        <w:rPr>
          <w:rFonts w:ascii="Palatino Linotype" w:hAnsi="Palatino Linotype" w:cs="Quire Sans"/>
          <w:color w:val="231F20"/>
          <w:spacing w:val="-1"/>
          <w:sz w:val="32"/>
          <w:szCs w:val="32"/>
        </w:rPr>
      </w:sdtEndPr>
      <w:sdtContent>
        <w:p w14:paraId="04496D5C" w14:textId="77777777" w:rsidR="00917BFD" w:rsidRPr="0033084D" w:rsidRDefault="00917BFD" w:rsidP="00B70912">
          <w:pPr>
            <w:pStyle w:val="NoSpacing"/>
            <w:tabs>
              <w:tab w:val="left" w:pos="0"/>
            </w:tabs>
            <w:ind w:right="120"/>
            <w:rPr>
              <w:rFonts w:ascii="Arial" w:hAnsi="Arial" w:cs="Arial"/>
              <w:b/>
              <w:bCs/>
              <w:color w:val="FF0000"/>
              <w:sz w:val="24"/>
              <w:szCs w:val="24"/>
            </w:rPr>
          </w:pPr>
        </w:p>
        <w:p w14:paraId="0FF509FD" w14:textId="77777777" w:rsidR="00917BFD" w:rsidRPr="00E61E7A" w:rsidRDefault="00917BFD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Palatino Linotype" w:hAnsi="Palatino Linotype" w:cs="Arial"/>
              <w:b/>
              <w:bCs/>
              <w:sz w:val="24"/>
              <w:szCs w:val="24"/>
            </w:rPr>
          </w:pPr>
        </w:p>
        <w:p w14:paraId="468CDECA" w14:textId="77777777" w:rsidR="00CC46C3" w:rsidRDefault="00CC46C3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jc w:val="center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</w:p>
        <w:p w14:paraId="254BC7D9" w14:textId="77777777" w:rsidR="009040FA" w:rsidRDefault="009040FA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jc w:val="center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</w:p>
        <w:p w14:paraId="673E88DA" w14:textId="77777777" w:rsidR="009040FA" w:rsidRDefault="00980DE2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jc w:val="center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  <w:r>
            <w:rPr>
              <w:rFonts w:ascii="Times New Roman" w:hAnsi="Times New Roman" w:cs="Times New Roman"/>
              <w:noProof/>
              <w:sz w:val="40"/>
              <w:szCs w:val="40"/>
            </w:rPr>
            <w:drawing>
              <wp:anchor distT="0" distB="0" distL="114300" distR="114300" simplePos="0" relativeHeight="251613184" behindDoc="1" locked="0" layoutInCell="1" allowOverlap="1" wp14:anchorId="380F4592" wp14:editId="0DDF40AA">
                <wp:simplePos x="0" y="0"/>
                <wp:positionH relativeFrom="margin">
                  <wp:align>center</wp:align>
                </wp:positionH>
                <wp:positionV relativeFrom="page">
                  <wp:posOffset>3561937</wp:posOffset>
                </wp:positionV>
                <wp:extent cx="5530850" cy="1924685"/>
                <wp:effectExtent l="0" t="0" r="0" b="0"/>
                <wp:wrapTight wrapText="bothSides">
                  <wp:wrapPolygon edited="0">
                    <wp:start x="0" y="0"/>
                    <wp:lineTo x="0" y="21379"/>
                    <wp:lineTo x="21501" y="21379"/>
                    <wp:lineTo x="21501" y="0"/>
                    <wp:lineTo x="0" y="0"/>
                  </wp:wrapPolygon>
                </wp:wrapTight>
                <wp:docPr id="213363682" name="Picture 2" descr="A blue and green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3363682" name="Picture 2" descr="A blue and green text&#10;&#10;Description automatically generated"/>
                        <pic:cNvPicPr/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30850" cy="19246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6514F5CD" w14:textId="77777777" w:rsidR="009040FA" w:rsidRDefault="009040FA" w:rsidP="00980DE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</w:p>
        <w:p w14:paraId="702694CF" w14:textId="77777777" w:rsidR="009040FA" w:rsidRDefault="009040FA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jc w:val="center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</w:p>
        <w:p w14:paraId="1327B327" w14:textId="77777777" w:rsidR="009040FA" w:rsidRDefault="009040FA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jc w:val="center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</w:p>
        <w:p w14:paraId="75108CA6" w14:textId="77777777" w:rsidR="009040FA" w:rsidRDefault="009040FA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jc w:val="center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</w:p>
        <w:p w14:paraId="16F09FF6" w14:textId="77777777" w:rsidR="009040FA" w:rsidRDefault="009040FA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jc w:val="center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</w:p>
        <w:p w14:paraId="28356A53" w14:textId="3DF3799F" w:rsidR="009040FA" w:rsidRPr="00EE1193" w:rsidRDefault="0041308E" w:rsidP="00B70912">
          <w:pPr>
            <w:tabs>
              <w:tab w:val="left" w:pos="0"/>
            </w:tabs>
            <w:adjustRightInd w:val="0"/>
            <w:spacing w:after="240"/>
            <w:ind w:right="120"/>
            <w:jc w:val="center"/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</w:pPr>
          <w:r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  <w:t>SO</w:t>
          </w:r>
          <w:r w:rsidR="0056077C"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  <w:t>P</w:t>
          </w:r>
          <w:r w:rsidR="009040FA" w:rsidRPr="00EE1193"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  <w:t xml:space="preserve"> </w:t>
          </w:r>
          <w:r w:rsidR="001A25CB"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  <w:t>–</w:t>
          </w:r>
          <w:r w:rsidR="009040FA" w:rsidRPr="00EE1193"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  <w:t xml:space="preserve"> </w:t>
          </w:r>
          <w:r w:rsidR="00980DE2"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  <w:t>00</w:t>
          </w:r>
          <w:r w:rsidR="00762690"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  <w:t>5</w:t>
          </w:r>
        </w:p>
        <w:p w14:paraId="243CB058" w14:textId="77777777" w:rsidR="00911571" w:rsidRDefault="00911571" w:rsidP="0056077C">
          <w:pPr>
            <w:rPr>
              <w:rFonts w:ascii="Palatino Linotype" w:hAnsi="Palatino Linotype"/>
              <w:b/>
              <w:bCs/>
              <w:sz w:val="40"/>
              <w:szCs w:val="40"/>
              <w:u w:val="single"/>
            </w:rPr>
          </w:pPr>
          <w:bookmarkStart w:id="2" w:name="_Table_of_Contents"/>
          <w:bookmarkStart w:id="3" w:name="_Ref189067937"/>
          <w:bookmarkEnd w:id="2"/>
        </w:p>
        <w:p w14:paraId="612E9BA6" w14:textId="62F5F295" w:rsidR="00911571" w:rsidRPr="006916C1" w:rsidRDefault="0041308E" w:rsidP="006916C1">
          <w:pPr>
            <w:pStyle w:val="BodyText"/>
            <w:jc w:val="center"/>
            <w:rPr>
              <w:rFonts w:ascii="Palatino Linotype" w:hAnsi="Palatino Linotype"/>
              <w:b/>
              <w:bCs/>
              <w:sz w:val="40"/>
              <w:szCs w:val="40"/>
              <w:u w:val="single"/>
            </w:rPr>
            <w:sectPr w:rsidR="00911571" w:rsidRPr="006916C1" w:rsidSect="0041308E">
              <w:headerReference w:type="even" r:id="rId9"/>
              <w:headerReference w:type="default" r:id="rId10"/>
              <w:footerReference w:type="even" r:id="rId11"/>
              <w:footerReference w:type="default" r:id="rId12"/>
              <w:headerReference w:type="first" r:id="rId13"/>
              <w:footerReference w:type="first" r:id="rId14"/>
              <w:pgSz w:w="11906" w:h="16838"/>
              <w:pgMar w:top="1440" w:right="1274" w:bottom="1440" w:left="1440" w:header="708" w:footer="567" w:gutter="0"/>
              <w:cols w:space="708"/>
              <w:docGrid w:linePitch="360"/>
            </w:sectPr>
          </w:pPr>
          <w:r w:rsidRPr="006916C1">
            <w:rPr>
              <w:rFonts w:ascii="Palatino Linotype" w:hAnsi="Palatino Linotype"/>
              <w:b/>
              <w:bCs/>
              <w:sz w:val="40"/>
              <w:szCs w:val="40"/>
              <w:u w:val="single"/>
            </w:rPr>
            <w:t xml:space="preserve">PROCEDURE FOR </w:t>
          </w:r>
          <w:r w:rsidR="001A25CB">
            <w:rPr>
              <w:rFonts w:ascii="Palatino Linotype" w:hAnsi="Palatino Linotype"/>
              <w:b/>
              <w:bCs/>
              <w:sz w:val="40"/>
              <w:szCs w:val="40"/>
              <w:u w:val="single"/>
            </w:rPr>
            <w:t>SENSACORE INSTRUMENT</w:t>
          </w:r>
        </w:p>
        <w:p w14:paraId="6CF39BE7" w14:textId="6D6C776C" w:rsidR="00F6115D" w:rsidRPr="006916C1" w:rsidRDefault="00CC46C3" w:rsidP="006916C1">
          <w:pPr>
            <w:pStyle w:val="TDPL-H1"/>
            <w:numPr>
              <w:ilvl w:val="0"/>
              <w:numId w:val="0"/>
            </w:numPr>
            <w:tabs>
              <w:tab w:val="clear" w:pos="1440"/>
              <w:tab w:val="left" w:pos="0"/>
            </w:tabs>
            <w:ind w:right="120"/>
            <w:jc w:val="center"/>
            <w:rPr>
              <w:szCs w:val="28"/>
            </w:rPr>
          </w:pPr>
          <w:bookmarkStart w:id="5" w:name="_Toc195872772"/>
          <w:r w:rsidRPr="00376AAC">
            <w:rPr>
              <w:szCs w:val="28"/>
            </w:rPr>
            <w:lastRenderedPageBreak/>
            <w:t>T</w:t>
          </w:r>
          <w:bookmarkEnd w:id="3"/>
          <w:r w:rsidR="00B70912" w:rsidRPr="00376AAC">
            <w:rPr>
              <w:szCs w:val="28"/>
            </w:rPr>
            <w:t>ABLE OF CONTENTS</w:t>
          </w:r>
          <w:bookmarkEnd w:id="5"/>
        </w:p>
        <w:sdt>
          <w:sdtPr>
            <w:rPr>
              <w:rFonts w:ascii="Palatino Linotype" w:eastAsia="Cambria" w:hAnsi="Palatino Linotype" w:cs="Cambria"/>
              <w:color w:val="auto"/>
              <w:sz w:val="22"/>
              <w:szCs w:val="22"/>
            </w:rPr>
            <w:id w:val="273377537"/>
            <w:docPartObj>
              <w:docPartGallery w:val="Table of Contents"/>
              <w:docPartUnique/>
            </w:docPartObj>
          </w:sdtPr>
          <w:sdtEndPr>
            <w:rPr>
              <w:b/>
              <w:bCs/>
              <w:noProof/>
            </w:rPr>
          </w:sdtEndPr>
          <w:sdtContent>
            <w:p w14:paraId="58B0E6AD" w14:textId="77777777" w:rsidR="00C2562C" w:rsidRPr="00C2562C" w:rsidRDefault="00C2562C">
              <w:pPr>
                <w:pStyle w:val="TOCHeading"/>
                <w:rPr>
                  <w:rFonts w:ascii="Palatino Linotype" w:hAnsi="Palatino Linotype"/>
                </w:rPr>
              </w:pPr>
            </w:p>
            <w:p w14:paraId="3787E41A" w14:textId="548018BE" w:rsidR="00B24E27" w:rsidRDefault="00C2562C">
              <w:pPr>
                <w:pStyle w:val="TOC1"/>
                <w:tabs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r w:rsidRPr="00C2562C">
                <w:rPr>
                  <w:rFonts w:ascii="Palatino Linotype" w:hAnsi="Palatino Linotype"/>
                </w:rPr>
                <w:fldChar w:fldCharType="begin"/>
              </w:r>
              <w:r w:rsidRPr="00C2562C">
                <w:rPr>
                  <w:rFonts w:ascii="Palatino Linotype" w:hAnsi="Palatino Linotype"/>
                </w:rPr>
                <w:instrText xml:space="preserve"> TOC \o "1-3" \h \z \u </w:instrText>
              </w:r>
              <w:r w:rsidRPr="00C2562C">
                <w:rPr>
                  <w:rFonts w:ascii="Palatino Linotype" w:hAnsi="Palatino Linotype"/>
                </w:rPr>
                <w:fldChar w:fldCharType="separate"/>
              </w:r>
              <w:hyperlink w:anchor="_Toc195872772" w:history="1">
                <w:r w:rsidR="00B24E27" w:rsidRPr="00D83F0B">
                  <w:rPr>
                    <w:rStyle w:val="Hyperlink"/>
                    <w:noProof/>
                  </w:rPr>
                  <w:t>TABLE OF CONTENTS</w:t>
                </w:r>
                <w:r w:rsidR="00B24E27">
                  <w:rPr>
                    <w:noProof/>
                    <w:webHidden/>
                  </w:rPr>
                  <w:tab/>
                </w:r>
                <w:r w:rsidR="00B24E27">
                  <w:rPr>
                    <w:noProof/>
                    <w:webHidden/>
                  </w:rPr>
                  <w:fldChar w:fldCharType="begin"/>
                </w:r>
                <w:r w:rsidR="00B24E27">
                  <w:rPr>
                    <w:noProof/>
                    <w:webHidden/>
                  </w:rPr>
                  <w:instrText xml:space="preserve"> PAGEREF _Toc195872772 \h </w:instrText>
                </w:r>
                <w:r w:rsidR="00B24E27">
                  <w:rPr>
                    <w:noProof/>
                    <w:webHidden/>
                  </w:rPr>
                </w:r>
                <w:r w:rsidR="00B24E27">
                  <w:rPr>
                    <w:noProof/>
                    <w:webHidden/>
                  </w:rPr>
                  <w:fldChar w:fldCharType="separate"/>
                </w:r>
                <w:r w:rsidR="00B24E27">
                  <w:rPr>
                    <w:noProof/>
                    <w:webHidden/>
                  </w:rPr>
                  <w:t>2</w:t>
                </w:r>
                <w:r w:rsidR="00B24E27">
                  <w:rPr>
                    <w:noProof/>
                    <w:webHidden/>
                  </w:rPr>
                  <w:fldChar w:fldCharType="end"/>
                </w:r>
              </w:hyperlink>
            </w:p>
            <w:p w14:paraId="73468858" w14:textId="0B97C906" w:rsidR="00B24E27" w:rsidRDefault="00B24E27">
              <w:pPr>
                <w:pStyle w:val="TOC1"/>
                <w:tabs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872773" w:history="1">
                <w:r w:rsidRPr="00D83F0B">
                  <w:rPr>
                    <w:rStyle w:val="Hyperlink"/>
                    <w:noProof/>
                  </w:rPr>
                  <w:t>APPR</w:t>
                </w:r>
                <w:r w:rsidRPr="00D83F0B">
                  <w:rPr>
                    <w:rStyle w:val="Hyperlink"/>
                    <w:noProof/>
                  </w:rPr>
                  <w:t>O</w:t>
                </w:r>
                <w:r w:rsidRPr="00D83F0B">
                  <w:rPr>
                    <w:rStyle w:val="Hyperlink"/>
                    <w:noProof/>
                  </w:rPr>
                  <w:t>VAL AUTHORITY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_Toc195872773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3E97C12" w14:textId="54F12DC0" w:rsidR="00B24E27" w:rsidRDefault="00B24E27">
              <w:pPr>
                <w:pStyle w:val="TOC1"/>
                <w:tabs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872774" w:history="1">
                <w:r w:rsidRPr="00D83F0B">
                  <w:rPr>
                    <w:rStyle w:val="Hyperlink"/>
                    <w:noProof/>
                  </w:rPr>
                  <w:t>RECORD OF AMENDMENTS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_Toc195872774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F49B227" w14:textId="627D3C3B" w:rsidR="00B24E27" w:rsidRDefault="00B24E27">
              <w:pPr>
                <w:pStyle w:val="TOC1"/>
                <w:tabs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872775" w:history="1">
                <w:r w:rsidRPr="00D83F0B">
                  <w:rPr>
                    <w:rStyle w:val="Hyperlink"/>
                    <w:noProof/>
                  </w:rPr>
                  <w:t>DISTRIBUTION LIST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_Toc195872775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9446680" w14:textId="3ACC96EE" w:rsidR="00B24E27" w:rsidRDefault="00B24E27">
              <w:pPr>
                <w:pStyle w:val="TOC1"/>
                <w:tabs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872776" w:history="1">
                <w:r w:rsidRPr="00D83F0B">
                  <w:rPr>
                    <w:rStyle w:val="Hyperlink"/>
                    <w:noProof/>
                  </w:rPr>
                  <w:t>LIST OF ABBREVIATIONS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_Toc195872776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01CF84B" w14:textId="6BA976A1" w:rsidR="00B24E27" w:rsidRDefault="00B24E27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872777" w:history="1">
                <w:r w:rsidRPr="00D83F0B">
                  <w:rPr>
                    <w:rStyle w:val="Hyperlink"/>
                    <w:noProof/>
                  </w:rPr>
                  <w:t>1.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D83F0B">
                  <w:rPr>
                    <w:rStyle w:val="Hyperlink"/>
                    <w:noProof/>
                  </w:rPr>
                  <w:t>Objective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_Toc195872777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26E2D23" w14:textId="4C607926" w:rsidR="00B24E27" w:rsidRDefault="00B24E27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872778" w:history="1">
                <w:r w:rsidRPr="00D83F0B">
                  <w:rPr>
                    <w:rStyle w:val="Hyperlink"/>
                    <w:noProof/>
                  </w:rPr>
                  <w:t>2.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D83F0B">
                  <w:rPr>
                    <w:rStyle w:val="Hyperlink"/>
                    <w:noProof/>
                  </w:rPr>
                  <w:t>Scope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_Toc195872778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7C67407" w14:textId="1F5E1297" w:rsidR="00B24E27" w:rsidRDefault="00B24E27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872779" w:history="1">
                <w:r w:rsidRPr="00D83F0B">
                  <w:rPr>
                    <w:rStyle w:val="Hyperlink"/>
                    <w:noProof/>
                  </w:rPr>
                  <w:t>3.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D83F0B">
                  <w:rPr>
                    <w:rStyle w:val="Hyperlink"/>
                    <w:noProof/>
                  </w:rPr>
                  <w:t>Responsibilities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_Toc195872779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35E01FE" w14:textId="1D7A796E" w:rsidR="00B24E27" w:rsidRDefault="00B24E27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872780" w:history="1">
                <w:r w:rsidRPr="00D83F0B">
                  <w:rPr>
                    <w:rStyle w:val="Hyperlink"/>
                    <w:noProof/>
                  </w:rPr>
                  <w:t>4.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D83F0B">
                  <w:rPr>
                    <w:rStyle w:val="Hyperlink"/>
                    <w:noProof/>
                  </w:rPr>
                  <w:t>Type of Sample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_Toc195872780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87F31C1" w14:textId="53067156" w:rsidR="00B24E27" w:rsidRDefault="00B24E27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872781" w:history="1">
                <w:r w:rsidRPr="00D83F0B">
                  <w:rPr>
                    <w:rStyle w:val="Hyperlink"/>
                    <w:noProof/>
                  </w:rPr>
                  <w:t>5.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D83F0B">
                  <w:rPr>
                    <w:rStyle w:val="Hyperlink"/>
                    <w:noProof/>
                  </w:rPr>
                  <w:t>Requirements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_Toc195872781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2A4BA10" w14:textId="2857D56B" w:rsidR="00B24E27" w:rsidRDefault="00B24E27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872782" w:history="1">
                <w:r w:rsidRPr="00D83F0B">
                  <w:rPr>
                    <w:rStyle w:val="Hyperlink"/>
                    <w:noProof/>
                  </w:rPr>
                  <w:t>6.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D83F0B">
                  <w:rPr>
                    <w:rStyle w:val="Hyperlink"/>
                    <w:noProof/>
                  </w:rPr>
                  <w:t>Description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_Toc195872782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482E8CE" w14:textId="16ACF8F2" w:rsidR="00B24E27" w:rsidRDefault="00B24E27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872783" w:history="1">
                <w:r w:rsidRPr="00D83F0B">
                  <w:rPr>
                    <w:rStyle w:val="Hyperlink"/>
                    <w:noProof/>
                  </w:rPr>
                  <w:t>7.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D83F0B">
                  <w:rPr>
                    <w:rStyle w:val="Hyperlink"/>
                    <w:noProof/>
                  </w:rPr>
                  <w:t>Specimen Collection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_Toc195872783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D29FD61" w14:textId="308DB64C" w:rsidR="00B24E27" w:rsidRDefault="00B24E27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872784" w:history="1">
                <w:r w:rsidRPr="00D83F0B">
                  <w:rPr>
                    <w:rStyle w:val="Hyperlink"/>
                    <w:noProof/>
                  </w:rPr>
                  <w:t>8.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D83F0B">
                  <w:rPr>
                    <w:rStyle w:val="Hyperlink"/>
                    <w:noProof/>
                  </w:rPr>
                  <w:t>Start Up Process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_Toc195872784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EEA4435" w14:textId="03854391" w:rsidR="00B24E27" w:rsidRDefault="00B24E27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872785" w:history="1">
                <w:r w:rsidRPr="00D83F0B">
                  <w:rPr>
                    <w:rStyle w:val="Hyperlink"/>
                    <w:noProof/>
                  </w:rPr>
                  <w:t>9.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D83F0B">
                  <w:rPr>
                    <w:rStyle w:val="Hyperlink"/>
                    <w:noProof/>
                  </w:rPr>
                  <w:t>Calibration Procedure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_Toc195872785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C479A85" w14:textId="07C16A7C" w:rsidR="00B24E27" w:rsidRDefault="00B24E27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872786" w:history="1">
                <w:r w:rsidRPr="00D83F0B">
                  <w:rPr>
                    <w:rStyle w:val="Hyperlink"/>
                    <w:noProof/>
                  </w:rPr>
                  <w:t>10.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D83F0B">
                  <w:rPr>
                    <w:rStyle w:val="Hyperlink"/>
                    <w:noProof/>
                  </w:rPr>
                  <w:t>Analyze Sample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_Toc195872786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1FF9E22" w14:textId="6C7DC3F3" w:rsidR="00B24E27" w:rsidRDefault="00B24E27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872787" w:history="1">
                <w:r w:rsidRPr="00D83F0B">
                  <w:rPr>
                    <w:rStyle w:val="Hyperlink"/>
                    <w:noProof/>
                  </w:rPr>
                  <w:t>11.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D83F0B">
                  <w:rPr>
                    <w:rStyle w:val="Hyperlink"/>
                    <w:bCs/>
                    <w:noProof/>
                  </w:rPr>
                  <w:t>Maintenance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_Toc195872787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6625292" w14:textId="2DC795C6" w:rsidR="00B24E27" w:rsidRDefault="00B24E27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872788" w:history="1">
                <w:r w:rsidRPr="00D83F0B">
                  <w:rPr>
                    <w:rStyle w:val="Hyperlink"/>
                    <w:noProof/>
                  </w:rPr>
                  <w:t>12.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D83F0B">
                  <w:rPr>
                    <w:rStyle w:val="Hyperlink"/>
                    <w:noProof/>
                  </w:rPr>
                  <w:t>Biological Reference Interval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_Toc195872788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5068B2D" w14:textId="784BAB21" w:rsidR="00B24E27" w:rsidRDefault="00B24E27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872789" w:history="1">
                <w:r w:rsidRPr="00D83F0B">
                  <w:rPr>
                    <w:rStyle w:val="Hyperlink"/>
                    <w:noProof/>
                  </w:rPr>
                  <w:t>13.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D83F0B">
                  <w:rPr>
                    <w:rStyle w:val="Hyperlink"/>
                    <w:noProof/>
                  </w:rPr>
                  <w:t>Performance Characteristics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_Toc195872789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715F28C" w14:textId="7265E301" w:rsidR="00B24E27" w:rsidRDefault="00B24E27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872790" w:history="1">
                <w:r w:rsidRPr="00D83F0B">
                  <w:rPr>
                    <w:rStyle w:val="Hyperlink"/>
                    <w:noProof/>
                  </w:rPr>
                  <w:t>14.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D83F0B">
                  <w:rPr>
                    <w:rStyle w:val="Hyperlink"/>
                    <w:noProof/>
                  </w:rPr>
                  <w:t>References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_Toc195872790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006BD59" w14:textId="50BDC0F5" w:rsidR="00B24E27" w:rsidRDefault="00B24E27">
              <w:pPr>
                <w:pStyle w:val="TOC1"/>
                <w:tabs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872791" w:history="1">
                <w:r w:rsidRPr="00D83F0B">
                  <w:rPr>
                    <w:rStyle w:val="Hyperlink"/>
                    <w:noProof/>
                  </w:rPr>
                  <w:t>Flowchart – 1: Sensacore ST200 Start Up Procedure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_Toc195872791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D9AED06" w14:textId="4C2FCB4E" w:rsidR="00B24E27" w:rsidRDefault="00B24E27">
              <w:pPr>
                <w:pStyle w:val="TOC1"/>
                <w:tabs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872792" w:history="1">
                <w:r w:rsidRPr="00D83F0B">
                  <w:rPr>
                    <w:rStyle w:val="Hyperlink"/>
                    <w:noProof/>
                  </w:rPr>
                  <w:t>Flowchart – 2: Sensacore ST200 Shut Down Procedure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_Toc195872792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57141A1" w14:textId="3B83FC63" w:rsidR="00C2562C" w:rsidRDefault="00C2562C">
              <w:r w:rsidRPr="00C2562C">
                <w:rPr>
                  <w:rFonts w:ascii="Palatino Linotype" w:hAnsi="Palatino Linotype"/>
                  <w:b/>
                  <w:bCs/>
                  <w:noProof/>
                </w:rPr>
                <w:fldChar w:fldCharType="end"/>
              </w:r>
            </w:p>
          </w:sdtContent>
        </w:sdt>
        <w:p w14:paraId="44EF9BC0" w14:textId="77777777" w:rsidR="00B70912" w:rsidRDefault="00B70912" w:rsidP="00B70912">
          <w:pPr>
            <w:tabs>
              <w:tab w:val="left" w:pos="0"/>
            </w:tabs>
            <w:adjustRightInd w:val="0"/>
            <w:spacing w:before="236" w:line="253" w:lineRule="exact"/>
            <w:ind w:right="120"/>
            <w:rPr>
              <w:rFonts w:ascii="Palatino Linotype" w:hAnsi="Palatino Linotype" w:cs="Times New Roman"/>
              <w:color w:val="FFFFFF" w:themeColor="background1"/>
              <w:sz w:val="24"/>
              <w:szCs w:val="24"/>
            </w:rPr>
            <w:sectPr w:rsidR="00B70912" w:rsidSect="00911571">
              <w:headerReference w:type="default" r:id="rId15"/>
              <w:pgSz w:w="11906" w:h="16838"/>
              <w:pgMar w:top="1440" w:right="1274" w:bottom="1440" w:left="1440" w:header="708" w:footer="567" w:gutter="0"/>
              <w:cols w:space="708"/>
              <w:docGrid w:linePitch="360"/>
            </w:sectPr>
          </w:pPr>
        </w:p>
        <w:p w14:paraId="3736DB8F" w14:textId="77777777" w:rsidR="00B70912" w:rsidRPr="00643AD6" w:rsidRDefault="00B70912" w:rsidP="00B70912">
          <w:pPr>
            <w:tabs>
              <w:tab w:val="left" w:pos="0"/>
            </w:tabs>
            <w:adjustRightInd w:val="0"/>
            <w:ind w:right="120"/>
            <w:rPr>
              <w:rFonts w:ascii="Palatino Linotype" w:hAnsi="Palatino Linotype" w:cs="Times New Roman"/>
              <w:b/>
              <w:bCs/>
              <w:sz w:val="32"/>
              <w:szCs w:val="32"/>
            </w:rPr>
          </w:pPr>
        </w:p>
        <w:p w14:paraId="54B67B63" w14:textId="77777777" w:rsidR="00B70912" w:rsidRDefault="00B70912" w:rsidP="006916C1">
          <w:pPr>
            <w:pStyle w:val="TDPL-H1"/>
            <w:numPr>
              <w:ilvl w:val="0"/>
              <w:numId w:val="0"/>
            </w:numPr>
            <w:tabs>
              <w:tab w:val="clear" w:pos="1440"/>
              <w:tab w:val="left" w:pos="0"/>
            </w:tabs>
            <w:ind w:right="120"/>
            <w:jc w:val="center"/>
            <w:rPr>
              <w:szCs w:val="28"/>
            </w:rPr>
          </w:pPr>
          <w:bookmarkStart w:id="6" w:name="_Toc195872773"/>
          <w:r w:rsidRPr="00643AD6">
            <w:t xml:space="preserve">APPROVAL </w:t>
          </w:r>
          <w:r w:rsidRPr="006916C1">
            <w:rPr>
              <w:szCs w:val="28"/>
            </w:rPr>
            <w:t>AUTHORITY</w:t>
          </w:r>
          <w:bookmarkEnd w:id="6"/>
        </w:p>
        <w:p w14:paraId="133E49EC" w14:textId="77777777" w:rsidR="00762690" w:rsidRDefault="00762690" w:rsidP="006916C1">
          <w:pPr>
            <w:pStyle w:val="TDPL-H1"/>
            <w:numPr>
              <w:ilvl w:val="0"/>
              <w:numId w:val="0"/>
            </w:numPr>
            <w:tabs>
              <w:tab w:val="clear" w:pos="1440"/>
              <w:tab w:val="left" w:pos="0"/>
            </w:tabs>
            <w:ind w:right="120"/>
            <w:jc w:val="center"/>
            <w:rPr>
              <w:szCs w:val="28"/>
            </w:rPr>
          </w:pPr>
        </w:p>
        <w:tbl>
          <w:tblPr>
            <w:tblpPr w:leftFromText="180" w:rightFromText="180" w:vertAnchor="page" w:horzAnchor="margin" w:tblpXSpec="center" w:tblpY="5032"/>
            <w:tblW w:w="8748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CellMar>
              <w:left w:w="0" w:type="dxa"/>
              <w:right w:w="0" w:type="dxa"/>
            </w:tblCellMar>
            <w:tblLook w:val="01E0" w:firstRow="1" w:lastRow="1" w:firstColumn="1" w:lastColumn="1" w:noHBand="0" w:noVBand="0"/>
          </w:tblPr>
          <w:tblGrid>
            <w:gridCol w:w="1664"/>
            <w:gridCol w:w="2161"/>
            <w:gridCol w:w="2979"/>
            <w:gridCol w:w="1944"/>
          </w:tblGrid>
          <w:tr w:rsidR="00762690" w:rsidRPr="00156BFB" w14:paraId="4379B5CD" w14:textId="77777777" w:rsidTr="00F91BB0">
            <w:trPr>
              <w:trHeight w:val="1417"/>
            </w:trPr>
            <w:tc>
              <w:tcPr>
                <w:tcW w:w="1664" w:type="dxa"/>
                <w:vMerge w:val="restart"/>
                <w:shd w:val="clear" w:color="auto" w:fill="B4C6E7" w:themeFill="accent1" w:themeFillTint="66"/>
                <w:vAlign w:val="center"/>
              </w:tcPr>
              <w:p w14:paraId="3C6E8637" w14:textId="77777777" w:rsidR="00762690" w:rsidRPr="00156BFB" w:rsidRDefault="00762690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56BFB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Prepared by:</w:t>
                </w:r>
              </w:p>
            </w:tc>
            <w:tc>
              <w:tcPr>
                <w:tcW w:w="2161" w:type="dxa"/>
                <w:vMerge w:val="restart"/>
                <w:shd w:val="clear" w:color="auto" w:fill="B4C6E7" w:themeFill="accent1" w:themeFillTint="66"/>
                <w:vAlign w:val="center"/>
              </w:tcPr>
              <w:p w14:paraId="771FAE37" w14:textId="77777777" w:rsidR="00762690" w:rsidRPr="00156BFB" w:rsidRDefault="00762690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  <w:highlight w:val="yellow"/>
                  </w:rPr>
                </w:pP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Head of Department</w:t>
                </w:r>
              </w:p>
            </w:tc>
            <w:tc>
              <w:tcPr>
                <w:tcW w:w="2979" w:type="dxa"/>
                <w:shd w:val="clear" w:color="auto" w:fill="B4C6E7" w:themeFill="accent1" w:themeFillTint="66"/>
                <w:vAlign w:val="bottom"/>
              </w:tcPr>
              <w:p w14:paraId="156B63B4" w14:textId="77777777" w:rsidR="00762690" w:rsidRPr="008D0CC5" w:rsidRDefault="00762690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8D0CC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Dr. </w:t>
                </w: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K. Anusha</w:t>
                </w:r>
              </w:p>
              <w:p w14:paraId="53DC9D46" w14:textId="77777777" w:rsidR="00762690" w:rsidRPr="00156BFB" w:rsidRDefault="00762690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  <w:highlight w:val="yellow"/>
                  </w:rPr>
                </w:pPr>
                <w:r w:rsidRPr="00241DF7">
                  <w:rPr>
                    <w:rFonts w:ascii="Palatino Linotype" w:hAnsi="Palatino Linotype"/>
                    <w:b/>
                    <w:bCs/>
                    <w:sz w:val="20"/>
                    <w:szCs w:val="20"/>
                  </w:rPr>
                  <w:t>Name</w:t>
                </w:r>
              </w:p>
            </w:tc>
            <w:tc>
              <w:tcPr>
                <w:tcW w:w="1944" w:type="dxa"/>
                <w:vMerge w:val="restart"/>
                <w:shd w:val="clear" w:color="auto" w:fill="B4C6E7" w:themeFill="accent1" w:themeFillTint="66"/>
                <w:vAlign w:val="center"/>
              </w:tcPr>
              <w:p w14:paraId="518A58B3" w14:textId="77777777" w:rsidR="00762690" w:rsidRPr="00156BFB" w:rsidRDefault="00762690" w:rsidP="00F91BB0">
                <w:pPr>
                  <w:pStyle w:val="BodyText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56BFB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Date:</w:t>
                </w: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14/11/2024</w:t>
                </w:r>
              </w:p>
            </w:tc>
          </w:tr>
          <w:tr w:rsidR="00762690" w:rsidRPr="00156BFB" w14:paraId="505024D5" w14:textId="77777777" w:rsidTr="00F91BB0">
            <w:trPr>
              <w:trHeight w:val="1541"/>
            </w:trPr>
            <w:tc>
              <w:tcPr>
                <w:tcW w:w="1664" w:type="dxa"/>
                <w:vMerge/>
                <w:shd w:val="clear" w:color="auto" w:fill="B4C6E7" w:themeFill="accent1" w:themeFillTint="66"/>
                <w:vAlign w:val="center"/>
              </w:tcPr>
              <w:p w14:paraId="2F404D18" w14:textId="77777777" w:rsidR="00762690" w:rsidRPr="00156BFB" w:rsidRDefault="00762690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</w:p>
            </w:tc>
            <w:tc>
              <w:tcPr>
                <w:tcW w:w="2161" w:type="dxa"/>
                <w:vMerge/>
                <w:shd w:val="clear" w:color="auto" w:fill="B4C6E7" w:themeFill="accent1" w:themeFillTint="66"/>
                <w:vAlign w:val="center"/>
              </w:tcPr>
              <w:p w14:paraId="50DA6078" w14:textId="77777777" w:rsidR="00762690" w:rsidRPr="00156BFB" w:rsidRDefault="00762690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  <w:highlight w:val="yellow"/>
                  </w:rPr>
                </w:pPr>
              </w:p>
            </w:tc>
            <w:tc>
              <w:tcPr>
                <w:tcW w:w="2979" w:type="dxa"/>
                <w:shd w:val="clear" w:color="auto" w:fill="B4C6E7" w:themeFill="accent1" w:themeFillTint="66"/>
                <w:vAlign w:val="bottom"/>
              </w:tcPr>
              <w:p w14:paraId="64B3B1C2" w14:textId="77777777" w:rsidR="00762690" w:rsidRPr="00156BFB" w:rsidRDefault="00762690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>
                  <w:rPr>
                    <w:rFonts w:ascii="Palatino Linotype" w:hAnsi="Palatino Linotype"/>
                    <w:b/>
                    <w:bCs/>
                    <w:noProof/>
                    <w:sz w:val="24"/>
                    <w:szCs w:val="24"/>
                    <w14:ligatures w14:val="standardContextual"/>
                  </w:rPr>
                  <w:drawing>
                    <wp:inline distT="0" distB="0" distL="0" distR="0" wp14:anchorId="71E45B17" wp14:editId="60876DDA">
                      <wp:extent cx="1251360" cy="336240"/>
                      <wp:effectExtent l="0" t="0" r="6350" b="6985"/>
                      <wp:docPr id="2086457135" name="Picture 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086457135" name="Picture 2086457135"/>
                              <pic:cNvPicPr/>
                            </pic:nvPicPr>
                            <pic:blipFill>
                              <a:blip r:embed="rId16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251360" cy="33624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  <w:p w14:paraId="5CB75B55" w14:textId="77777777" w:rsidR="00762690" w:rsidRPr="00156BFB" w:rsidRDefault="00762690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241DF7">
                  <w:rPr>
                    <w:rFonts w:ascii="Palatino Linotype" w:hAnsi="Palatino Linotype"/>
                    <w:b/>
                    <w:bCs/>
                    <w:sz w:val="20"/>
                    <w:szCs w:val="20"/>
                  </w:rPr>
                  <w:t>Signature</w:t>
                </w:r>
              </w:p>
            </w:tc>
            <w:tc>
              <w:tcPr>
                <w:tcW w:w="1944" w:type="dxa"/>
                <w:vMerge/>
                <w:shd w:val="clear" w:color="auto" w:fill="B4C6E7" w:themeFill="accent1" w:themeFillTint="66"/>
                <w:vAlign w:val="center"/>
              </w:tcPr>
              <w:p w14:paraId="0137AF63" w14:textId="77777777" w:rsidR="00762690" w:rsidRPr="00156BFB" w:rsidRDefault="00762690" w:rsidP="00F91BB0">
                <w:pPr>
                  <w:pStyle w:val="BodyText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</w:p>
            </w:tc>
          </w:tr>
          <w:tr w:rsidR="00762690" w:rsidRPr="00156BFB" w14:paraId="3CAB6809" w14:textId="77777777" w:rsidTr="00F91BB0">
            <w:trPr>
              <w:trHeight w:val="1417"/>
            </w:trPr>
            <w:tc>
              <w:tcPr>
                <w:tcW w:w="1664" w:type="dxa"/>
                <w:vMerge w:val="restart"/>
                <w:shd w:val="clear" w:color="auto" w:fill="E2EFD9" w:themeFill="accent6" w:themeFillTint="33"/>
                <w:vAlign w:val="center"/>
              </w:tcPr>
              <w:p w14:paraId="2DA1DE3E" w14:textId="77777777" w:rsidR="00762690" w:rsidRPr="00156BFB" w:rsidRDefault="00762690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Reviewed &amp; Approved</w:t>
                </w:r>
                <w:r w:rsidRPr="00156BFB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by:</w:t>
                </w:r>
              </w:p>
            </w:tc>
            <w:tc>
              <w:tcPr>
                <w:tcW w:w="2161" w:type="dxa"/>
                <w:vMerge w:val="restart"/>
                <w:shd w:val="clear" w:color="auto" w:fill="E2EFD9" w:themeFill="accent6" w:themeFillTint="33"/>
                <w:vAlign w:val="center"/>
              </w:tcPr>
              <w:p w14:paraId="35D7ADD1" w14:textId="77777777" w:rsidR="00762690" w:rsidRPr="00156BFB" w:rsidRDefault="00762690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Laboratory Head</w:t>
                </w:r>
              </w:p>
            </w:tc>
            <w:tc>
              <w:tcPr>
                <w:tcW w:w="2979" w:type="dxa"/>
                <w:shd w:val="clear" w:color="auto" w:fill="E2EFD9" w:themeFill="accent6" w:themeFillTint="33"/>
                <w:vAlign w:val="bottom"/>
              </w:tcPr>
              <w:p w14:paraId="2E33F4BB" w14:textId="77777777" w:rsidR="00762690" w:rsidRPr="008D0CC5" w:rsidRDefault="00762690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8D0CC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Dr. Abdul Aleem</w:t>
                </w:r>
              </w:p>
              <w:p w14:paraId="1A40808E" w14:textId="77777777" w:rsidR="00762690" w:rsidRPr="00156BFB" w:rsidRDefault="00762690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241DF7">
                  <w:rPr>
                    <w:rFonts w:ascii="Palatino Linotype" w:hAnsi="Palatino Linotype"/>
                    <w:b/>
                    <w:bCs/>
                    <w:sz w:val="20"/>
                    <w:szCs w:val="20"/>
                  </w:rPr>
                  <w:t>Name</w:t>
                </w:r>
              </w:p>
            </w:tc>
            <w:tc>
              <w:tcPr>
                <w:tcW w:w="1944" w:type="dxa"/>
                <w:vMerge w:val="restart"/>
                <w:shd w:val="clear" w:color="auto" w:fill="E2EFD9" w:themeFill="accent6" w:themeFillTint="33"/>
                <w:vAlign w:val="center"/>
              </w:tcPr>
              <w:p w14:paraId="37907A2A" w14:textId="77777777" w:rsidR="00762690" w:rsidRPr="00156BFB" w:rsidRDefault="00762690" w:rsidP="00F91BB0">
                <w:pPr>
                  <w:pStyle w:val="BodyText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56BFB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Date:</w:t>
                </w: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14/11/2024</w:t>
                </w:r>
              </w:p>
            </w:tc>
          </w:tr>
          <w:tr w:rsidR="00762690" w:rsidRPr="00156BFB" w14:paraId="67430AF4" w14:textId="77777777" w:rsidTr="00F91BB0">
            <w:trPr>
              <w:trHeight w:val="1417"/>
            </w:trPr>
            <w:tc>
              <w:tcPr>
                <w:tcW w:w="1664" w:type="dxa"/>
                <w:vMerge/>
                <w:shd w:val="clear" w:color="auto" w:fill="E2EFD9" w:themeFill="accent6" w:themeFillTint="33"/>
                <w:vAlign w:val="center"/>
              </w:tcPr>
              <w:p w14:paraId="16C305C0" w14:textId="77777777" w:rsidR="00762690" w:rsidRPr="00156BFB" w:rsidRDefault="00762690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</w:p>
            </w:tc>
            <w:tc>
              <w:tcPr>
                <w:tcW w:w="2161" w:type="dxa"/>
                <w:vMerge/>
                <w:shd w:val="clear" w:color="auto" w:fill="E2EFD9" w:themeFill="accent6" w:themeFillTint="33"/>
                <w:vAlign w:val="center"/>
              </w:tcPr>
              <w:p w14:paraId="52C0607B" w14:textId="77777777" w:rsidR="00762690" w:rsidRPr="00156BFB" w:rsidRDefault="00762690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</w:p>
            </w:tc>
            <w:tc>
              <w:tcPr>
                <w:tcW w:w="2979" w:type="dxa"/>
                <w:shd w:val="clear" w:color="auto" w:fill="E2EFD9" w:themeFill="accent6" w:themeFillTint="33"/>
                <w:vAlign w:val="bottom"/>
              </w:tcPr>
              <w:p w14:paraId="39421E55" w14:textId="77777777" w:rsidR="00762690" w:rsidRPr="00156BFB" w:rsidRDefault="00762690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>
                  <w:rPr>
                    <w:rFonts w:ascii="Palatino Linotype" w:hAnsi="Palatino Linotype"/>
                    <w:b/>
                    <w:bCs/>
                    <w:noProof/>
                    <w:sz w:val="20"/>
                    <w:szCs w:val="20"/>
                    <w14:ligatures w14:val="standardContextual"/>
                  </w:rPr>
                  <w:drawing>
                    <wp:anchor distT="0" distB="0" distL="114300" distR="114300" simplePos="0" relativeHeight="251704320" behindDoc="0" locked="0" layoutInCell="1" allowOverlap="1" wp14:anchorId="468E1EA2" wp14:editId="553A0FE8">
                      <wp:simplePos x="0" y="0"/>
                      <wp:positionH relativeFrom="column">
                        <wp:posOffset>21590</wp:posOffset>
                      </wp:positionH>
                      <wp:positionV relativeFrom="paragraph">
                        <wp:posOffset>-533400</wp:posOffset>
                      </wp:positionV>
                      <wp:extent cx="1827530" cy="522605"/>
                      <wp:effectExtent l="0" t="0" r="1270" b="0"/>
                      <wp:wrapTopAndBottom/>
                      <wp:docPr id="598052103" name="Picture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598052103" name="Picture 598052103"/>
                              <pic:cNvPicPr/>
                            </pic:nvPicPr>
                            <pic:blipFill>
                              <a:blip r:embed="rId17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27530" cy="52260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w:r>
                <w:r w:rsidRPr="00241DF7">
                  <w:rPr>
                    <w:rFonts w:ascii="Palatino Linotype" w:hAnsi="Palatino Linotype"/>
                    <w:b/>
                    <w:bCs/>
                    <w:sz w:val="20"/>
                    <w:szCs w:val="20"/>
                  </w:rPr>
                  <w:t>Signature</w:t>
                </w:r>
              </w:p>
            </w:tc>
            <w:tc>
              <w:tcPr>
                <w:tcW w:w="1944" w:type="dxa"/>
                <w:vMerge/>
                <w:shd w:val="clear" w:color="auto" w:fill="E2EFD9" w:themeFill="accent6" w:themeFillTint="33"/>
                <w:vAlign w:val="center"/>
              </w:tcPr>
              <w:p w14:paraId="38927FF1" w14:textId="77777777" w:rsidR="00762690" w:rsidRPr="00156BFB" w:rsidRDefault="00762690" w:rsidP="00F91BB0">
                <w:pPr>
                  <w:pStyle w:val="BodyText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</w:p>
            </w:tc>
          </w:tr>
          <w:tr w:rsidR="00762690" w:rsidRPr="00156BFB" w14:paraId="22133C32" w14:textId="77777777" w:rsidTr="00F91BB0">
            <w:trPr>
              <w:trHeight w:val="1417"/>
            </w:trPr>
            <w:tc>
              <w:tcPr>
                <w:tcW w:w="1664" w:type="dxa"/>
                <w:vMerge w:val="restart"/>
                <w:shd w:val="clear" w:color="auto" w:fill="B4C6E7" w:themeFill="accent1" w:themeFillTint="66"/>
                <w:vAlign w:val="center"/>
              </w:tcPr>
              <w:p w14:paraId="12081AA5" w14:textId="77777777" w:rsidR="00762690" w:rsidRPr="00156BFB" w:rsidRDefault="00762690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Issued </w:t>
                </w:r>
                <w:r w:rsidRPr="00156BFB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by:</w:t>
                </w:r>
              </w:p>
            </w:tc>
            <w:tc>
              <w:tcPr>
                <w:tcW w:w="2161" w:type="dxa"/>
                <w:vMerge w:val="restart"/>
                <w:shd w:val="clear" w:color="auto" w:fill="B4C6E7" w:themeFill="accent1" w:themeFillTint="66"/>
                <w:vAlign w:val="center"/>
              </w:tcPr>
              <w:p w14:paraId="5BF2E3E9" w14:textId="77777777" w:rsidR="00762690" w:rsidRPr="00156BFB" w:rsidRDefault="00762690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  <w:highlight w:val="yellow"/>
                  </w:rPr>
                </w:pP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BME Manager</w:t>
                </w:r>
              </w:p>
            </w:tc>
            <w:tc>
              <w:tcPr>
                <w:tcW w:w="2979" w:type="dxa"/>
                <w:shd w:val="clear" w:color="auto" w:fill="B4C6E7" w:themeFill="accent1" w:themeFillTint="66"/>
                <w:vAlign w:val="bottom"/>
              </w:tcPr>
              <w:p w14:paraId="101E55C9" w14:textId="77777777" w:rsidR="00762690" w:rsidRDefault="00762690" w:rsidP="00F91BB0">
                <w:pPr>
                  <w:pStyle w:val="BodyText"/>
                  <w:spacing w:line="360" w:lineRule="auto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Pallavi Elisetty</w:t>
                </w:r>
              </w:p>
              <w:p w14:paraId="76CDC853" w14:textId="77777777" w:rsidR="00762690" w:rsidRPr="00156BFB" w:rsidRDefault="00762690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  <w:highlight w:val="yellow"/>
                  </w:rPr>
                </w:pPr>
                <w:r w:rsidRPr="00241DF7">
                  <w:rPr>
                    <w:rFonts w:ascii="Palatino Linotype" w:hAnsi="Palatino Linotype"/>
                    <w:b/>
                    <w:bCs/>
                    <w:sz w:val="20"/>
                    <w:szCs w:val="20"/>
                  </w:rPr>
                  <w:t>Name</w:t>
                </w:r>
              </w:p>
            </w:tc>
            <w:tc>
              <w:tcPr>
                <w:tcW w:w="1944" w:type="dxa"/>
                <w:vMerge w:val="restart"/>
                <w:shd w:val="clear" w:color="auto" w:fill="B4C6E7" w:themeFill="accent1" w:themeFillTint="66"/>
                <w:vAlign w:val="center"/>
              </w:tcPr>
              <w:p w14:paraId="4F8AFCDB" w14:textId="77777777" w:rsidR="00762690" w:rsidRPr="00156BFB" w:rsidRDefault="00762690" w:rsidP="00F91BB0">
                <w:pPr>
                  <w:pStyle w:val="BodyText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56BFB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Date:</w:t>
                </w: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14/11/2024</w:t>
                </w:r>
              </w:p>
            </w:tc>
          </w:tr>
          <w:tr w:rsidR="00762690" w:rsidRPr="00156BFB" w14:paraId="2CB9E073" w14:textId="77777777" w:rsidTr="00F91BB0">
            <w:trPr>
              <w:trHeight w:val="1417"/>
            </w:trPr>
            <w:tc>
              <w:tcPr>
                <w:tcW w:w="1664" w:type="dxa"/>
                <w:vMerge/>
                <w:shd w:val="clear" w:color="auto" w:fill="B4C6E7" w:themeFill="accent1" w:themeFillTint="66"/>
                <w:vAlign w:val="center"/>
              </w:tcPr>
              <w:p w14:paraId="56F90D73" w14:textId="77777777" w:rsidR="00762690" w:rsidRPr="00156BFB" w:rsidRDefault="00762690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</w:p>
            </w:tc>
            <w:tc>
              <w:tcPr>
                <w:tcW w:w="2161" w:type="dxa"/>
                <w:vMerge/>
                <w:shd w:val="clear" w:color="auto" w:fill="B4C6E7" w:themeFill="accent1" w:themeFillTint="66"/>
                <w:vAlign w:val="center"/>
              </w:tcPr>
              <w:p w14:paraId="2B85D2F7" w14:textId="77777777" w:rsidR="00762690" w:rsidRPr="00156BFB" w:rsidRDefault="00762690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  <w:highlight w:val="yellow"/>
                  </w:rPr>
                </w:pPr>
              </w:p>
            </w:tc>
            <w:tc>
              <w:tcPr>
                <w:tcW w:w="2979" w:type="dxa"/>
                <w:shd w:val="clear" w:color="auto" w:fill="B4C6E7" w:themeFill="accent1" w:themeFillTint="66"/>
                <w:vAlign w:val="bottom"/>
              </w:tcPr>
              <w:p w14:paraId="47FB0D92" w14:textId="77777777" w:rsidR="00762690" w:rsidRPr="00156BFB" w:rsidRDefault="00762690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  <w:highlight w:val="yellow"/>
                  </w:rPr>
                </w:pPr>
                <w:r>
                  <w:rPr>
                    <w:rFonts w:ascii="Palatino Linotype" w:hAnsi="Palatino Linotype"/>
                    <w:b/>
                    <w:bCs/>
                    <w:noProof/>
                    <w:sz w:val="20"/>
                    <w:szCs w:val="20"/>
                    <w14:ligatures w14:val="standardContextual"/>
                  </w:rPr>
                  <w:drawing>
                    <wp:anchor distT="0" distB="0" distL="114300" distR="114300" simplePos="0" relativeHeight="251705344" behindDoc="0" locked="0" layoutInCell="1" allowOverlap="1" wp14:anchorId="2F811611" wp14:editId="06385B67">
                      <wp:simplePos x="0" y="0"/>
                      <wp:positionH relativeFrom="column">
                        <wp:posOffset>469265</wp:posOffset>
                      </wp:positionH>
                      <wp:positionV relativeFrom="paragraph">
                        <wp:posOffset>-573405</wp:posOffset>
                      </wp:positionV>
                      <wp:extent cx="909955" cy="486410"/>
                      <wp:effectExtent l="0" t="0" r="4445" b="8890"/>
                      <wp:wrapTopAndBottom/>
                      <wp:docPr id="611971582" name="Picture 12" descr="A black background with white spots&#10;&#10;AI-generated content may be incorrect.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611971582" name="Picture 12" descr="A black background with white spots&#10;&#10;AI-generated content may be incorrect."/>
                              <pic:cNvPicPr/>
                            </pic:nvPicPr>
                            <pic:blipFill>
                              <a:blip r:embed="rId18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909955" cy="48641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w:r>
                <w:r w:rsidRPr="00241DF7">
                  <w:rPr>
                    <w:rFonts w:ascii="Palatino Linotype" w:hAnsi="Palatino Linotype"/>
                    <w:b/>
                    <w:bCs/>
                    <w:sz w:val="20"/>
                    <w:szCs w:val="20"/>
                  </w:rPr>
                  <w:t>Signature</w:t>
                </w:r>
              </w:p>
            </w:tc>
            <w:tc>
              <w:tcPr>
                <w:tcW w:w="1944" w:type="dxa"/>
                <w:vMerge/>
                <w:shd w:val="clear" w:color="auto" w:fill="B4C6E7" w:themeFill="accent1" w:themeFillTint="66"/>
                <w:vAlign w:val="center"/>
              </w:tcPr>
              <w:p w14:paraId="05446A97" w14:textId="77777777" w:rsidR="00762690" w:rsidRPr="00156BFB" w:rsidRDefault="00762690" w:rsidP="00F91BB0">
                <w:pPr>
                  <w:pStyle w:val="BodyText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</w:p>
            </w:tc>
          </w:tr>
        </w:tbl>
        <w:p w14:paraId="219B78C6" w14:textId="77777777" w:rsidR="00762690" w:rsidRPr="00B70912" w:rsidRDefault="00762690" w:rsidP="00762690">
          <w:pPr>
            <w:pStyle w:val="TDPL-BodyTxt"/>
            <w:sectPr w:rsidR="00762690" w:rsidRPr="00B70912" w:rsidSect="00B70912">
              <w:headerReference w:type="default" r:id="rId19"/>
              <w:pgSz w:w="11906" w:h="16838"/>
              <w:pgMar w:top="1440" w:right="1274" w:bottom="1440" w:left="1440" w:header="708" w:footer="567" w:gutter="0"/>
              <w:cols w:space="708"/>
              <w:docGrid w:linePitch="360"/>
            </w:sectPr>
          </w:pPr>
        </w:p>
        <w:p w14:paraId="64750E68" w14:textId="77777777" w:rsidR="00B70912" w:rsidRPr="00EE1193" w:rsidRDefault="00B70912" w:rsidP="006916C1">
          <w:pPr>
            <w:pStyle w:val="TDPL-H1"/>
            <w:numPr>
              <w:ilvl w:val="0"/>
              <w:numId w:val="0"/>
            </w:numPr>
            <w:tabs>
              <w:tab w:val="clear" w:pos="1440"/>
              <w:tab w:val="left" w:pos="0"/>
            </w:tabs>
            <w:ind w:right="120"/>
            <w:jc w:val="center"/>
          </w:pPr>
          <w:bookmarkStart w:id="7" w:name="_Record_of_Amendments"/>
          <w:bookmarkStart w:id="8" w:name="_Toc195872774"/>
          <w:bookmarkEnd w:id="7"/>
          <w:r w:rsidRPr="00EE1193">
            <w:lastRenderedPageBreak/>
            <w:t xml:space="preserve">RECORD OF </w:t>
          </w:r>
          <w:r w:rsidRPr="006916C1">
            <w:rPr>
              <w:szCs w:val="28"/>
            </w:rPr>
            <w:t>AMENDMENTS</w:t>
          </w:r>
          <w:bookmarkEnd w:id="8"/>
        </w:p>
        <w:p w14:paraId="79B69ABF" w14:textId="77777777" w:rsidR="00285B95" w:rsidRPr="006B0202" w:rsidRDefault="00285B95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Arial" w:hAnsi="Arial" w:cs="Arial"/>
              <w:b/>
              <w:bCs/>
              <w:sz w:val="24"/>
              <w:szCs w:val="24"/>
            </w:rPr>
          </w:pPr>
        </w:p>
        <w:tbl>
          <w:tblPr>
            <w:tblpPr w:leftFromText="180" w:rightFromText="180" w:vertAnchor="page" w:horzAnchor="margin" w:tblpXSpec="center" w:tblpY="4489"/>
            <w:tblW w:w="9066" w:type="dxa"/>
            <w:jc w:val="center"/>
            <w:tblLayout w:type="fixed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703"/>
            <w:gridCol w:w="1134"/>
            <w:gridCol w:w="1418"/>
            <w:gridCol w:w="1134"/>
            <w:gridCol w:w="1275"/>
            <w:gridCol w:w="3402"/>
          </w:tblGrid>
          <w:tr w:rsidR="001064D5" w:rsidRPr="001064D5" w14:paraId="28D6D86A" w14:textId="77777777" w:rsidTr="001064D5">
            <w:trPr>
              <w:trHeight w:hRule="exact" w:val="808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shd w:val="clear" w:color="auto" w:fill="auto"/>
                <w:vAlign w:val="center"/>
              </w:tcPr>
              <w:p w14:paraId="6D5B91F6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S. No.</w:t>
                </w: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shd w:val="clear" w:color="auto" w:fill="auto"/>
                <w:vAlign w:val="center"/>
              </w:tcPr>
              <w:p w14:paraId="6CFB7EE1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Ver</w:t>
                </w:r>
                <w:r w:rsidR="00241C6A"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.</w:t>
                </w: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No.</w:t>
                </w: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73F68F7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Ver</w:t>
                </w:r>
                <w:r w:rsidR="00241C6A"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.</w:t>
                </w: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Date</w:t>
                </w: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6AA7C83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Rev. No.</w:t>
                </w: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75776A94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Rev. Date</w:t>
                </w: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140AA6D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Description of Changes</w:t>
                </w:r>
              </w:p>
            </w:tc>
          </w:tr>
          <w:tr w:rsidR="001064D5" w:rsidRPr="001064D5" w14:paraId="31B3F166" w14:textId="77777777" w:rsidTr="001064D5">
            <w:trPr>
              <w:trHeight w:hRule="exact" w:val="705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539128E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Times New Roman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989B1D6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Times New Roman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2780B41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Times New Roman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2546C0B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Times New Roman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BC1BB04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Times New Roman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2304AD7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Times New Roman"/>
                    <w:color w:val="000000"/>
                  </w:rPr>
                </w:pPr>
              </w:p>
            </w:tc>
          </w:tr>
          <w:tr w:rsidR="001064D5" w:rsidRPr="001064D5" w14:paraId="38E5E6DF" w14:textId="77777777" w:rsidTr="001064D5">
            <w:trPr>
              <w:trHeight w:hRule="exact" w:val="72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F40A0FB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D6CAF99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D99686E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1483AB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B01A13A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7892F5A0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05CECFC0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6D6DAA4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B8EB96A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D6C10AC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5C83EF3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E23A70C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8CC6F1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31B7206C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A04BF0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3217E4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6F66AF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76728BA0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36369AB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37D9985E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599E5A64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96393A5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C23F48F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A6A070F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09DC6FC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3FE760AD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A74B05B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5C7F8789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AFE852C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147B07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3649AA03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30BF455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3CA92B82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0F6F0C5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63866C36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37F8809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E927F02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51F635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032E4F0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B8586FB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C982313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789DC673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36F24B6E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8447F73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6DA1301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3717D7FE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8C601D1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F4080E6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715650CE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7D3343E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C882223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D927CF7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7D11149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1A90D33F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104D46E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68AF4543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1766EEAB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2DEC519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173C4C04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7F3CF98F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13EE76C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540F97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3D22A7E9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700FEEC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C406691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7DABC9C6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268AFEF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532392B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32C7FC31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</w:tbl>
        <w:p w14:paraId="759073C0" w14:textId="77777777" w:rsidR="00285B95" w:rsidRDefault="00285B95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Arial" w:hAnsi="Arial" w:cs="Arial"/>
              <w:b/>
              <w:bCs/>
              <w:color w:val="FF0000"/>
              <w:sz w:val="24"/>
              <w:szCs w:val="24"/>
            </w:rPr>
          </w:pPr>
        </w:p>
        <w:p w14:paraId="41B59259" w14:textId="77777777" w:rsidR="00852F1F" w:rsidRDefault="00852F1F" w:rsidP="00B70912">
          <w:pPr>
            <w:pStyle w:val="TableParagraph"/>
            <w:tabs>
              <w:tab w:val="left" w:pos="0"/>
            </w:tabs>
            <w:spacing w:before="92"/>
            <w:ind w:right="120"/>
            <w:jc w:val="center"/>
            <w:rPr>
              <w:rFonts w:ascii="Palatino Linotype" w:hAnsi="Palatino Linotype"/>
              <w:bCs/>
              <w:color w:val="FFFFFF" w:themeColor="background1"/>
              <w:sz w:val="24"/>
              <w:szCs w:val="24"/>
            </w:rPr>
            <w:sectPr w:rsidR="00852F1F" w:rsidSect="00B70912">
              <w:headerReference w:type="default" r:id="rId20"/>
              <w:pgSz w:w="11906" w:h="16838"/>
              <w:pgMar w:top="1440" w:right="1274" w:bottom="1440" w:left="1440" w:header="708" w:footer="708" w:gutter="0"/>
              <w:cols w:space="708"/>
              <w:docGrid w:linePitch="360"/>
            </w:sectPr>
          </w:pPr>
        </w:p>
        <w:tbl>
          <w:tblPr>
            <w:tblpPr w:leftFromText="180" w:rightFromText="180" w:vertAnchor="page" w:horzAnchor="margin" w:tblpXSpec="center" w:tblpY="4947"/>
            <w:tblW w:w="4997" w:type="pct"/>
            <w:jc w:val="center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CellMar>
              <w:left w:w="0" w:type="dxa"/>
              <w:right w:w="0" w:type="dxa"/>
            </w:tblCellMar>
            <w:tblLook w:val="01E0" w:firstRow="1" w:lastRow="1" w:firstColumn="1" w:lastColumn="1" w:noHBand="0" w:noVBand="0"/>
          </w:tblPr>
          <w:tblGrid>
            <w:gridCol w:w="1490"/>
            <w:gridCol w:w="3609"/>
            <w:gridCol w:w="2077"/>
            <w:gridCol w:w="965"/>
            <w:gridCol w:w="1035"/>
          </w:tblGrid>
          <w:tr w:rsidR="001140C2" w:rsidRPr="001064D5" w14:paraId="30B2BA40" w14:textId="77777777" w:rsidTr="001064D5">
            <w:trPr>
              <w:trHeight w:val="454"/>
              <w:jc w:val="center"/>
            </w:trPr>
            <w:tc>
              <w:tcPr>
                <w:tcW w:w="1463" w:type="dxa"/>
                <w:shd w:val="clear" w:color="auto" w:fill="auto"/>
                <w:vAlign w:val="center"/>
              </w:tcPr>
              <w:p w14:paraId="6DBC3513" w14:textId="77777777" w:rsidR="00F6115D" w:rsidRPr="001064D5" w:rsidRDefault="00425B96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lastRenderedPageBreak/>
                  <w:t>Document</w:t>
                </w:r>
                <w:r w:rsidR="00F6115D"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Copy No.</w:t>
                </w:r>
              </w:p>
            </w:tc>
            <w:tc>
              <w:tcPr>
                <w:tcW w:w="3544" w:type="dxa"/>
                <w:shd w:val="clear" w:color="auto" w:fill="auto"/>
                <w:vAlign w:val="center"/>
              </w:tcPr>
              <w:p w14:paraId="684D0473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Name / Designation of the</w:t>
                </w:r>
                <w:r w:rsidR="00B8058A"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</w:t>
                </w: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holder of the </w:t>
                </w:r>
                <w:r w:rsidR="00425B96"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document</w:t>
                </w: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copy</w:t>
                </w:r>
              </w:p>
            </w:tc>
            <w:tc>
              <w:tcPr>
                <w:tcW w:w="2039" w:type="dxa"/>
                <w:shd w:val="clear" w:color="auto" w:fill="auto"/>
                <w:vAlign w:val="center"/>
              </w:tcPr>
              <w:p w14:paraId="6DB09501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Type of Copy</w:t>
                </w:r>
              </w:p>
            </w:tc>
            <w:tc>
              <w:tcPr>
                <w:tcW w:w="948" w:type="dxa"/>
                <w:shd w:val="clear" w:color="auto" w:fill="auto"/>
                <w:vAlign w:val="center"/>
              </w:tcPr>
              <w:p w14:paraId="2A51306A" w14:textId="77777777" w:rsidR="00F6115D" w:rsidRPr="001064D5" w:rsidRDefault="00811DDB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Version</w:t>
                </w:r>
                <w:r w:rsidR="00F6115D"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No</w:t>
                </w: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.</w:t>
                </w:r>
              </w:p>
            </w:tc>
            <w:tc>
              <w:tcPr>
                <w:tcW w:w="1016" w:type="dxa"/>
                <w:shd w:val="clear" w:color="auto" w:fill="auto"/>
                <w:vAlign w:val="center"/>
              </w:tcPr>
              <w:p w14:paraId="07BB1F77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Revision No</w:t>
                </w:r>
                <w:r w:rsidR="00811DDB"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.</w:t>
                </w:r>
              </w:p>
            </w:tc>
          </w:tr>
          <w:tr w:rsidR="001140C2" w:rsidRPr="001064D5" w14:paraId="3DF218EF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539FEE8F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01/10</w:t>
                </w:r>
              </w:p>
            </w:tc>
            <w:tc>
              <w:tcPr>
                <w:tcW w:w="3544" w:type="dxa"/>
                <w:vAlign w:val="center"/>
              </w:tcPr>
              <w:p w14:paraId="398FBE77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</w:rPr>
                  <w:t>Managing</w:t>
                </w:r>
                <w:r w:rsidRPr="001064D5">
                  <w:rPr>
                    <w:rFonts w:ascii="Palatino Linotype" w:hAnsi="Palatino Linotype"/>
                    <w:spacing w:val="-2"/>
                  </w:rPr>
                  <w:t xml:space="preserve"> Director</w:t>
                </w:r>
              </w:p>
            </w:tc>
            <w:tc>
              <w:tcPr>
                <w:tcW w:w="2039" w:type="dxa"/>
                <w:vAlign w:val="center"/>
              </w:tcPr>
              <w:p w14:paraId="5A8A9EE4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</w:rPr>
                  <w:t xml:space="preserve">Controlled </w:t>
                </w:r>
                <w:r w:rsidRPr="001064D5">
                  <w:rPr>
                    <w:rFonts w:ascii="Palatino Linotype" w:hAnsi="Palatino Linotype"/>
                    <w:spacing w:val="-4"/>
                  </w:rPr>
                  <w:t>Copy</w:t>
                </w:r>
              </w:p>
            </w:tc>
            <w:tc>
              <w:tcPr>
                <w:tcW w:w="948" w:type="dxa"/>
                <w:vAlign w:val="center"/>
              </w:tcPr>
              <w:p w14:paraId="12FE6B7F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</w:rPr>
                  <w:t>0</w:t>
                </w:r>
                <w:r w:rsidR="00B740E0">
                  <w:rPr>
                    <w:rFonts w:ascii="Palatino Linotype" w:hAnsi="Palatino Linotype"/>
                  </w:rPr>
                  <w:t>1</w:t>
                </w:r>
              </w:p>
            </w:tc>
            <w:tc>
              <w:tcPr>
                <w:tcW w:w="1016" w:type="dxa"/>
                <w:vAlign w:val="center"/>
              </w:tcPr>
              <w:p w14:paraId="456E925F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</w:rPr>
                  <w:t>00</w:t>
                </w:r>
              </w:p>
            </w:tc>
          </w:tr>
          <w:tr w:rsidR="001140C2" w:rsidRPr="001064D5" w14:paraId="4EC36BA2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0BB35B2D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02/10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7ABD725C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50D92949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3611A4B8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5DE90075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72943624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3A050B9B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03/10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6E9B0668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4C51C076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7751524B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05CF08E0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714D4B6C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3AEDE8D5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04/10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540A00A1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1EC704BF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540DC836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2FC69BA1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141E2484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3D536991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05/10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4405B8EA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2A93CFA9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03925A65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20A2798F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7AD9E5ED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636B8CF4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06/10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300B64E7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402AB9D9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4228A20F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2BDDE654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36A11CC8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1456A4E5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  <w:spacing w:val="-2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07/10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5B0098F7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40F92947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31B151B3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7A980FBF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0887E0E8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5DD9EB03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08/10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0C19C170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531E9604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576DF75C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30B77172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5B4441F5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5FCBEA7D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09/10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2CEF9ED2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7FAC96DB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1B245515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5BE0D47A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52DB8B8D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64A33496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10/10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64253D80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03B53DA2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5B0A1311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2C8A5B41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</w:tbl>
        <w:p w14:paraId="4B85903D" w14:textId="77777777" w:rsidR="00285B95" w:rsidRDefault="00285B95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Arial" w:hAnsi="Arial" w:cs="Arial"/>
              <w:b/>
              <w:bCs/>
              <w:color w:val="FF0000"/>
              <w:sz w:val="24"/>
              <w:szCs w:val="24"/>
            </w:rPr>
          </w:pPr>
        </w:p>
        <w:p w14:paraId="5DFB6334" w14:textId="77777777" w:rsidR="00F6115D" w:rsidRPr="009B0F39" w:rsidRDefault="00C67260" w:rsidP="006916C1">
          <w:pPr>
            <w:pStyle w:val="TDPL-H1"/>
            <w:numPr>
              <w:ilvl w:val="0"/>
              <w:numId w:val="0"/>
            </w:numPr>
            <w:tabs>
              <w:tab w:val="clear" w:pos="1440"/>
              <w:tab w:val="left" w:pos="0"/>
            </w:tabs>
            <w:ind w:right="120"/>
            <w:jc w:val="center"/>
          </w:pPr>
          <w:bookmarkStart w:id="9" w:name="_Distribution_List"/>
          <w:bookmarkStart w:id="10" w:name="_Toc195872775"/>
          <w:bookmarkEnd w:id="9"/>
          <w:r w:rsidRPr="009B0F39">
            <w:t>DISTRIBUTION LIST</w:t>
          </w:r>
          <w:bookmarkEnd w:id="10"/>
        </w:p>
        <w:p w14:paraId="1019A313" w14:textId="77777777" w:rsidR="00F6115D" w:rsidRDefault="00F6115D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Arial" w:hAnsi="Arial" w:cs="Arial"/>
              <w:b/>
              <w:bCs/>
              <w:color w:val="FF0000"/>
              <w:sz w:val="24"/>
              <w:szCs w:val="24"/>
            </w:rPr>
          </w:pPr>
        </w:p>
        <w:p w14:paraId="4291D9EF" w14:textId="77777777" w:rsidR="002A535F" w:rsidRDefault="002A535F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Arial" w:hAnsi="Arial" w:cs="Arial"/>
              <w:b/>
              <w:bCs/>
              <w:sz w:val="24"/>
              <w:szCs w:val="24"/>
            </w:rPr>
            <w:sectPr w:rsidR="002A535F" w:rsidSect="00B70912">
              <w:headerReference w:type="default" r:id="rId21"/>
              <w:pgSz w:w="11906" w:h="16838"/>
              <w:pgMar w:top="1440" w:right="1274" w:bottom="1440" w:left="1440" w:header="708" w:footer="708" w:gutter="0"/>
              <w:cols w:space="708"/>
              <w:docGrid w:linePitch="360"/>
            </w:sectPr>
          </w:pPr>
        </w:p>
        <w:p w14:paraId="70626AFB" w14:textId="77777777" w:rsidR="002A535F" w:rsidRPr="009B0F39" w:rsidRDefault="002A535F" w:rsidP="006916C1">
          <w:pPr>
            <w:pStyle w:val="TDPL-H1"/>
            <w:numPr>
              <w:ilvl w:val="0"/>
              <w:numId w:val="0"/>
            </w:numPr>
            <w:tabs>
              <w:tab w:val="clear" w:pos="1440"/>
              <w:tab w:val="left" w:pos="0"/>
            </w:tabs>
            <w:ind w:right="120"/>
            <w:jc w:val="center"/>
          </w:pPr>
          <w:bookmarkStart w:id="11" w:name="_List_of_Abbreviations"/>
          <w:bookmarkStart w:id="12" w:name="_Ref189068143"/>
          <w:bookmarkStart w:id="13" w:name="_Toc195872776"/>
          <w:bookmarkEnd w:id="11"/>
          <w:r w:rsidRPr="009B0F39">
            <w:lastRenderedPageBreak/>
            <w:t>L</w:t>
          </w:r>
          <w:bookmarkEnd w:id="12"/>
          <w:r w:rsidR="00C67260" w:rsidRPr="009B0F39">
            <w:t xml:space="preserve">IST OF </w:t>
          </w:r>
          <w:r w:rsidR="00C67260" w:rsidRPr="006916C1">
            <w:rPr>
              <w:szCs w:val="28"/>
            </w:rPr>
            <w:t>ABBREVIATIONS</w:t>
          </w:r>
          <w:bookmarkEnd w:id="13"/>
        </w:p>
        <w:tbl>
          <w:tblPr>
            <w:tblW w:w="9180" w:type="dxa"/>
            <w:jc w:val="center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CellMar>
              <w:left w:w="0" w:type="dxa"/>
              <w:right w:w="0" w:type="dxa"/>
            </w:tblCellMar>
            <w:tblLook w:val="01E0" w:firstRow="1" w:lastRow="1" w:firstColumn="1" w:lastColumn="1" w:noHBand="0" w:noVBand="0"/>
          </w:tblPr>
          <w:tblGrid>
            <w:gridCol w:w="1331"/>
            <w:gridCol w:w="1981"/>
            <w:gridCol w:w="5868"/>
          </w:tblGrid>
          <w:tr w:rsidR="00627A3A" w:rsidRPr="001064D5" w14:paraId="73809093" w14:textId="77777777" w:rsidTr="001064D5">
            <w:trPr>
              <w:trHeight w:val="539"/>
              <w:jc w:val="center"/>
            </w:trPr>
            <w:tc>
              <w:tcPr>
                <w:tcW w:w="1331" w:type="dxa"/>
                <w:shd w:val="clear" w:color="auto" w:fill="auto"/>
                <w:vAlign w:val="center"/>
              </w:tcPr>
              <w:p w14:paraId="0AAF1221" w14:textId="77777777" w:rsidR="00627A3A" w:rsidRPr="001064D5" w:rsidRDefault="00627A3A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S. No.</w:t>
                </w:r>
              </w:p>
            </w:tc>
            <w:tc>
              <w:tcPr>
                <w:tcW w:w="1981" w:type="dxa"/>
                <w:shd w:val="clear" w:color="auto" w:fill="auto"/>
                <w:vAlign w:val="center"/>
              </w:tcPr>
              <w:p w14:paraId="795721AD" w14:textId="77777777" w:rsidR="00627A3A" w:rsidRPr="001064D5" w:rsidRDefault="00627A3A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Abbreviations</w:t>
                </w:r>
              </w:p>
            </w:tc>
            <w:tc>
              <w:tcPr>
                <w:tcW w:w="5868" w:type="dxa"/>
                <w:shd w:val="clear" w:color="auto" w:fill="auto"/>
                <w:vAlign w:val="center"/>
              </w:tcPr>
              <w:p w14:paraId="1EB3D1B3" w14:textId="77777777" w:rsidR="00627A3A" w:rsidRPr="001064D5" w:rsidRDefault="00627A3A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Expansion</w:t>
                </w:r>
              </w:p>
            </w:tc>
          </w:tr>
          <w:tr w:rsidR="006916C1" w:rsidRPr="001064D5" w14:paraId="4B9EC0F7" w14:textId="77777777" w:rsidTr="0075238A">
            <w:trPr>
              <w:trHeight w:val="373"/>
              <w:jc w:val="center"/>
            </w:trPr>
            <w:tc>
              <w:tcPr>
                <w:tcW w:w="1331" w:type="dxa"/>
              </w:tcPr>
              <w:p w14:paraId="26373B5C" w14:textId="5F906EB0" w:rsidR="006916C1" w:rsidRPr="006916C1" w:rsidRDefault="006916C1" w:rsidP="006916C1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1</w:t>
                </w:r>
              </w:p>
            </w:tc>
            <w:tc>
              <w:tcPr>
                <w:tcW w:w="1981" w:type="dxa"/>
              </w:tcPr>
              <w:p w14:paraId="2FECF7E3" w14:textId="47A8D95C" w:rsidR="006916C1" w:rsidRPr="006916C1" w:rsidRDefault="00E67FE7" w:rsidP="006916C1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BC</w:t>
                </w:r>
              </w:p>
            </w:tc>
            <w:tc>
              <w:tcPr>
                <w:tcW w:w="5868" w:type="dxa"/>
              </w:tcPr>
              <w:p w14:paraId="30EE9389" w14:textId="17353328" w:rsidR="006916C1" w:rsidRPr="006916C1" w:rsidRDefault="00E67FE7" w:rsidP="006916C1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Biochemistry</w:t>
                </w:r>
              </w:p>
            </w:tc>
          </w:tr>
          <w:tr w:rsidR="0062183F" w:rsidRPr="001064D5" w14:paraId="3E1B1A0E" w14:textId="77777777" w:rsidTr="0075238A">
            <w:trPr>
              <w:trHeight w:val="373"/>
              <w:jc w:val="center"/>
            </w:trPr>
            <w:tc>
              <w:tcPr>
                <w:tcW w:w="1331" w:type="dxa"/>
              </w:tcPr>
              <w:p w14:paraId="60B83443" w14:textId="13C18763" w:rsidR="0062183F" w:rsidRPr="006916C1" w:rsidRDefault="0062183F" w:rsidP="0062183F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2</w:t>
                </w:r>
              </w:p>
            </w:tc>
            <w:tc>
              <w:tcPr>
                <w:tcW w:w="1981" w:type="dxa"/>
              </w:tcPr>
              <w:p w14:paraId="15B9C615" w14:textId="13A6DB12" w:rsidR="0062183F" w:rsidRDefault="00007164" w:rsidP="0062183F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CSF</w:t>
                </w:r>
              </w:p>
            </w:tc>
            <w:tc>
              <w:tcPr>
                <w:tcW w:w="5868" w:type="dxa"/>
              </w:tcPr>
              <w:p w14:paraId="12F0E202" w14:textId="24733F88" w:rsidR="0062183F" w:rsidRDefault="00007164" w:rsidP="0062183F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Cerebral Spinal Fluid</w:t>
                </w:r>
              </w:p>
            </w:tc>
          </w:tr>
          <w:tr w:rsidR="0062183F" w:rsidRPr="001064D5" w14:paraId="597EE4C3" w14:textId="77777777" w:rsidTr="0075238A">
            <w:trPr>
              <w:trHeight w:val="374"/>
              <w:jc w:val="center"/>
            </w:trPr>
            <w:tc>
              <w:tcPr>
                <w:tcW w:w="1331" w:type="dxa"/>
              </w:tcPr>
              <w:p w14:paraId="343F74B0" w14:textId="0273969E" w:rsidR="0062183F" w:rsidRPr="006916C1" w:rsidRDefault="0062183F" w:rsidP="0062183F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3</w:t>
                </w:r>
              </w:p>
            </w:tc>
            <w:tc>
              <w:tcPr>
                <w:tcW w:w="1981" w:type="dxa"/>
              </w:tcPr>
              <w:p w14:paraId="016C5CA8" w14:textId="304BBC33" w:rsidR="0062183F" w:rsidRPr="006916C1" w:rsidRDefault="0062183F" w:rsidP="0062183F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EDTA</w:t>
                </w:r>
              </w:p>
            </w:tc>
            <w:tc>
              <w:tcPr>
                <w:tcW w:w="5868" w:type="dxa"/>
              </w:tcPr>
              <w:p w14:paraId="352B4EE8" w14:textId="12A08B0F" w:rsidR="0062183F" w:rsidRPr="006916C1" w:rsidRDefault="0062183F" w:rsidP="0062183F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Ethylenediaminetetraacetic Acid</w:t>
                </w:r>
              </w:p>
            </w:tc>
          </w:tr>
          <w:tr w:rsidR="0062183F" w:rsidRPr="001064D5" w14:paraId="1E204695" w14:textId="77777777" w:rsidTr="0075238A">
            <w:trPr>
              <w:trHeight w:val="373"/>
              <w:jc w:val="center"/>
            </w:trPr>
            <w:tc>
              <w:tcPr>
                <w:tcW w:w="1331" w:type="dxa"/>
              </w:tcPr>
              <w:p w14:paraId="0C2574C3" w14:textId="2765E0F9" w:rsidR="0062183F" w:rsidRPr="006916C1" w:rsidRDefault="0062183F" w:rsidP="0062183F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4</w:t>
                </w:r>
              </w:p>
            </w:tc>
            <w:tc>
              <w:tcPr>
                <w:tcW w:w="1981" w:type="dxa"/>
              </w:tcPr>
              <w:p w14:paraId="13FD0B73" w14:textId="3A5C219C" w:rsidR="0062183F" w:rsidRPr="006916C1" w:rsidRDefault="0062183F" w:rsidP="0062183F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EQAS</w:t>
                </w:r>
              </w:p>
            </w:tc>
            <w:tc>
              <w:tcPr>
                <w:tcW w:w="5868" w:type="dxa"/>
              </w:tcPr>
              <w:p w14:paraId="6DACED80" w14:textId="4BBB43BB" w:rsidR="0062183F" w:rsidRPr="006916C1" w:rsidRDefault="0062183F" w:rsidP="0062183F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External Quality Assurance Scheme</w:t>
                </w:r>
              </w:p>
            </w:tc>
          </w:tr>
          <w:tr w:rsidR="00007164" w:rsidRPr="001064D5" w14:paraId="435286F9" w14:textId="77777777" w:rsidTr="0075238A">
            <w:trPr>
              <w:trHeight w:val="373"/>
              <w:jc w:val="center"/>
            </w:trPr>
            <w:tc>
              <w:tcPr>
                <w:tcW w:w="1331" w:type="dxa"/>
              </w:tcPr>
              <w:p w14:paraId="10CB9055" w14:textId="0A74856F" w:rsidR="00007164" w:rsidRPr="006916C1" w:rsidRDefault="00007164" w:rsidP="00007164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5</w:t>
                </w:r>
              </w:p>
            </w:tc>
            <w:tc>
              <w:tcPr>
                <w:tcW w:w="1981" w:type="dxa"/>
              </w:tcPr>
              <w:p w14:paraId="6C6CBDF4" w14:textId="6B8F70A9" w:rsidR="00007164" w:rsidRPr="006916C1" w:rsidRDefault="00007164" w:rsidP="00007164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QC</w:t>
                </w:r>
              </w:p>
            </w:tc>
            <w:tc>
              <w:tcPr>
                <w:tcW w:w="5868" w:type="dxa"/>
              </w:tcPr>
              <w:p w14:paraId="22C038DF" w14:textId="78E1E7B8" w:rsidR="00007164" w:rsidRPr="006916C1" w:rsidRDefault="00007164" w:rsidP="00007164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Quality Control</w:t>
                </w:r>
              </w:p>
            </w:tc>
          </w:tr>
          <w:tr w:rsidR="00007164" w:rsidRPr="001064D5" w14:paraId="2C310C5F" w14:textId="77777777" w:rsidTr="0075238A">
            <w:trPr>
              <w:trHeight w:val="373"/>
              <w:jc w:val="center"/>
            </w:trPr>
            <w:tc>
              <w:tcPr>
                <w:tcW w:w="1331" w:type="dxa"/>
              </w:tcPr>
              <w:p w14:paraId="20778CC4" w14:textId="0B33EE58" w:rsidR="00007164" w:rsidRPr="006916C1" w:rsidRDefault="00007164" w:rsidP="00007164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6</w:t>
                </w:r>
              </w:p>
            </w:tc>
            <w:tc>
              <w:tcPr>
                <w:tcW w:w="1981" w:type="dxa"/>
              </w:tcPr>
              <w:p w14:paraId="255FF7AC" w14:textId="0D838671" w:rsidR="00007164" w:rsidRPr="006916C1" w:rsidRDefault="00007164" w:rsidP="00007164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QM</w:t>
                </w:r>
              </w:p>
            </w:tc>
            <w:tc>
              <w:tcPr>
                <w:tcW w:w="5868" w:type="dxa"/>
              </w:tcPr>
              <w:p w14:paraId="6DAD4B5C" w14:textId="09C955A0" w:rsidR="00007164" w:rsidRPr="006916C1" w:rsidRDefault="00007164" w:rsidP="00007164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Quality Manager</w:t>
                </w:r>
              </w:p>
            </w:tc>
          </w:tr>
          <w:tr w:rsidR="00007164" w:rsidRPr="001064D5" w14:paraId="19A7C580" w14:textId="77777777" w:rsidTr="0075238A">
            <w:trPr>
              <w:trHeight w:val="373"/>
              <w:jc w:val="center"/>
            </w:trPr>
            <w:tc>
              <w:tcPr>
                <w:tcW w:w="1331" w:type="dxa"/>
              </w:tcPr>
              <w:p w14:paraId="00FE6B39" w14:textId="148AA8DE" w:rsidR="00007164" w:rsidRPr="006916C1" w:rsidRDefault="00007164" w:rsidP="00007164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7</w:t>
                </w:r>
              </w:p>
            </w:tc>
            <w:tc>
              <w:tcPr>
                <w:tcW w:w="1981" w:type="dxa"/>
              </w:tcPr>
              <w:p w14:paraId="3B6427F9" w14:textId="0BE693ED" w:rsidR="00007164" w:rsidRDefault="00007164" w:rsidP="00007164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TDPL</w:t>
                </w:r>
              </w:p>
            </w:tc>
            <w:tc>
              <w:tcPr>
                <w:tcW w:w="5868" w:type="dxa"/>
              </w:tcPr>
              <w:p w14:paraId="0C5E5321" w14:textId="27C59270" w:rsidR="00007164" w:rsidRPr="00E67FE7" w:rsidRDefault="00007164" w:rsidP="00007164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TRUSTlab Diagnostics Private Limited</w:t>
                </w:r>
              </w:p>
            </w:tc>
          </w:tr>
        </w:tbl>
        <w:p w14:paraId="47E0C28B" w14:textId="77777777" w:rsidR="009F78A1" w:rsidRDefault="00000000" w:rsidP="00E53550">
          <w:pPr>
            <w:pStyle w:val="Heading3"/>
            <w:numPr>
              <w:ilvl w:val="0"/>
              <w:numId w:val="0"/>
            </w:numPr>
            <w:tabs>
              <w:tab w:val="left" w:pos="0"/>
              <w:tab w:val="left" w:pos="1440"/>
            </w:tabs>
            <w:spacing w:after="240"/>
            <w:ind w:right="120"/>
            <w:rPr>
              <w:rFonts w:ascii="Palatino Linotype" w:hAnsi="Palatino Linotype" w:cs="Quire Sans"/>
              <w:color w:val="231F20"/>
              <w:spacing w:val="-1"/>
              <w:sz w:val="32"/>
              <w:szCs w:val="32"/>
            </w:rPr>
          </w:pPr>
        </w:p>
      </w:sdtContent>
    </w:sdt>
    <w:p w14:paraId="14943CDE" w14:textId="77777777" w:rsidR="006B48BF" w:rsidRDefault="006B48BF" w:rsidP="006B48BF">
      <w:pPr>
        <w:pStyle w:val="TDPL-H1"/>
        <w:numPr>
          <w:ilvl w:val="0"/>
          <w:numId w:val="88"/>
        </w:numPr>
        <w:tabs>
          <w:tab w:val="clear" w:pos="1440"/>
        </w:tabs>
        <w:spacing w:before="100" w:beforeAutospacing="1" w:afterLines="80" w:after="192"/>
        <w:jc w:val="both"/>
        <w:rPr>
          <w:szCs w:val="28"/>
        </w:rPr>
        <w:sectPr w:rsidR="006B48BF" w:rsidSect="00B70912">
          <w:headerReference w:type="default" r:id="rId22"/>
          <w:pgSz w:w="11906" w:h="16838"/>
          <w:pgMar w:top="1440" w:right="1274" w:bottom="1440" w:left="1440" w:header="708" w:footer="708" w:gutter="0"/>
          <w:cols w:space="708"/>
          <w:docGrid w:linePitch="360"/>
        </w:sectPr>
      </w:pPr>
    </w:p>
    <w:p w14:paraId="15EFD97B" w14:textId="77777777" w:rsidR="009F5184" w:rsidRPr="00CE17EC" w:rsidRDefault="00C00762">
      <w:pPr>
        <w:pStyle w:val="TDPL-H1"/>
        <w:numPr>
          <w:ilvl w:val="0"/>
          <w:numId w:val="181"/>
        </w:numPr>
        <w:tabs>
          <w:tab w:val="clear" w:pos="1440"/>
        </w:tabs>
        <w:spacing w:before="200" w:after="80"/>
        <w:ind w:right="-692"/>
        <w:jc w:val="both"/>
        <w:pPrChange w:id="14" w:author="Dr. Vinitha Purushothaman" w:date="2025-04-05T17:58:00Z" w16du:dateUtc="2025-04-05T12:28:00Z">
          <w:pPr>
            <w:pStyle w:val="L2-TDPLSubheading"/>
          </w:pPr>
        </w:pPrChange>
      </w:pPr>
      <w:bookmarkStart w:id="15" w:name="_Toc195872777"/>
      <w:r w:rsidRPr="00B23D57">
        <w:lastRenderedPageBreak/>
        <w:t>Objective</w:t>
      </w:r>
      <w:bookmarkEnd w:id="15"/>
    </w:p>
    <w:p w14:paraId="2D770C71" w14:textId="0394824E" w:rsidR="00592801" w:rsidRPr="009F5184" w:rsidRDefault="001A25CB" w:rsidP="006916C1">
      <w:pPr>
        <w:pStyle w:val="TDPL-BodyTxt"/>
        <w:numPr>
          <w:ilvl w:val="1"/>
          <w:numId w:val="178"/>
        </w:numPr>
        <w:spacing w:before="200"/>
        <w:ind w:right="-22"/>
        <w:jc w:val="both"/>
        <w:rPr>
          <w:rFonts w:eastAsiaTheme="majorEastAsia" w:cs="Quire Sans"/>
          <w:b/>
          <w:color w:val="231F20"/>
          <w:spacing w:val="-1"/>
          <w:sz w:val="28"/>
          <w:szCs w:val="28"/>
        </w:rPr>
      </w:pPr>
      <w:r w:rsidRPr="001A25CB">
        <w:rPr>
          <w:rFonts w:cs="Times New Roman"/>
          <w:color w:val="000000"/>
        </w:rPr>
        <w:t xml:space="preserve">This document describes the procedure for use, calibration and maintenance of </w:t>
      </w:r>
      <w:r>
        <w:rPr>
          <w:rFonts w:cs="Times New Roman"/>
          <w:color w:val="000000"/>
        </w:rPr>
        <w:t xml:space="preserve">the </w:t>
      </w:r>
      <w:r w:rsidRPr="001A25CB">
        <w:rPr>
          <w:rFonts w:cs="Times New Roman"/>
          <w:color w:val="000000"/>
        </w:rPr>
        <w:t>SENSACORE ST-200 a</w:t>
      </w:r>
      <w:r>
        <w:rPr>
          <w:rFonts w:cs="Times New Roman"/>
          <w:color w:val="000000"/>
        </w:rPr>
        <w:t>Q</w:t>
      </w:r>
      <w:r w:rsidRPr="001A25CB">
        <w:rPr>
          <w:rFonts w:cs="Times New Roman"/>
          <w:color w:val="000000"/>
        </w:rPr>
        <w:t xml:space="preserve">ua </w:t>
      </w:r>
      <w:r w:rsidRPr="001A25CB">
        <w:t>Electrolyte Analyzer</w:t>
      </w:r>
      <w:r w:rsidRPr="001A25CB">
        <w:rPr>
          <w:rFonts w:cs="Times New Roman"/>
          <w:color w:val="000000"/>
        </w:rPr>
        <w:t xml:space="preserve"> used</w:t>
      </w:r>
      <w:r>
        <w:rPr>
          <w:rFonts w:cs="Times New Roman"/>
          <w:color w:val="000000"/>
        </w:rPr>
        <w:t xml:space="preserve"> at</w:t>
      </w:r>
      <w:r w:rsidRPr="001A25CB">
        <w:rPr>
          <w:rFonts w:cs="Times New Roman"/>
          <w:color w:val="000000"/>
        </w:rPr>
        <w:t xml:space="preserve"> T</w:t>
      </w:r>
      <w:r>
        <w:rPr>
          <w:rFonts w:cs="Times New Roman"/>
          <w:color w:val="000000"/>
        </w:rPr>
        <w:t>RUSTl</w:t>
      </w:r>
      <w:r w:rsidRPr="001A25CB">
        <w:rPr>
          <w:rFonts w:cs="Times New Roman"/>
          <w:color w:val="000000"/>
        </w:rPr>
        <w:t>ab Diagnostics</w:t>
      </w:r>
      <w:r w:rsidR="00AB7730" w:rsidRPr="009F5184">
        <w:rPr>
          <w:rFonts w:cs="Times New Roman"/>
          <w:color w:val="000000"/>
        </w:rPr>
        <w:t>.</w:t>
      </w:r>
    </w:p>
    <w:p w14:paraId="4B250CD6" w14:textId="77777777" w:rsidR="009F5184" w:rsidRDefault="00C00762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  <w:rPr>
          <w:szCs w:val="28"/>
        </w:rPr>
      </w:pPr>
      <w:bookmarkStart w:id="16" w:name="_Toc195872778"/>
      <w:r w:rsidRPr="00D06879">
        <w:rPr>
          <w:szCs w:val="28"/>
        </w:rPr>
        <w:t>Scope</w:t>
      </w:r>
      <w:bookmarkEnd w:id="16"/>
    </w:p>
    <w:p w14:paraId="676A5A03" w14:textId="4467C8EF" w:rsidR="00FC0EF4" w:rsidRPr="009F5184" w:rsidRDefault="00CE17EC" w:rsidP="006916C1">
      <w:pPr>
        <w:pStyle w:val="TDPL-BodyTxt"/>
        <w:jc w:val="both"/>
        <w:rPr>
          <w:sz w:val="28"/>
          <w:szCs w:val="28"/>
        </w:rPr>
      </w:pPr>
      <w:r w:rsidRPr="00CE17EC">
        <w:t xml:space="preserve">This procedure applies to all staff of the </w:t>
      </w:r>
      <w:r w:rsidR="00084D05">
        <w:t>Biochemistry</w:t>
      </w:r>
      <w:r w:rsidRPr="00CE17EC">
        <w:t xml:space="preserve"> Department tasked with the duty of performing tests</w:t>
      </w:r>
      <w:r w:rsidR="001A25CB">
        <w:t xml:space="preserve"> on this instrument</w:t>
      </w:r>
      <w:r w:rsidR="00AB7730" w:rsidRPr="009F5184">
        <w:t>.</w:t>
      </w:r>
    </w:p>
    <w:p w14:paraId="760C10FC" w14:textId="77777777" w:rsidR="009F5184" w:rsidRDefault="002E57B3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  <w:rPr>
          <w:szCs w:val="28"/>
        </w:rPr>
      </w:pPr>
      <w:bookmarkStart w:id="17" w:name="_Toc195872779"/>
      <w:r>
        <w:rPr>
          <w:szCs w:val="28"/>
        </w:rPr>
        <w:t>Responsibilitie</w:t>
      </w:r>
      <w:r w:rsidR="00FC0EF4" w:rsidRPr="00FC0EF4">
        <w:rPr>
          <w:szCs w:val="28"/>
        </w:rPr>
        <w:t>s</w:t>
      </w:r>
      <w:bookmarkEnd w:id="17"/>
    </w:p>
    <w:p w14:paraId="7512636D" w14:textId="00AD6480" w:rsidR="001A25CB" w:rsidRPr="001A25CB" w:rsidRDefault="001A25CB" w:rsidP="006916C1">
      <w:pPr>
        <w:pStyle w:val="TDPL-BodyTxt"/>
        <w:jc w:val="both"/>
        <w:rPr>
          <w:sz w:val="28"/>
          <w:szCs w:val="28"/>
        </w:rPr>
      </w:pPr>
      <w:r w:rsidRPr="001A25CB">
        <w:t xml:space="preserve">The concerned technicians are responsible for the </w:t>
      </w:r>
      <w:r>
        <w:t>o</w:t>
      </w:r>
      <w:r w:rsidRPr="001A25CB">
        <w:t xml:space="preserve">peration, </w:t>
      </w:r>
      <w:r>
        <w:t>c</w:t>
      </w:r>
      <w:r w:rsidRPr="001A25CB">
        <w:t xml:space="preserve">alibration and </w:t>
      </w:r>
      <w:r>
        <w:t>m</w:t>
      </w:r>
      <w:r w:rsidRPr="001A25CB">
        <w:t>aintenance of</w:t>
      </w:r>
      <w:r>
        <w:t xml:space="preserve"> the</w:t>
      </w:r>
      <w:r w:rsidRPr="001A25CB">
        <w:t xml:space="preserve"> SENSACORE ST-200 a</w:t>
      </w:r>
      <w:r>
        <w:t>Q</w:t>
      </w:r>
      <w:r w:rsidRPr="001A25CB">
        <w:t>ua</w:t>
      </w:r>
      <w:r>
        <w:t xml:space="preserve"> </w:t>
      </w:r>
      <w:r w:rsidRPr="001A25CB">
        <w:t>Electrolyte Analyzer.</w:t>
      </w:r>
    </w:p>
    <w:p w14:paraId="3B099F23" w14:textId="77777777" w:rsidR="001A25CB" w:rsidRPr="001A25CB" w:rsidRDefault="001A25CB" w:rsidP="006916C1">
      <w:pPr>
        <w:pStyle w:val="TDPL-BodyTxt"/>
        <w:jc w:val="both"/>
        <w:rPr>
          <w:sz w:val="28"/>
          <w:szCs w:val="28"/>
        </w:rPr>
      </w:pPr>
      <w:r>
        <w:t xml:space="preserve">The </w:t>
      </w:r>
      <w:r w:rsidRPr="001A25CB">
        <w:t xml:space="preserve">Head </w:t>
      </w:r>
      <w:r>
        <w:t xml:space="preserve">of Department </w:t>
      </w:r>
      <w:r w:rsidRPr="001A25CB">
        <w:t>shall ensure proper implementation of this SOP.</w:t>
      </w:r>
    </w:p>
    <w:p w14:paraId="0A511B78" w14:textId="2645A1B7" w:rsidR="00BB59CE" w:rsidRPr="009F5184" w:rsidRDefault="001A25CB" w:rsidP="006916C1">
      <w:pPr>
        <w:pStyle w:val="TDPL-BodyTxt"/>
        <w:jc w:val="both"/>
        <w:rPr>
          <w:sz w:val="28"/>
          <w:szCs w:val="28"/>
        </w:rPr>
      </w:pPr>
      <w:r>
        <w:t xml:space="preserve">The </w:t>
      </w:r>
      <w:r w:rsidRPr="001A25CB">
        <w:t>Q</w:t>
      </w:r>
      <w:r>
        <w:t xml:space="preserve">uality </w:t>
      </w:r>
      <w:r w:rsidRPr="001A25CB">
        <w:t>M</w:t>
      </w:r>
      <w:r>
        <w:t>anager</w:t>
      </w:r>
      <w:r w:rsidRPr="001A25CB">
        <w:t xml:space="preserve"> shall monitor for compliance with this SOP</w:t>
      </w:r>
      <w:r w:rsidR="00AB7730">
        <w:t>.</w:t>
      </w:r>
    </w:p>
    <w:p w14:paraId="507C266D" w14:textId="14FF9276" w:rsidR="00CE17EC" w:rsidRDefault="00CE17EC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18" w:name="_Toc195872780"/>
      <w:r>
        <w:t>Type of Sample</w:t>
      </w:r>
      <w:bookmarkEnd w:id="18"/>
    </w:p>
    <w:p w14:paraId="16408DE4" w14:textId="1E5604AB" w:rsidR="00CE17EC" w:rsidRDefault="001A25CB" w:rsidP="006916C1">
      <w:pPr>
        <w:pStyle w:val="TDPL-BodyTxt"/>
        <w:numPr>
          <w:ilvl w:val="0"/>
          <w:numId w:val="0"/>
        </w:numPr>
        <w:ind w:left="1134"/>
        <w:jc w:val="both"/>
      </w:pPr>
      <w:r w:rsidRPr="001A25CB">
        <w:t>Lithium heparin or Sodium heparin whole blood samples from syringes, open tubes, and capillary tubes can be used on the ST-200 aQua Electrolyte Analyzer. The minimum sample size for analysis is 100 μ</w:t>
      </w:r>
      <w:r>
        <w:t>l.</w:t>
      </w:r>
    </w:p>
    <w:p w14:paraId="1BB882A1" w14:textId="1C622BF5" w:rsidR="00CE17EC" w:rsidRDefault="001A25CB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19" w:name="_Toc195872781"/>
      <w:r>
        <w:t>Requirements</w:t>
      </w:r>
      <w:bookmarkEnd w:id="19"/>
    </w:p>
    <w:p w14:paraId="6AF0BE41" w14:textId="75666B43" w:rsidR="008140F7" w:rsidRPr="008140F7" w:rsidRDefault="008140F7" w:rsidP="008140F7">
      <w:pPr>
        <w:pStyle w:val="TDPL-BodyTxt"/>
        <w:rPr>
          <w:b/>
          <w:bCs/>
        </w:rPr>
      </w:pPr>
      <w:r w:rsidRPr="008140F7">
        <w:rPr>
          <w:b/>
          <w:bCs/>
        </w:rPr>
        <w:t>Instrument-related Requirements</w:t>
      </w:r>
    </w:p>
    <w:p w14:paraId="2BCC20C2" w14:textId="77777777" w:rsidR="008140F7" w:rsidRDefault="008140F7" w:rsidP="008140F7">
      <w:pPr>
        <w:pStyle w:val="TDPL-BodyTxt"/>
        <w:numPr>
          <w:ilvl w:val="3"/>
          <w:numId w:val="88"/>
        </w:numPr>
        <w:jc w:val="both"/>
      </w:pPr>
      <w:r>
        <w:t>ANALYZER</w:t>
      </w:r>
    </w:p>
    <w:p w14:paraId="51118845" w14:textId="77777777" w:rsidR="008140F7" w:rsidRDefault="008140F7" w:rsidP="008140F7">
      <w:pPr>
        <w:pStyle w:val="TDPL-BodyTxt"/>
        <w:numPr>
          <w:ilvl w:val="3"/>
          <w:numId w:val="88"/>
        </w:numPr>
        <w:jc w:val="both"/>
      </w:pPr>
      <w:r>
        <w:t>Accessories – Power Adapter, Power cord, Paper rolls</w:t>
      </w:r>
    </w:p>
    <w:p w14:paraId="28A59815" w14:textId="77777777" w:rsidR="008140F7" w:rsidRDefault="008140F7" w:rsidP="008140F7">
      <w:pPr>
        <w:pStyle w:val="TDPL-BodyTxt"/>
        <w:numPr>
          <w:ilvl w:val="3"/>
          <w:numId w:val="88"/>
        </w:numPr>
        <w:jc w:val="both"/>
      </w:pPr>
      <w:r>
        <w:t>Power supply with power cord</w:t>
      </w:r>
    </w:p>
    <w:p w14:paraId="73C82F5F" w14:textId="77777777" w:rsidR="008140F7" w:rsidRDefault="008140F7" w:rsidP="008140F7">
      <w:pPr>
        <w:pStyle w:val="TDPL-BodyTxt"/>
        <w:numPr>
          <w:ilvl w:val="3"/>
          <w:numId w:val="88"/>
        </w:numPr>
        <w:jc w:val="both"/>
      </w:pPr>
      <w:r>
        <w:t>Quality Control material</w:t>
      </w:r>
    </w:p>
    <w:p w14:paraId="61CE563B" w14:textId="77777777" w:rsidR="008140F7" w:rsidRDefault="008140F7" w:rsidP="008140F7">
      <w:pPr>
        <w:pStyle w:val="TDPL-BodyTxt"/>
        <w:numPr>
          <w:ilvl w:val="3"/>
          <w:numId w:val="88"/>
        </w:numPr>
        <w:jc w:val="both"/>
      </w:pPr>
      <w:r>
        <w:t>ST-200 aQua Reagent Pack</w:t>
      </w:r>
    </w:p>
    <w:p w14:paraId="43CF060D" w14:textId="77777777" w:rsidR="008140F7" w:rsidRDefault="008140F7" w:rsidP="008140F7">
      <w:pPr>
        <w:pStyle w:val="TDPL-BodyTxt"/>
        <w:numPr>
          <w:ilvl w:val="3"/>
          <w:numId w:val="88"/>
        </w:numPr>
        <w:jc w:val="both"/>
      </w:pPr>
      <w:r>
        <w:t>Thermal printer paper rolls</w:t>
      </w:r>
    </w:p>
    <w:p w14:paraId="7827FAC9" w14:textId="77777777" w:rsidR="008140F7" w:rsidRDefault="008140F7" w:rsidP="008140F7">
      <w:pPr>
        <w:pStyle w:val="TDPL-BodyTxt"/>
        <w:numPr>
          <w:ilvl w:val="3"/>
          <w:numId w:val="88"/>
        </w:numPr>
        <w:jc w:val="both"/>
      </w:pPr>
      <w:r>
        <w:t>Reference Electrode Kit</w:t>
      </w:r>
    </w:p>
    <w:p w14:paraId="3F354085" w14:textId="3D77D5AF" w:rsidR="00052BBD" w:rsidRDefault="008140F7" w:rsidP="008140F7">
      <w:pPr>
        <w:pStyle w:val="TDPL-BodyTxt"/>
        <w:numPr>
          <w:ilvl w:val="3"/>
          <w:numId w:val="88"/>
        </w:numPr>
        <w:jc w:val="both"/>
      </w:pPr>
      <w:r>
        <w:t>Trouble Shooting Kit</w:t>
      </w:r>
    </w:p>
    <w:p w14:paraId="4D8919FA" w14:textId="131E1686" w:rsidR="008140F7" w:rsidRPr="008140F7" w:rsidRDefault="008140F7" w:rsidP="008140F7">
      <w:pPr>
        <w:pStyle w:val="TDPL-BodyTxt"/>
        <w:numPr>
          <w:ilvl w:val="2"/>
          <w:numId w:val="88"/>
        </w:numPr>
        <w:jc w:val="both"/>
        <w:rPr>
          <w:b/>
          <w:bCs/>
        </w:rPr>
      </w:pPr>
      <w:r w:rsidRPr="008140F7">
        <w:rPr>
          <w:b/>
          <w:bCs/>
        </w:rPr>
        <w:t>Environmental Requirements</w:t>
      </w:r>
    </w:p>
    <w:p w14:paraId="46F8E2EB" w14:textId="1D366275" w:rsidR="008140F7" w:rsidRDefault="008140F7" w:rsidP="008140F7">
      <w:pPr>
        <w:pStyle w:val="TDPL-BodyTxt"/>
        <w:numPr>
          <w:ilvl w:val="3"/>
          <w:numId w:val="88"/>
        </w:numPr>
        <w:jc w:val="both"/>
      </w:pPr>
      <w:r>
        <w:t>Working area around the system should be free of dirt, corrosive fumes, vibration and excessive temperature changes.</w:t>
      </w:r>
    </w:p>
    <w:p w14:paraId="55263194" w14:textId="5DB17FF3" w:rsidR="008140F7" w:rsidRDefault="008140F7" w:rsidP="008140F7">
      <w:pPr>
        <w:pStyle w:val="TDPL-BodyTxt"/>
        <w:numPr>
          <w:ilvl w:val="3"/>
          <w:numId w:val="88"/>
        </w:numPr>
        <w:jc w:val="both"/>
      </w:pPr>
      <w:r>
        <w:lastRenderedPageBreak/>
        <w:t>Location: Indoors</w:t>
      </w:r>
    </w:p>
    <w:p w14:paraId="3548DD4C" w14:textId="7D867C8B" w:rsidR="008140F7" w:rsidRDefault="008140F7" w:rsidP="008140F7">
      <w:pPr>
        <w:pStyle w:val="TDPL-BodyTxt"/>
        <w:numPr>
          <w:ilvl w:val="3"/>
          <w:numId w:val="88"/>
        </w:numPr>
        <w:jc w:val="both"/>
      </w:pPr>
      <w:r>
        <w:t>Operating Temperature: 5 – 40C</w:t>
      </w:r>
    </w:p>
    <w:p w14:paraId="7C76B5E6" w14:textId="4AC0C276" w:rsidR="008140F7" w:rsidRDefault="008140F7" w:rsidP="008140F7">
      <w:pPr>
        <w:pStyle w:val="TDPL-BodyTxt"/>
        <w:numPr>
          <w:ilvl w:val="3"/>
          <w:numId w:val="88"/>
        </w:numPr>
        <w:jc w:val="both"/>
      </w:pPr>
      <w:r>
        <w:t>Operating at Humidity: &lt; 85%</w:t>
      </w:r>
    </w:p>
    <w:p w14:paraId="564A03E1" w14:textId="094FC465" w:rsidR="00052BBD" w:rsidRDefault="008140F7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20" w:name="_Toc195872782"/>
      <w:r>
        <w:t>Description</w:t>
      </w:r>
      <w:bookmarkEnd w:id="20"/>
    </w:p>
    <w:p w14:paraId="2EF32F74" w14:textId="156057AE" w:rsidR="00052BBD" w:rsidRPr="00CE17EC" w:rsidRDefault="008140F7" w:rsidP="006916C1">
      <w:pPr>
        <w:pStyle w:val="TDPL-BodyTxt"/>
        <w:numPr>
          <w:ilvl w:val="0"/>
          <w:numId w:val="0"/>
        </w:numPr>
        <w:ind w:left="1134"/>
        <w:jc w:val="both"/>
      </w:pPr>
      <w:r w:rsidRPr="008140F7">
        <w:t>The ST-200 aQua Electrolyte Analyzer is intended for invitro diagnostics use in the quantitative determination of Sodium, Potassium, Ionized Calcium, Lithium, pH, Chloride in Whole Blood, Electrolytes in Serum/Plasma/CSF and Diluted Urine. Measurements obtained by this device are used for the diagnosis, monitoring, and treatment of diseases involving electrolyte imbalance</w:t>
      </w:r>
      <w:r w:rsidR="00052BBD" w:rsidRPr="00052BBD">
        <w:t>.</w:t>
      </w:r>
    </w:p>
    <w:p w14:paraId="4CF666AF" w14:textId="053E0B07" w:rsidR="00052BBD" w:rsidRDefault="00D315E1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  <w:rPr>
          <w:szCs w:val="28"/>
        </w:rPr>
      </w:pPr>
      <w:bookmarkStart w:id="21" w:name="_Toc195872783"/>
      <w:r w:rsidRPr="00D315E1">
        <w:rPr>
          <w:szCs w:val="28"/>
        </w:rPr>
        <w:t>Specimen Collection</w:t>
      </w:r>
      <w:bookmarkEnd w:id="21"/>
    </w:p>
    <w:p w14:paraId="7EC00DBF" w14:textId="3E1949B5" w:rsidR="00D315E1" w:rsidRDefault="00D315E1" w:rsidP="00D315E1">
      <w:pPr>
        <w:pStyle w:val="TDPL-BodyTxt"/>
        <w:jc w:val="both"/>
      </w:pPr>
      <w:r>
        <w:t>Lithium heparin and Sodium heparin are acceptable anticoagulants.</w:t>
      </w:r>
    </w:p>
    <w:p w14:paraId="2A8B2EBA" w14:textId="48459128" w:rsidR="00703124" w:rsidRPr="00703124" w:rsidRDefault="00D315E1" w:rsidP="00D315E1">
      <w:pPr>
        <w:pStyle w:val="TDPL-BodyTxt"/>
        <w:jc w:val="both"/>
      </w:pPr>
      <w:r>
        <w:t>EDTA, Citrate, Oxalate and Sodium fluoride are not acceptable for use.</w:t>
      </w:r>
    </w:p>
    <w:p w14:paraId="56D3FB9A" w14:textId="4100A8A8" w:rsidR="00052BBD" w:rsidRDefault="00D315E1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  <w:rPr>
          <w:szCs w:val="28"/>
        </w:rPr>
      </w:pPr>
      <w:bookmarkStart w:id="22" w:name="_Toc195872784"/>
      <w:r w:rsidRPr="00D315E1">
        <w:rPr>
          <w:szCs w:val="28"/>
        </w:rPr>
        <w:t>Start Up Process</w:t>
      </w:r>
      <w:bookmarkEnd w:id="22"/>
    </w:p>
    <w:p w14:paraId="1B687506" w14:textId="450F4EEA" w:rsidR="00D315E1" w:rsidRDefault="00D315E1" w:rsidP="00D315E1">
      <w:pPr>
        <w:pStyle w:val="TDPL-BodyTxt"/>
        <w:jc w:val="both"/>
      </w:pPr>
      <w:r>
        <w:t xml:space="preserve"> After completing the whole path connections from reagent pack to the waste outlet via reference housing, perform Reagent pack option which does reagent priming.</w:t>
      </w:r>
    </w:p>
    <w:p w14:paraId="61C9F55B" w14:textId="2D33C1B1" w:rsidR="00D315E1" w:rsidRDefault="00D315E1" w:rsidP="00D315E1">
      <w:pPr>
        <w:pStyle w:val="TDPL-BodyTxt"/>
      </w:pPr>
      <w:r>
        <w:t>The way to prime the reagents is as follows:</w:t>
      </w:r>
    </w:p>
    <w:p w14:paraId="1393B996" w14:textId="726B1823" w:rsidR="00D315E1" w:rsidRDefault="00D315E1" w:rsidP="0075238A">
      <w:pPr>
        <w:pStyle w:val="TDPL-BodyTxt"/>
        <w:numPr>
          <w:ilvl w:val="3"/>
          <w:numId w:val="182"/>
        </w:numPr>
      </w:pPr>
      <w:r>
        <w:t xml:space="preserve">Go to </w:t>
      </w:r>
      <w:r w:rsidRPr="00D315E1">
        <w:rPr>
          <w:b/>
          <w:bCs/>
        </w:rPr>
        <w:t>Menu &gt; Diagnostics &gt; Flow &gt; Reagent priming</w:t>
      </w:r>
    </w:p>
    <w:p w14:paraId="24DC99E8" w14:textId="4C1851C7" w:rsidR="00D315E1" w:rsidRDefault="00D315E1" w:rsidP="0075238A">
      <w:pPr>
        <w:pStyle w:val="TDPL-BodyTxt"/>
        <w:numPr>
          <w:ilvl w:val="3"/>
          <w:numId w:val="182"/>
        </w:numPr>
      </w:pPr>
      <w:r>
        <w:t>Select Prime Cal A for priming Cal A reagent.</w:t>
      </w:r>
    </w:p>
    <w:p w14:paraId="7EADE3F4" w14:textId="625948D6" w:rsidR="00D315E1" w:rsidRDefault="00D315E1" w:rsidP="0075238A">
      <w:pPr>
        <w:pStyle w:val="TDPL-BodyTxt"/>
        <w:numPr>
          <w:ilvl w:val="3"/>
          <w:numId w:val="182"/>
        </w:numPr>
      </w:pPr>
      <w:r>
        <w:t>Select Prime Cal B for priming Cal B reagent.</w:t>
      </w:r>
    </w:p>
    <w:p w14:paraId="093457AC" w14:textId="2B4D6665" w:rsidR="00D315E1" w:rsidRDefault="00D315E1" w:rsidP="0075238A">
      <w:pPr>
        <w:pStyle w:val="TDPL-BodyTxt"/>
        <w:numPr>
          <w:ilvl w:val="3"/>
          <w:numId w:val="182"/>
        </w:numPr>
      </w:pPr>
      <w:r>
        <w:t>Select Prime Cal C for priming Cal C reagent.</w:t>
      </w:r>
    </w:p>
    <w:p w14:paraId="74557FF8" w14:textId="535DEA03" w:rsidR="00D315E1" w:rsidRDefault="00D315E1" w:rsidP="0075238A">
      <w:pPr>
        <w:pStyle w:val="TDPL-BodyTxt"/>
        <w:numPr>
          <w:ilvl w:val="3"/>
          <w:numId w:val="182"/>
        </w:numPr>
      </w:pPr>
      <w:r>
        <w:t>Select Prime All for priming all reagents.</w:t>
      </w:r>
    </w:p>
    <w:p w14:paraId="3A3FE365" w14:textId="0F1B42F6" w:rsidR="00052BBD" w:rsidRDefault="00D315E1" w:rsidP="00D315E1">
      <w:pPr>
        <w:pStyle w:val="TDPL-BodyTxt"/>
        <w:numPr>
          <w:ilvl w:val="3"/>
          <w:numId w:val="182"/>
        </w:numPr>
      </w:pPr>
      <w:r>
        <w:t>Press Exit to exit the present screen</w:t>
      </w:r>
      <w:r w:rsidR="00FD5D6B">
        <w:t>.</w:t>
      </w:r>
    </w:p>
    <w:p w14:paraId="6035E8E4" w14:textId="58BC4904" w:rsidR="00052BBD" w:rsidRDefault="00052BBD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  <w:rPr>
          <w:szCs w:val="28"/>
        </w:rPr>
      </w:pPr>
      <w:bookmarkStart w:id="23" w:name="_Toc195872785"/>
      <w:r>
        <w:rPr>
          <w:szCs w:val="28"/>
        </w:rPr>
        <w:t>Calibration Procedure</w:t>
      </w:r>
      <w:bookmarkEnd w:id="23"/>
    </w:p>
    <w:p w14:paraId="793CE61E" w14:textId="2EA7148A" w:rsidR="001E6033" w:rsidRDefault="00171E1F" w:rsidP="0075238A">
      <w:pPr>
        <w:pStyle w:val="TDPL-BodyTxt"/>
        <w:jc w:val="both"/>
      </w:pPr>
      <w:r w:rsidRPr="00171E1F">
        <w:t>The instrument has to be calibrated when it is switched ON or it automatically calibrates in set calibrated frequency after 6 hours or 12 hours as per set frequency</w:t>
      </w:r>
      <w:r w:rsidR="001E6033">
        <w:t>.</w:t>
      </w:r>
    </w:p>
    <w:p w14:paraId="53810E09" w14:textId="7087A736" w:rsidR="0059189A" w:rsidRDefault="0059189A" w:rsidP="0075238A">
      <w:pPr>
        <w:pStyle w:val="TDPL-BodyTxt"/>
        <w:jc w:val="both"/>
      </w:pPr>
      <w:r>
        <w:t>The Calibration procedure is as depicted below:</w:t>
      </w:r>
    </w:p>
    <w:p w14:paraId="2C5A8C0E" w14:textId="07A94A25" w:rsidR="0059189A" w:rsidRDefault="0059189A" w:rsidP="0059189A">
      <w:pPr>
        <w:pStyle w:val="TDPL-BodyTxt"/>
        <w:numPr>
          <w:ilvl w:val="0"/>
          <w:numId w:val="0"/>
        </w:numPr>
        <w:ind w:left="1134"/>
        <w:jc w:val="both"/>
      </w:pPr>
      <w:r>
        <w:t xml:space="preserve">First, </w:t>
      </w:r>
      <w:r w:rsidRPr="0059189A">
        <w:rPr>
          <w:b/>
          <w:bCs/>
        </w:rPr>
        <w:t>Switch ON the Instrument</w:t>
      </w:r>
    </w:p>
    <w:p w14:paraId="1CD1EFED" w14:textId="7ADED8ED" w:rsidR="00171E1F" w:rsidRDefault="0059189A" w:rsidP="0059189A">
      <w:pPr>
        <w:pStyle w:val="TDPL-BodyTxt"/>
        <w:numPr>
          <w:ilvl w:val="0"/>
          <w:numId w:val="0"/>
        </w:numPr>
        <w:ind w:left="1134"/>
        <w:jc w:val="both"/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7159AB33" wp14:editId="16333F5E">
                <wp:extent cx="4681929" cy="7372350"/>
                <wp:effectExtent l="0" t="0" r="4445" b="0"/>
                <wp:docPr id="1371041921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681929" cy="7372350"/>
                          <a:chOff x="0" y="0"/>
                          <a:chExt cx="6526" cy="10179"/>
                        </a:xfrm>
                      </wpg:grpSpPr>
                      <pic:pic xmlns:pic="http://schemas.openxmlformats.org/drawingml/2006/picture">
                        <pic:nvPicPr>
                          <pic:cNvPr id="1450702127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5" y="7400"/>
                            <a:ext cx="1130" cy="4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3235729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80" y="0"/>
                            <a:ext cx="6346" cy="101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837932225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8029"/>
                            <a:ext cx="3935" cy="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598708242" name="Text Box 20"/>
                        <wps:cNvSpPr txBox="1">
                          <a:spLocks noChangeArrowheads="1"/>
                        </wps:cNvSpPr>
                        <wps:spPr bwMode="auto">
                          <a:xfrm>
                            <a:off x="3998" y="485"/>
                            <a:ext cx="1500" cy="2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AA3A34D" w14:textId="77777777" w:rsidR="0059189A" w:rsidRDefault="0059189A" w:rsidP="0059189A">
                              <w:pPr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INITIALIZING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24819234" name="Text Box 21"/>
                        <wps:cNvSpPr txBox="1">
                          <a:spLocks noChangeArrowheads="1"/>
                        </wps:cNvSpPr>
                        <wps:spPr bwMode="auto">
                          <a:xfrm>
                            <a:off x="4012" y="1354"/>
                            <a:ext cx="1348" cy="2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2BC8FF3" w14:textId="77777777" w:rsidR="0059189A" w:rsidRDefault="0059189A" w:rsidP="0059189A">
                              <w:pPr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SELF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CHECK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49169287" name="Text Box 22"/>
                        <wps:cNvSpPr txBox="1">
                          <a:spLocks noChangeArrowheads="1"/>
                        </wps:cNvSpPr>
                        <wps:spPr bwMode="auto">
                          <a:xfrm>
                            <a:off x="3585" y="2268"/>
                            <a:ext cx="2236" cy="8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6EB21FD" w14:textId="77777777" w:rsidR="0059189A" w:rsidRDefault="0059189A" w:rsidP="0059189A">
                              <w:pPr>
                                <w:ind w:right="18"/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>ACQUIRING</w:t>
                              </w:r>
                              <w:r>
                                <w:rPr>
                                  <w:b/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RANGES</w:t>
                              </w:r>
                            </w:p>
                            <w:p w14:paraId="5583B00B" w14:textId="77777777" w:rsidR="0059189A" w:rsidRDefault="0059189A" w:rsidP="0059189A">
                              <w:pPr>
                                <w:spacing w:before="1"/>
                                <w:rPr>
                                  <w:b/>
                                  <w:sz w:val="24"/>
                                </w:rPr>
                              </w:pPr>
                            </w:p>
                            <w:p w14:paraId="38056B44" w14:textId="77777777" w:rsidR="0059189A" w:rsidRDefault="0059189A" w:rsidP="0059189A">
                              <w:pPr>
                                <w:ind w:right="20"/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Please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wait…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20959563" name="Text Box 23"/>
                        <wps:cNvSpPr txBox="1">
                          <a:spLocks noChangeArrowheads="1"/>
                        </wps:cNvSpPr>
                        <wps:spPr bwMode="auto">
                          <a:xfrm>
                            <a:off x="3410" y="3754"/>
                            <a:ext cx="2624" cy="14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F0DE4E" w14:textId="77777777" w:rsidR="0059189A" w:rsidRDefault="0059189A" w:rsidP="0059189A">
                              <w:pPr>
                                <w:spacing w:line="281" w:lineRule="exact"/>
                                <w:ind w:left="155" w:right="183"/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ST-200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aQua</w:t>
                              </w:r>
                            </w:p>
                            <w:p w14:paraId="2D8D1E91" w14:textId="77777777" w:rsidR="0059189A" w:rsidRDefault="0059189A" w:rsidP="0059189A">
                              <w:pPr>
                                <w:spacing w:line="281" w:lineRule="exact"/>
                                <w:ind w:left="160" w:right="173"/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--------------------</w:t>
                              </w:r>
                            </w:p>
                            <w:p w14:paraId="19DA7E6A" w14:textId="77777777" w:rsidR="0059189A" w:rsidRDefault="0059189A" w:rsidP="0059189A">
                              <w:pPr>
                                <w:ind w:left="160" w:right="183"/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System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Uncalibrated</w:t>
                              </w:r>
                              <w:r>
                                <w:rPr>
                                  <w:b/>
                                  <w:spacing w:val="-5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Please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Calibrate…</w:t>
                              </w:r>
                            </w:p>
                            <w:p w14:paraId="6E3064E6" w14:textId="77777777" w:rsidR="0059189A" w:rsidRDefault="0059189A" w:rsidP="0059189A">
                              <w:pPr>
                                <w:spacing w:before="1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Na *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K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*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iCa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*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Li *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pH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*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Cl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50820519" name="Text Box 24"/>
                        <wps:cNvSpPr txBox="1">
                          <a:spLocks noChangeArrowheads="1"/>
                        </wps:cNvSpPr>
                        <wps:spPr bwMode="auto">
                          <a:xfrm>
                            <a:off x="458" y="5566"/>
                            <a:ext cx="2003" cy="2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19BB4D4" w14:textId="77777777" w:rsidR="0059189A" w:rsidRDefault="0059189A" w:rsidP="0059189A">
                              <w:pPr>
                                <w:spacing w:line="233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Press</w:t>
                              </w:r>
                              <w:r>
                                <w:rPr>
                                  <w:b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CALIBRATE</w:t>
                              </w:r>
                              <w:r>
                                <w:rPr>
                                  <w:b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key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47478803" name="Text Box 25"/>
                        <wps:cNvSpPr txBox="1">
                          <a:spLocks noChangeArrowheads="1"/>
                        </wps:cNvSpPr>
                        <wps:spPr bwMode="auto">
                          <a:xfrm>
                            <a:off x="4053" y="6348"/>
                            <a:ext cx="1294" cy="2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750ACC" w14:textId="77777777" w:rsidR="0059189A" w:rsidRDefault="0059189A" w:rsidP="0059189A">
                              <w:pPr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CALIBRATE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07761139" name="Text Box 26"/>
                        <wps:cNvSpPr txBox="1">
                          <a:spLocks noChangeArrowheads="1"/>
                        </wps:cNvSpPr>
                        <wps:spPr bwMode="auto">
                          <a:xfrm>
                            <a:off x="3038" y="6912"/>
                            <a:ext cx="1571" cy="2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E2C0F85" w14:textId="77777777" w:rsidR="0059189A" w:rsidRDefault="0059189A" w:rsidP="0059189A">
                              <w:pPr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--&gt;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Continue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09675409" name="Text Box 27"/>
                        <wps:cNvSpPr txBox="1">
                          <a:spLocks noChangeArrowheads="1"/>
                        </wps:cNvSpPr>
                        <wps:spPr bwMode="auto">
                          <a:xfrm>
                            <a:off x="5190" y="6912"/>
                            <a:ext cx="967" cy="2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B5C523C" w14:textId="77777777" w:rsidR="0059189A" w:rsidRDefault="0059189A" w:rsidP="0059189A">
                              <w:pPr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N--&gt;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Exit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74437300" name="Text Box 28"/>
                        <wps:cNvSpPr txBox="1">
                          <a:spLocks noChangeArrowheads="1"/>
                        </wps:cNvSpPr>
                        <wps:spPr bwMode="auto">
                          <a:xfrm>
                            <a:off x="294" y="7532"/>
                            <a:ext cx="3343" cy="8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FCB9773" w14:textId="77777777" w:rsidR="0059189A" w:rsidRDefault="0059189A" w:rsidP="0059189A">
                              <w:pPr>
                                <w:spacing w:line="234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Press</w:t>
                              </w:r>
                              <w:r>
                                <w:rPr>
                                  <w:b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Y</w:t>
                              </w:r>
                            </w:p>
                            <w:p w14:paraId="107DCD7A" w14:textId="77777777" w:rsidR="0059189A" w:rsidRDefault="0059189A" w:rsidP="0059189A">
                              <w:pPr>
                                <w:spacing w:before="2"/>
                                <w:rPr>
                                  <w:b/>
                                  <w:sz w:val="31"/>
                                </w:rPr>
                              </w:pPr>
                            </w:p>
                            <w:p w14:paraId="45408BB9" w14:textId="77777777" w:rsidR="0059189A" w:rsidRDefault="0059189A" w:rsidP="0059189A">
                              <w:pPr>
                                <w:spacing w:line="234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Displays</w:t>
                              </w:r>
                              <w:r>
                                <w:rPr>
                                  <w:b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PUMP</w:t>
                              </w:r>
                              <w:r>
                                <w:rPr>
                                  <w:b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CALIBRATION</w:t>
                              </w:r>
                              <w:r>
                                <w:rPr>
                                  <w:b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STEPS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82051317" name="Text Box 29"/>
                        <wps:cNvSpPr txBox="1">
                          <a:spLocks noChangeArrowheads="1"/>
                        </wps:cNvSpPr>
                        <wps:spPr bwMode="auto">
                          <a:xfrm>
                            <a:off x="3734" y="8825"/>
                            <a:ext cx="1965" cy="2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83D2035" w14:textId="77777777" w:rsidR="0059189A" w:rsidRDefault="0059189A" w:rsidP="0059189A">
                              <w:pPr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SEARCHING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PACK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159AB33" id="Group 8" o:spid="_x0000_s1026" style="width:368.65pt;height:580.5pt;mso-position-horizontal-relative:char;mso-position-vertical-relative:line" coordsize="6526,1017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7" o:spid="_x0000_s1027" type="#_x0000_t75" style="position:absolute;left:75;top:7400;width:1130;height:4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">
                  <v:imagedata r:id="rId26" o:title=""/>
                </v:shape>
                <v:shape id="Picture 18" o:spid="_x0000_s1028" type="#_x0000_t75" style="position:absolute;left:180;width:6346;height:101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">
                  <v:imagedata r:id="rId27" o:title=""/>
                </v:shape>
                <v:shape id="Picture 19" o:spid="_x0000_s1029" type="#_x0000_t75" style="position:absolute;top:8029;width:3935;height:4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">
                  <v:imagedata r:id="rId28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0" o:spid="_x0000_s1030" type="#_x0000_t202" style="position:absolute;left:3998;top:485;width:1500;height:2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" filled="f" stroked="f">
                  <v:textbox inset="0,0,0,0">
                    <w:txbxContent>
                      <w:p w14:paraId="4AA3A34D" w14:textId="77777777" w:rsidR="0059189A" w:rsidRDefault="0059189A" w:rsidP="0059189A">
                        <w:pPr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INITIALIZING</w:t>
                        </w:r>
                      </w:p>
                    </w:txbxContent>
                  </v:textbox>
                </v:shape>
                <v:shape id="Text Box 21" o:spid="_x0000_s1031" type="#_x0000_t202" style="position:absolute;left:4012;top:1354;width:1348;height:2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" filled="f" stroked="f">
                  <v:textbox inset="0,0,0,0">
                    <w:txbxContent>
                      <w:p w14:paraId="02BC8FF3" w14:textId="77777777" w:rsidR="0059189A" w:rsidRDefault="0059189A" w:rsidP="0059189A">
                        <w:pPr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SELF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CHECK</w:t>
                        </w:r>
                      </w:p>
                    </w:txbxContent>
                  </v:textbox>
                </v:shape>
                <v:shape id="Text Box 22" o:spid="_x0000_s1032" type="#_x0000_t202" style="position:absolute;left:3585;top:2268;width:2236;height:8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" filled="f" stroked="f">
                  <v:textbox inset="0,0,0,0">
                    <w:txbxContent>
                      <w:p w14:paraId="16EB21FD" w14:textId="77777777" w:rsidR="0059189A" w:rsidRDefault="0059189A" w:rsidP="0059189A">
                        <w:pPr>
                          <w:ind w:right="18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1"/>
                            <w:sz w:val="24"/>
                          </w:rPr>
                          <w:t>ACQUIRING</w:t>
                        </w:r>
                        <w:r>
                          <w:rPr>
                            <w:b/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RANGES</w:t>
                        </w:r>
                      </w:p>
                      <w:p w14:paraId="5583B00B" w14:textId="77777777" w:rsidR="0059189A" w:rsidRDefault="0059189A" w:rsidP="0059189A">
                        <w:pPr>
                          <w:spacing w:before="1"/>
                          <w:rPr>
                            <w:b/>
                            <w:sz w:val="24"/>
                          </w:rPr>
                        </w:pPr>
                      </w:p>
                      <w:p w14:paraId="38056B44" w14:textId="77777777" w:rsidR="0059189A" w:rsidRDefault="0059189A" w:rsidP="0059189A">
                        <w:pPr>
                          <w:ind w:right="20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Please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wait…</w:t>
                        </w:r>
                      </w:p>
                    </w:txbxContent>
                  </v:textbox>
                </v:shape>
                <v:shape id="Text Box 23" o:spid="_x0000_s1033" type="#_x0000_t202" style="position:absolute;left:3410;top:3754;width:2624;height:14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" filled="f" stroked="f">
                  <v:textbox inset="0,0,0,0">
                    <w:txbxContent>
                      <w:p w14:paraId="42F0DE4E" w14:textId="77777777" w:rsidR="0059189A" w:rsidRDefault="0059189A" w:rsidP="0059189A">
                        <w:pPr>
                          <w:spacing w:line="281" w:lineRule="exact"/>
                          <w:ind w:left="155" w:right="183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ST-200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aQua</w:t>
                        </w:r>
                      </w:p>
                      <w:p w14:paraId="2D8D1E91" w14:textId="77777777" w:rsidR="0059189A" w:rsidRDefault="0059189A" w:rsidP="0059189A">
                        <w:pPr>
                          <w:spacing w:line="281" w:lineRule="exact"/>
                          <w:ind w:left="160" w:right="173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--------------------</w:t>
                        </w:r>
                      </w:p>
                      <w:p w14:paraId="19DA7E6A" w14:textId="77777777" w:rsidR="0059189A" w:rsidRDefault="0059189A" w:rsidP="0059189A">
                        <w:pPr>
                          <w:ind w:left="160" w:right="183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System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Uncalibrated</w:t>
                        </w:r>
                        <w:r>
                          <w:rPr>
                            <w:b/>
                            <w:spacing w:val="-5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Please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Calibrate…</w:t>
                        </w:r>
                      </w:p>
                      <w:p w14:paraId="6E3064E6" w14:textId="77777777" w:rsidR="0059189A" w:rsidRDefault="0059189A" w:rsidP="0059189A">
                        <w:pPr>
                          <w:spacing w:before="1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Na *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K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*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iCa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*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Li *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pH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*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Cl</w:t>
                        </w:r>
                      </w:p>
                    </w:txbxContent>
                  </v:textbox>
                </v:shape>
                <v:shape id="Text Box 24" o:spid="_x0000_s1034" type="#_x0000_t202" style="position:absolute;left:458;top:5566;width:2003;height:2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" filled="f" stroked="f">
                  <v:textbox inset="0,0,0,0">
                    <w:txbxContent>
                      <w:p w14:paraId="519BB4D4" w14:textId="77777777" w:rsidR="0059189A" w:rsidRDefault="0059189A" w:rsidP="0059189A">
                        <w:pPr>
                          <w:spacing w:line="233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Press</w:t>
                        </w:r>
                        <w:r>
                          <w:rPr>
                            <w:b/>
                            <w:spacing w:val="-5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CALIBRATE</w:t>
                        </w:r>
                        <w:r>
                          <w:rPr>
                            <w:b/>
                            <w:spacing w:val="-4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key</w:t>
                        </w:r>
                      </w:p>
                    </w:txbxContent>
                  </v:textbox>
                </v:shape>
                <v:shape id="Text Box 25" o:spid="_x0000_s1035" type="#_x0000_t202" style="position:absolute;left:4053;top:6348;width:1294;height:2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" filled="f" stroked="f">
                  <v:textbox inset="0,0,0,0">
                    <w:txbxContent>
                      <w:p w14:paraId="5D750ACC" w14:textId="77777777" w:rsidR="0059189A" w:rsidRDefault="0059189A" w:rsidP="0059189A">
                        <w:pPr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CALIBRATE</w:t>
                        </w:r>
                      </w:p>
                    </w:txbxContent>
                  </v:textbox>
                </v:shape>
                <v:shape id="Text Box 26" o:spid="_x0000_s1036" type="#_x0000_t202" style="position:absolute;left:3038;top:6912;width:1571;height:2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" filled="f" stroked="f">
                  <v:textbox inset="0,0,0,0">
                    <w:txbxContent>
                      <w:p w14:paraId="6E2C0F85" w14:textId="77777777" w:rsidR="0059189A" w:rsidRDefault="0059189A" w:rsidP="0059189A">
                        <w:pPr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Y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--&gt;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Continue</w:t>
                        </w:r>
                      </w:p>
                    </w:txbxContent>
                  </v:textbox>
                </v:shape>
                <v:shape id="Text Box 27" o:spid="_x0000_s1037" type="#_x0000_t202" style="position:absolute;left:5190;top:6912;width:967;height:2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" filled="f" stroked="f">
                  <v:textbox inset="0,0,0,0">
                    <w:txbxContent>
                      <w:p w14:paraId="2B5C523C" w14:textId="77777777" w:rsidR="0059189A" w:rsidRDefault="0059189A" w:rsidP="0059189A">
                        <w:pPr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N--&gt;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Exit</w:t>
                        </w:r>
                      </w:p>
                    </w:txbxContent>
                  </v:textbox>
                </v:shape>
                <v:shape id="Text Box 28" o:spid="_x0000_s1038" type="#_x0000_t202" style="position:absolute;left:294;top:7532;width:3343;height:8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" filled="f" stroked="f">
                  <v:textbox inset="0,0,0,0">
                    <w:txbxContent>
                      <w:p w14:paraId="0FCB9773" w14:textId="77777777" w:rsidR="0059189A" w:rsidRDefault="0059189A" w:rsidP="0059189A">
                        <w:pPr>
                          <w:spacing w:line="234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Press</w:t>
                        </w:r>
                        <w:r>
                          <w:rPr>
                            <w:b/>
                            <w:spacing w:val="-2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Y</w:t>
                        </w:r>
                      </w:p>
                      <w:p w14:paraId="107DCD7A" w14:textId="77777777" w:rsidR="0059189A" w:rsidRDefault="0059189A" w:rsidP="0059189A">
                        <w:pPr>
                          <w:spacing w:before="2"/>
                          <w:rPr>
                            <w:b/>
                            <w:sz w:val="31"/>
                          </w:rPr>
                        </w:pPr>
                      </w:p>
                      <w:p w14:paraId="45408BB9" w14:textId="77777777" w:rsidR="0059189A" w:rsidRDefault="0059189A" w:rsidP="0059189A">
                        <w:pPr>
                          <w:spacing w:line="234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Displays</w:t>
                        </w:r>
                        <w:r>
                          <w:rPr>
                            <w:b/>
                            <w:spacing w:val="-5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PUMP</w:t>
                        </w:r>
                        <w:r>
                          <w:rPr>
                            <w:b/>
                            <w:spacing w:val="-4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CALIBRATION</w:t>
                        </w:r>
                        <w:r>
                          <w:rPr>
                            <w:b/>
                            <w:spacing w:val="-4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STEPS</w:t>
                        </w:r>
                      </w:p>
                    </w:txbxContent>
                  </v:textbox>
                </v:shape>
                <v:shape id="Text Box 29" o:spid="_x0000_s1039" type="#_x0000_t202" style="position:absolute;left:3734;top:8825;width:1965;height:2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" filled="f" stroked="f">
                  <v:textbox inset="0,0,0,0">
                    <w:txbxContent>
                      <w:p w14:paraId="583D2035" w14:textId="77777777" w:rsidR="0059189A" w:rsidRDefault="0059189A" w:rsidP="0059189A">
                        <w:pPr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SEARCHING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PACK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D2C5E9D" w14:textId="29F0D481" w:rsidR="0059189A" w:rsidRDefault="0059189A" w:rsidP="0004650D">
      <w:pPr>
        <w:pStyle w:val="TDPL-BodyTxt"/>
        <w:numPr>
          <w:ilvl w:val="0"/>
          <w:numId w:val="0"/>
        </w:numPr>
        <w:ind w:left="142" w:firstLine="425"/>
        <w:jc w:val="both"/>
      </w:pPr>
      <w:r>
        <w:rPr>
          <w:b/>
          <w:noProof/>
        </w:rPr>
        <w:lastRenderedPageBreak/>
        <w:drawing>
          <wp:inline distT="0" distB="0" distL="0" distR="0" wp14:anchorId="6C7E6F89" wp14:editId="74146E07">
            <wp:extent cx="5836920" cy="4265295"/>
            <wp:effectExtent l="0" t="0" r="0" b="1905"/>
            <wp:docPr id="2079879141" name="Picture 9" descr="A diagram of a chemical experi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879141" name="Picture 9" descr="A diagram of a chemical experimen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6920" cy="4265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noProof/>
        </w:rPr>
        <w:drawing>
          <wp:inline distT="0" distB="0" distL="0" distR="0" wp14:anchorId="203434B0" wp14:editId="24160282">
            <wp:extent cx="5391698" cy="2514600"/>
            <wp:effectExtent l="0" t="0" r="0" b="0"/>
            <wp:docPr id="272133338" name="Picture 1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133338" name="Picture 11" descr="A diagram of a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5755" cy="25211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29A4EA" w14:textId="051C8181" w:rsidR="0059189A" w:rsidRDefault="0059189A" w:rsidP="0004650D">
      <w:pPr>
        <w:pStyle w:val="TDPL-BodyTxt"/>
        <w:keepNext/>
        <w:numPr>
          <w:ilvl w:val="0"/>
          <w:numId w:val="0"/>
        </w:numPr>
        <w:ind w:left="426" w:firstLine="283"/>
        <w:jc w:val="both"/>
      </w:pPr>
      <w:r>
        <w:lastRenderedPageBreak/>
        <w:t>Finally,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instrument</w:t>
      </w:r>
      <w:r>
        <w:rPr>
          <w:spacing w:val="-2"/>
        </w:rPr>
        <w:t xml:space="preserve"> </w:t>
      </w:r>
      <w:r>
        <w:t>displays</w:t>
      </w:r>
      <w:r>
        <w:rPr>
          <w:spacing w:val="-2"/>
        </w:rPr>
        <w:t xml:space="preserve"> </w:t>
      </w:r>
      <w:r>
        <w:t>calibration</w:t>
      </w:r>
      <w:r>
        <w:rPr>
          <w:spacing w:val="-4"/>
        </w:rPr>
        <w:t xml:space="preserve"> </w:t>
      </w:r>
      <w:r>
        <w:t>slope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ready</w:t>
      </w:r>
      <w:r>
        <w:rPr>
          <w:spacing w:val="-3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analysis</w:t>
      </w:r>
    </w:p>
    <w:p w14:paraId="7DFD71BC" w14:textId="63AC6884" w:rsidR="0059189A" w:rsidRDefault="0059189A" w:rsidP="0004650D">
      <w:pPr>
        <w:pStyle w:val="TDPL-BodyTxt"/>
        <w:keepNext/>
        <w:numPr>
          <w:ilvl w:val="0"/>
          <w:numId w:val="0"/>
        </w:numPr>
        <w:ind w:left="2694" w:hanging="1276"/>
        <w:jc w:val="both"/>
      </w:pPr>
      <w:r>
        <w:rPr>
          <w:noProof/>
          <w14:ligatures w14:val="standardContextual"/>
        </w:rPr>
        <mc:AlternateContent>
          <mc:Choice Requires="wpg">
            <w:drawing>
              <wp:inline distT="0" distB="0" distL="0" distR="0" wp14:anchorId="35B01025" wp14:editId="73CFDE0A">
                <wp:extent cx="1684020" cy="1207770"/>
                <wp:effectExtent l="0" t="0" r="11430" b="11430"/>
                <wp:docPr id="320357541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84020" cy="1207770"/>
                          <a:chOff x="4695" y="743"/>
                          <a:chExt cx="2652" cy="1902"/>
                        </a:xfrm>
                      </wpg:grpSpPr>
                      <wps:wsp>
                        <wps:cNvPr id="1157680922" name="AutoShape 39"/>
                        <wps:cNvSpPr>
                          <a:spLocks/>
                        </wps:cNvSpPr>
                        <wps:spPr bwMode="auto">
                          <a:xfrm>
                            <a:off x="4695" y="743"/>
                            <a:ext cx="2652" cy="1902"/>
                          </a:xfrm>
                          <a:custGeom>
                            <a:avLst/>
                            <a:gdLst>
                              <a:gd name="T0" fmla="+- 0 7341 4695"/>
                              <a:gd name="T1" fmla="*/ T0 w 2652"/>
                              <a:gd name="T2" fmla="+- 0 2645 743"/>
                              <a:gd name="T3" fmla="*/ 2645 h 1902"/>
                              <a:gd name="T4" fmla="+- 0 4701 4695"/>
                              <a:gd name="T5" fmla="*/ T4 w 2652"/>
                              <a:gd name="T6" fmla="+- 0 2645 743"/>
                              <a:gd name="T7" fmla="*/ 2645 h 1902"/>
                              <a:gd name="T8" fmla="+- 0 4699 4695"/>
                              <a:gd name="T9" fmla="*/ T8 w 2652"/>
                              <a:gd name="T10" fmla="+- 0 2645 743"/>
                              <a:gd name="T11" fmla="*/ 2645 h 1902"/>
                              <a:gd name="T12" fmla="+- 0 4697 4695"/>
                              <a:gd name="T13" fmla="*/ T12 w 2652"/>
                              <a:gd name="T14" fmla="+- 0 2643 743"/>
                              <a:gd name="T15" fmla="*/ 2643 h 1902"/>
                              <a:gd name="T16" fmla="+- 0 4695 4695"/>
                              <a:gd name="T17" fmla="*/ T16 w 2652"/>
                              <a:gd name="T18" fmla="+- 0 2641 743"/>
                              <a:gd name="T19" fmla="*/ 2641 h 1902"/>
                              <a:gd name="T20" fmla="+- 0 4695 4695"/>
                              <a:gd name="T21" fmla="*/ T20 w 2652"/>
                              <a:gd name="T22" fmla="+- 0 2639 743"/>
                              <a:gd name="T23" fmla="*/ 2639 h 1902"/>
                              <a:gd name="T24" fmla="+- 0 4695 4695"/>
                              <a:gd name="T25" fmla="*/ T24 w 2652"/>
                              <a:gd name="T26" fmla="+- 0 749 743"/>
                              <a:gd name="T27" fmla="*/ 749 h 1902"/>
                              <a:gd name="T28" fmla="+- 0 4695 4695"/>
                              <a:gd name="T29" fmla="*/ T28 w 2652"/>
                              <a:gd name="T30" fmla="+- 0 747 743"/>
                              <a:gd name="T31" fmla="*/ 747 h 1902"/>
                              <a:gd name="T32" fmla="+- 0 4697 4695"/>
                              <a:gd name="T33" fmla="*/ T32 w 2652"/>
                              <a:gd name="T34" fmla="+- 0 745 743"/>
                              <a:gd name="T35" fmla="*/ 745 h 1902"/>
                              <a:gd name="T36" fmla="+- 0 4699 4695"/>
                              <a:gd name="T37" fmla="*/ T36 w 2652"/>
                              <a:gd name="T38" fmla="+- 0 744 743"/>
                              <a:gd name="T39" fmla="*/ 744 h 1902"/>
                              <a:gd name="T40" fmla="+- 0 4701 4695"/>
                              <a:gd name="T41" fmla="*/ T40 w 2652"/>
                              <a:gd name="T42" fmla="+- 0 743 743"/>
                              <a:gd name="T43" fmla="*/ 743 h 1902"/>
                              <a:gd name="T44" fmla="+- 0 7341 4695"/>
                              <a:gd name="T45" fmla="*/ T44 w 2652"/>
                              <a:gd name="T46" fmla="+- 0 743 743"/>
                              <a:gd name="T47" fmla="*/ 743 h 1902"/>
                              <a:gd name="T48" fmla="+- 0 7343 4695"/>
                              <a:gd name="T49" fmla="*/ T48 w 2652"/>
                              <a:gd name="T50" fmla="+- 0 744 743"/>
                              <a:gd name="T51" fmla="*/ 744 h 1902"/>
                              <a:gd name="T52" fmla="+- 0 7345 4695"/>
                              <a:gd name="T53" fmla="*/ T52 w 2652"/>
                              <a:gd name="T54" fmla="+- 0 745 743"/>
                              <a:gd name="T55" fmla="*/ 745 h 1902"/>
                              <a:gd name="T56" fmla="+- 0 7347 4695"/>
                              <a:gd name="T57" fmla="*/ T56 w 2652"/>
                              <a:gd name="T58" fmla="+- 0 747 743"/>
                              <a:gd name="T59" fmla="*/ 747 h 1902"/>
                              <a:gd name="T60" fmla="+- 0 7347 4695"/>
                              <a:gd name="T61" fmla="*/ T60 w 2652"/>
                              <a:gd name="T62" fmla="+- 0 749 743"/>
                              <a:gd name="T63" fmla="*/ 749 h 1902"/>
                              <a:gd name="T64" fmla="+- 0 4707 4695"/>
                              <a:gd name="T65" fmla="*/ T64 w 2652"/>
                              <a:gd name="T66" fmla="+- 0 749 743"/>
                              <a:gd name="T67" fmla="*/ 749 h 1902"/>
                              <a:gd name="T68" fmla="+- 0 4701 4695"/>
                              <a:gd name="T69" fmla="*/ T68 w 2652"/>
                              <a:gd name="T70" fmla="+- 0 755 743"/>
                              <a:gd name="T71" fmla="*/ 755 h 1902"/>
                              <a:gd name="T72" fmla="+- 0 4707 4695"/>
                              <a:gd name="T73" fmla="*/ T72 w 2652"/>
                              <a:gd name="T74" fmla="+- 0 755 743"/>
                              <a:gd name="T75" fmla="*/ 755 h 1902"/>
                              <a:gd name="T76" fmla="+- 0 4707 4695"/>
                              <a:gd name="T77" fmla="*/ T76 w 2652"/>
                              <a:gd name="T78" fmla="+- 0 2633 743"/>
                              <a:gd name="T79" fmla="*/ 2633 h 1902"/>
                              <a:gd name="T80" fmla="+- 0 4701 4695"/>
                              <a:gd name="T81" fmla="*/ T80 w 2652"/>
                              <a:gd name="T82" fmla="+- 0 2633 743"/>
                              <a:gd name="T83" fmla="*/ 2633 h 1902"/>
                              <a:gd name="T84" fmla="+- 0 4707 4695"/>
                              <a:gd name="T85" fmla="*/ T84 w 2652"/>
                              <a:gd name="T86" fmla="+- 0 2639 743"/>
                              <a:gd name="T87" fmla="*/ 2639 h 1902"/>
                              <a:gd name="T88" fmla="+- 0 7347 4695"/>
                              <a:gd name="T89" fmla="*/ T88 w 2652"/>
                              <a:gd name="T90" fmla="+- 0 2639 743"/>
                              <a:gd name="T91" fmla="*/ 2639 h 1902"/>
                              <a:gd name="T92" fmla="+- 0 7347 4695"/>
                              <a:gd name="T93" fmla="*/ T92 w 2652"/>
                              <a:gd name="T94" fmla="+- 0 2641 743"/>
                              <a:gd name="T95" fmla="*/ 2641 h 1902"/>
                              <a:gd name="T96" fmla="+- 0 7345 4695"/>
                              <a:gd name="T97" fmla="*/ T96 w 2652"/>
                              <a:gd name="T98" fmla="+- 0 2643 743"/>
                              <a:gd name="T99" fmla="*/ 2643 h 1902"/>
                              <a:gd name="T100" fmla="+- 0 7343 4695"/>
                              <a:gd name="T101" fmla="*/ T100 w 2652"/>
                              <a:gd name="T102" fmla="+- 0 2645 743"/>
                              <a:gd name="T103" fmla="*/ 2645 h 1902"/>
                              <a:gd name="T104" fmla="+- 0 7341 4695"/>
                              <a:gd name="T105" fmla="*/ T104 w 2652"/>
                              <a:gd name="T106" fmla="+- 0 2645 743"/>
                              <a:gd name="T107" fmla="*/ 2645 h 1902"/>
                              <a:gd name="T108" fmla="+- 0 4707 4695"/>
                              <a:gd name="T109" fmla="*/ T108 w 2652"/>
                              <a:gd name="T110" fmla="+- 0 755 743"/>
                              <a:gd name="T111" fmla="*/ 755 h 1902"/>
                              <a:gd name="T112" fmla="+- 0 4701 4695"/>
                              <a:gd name="T113" fmla="*/ T112 w 2652"/>
                              <a:gd name="T114" fmla="+- 0 755 743"/>
                              <a:gd name="T115" fmla="*/ 755 h 1902"/>
                              <a:gd name="T116" fmla="+- 0 4707 4695"/>
                              <a:gd name="T117" fmla="*/ T116 w 2652"/>
                              <a:gd name="T118" fmla="+- 0 749 743"/>
                              <a:gd name="T119" fmla="*/ 749 h 1902"/>
                              <a:gd name="T120" fmla="+- 0 4707 4695"/>
                              <a:gd name="T121" fmla="*/ T120 w 2652"/>
                              <a:gd name="T122" fmla="+- 0 755 743"/>
                              <a:gd name="T123" fmla="*/ 755 h 1902"/>
                              <a:gd name="T124" fmla="+- 0 7335 4695"/>
                              <a:gd name="T125" fmla="*/ T124 w 2652"/>
                              <a:gd name="T126" fmla="+- 0 755 743"/>
                              <a:gd name="T127" fmla="*/ 755 h 1902"/>
                              <a:gd name="T128" fmla="+- 0 4707 4695"/>
                              <a:gd name="T129" fmla="*/ T128 w 2652"/>
                              <a:gd name="T130" fmla="+- 0 755 743"/>
                              <a:gd name="T131" fmla="*/ 755 h 1902"/>
                              <a:gd name="T132" fmla="+- 0 4707 4695"/>
                              <a:gd name="T133" fmla="*/ T132 w 2652"/>
                              <a:gd name="T134" fmla="+- 0 749 743"/>
                              <a:gd name="T135" fmla="*/ 749 h 1902"/>
                              <a:gd name="T136" fmla="+- 0 7335 4695"/>
                              <a:gd name="T137" fmla="*/ T136 w 2652"/>
                              <a:gd name="T138" fmla="+- 0 749 743"/>
                              <a:gd name="T139" fmla="*/ 749 h 1902"/>
                              <a:gd name="T140" fmla="+- 0 7335 4695"/>
                              <a:gd name="T141" fmla="*/ T140 w 2652"/>
                              <a:gd name="T142" fmla="+- 0 755 743"/>
                              <a:gd name="T143" fmla="*/ 755 h 1902"/>
                              <a:gd name="T144" fmla="+- 0 7335 4695"/>
                              <a:gd name="T145" fmla="*/ T144 w 2652"/>
                              <a:gd name="T146" fmla="+- 0 2639 743"/>
                              <a:gd name="T147" fmla="*/ 2639 h 1902"/>
                              <a:gd name="T148" fmla="+- 0 7335 4695"/>
                              <a:gd name="T149" fmla="*/ T148 w 2652"/>
                              <a:gd name="T150" fmla="+- 0 749 743"/>
                              <a:gd name="T151" fmla="*/ 749 h 1902"/>
                              <a:gd name="T152" fmla="+- 0 7341 4695"/>
                              <a:gd name="T153" fmla="*/ T152 w 2652"/>
                              <a:gd name="T154" fmla="+- 0 755 743"/>
                              <a:gd name="T155" fmla="*/ 755 h 1902"/>
                              <a:gd name="T156" fmla="+- 0 7347 4695"/>
                              <a:gd name="T157" fmla="*/ T156 w 2652"/>
                              <a:gd name="T158" fmla="+- 0 755 743"/>
                              <a:gd name="T159" fmla="*/ 755 h 1902"/>
                              <a:gd name="T160" fmla="+- 0 7347 4695"/>
                              <a:gd name="T161" fmla="*/ T160 w 2652"/>
                              <a:gd name="T162" fmla="+- 0 2633 743"/>
                              <a:gd name="T163" fmla="*/ 2633 h 1902"/>
                              <a:gd name="T164" fmla="+- 0 7341 4695"/>
                              <a:gd name="T165" fmla="*/ T164 w 2652"/>
                              <a:gd name="T166" fmla="+- 0 2633 743"/>
                              <a:gd name="T167" fmla="*/ 2633 h 1902"/>
                              <a:gd name="T168" fmla="+- 0 7335 4695"/>
                              <a:gd name="T169" fmla="*/ T168 w 2652"/>
                              <a:gd name="T170" fmla="+- 0 2639 743"/>
                              <a:gd name="T171" fmla="*/ 2639 h 1902"/>
                              <a:gd name="T172" fmla="+- 0 7347 4695"/>
                              <a:gd name="T173" fmla="*/ T172 w 2652"/>
                              <a:gd name="T174" fmla="+- 0 755 743"/>
                              <a:gd name="T175" fmla="*/ 755 h 1902"/>
                              <a:gd name="T176" fmla="+- 0 7341 4695"/>
                              <a:gd name="T177" fmla="*/ T176 w 2652"/>
                              <a:gd name="T178" fmla="+- 0 755 743"/>
                              <a:gd name="T179" fmla="*/ 755 h 1902"/>
                              <a:gd name="T180" fmla="+- 0 7335 4695"/>
                              <a:gd name="T181" fmla="*/ T180 w 2652"/>
                              <a:gd name="T182" fmla="+- 0 749 743"/>
                              <a:gd name="T183" fmla="*/ 749 h 1902"/>
                              <a:gd name="T184" fmla="+- 0 7347 4695"/>
                              <a:gd name="T185" fmla="*/ T184 w 2652"/>
                              <a:gd name="T186" fmla="+- 0 749 743"/>
                              <a:gd name="T187" fmla="*/ 749 h 1902"/>
                              <a:gd name="T188" fmla="+- 0 7347 4695"/>
                              <a:gd name="T189" fmla="*/ T188 w 2652"/>
                              <a:gd name="T190" fmla="+- 0 755 743"/>
                              <a:gd name="T191" fmla="*/ 755 h 1902"/>
                              <a:gd name="T192" fmla="+- 0 4707 4695"/>
                              <a:gd name="T193" fmla="*/ T192 w 2652"/>
                              <a:gd name="T194" fmla="+- 0 2639 743"/>
                              <a:gd name="T195" fmla="*/ 2639 h 1902"/>
                              <a:gd name="T196" fmla="+- 0 4701 4695"/>
                              <a:gd name="T197" fmla="*/ T196 w 2652"/>
                              <a:gd name="T198" fmla="+- 0 2633 743"/>
                              <a:gd name="T199" fmla="*/ 2633 h 1902"/>
                              <a:gd name="T200" fmla="+- 0 4707 4695"/>
                              <a:gd name="T201" fmla="*/ T200 w 2652"/>
                              <a:gd name="T202" fmla="+- 0 2633 743"/>
                              <a:gd name="T203" fmla="*/ 2633 h 1902"/>
                              <a:gd name="T204" fmla="+- 0 4707 4695"/>
                              <a:gd name="T205" fmla="*/ T204 w 2652"/>
                              <a:gd name="T206" fmla="+- 0 2639 743"/>
                              <a:gd name="T207" fmla="*/ 2639 h 1902"/>
                              <a:gd name="T208" fmla="+- 0 7335 4695"/>
                              <a:gd name="T209" fmla="*/ T208 w 2652"/>
                              <a:gd name="T210" fmla="+- 0 2639 743"/>
                              <a:gd name="T211" fmla="*/ 2639 h 1902"/>
                              <a:gd name="T212" fmla="+- 0 4707 4695"/>
                              <a:gd name="T213" fmla="*/ T212 w 2652"/>
                              <a:gd name="T214" fmla="+- 0 2639 743"/>
                              <a:gd name="T215" fmla="*/ 2639 h 1902"/>
                              <a:gd name="T216" fmla="+- 0 4707 4695"/>
                              <a:gd name="T217" fmla="*/ T216 w 2652"/>
                              <a:gd name="T218" fmla="+- 0 2633 743"/>
                              <a:gd name="T219" fmla="*/ 2633 h 1902"/>
                              <a:gd name="T220" fmla="+- 0 7335 4695"/>
                              <a:gd name="T221" fmla="*/ T220 w 2652"/>
                              <a:gd name="T222" fmla="+- 0 2633 743"/>
                              <a:gd name="T223" fmla="*/ 2633 h 1902"/>
                              <a:gd name="T224" fmla="+- 0 7335 4695"/>
                              <a:gd name="T225" fmla="*/ T224 w 2652"/>
                              <a:gd name="T226" fmla="+- 0 2639 743"/>
                              <a:gd name="T227" fmla="*/ 2639 h 1902"/>
                              <a:gd name="T228" fmla="+- 0 7347 4695"/>
                              <a:gd name="T229" fmla="*/ T228 w 2652"/>
                              <a:gd name="T230" fmla="+- 0 2639 743"/>
                              <a:gd name="T231" fmla="*/ 2639 h 1902"/>
                              <a:gd name="T232" fmla="+- 0 7335 4695"/>
                              <a:gd name="T233" fmla="*/ T232 w 2652"/>
                              <a:gd name="T234" fmla="+- 0 2639 743"/>
                              <a:gd name="T235" fmla="*/ 2639 h 1902"/>
                              <a:gd name="T236" fmla="+- 0 7341 4695"/>
                              <a:gd name="T237" fmla="*/ T236 w 2652"/>
                              <a:gd name="T238" fmla="+- 0 2633 743"/>
                              <a:gd name="T239" fmla="*/ 2633 h 1902"/>
                              <a:gd name="T240" fmla="+- 0 7347 4695"/>
                              <a:gd name="T241" fmla="*/ T240 w 2652"/>
                              <a:gd name="T242" fmla="+- 0 2633 743"/>
                              <a:gd name="T243" fmla="*/ 2633 h 1902"/>
                              <a:gd name="T244" fmla="+- 0 7347 4695"/>
                              <a:gd name="T245" fmla="*/ T244 w 2652"/>
                              <a:gd name="T246" fmla="+- 0 2639 743"/>
                              <a:gd name="T247" fmla="*/ 2639 h 190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  <a:cxn ang="0">
                                <a:pos x="T237" y="T239"/>
                              </a:cxn>
                              <a:cxn ang="0">
                                <a:pos x="T241" y="T243"/>
                              </a:cxn>
                              <a:cxn ang="0">
                                <a:pos x="T245" y="T247"/>
                              </a:cxn>
                            </a:cxnLst>
                            <a:rect l="0" t="0" r="r" b="b"/>
                            <a:pathLst>
                              <a:path w="2652" h="1902">
                                <a:moveTo>
                                  <a:pt x="2646" y="1902"/>
                                </a:moveTo>
                                <a:lnTo>
                                  <a:pt x="6" y="1902"/>
                                </a:lnTo>
                                <a:lnTo>
                                  <a:pt x="4" y="1902"/>
                                </a:lnTo>
                                <a:lnTo>
                                  <a:pt x="2" y="1900"/>
                                </a:lnTo>
                                <a:lnTo>
                                  <a:pt x="0" y="1898"/>
                                </a:lnTo>
                                <a:lnTo>
                                  <a:pt x="0" y="1896"/>
                                </a:lnTo>
                                <a:lnTo>
                                  <a:pt x="0" y="6"/>
                                </a:lnTo>
                                <a:lnTo>
                                  <a:pt x="0" y="4"/>
                                </a:lnTo>
                                <a:lnTo>
                                  <a:pt x="2" y="2"/>
                                </a:lnTo>
                                <a:lnTo>
                                  <a:pt x="4" y="1"/>
                                </a:lnTo>
                                <a:lnTo>
                                  <a:pt x="6" y="0"/>
                                </a:lnTo>
                                <a:lnTo>
                                  <a:pt x="2646" y="0"/>
                                </a:lnTo>
                                <a:lnTo>
                                  <a:pt x="2648" y="1"/>
                                </a:lnTo>
                                <a:lnTo>
                                  <a:pt x="2650" y="2"/>
                                </a:lnTo>
                                <a:lnTo>
                                  <a:pt x="2652" y="4"/>
                                </a:lnTo>
                                <a:lnTo>
                                  <a:pt x="2652" y="6"/>
                                </a:lnTo>
                                <a:lnTo>
                                  <a:pt x="12" y="6"/>
                                </a:lnTo>
                                <a:lnTo>
                                  <a:pt x="6" y="12"/>
                                </a:lnTo>
                                <a:lnTo>
                                  <a:pt x="12" y="12"/>
                                </a:lnTo>
                                <a:lnTo>
                                  <a:pt x="12" y="1890"/>
                                </a:lnTo>
                                <a:lnTo>
                                  <a:pt x="6" y="1890"/>
                                </a:lnTo>
                                <a:lnTo>
                                  <a:pt x="12" y="1896"/>
                                </a:lnTo>
                                <a:lnTo>
                                  <a:pt x="2652" y="1896"/>
                                </a:lnTo>
                                <a:lnTo>
                                  <a:pt x="2652" y="1898"/>
                                </a:lnTo>
                                <a:lnTo>
                                  <a:pt x="2650" y="1900"/>
                                </a:lnTo>
                                <a:lnTo>
                                  <a:pt x="2648" y="1902"/>
                                </a:lnTo>
                                <a:lnTo>
                                  <a:pt x="2646" y="1902"/>
                                </a:lnTo>
                                <a:close/>
                                <a:moveTo>
                                  <a:pt x="12" y="12"/>
                                </a:moveTo>
                                <a:lnTo>
                                  <a:pt x="6" y="12"/>
                                </a:lnTo>
                                <a:lnTo>
                                  <a:pt x="12" y="6"/>
                                </a:lnTo>
                                <a:lnTo>
                                  <a:pt x="12" y="12"/>
                                </a:lnTo>
                                <a:close/>
                                <a:moveTo>
                                  <a:pt x="2640" y="12"/>
                                </a:moveTo>
                                <a:lnTo>
                                  <a:pt x="12" y="12"/>
                                </a:lnTo>
                                <a:lnTo>
                                  <a:pt x="12" y="6"/>
                                </a:lnTo>
                                <a:lnTo>
                                  <a:pt x="2640" y="6"/>
                                </a:lnTo>
                                <a:lnTo>
                                  <a:pt x="2640" y="12"/>
                                </a:lnTo>
                                <a:close/>
                                <a:moveTo>
                                  <a:pt x="2640" y="1896"/>
                                </a:moveTo>
                                <a:lnTo>
                                  <a:pt x="2640" y="6"/>
                                </a:lnTo>
                                <a:lnTo>
                                  <a:pt x="2646" y="12"/>
                                </a:lnTo>
                                <a:lnTo>
                                  <a:pt x="2652" y="12"/>
                                </a:lnTo>
                                <a:lnTo>
                                  <a:pt x="2652" y="1890"/>
                                </a:lnTo>
                                <a:lnTo>
                                  <a:pt x="2646" y="1890"/>
                                </a:lnTo>
                                <a:lnTo>
                                  <a:pt x="2640" y="1896"/>
                                </a:lnTo>
                                <a:close/>
                                <a:moveTo>
                                  <a:pt x="2652" y="12"/>
                                </a:moveTo>
                                <a:lnTo>
                                  <a:pt x="2646" y="12"/>
                                </a:lnTo>
                                <a:lnTo>
                                  <a:pt x="2640" y="6"/>
                                </a:lnTo>
                                <a:lnTo>
                                  <a:pt x="2652" y="6"/>
                                </a:lnTo>
                                <a:lnTo>
                                  <a:pt x="2652" y="12"/>
                                </a:lnTo>
                                <a:close/>
                                <a:moveTo>
                                  <a:pt x="12" y="1896"/>
                                </a:moveTo>
                                <a:lnTo>
                                  <a:pt x="6" y="1890"/>
                                </a:lnTo>
                                <a:lnTo>
                                  <a:pt x="12" y="1890"/>
                                </a:lnTo>
                                <a:lnTo>
                                  <a:pt x="12" y="1896"/>
                                </a:lnTo>
                                <a:close/>
                                <a:moveTo>
                                  <a:pt x="2640" y="1896"/>
                                </a:moveTo>
                                <a:lnTo>
                                  <a:pt x="12" y="1896"/>
                                </a:lnTo>
                                <a:lnTo>
                                  <a:pt x="12" y="1890"/>
                                </a:lnTo>
                                <a:lnTo>
                                  <a:pt x="2640" y="1890"/>
                                </a:lnTo>
                                <a:lnTo>
                                  <a:pt x="2640" y="1896"/>
                                </a:lnTo>
                                <a:close/>
                                <a:moveTo>
                                  <a:pt x="2652" y="1896"/>
                                </a:moveTo>
                                <a:lnTo>
                                  <a:pt x="2640" y="1896"/>
                                </a:lnTo>
                                <a:lnTo>
                                  <a:pt x="2646" y="1890"/>
                                </a:lnTo>
                                <a:lnTo>
                                  <a:pt x="2652" y="1890"/>
                                </a:lnTo>
                                <a:lnTo>
                                  <a:pt x="2652" y="18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FC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73823728" name="Text Box 40"/>
                        <wps:cNvSpPr txBox="1">
                          <a:spLocks noChangeArrowheads="1"/>
                        </wps:cNvSpPr>
                        <wps:spPr bwMode="auto">
                          <a:xfrm>
                            <a:off x="4695" y="743"/>
                            <a:ext cx="2652" cy="19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62A7AC" w14:textId="77777777" w:rsidR="0059189A" w:rsidRDefault="0059189A" w:rsidP="00F240BD">
                              <w:pPr>
                                <w:spacing w:before="81"/>
                                <w:ind w:left="155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Na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__________</w:t>
                              </w:r>
                            </w:p>
                            <w:p w14:paraId="4CC7634D" w14:textId="77777777" w:rsidR="0059189A" w:rsidRDefault="0059189A" w:rsidP="00F240BD">
                              <w:pPr>
                                <w:spacing w:before="2" w:line="281" w:lineRule="exact"/>
                                <w:ind w:left="155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K</w:t>
                              </w: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____________</w:t>
                              </w:r>
                            </w:p>
                            <w:p w14:paraId="18395785" w14:textId="77777777" w:rsidR="0059189A" w:rsidRDefault="0059189A" w:rsidP="00F240BD">
                              <w:pPr>
                                <w:spacing w:line="281" w:lineRule="exact"/>
                                <w:ind w:left="155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iCa=</w:t>
                              </w:r>
                              <w:r>
                                <w:rPr>
                                  <w:b/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___________</w:t>
                              </w:r>
                            </w:p>
                            <w:p w14:paraId="6ADF34EC" w14:textId="77777777" w:rsidR="0059189A" w:rsidRDefault="0059189A" w:rsidP="00F240BD">
                              <w:pPr>
                                <w:spacing w:line="281" w:lineRule="exact"/>
                                <w:ind w:left="155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>Li=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>_____________</w:t>
                              </w:r>
                            </w:p>
                            <w:p w14:paraId="0FFE3700" w14:textId="77777777" w:rsidR="0059189A" w:rsidRDefault="0059189A" w:rsidP="00F240BD">
                              <w:pPr>
                                <w:spacing w:line="281" w:lineRule="exact"/>
                                <w:ind w:left="155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pH=</w:t>
                              </w:r>
                              <w:r>
                                <w:rPr>
                                  <w:b/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____________</w:t>
                              </w:r>
                            </w:p>
                            <w:p w14:paraId="2690B8D1" w14:textId="77777777" w:rsidR="0059189A" w:rsidRDefault="0059189A" w:rsidP="00F240BD">
                              <w:pPr>
                                <w:spacing w:line="281" w:lineRule="exact"/>
                                <w:ind w:left="155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>Cl=</w:t>
                              </w:r>
                              <w:r>
                                <w:rPr>
                                  <w:b/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_____________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5B01025" id="Group 14" o:spid="_x0000_s1040" style="width:132.6pt;height:95.1pt;mso-position-horizontal-relative:char;mso-position-vertical-relative:line" coordorigin="4695,743" coordsize="2652,19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">
                <v:shape id="AutoShape 39" o:spid="_x0000_s1041" style="position:absolute;left:4695;top:743;width:2652;height:1902;visibility:visible;mso-wrap-style:square;v-text-anchor:top" coordsize="2652,19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" path="m2646,1902l6,1902r-2,l2,1900,,1898r,-2l,6,,4,2,2,4,1,6,,2646,r2,1l2650,2r2,2l2652,6,12,6,6,12r6,l12,1890r-6,l12,1896r2640,l2652,1898r-2,2l2648,1902r-2,xm12,12r-6,l12,6r,6xm2640,12l12,12r,-6l2640,6r,6xm2640,1896l2640,6r6,6l2652,12r,1878l2646,1890r-6,6xm2652,12r-6,l2640,6r12,l2652,12xm12,1896r-6,-6l12,1890r,6xm2640,1896r-2628,l12,1890r2628,l2640,1896xm2652,1896r-12,l2646,1890r6,l2652,1896xe" fillcolor="#006fc0" stroked="f">
                  <v:path arrowok="t" o:connecttype="custom" o:connectlocs="2646,2645;6,2645;4,2645;2,2643;0,2641;0,2639;0,749;0,747;2,745;4,744;6,743;2646,743;2648,744;2650,745;2652,747;2652,749;12,749;6,755;12,755;12,2633;6,2633;12,2639;2652,2639;2652,2641;2650,2643;2648,2645;2646,2645;12,755;6,755;12,749;12,755;2640,755;12,755;12,749;2640,749;2640,755;2640,2639;2640,749;2646,755;2652,755;2652,2633;2646,2633;2640,2639;2652,755;2646,755;2640,749;2652,749;2652,755;12,2639;6,2633;12,2633;12,2639;2640,2639;12,2639;12,2633;2640,2633;2640,2639;2652,2639;2640,2639;2646,2633;2652,2633;2652,2639" o:connectangles="0,0,0,0,0,0,0,0,0,0,0,0,0,0,0,0,0,0,0,0,0,0,0,0,0,0,0,0,0,0,0,0,0,0,0,0,0,0,0,0,0,0,0,0,0,0,0,0,0,0,0,0,0,0,0,0,0,0,0,0,0,0"/>
                </v:shape>
                <v:shape id="Text Box 40" o:spid="_x0000_s1042" type="#_x0000_t202" style="position:absolute;left:4695;top:743;width:2652;height:19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" filled="f" stroked="f">
                  <v:textbox inset="0,0,0,0">
                    <w:txbxContent>
                      <w:p w14:paraId="7D62A7AC" w14:textId="77777777" w:rsidR="0059189A" w:rsidRDefault="0059189A" w:rsidP="00F240BD">
                        <w:pPr>
                          <w:spacing w:before="81"/>
                          <w:ind w:left="155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Na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=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__________</w:t>
                        </w:r>
                      </w:p>
                      <w:p w14:paraId="4CC7634D" w14:textId="77777777" w:rsidR="0059189A" w:rsidRDefault="0059189A" w:rsidP="00F240BD">
                        <w:pPr>
                          <w:spacing w:before="2" w:line="281" w:lineRule="exact"/>
                          <w:ind w:left="155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K</w:t>
                        </w:r>
                        <w:r>
                          <w:rPr>
                            <w:b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=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____________</w:t>
                        </w:r>
                      </w:p>
                      <w:p w14:paraId="18395785" w14:textId="77777777" w:rsidR="0059189A" w:rsidRDefault="0059189A" w:rsidP="00F240BD">
                        <w:pPr>
                          <w:spacing w:line="281" w:lineRule="exact"/>
                          <w:ind w:left="155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iCa=</w:t>
                        </w:r>
                        <w:r>
                          <w:rPr>
                            <w:b/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___________</w:t>
                        </w:r>
                      </w:p>
                      <w:p w14:paraId="6ADF34EC" w14:textId="77777777" w:rsidR="0059189A" w:rsidRDefault="0059189A" w:rsidP="00F240BD">
                        <w:pPr>
                          <w:spacing w:line="281" w:lineRule="exact"/>
                          <w:ind w:left="155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1"/>
                            <w:sz w:val="24"/>
                          </w:rPr>
                          <w:t>Li=</w:t>
                        </w:r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>_____________</w:t>
                        </w:r>
                      </w:p>
                      <w:p w14:paraId="0FFE3700" w14:textId="77777777" w:rsidR="0059189A" w:rsidRDefault="0059189A" w:rsidP="00F240BD">
                        <w:pPr>
                          <w:spacing w:line="281" w:lineRule="exact"/>
                          <w:ind w:left="155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pH=</w:t>
                        </w:r>
                        <w:r>
                          <w:rPr>
                            <w:b/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____________</w:t>
                        </w:r>
                      </w:p>
                      <w:p w14:paraId="2690B8D1" w14:textId="77777777" w:rsidR="0059189A" w:rsidRDefault="0059189A" w:rsidP="00F240BD">
                        <w:pPr>
                          <w:spacing w:line="281" w:lineRule="exact"/>
                          <w:ind w:left="155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1"/>
                            <w:sz w:val="24"/>
                          </w:rPr>
                          <w:t>Cl=</w:t>
                        </w:r>
                        <w:r>
                          <w:rPr>
                            <w:b/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_____________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 w:rsidR="00E50E08">
        <w:tab/>
      </w:r>
      <w:r>
        <w:rPr>
          <w:noProof/>
          <w14:ligatures w14:val="standardContextual"/>
        </w:rPr>
        <mc:AlternateContent>
          <mc:Choice Requires="wpg">
            <w:drawing>
              <wp:inline distT="0" distB="0" distL="0" distR="0" wp14:anchorId="3E6831D6" wp14:editId="0EDEFD82">
                <wp:extent cx="2574290" cy="1752600"/>
                <wp:effectExtent l="0" t="0" r="16510" b="0"/>
                <wp:docPr id="47115559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574290" cy="1752600"/>
                          <a:chOff x="1001" y="197"/>
                          <a:chExt cx="4054" cy="2288"/>
                        </a:xfrm>
                      </wpg:grpSpPr>
                      <wps:wsp>
                        <wps:cNvPr id="1133060325" name="Freeform 35"/>
                        <wps:cNvSpPr>
                          <a:spLocks/>
                        </wps:cNvSpPr>
                        <wps:spPr bwMode="auto">
                          <a:xfrm>
                            <a:off x="1010" y="207"/>
                            <a:ext cx="4035" cy="2278"/>
                          </a:xfrm>
                          <a:custGeom>
                            <a:avLst/>
                            <a:gdLst>
                              <a:gd name="T0" fmla="+- 0 4666 1010"/>
                              <a:gd name="T1" fmla="*/ T0 w 4035"/>
                              <a:gd name="T2" fmla="+- 0 2485 208"/>
                              <a:gd name="T3" fmla="*/ 2485 h 2278"/>
                              <a:gd name="T4" fmla="+- 0 1390 1010"/>
                              <a:gd name="T5" fmla="*/ T4 w 4035"/>
                              <a:gd name="T6" fmla="+- 0 2485 208"/>
                              <a:gd name="T7" fmla="*/ 2485 h 2278"/>
                              <a:gd name="T8" fmla="+- 0 1313 1010"/>
                              <a:gd name="T9" fmla="*/ T8 w 4035"/>
                              <a:gd name="T10" fmla="+- 0 2477 208"/>
                              <a:gd name="T11" fmla="*/ 2477 h 2278"/>
                              <a:gd name="T12" fmla="+- 0 1242 1010"/>
                              <a:gd name="T13" fmla="*/ T12 w 4035"/>
                              <a:gd name="T14" fmla="+- 0 2455 208"/>
                              <a:gd name="T15" fmla="*/ 2455 h 2278"/>
                              <a:gd name="T16" fmla="+- 0 1178 1010"/>
                              <a:gd name="T17" fmla="*/ T16 w 4035"/>
                              <a:gd name="T18" fmla="+- 0 2420 208"/>
                              <a:gd name="T19" fmla="*/ 2420 h 2278"/>
                              <a:gd name="T20" fmla="+- 0 1122 1010"/>
                              <a:gd name="T21" fmla="*/ T20 w 4035"/>
                              <a:gd name="T22" fmla="+- 0 2373 208"/>
                              <a:gd name="T23" fmla="*/ 2373 h 2278"/>
                              <a:gd name="T24" fmla="+- 0 1076 1010"/>
                              <a:gd name="T25" fmla="*/ T24 w 4035"/>
                              <a:gd name="T26" fmla="+- 0 2317 208"/>
                              <a:gd name="T27" fmla="*/ 2317 h 2278"/>
                              <a:gd name="T28" fmla="+- 0 1041 1010"/>
                              <a:gd name="T29" fmla="*/ T28 w 4035"/>
                              <a:gd name="T30" fmla="+- 0 2252 208"/>
                              <a:gd name="T31" fmla="*/ 2252 h 2278"/>
                              <a:gd name="T32" fmla="+- 0 1018 1010"/>
                              <a:gd name="T33" fmla="*/ T32 w 4035"/>
                              <a:gd name="T34" fmla="+- 0 2181 208"/>
                              <a:gd name="T35" fmla="*/ 2181 h 2278"/>
                              <a:gd name="T36" fmla="+- 0 1010 1010"/>
                              <a:gd name="T37" fmla="*/ T36 w 4035"/>
                              <a:gd name="T38" fmla="+- 0 2104 208"/>
                              <a:gd name="T39" fmla="*/ 2104 h 2278"/>
                              <a:gd name="T40" fmla="+- 0 1010 1010"/>
                              <a:gd name="T41" fmla="*/ T40 w 4035"/>
                              <a:gd name="T42" fmla="+- 0 587 208"/>
                              <a:gd name="T43" fmla="*/ 587 h 2278"/>
                              <a:gd name="T44" fmla="+- 0 1018 1010"/>
                              <a:gd name="T45" fmla="*/ T44 w 4035"/>
                              <a:gd name="T46" fmla="+- 0 510 208"/>
                              <a:gd name="T47" fmla="*/ 510 h 2278"/>
                              <a:gd name="T48" fmla="+- 0 1041 1010"/>
                              <a:gd name="T49" fmla="*/ T48 w 4035"/>
                              <a:gd name="T50" fmla="+- 0 439 208"/>
                              <a:gd name="T51" fmla="*/ 439 h 2278"/>
                              <a:gd name="T52" fmla="+- 0 1076 1010"/>
                              <a:gd name="T53" fmla="*/ T52 w 4035"/>
                              <a:gd name="T54" fmla="+- 0 375 208"/>
                              <a:gd name="T55" fmla="*/ 375 h 2278"/>
                              <a:gd name="T56" fmla="+- 0 1122 1010"/>
                              <a:gd name="T57" fmla="*/ T56 w 4035"/>
                              <a:gd name="T58" fmla="+- 0 319 208"/>
                              <a:gd name="T59" fmla="*/ 319 h 2278"/>
                              <a:gd name="T60" fmla="+- 0 1178 1010"/>
                              <a:gd name="T61" fmla="*/ T60 w 4035"/>
                              <a:gd name="T62" fmla="+- 0 272 208"/>
                              <a:gd name="T63" fmla="*/ 272 h 2278"/>
                              <a:gd name="T64" fmla="+- 0 1242 1010"/>
                              <a:gd name="T65" fmla="*/ T64 w 4035"/>
                              <a:gd name="T66" fmla="+- 0 237 208"/>
                              <a:gd name="T67" fmla="*/ 237 h 2278"/>
                              <a:gd name="T68" fmla="+- 0 1313 1010"/>
                              <a:gd name="T69" fmla="*/ T68 w 4035"/>
                              <a:gd name="T70" fmla="+- 0 215 208"/>
                              <a:gd name="T71" fmla="*/ 215 h 2278"/>
                              <a:gd name="T72" fmla="+- 0 1390 1010"/>
                              <a:gd name="T73" fmla="*/ T72 w 4035"/>
                              <a:gd name="T74" fmla="+- 0 208 208"/>
                              <a:gd name="T75" fmla="*/ 208 h 2278"/>
                              <a:gd name="T76" fmla="+- 0 4666 1010"/>
                              <a:gd name="T77" fmla="*/ T76 w 4035"/>
                              <a:gd name="T78" fmla="+- 0 208 208"/>
                              <a:gd name="T79" fmla="*/ 208 h 2278"/>
                              <a:gd name="T80" fmla="+- 0 4742 1010"/>
                              <a:gd name="T81" fmla="*/ T80 w 4035"/>
                              <a:gd name="T82" fmla="+- 0 215 208"/>
                              <a:gd name="T83" fmla="*/ 215 h 2278"/>
                              <a:gd name="T84" fmla="+- 0 4813 1010"/>
                              <a:gd name="T85" fmla="*/ T84 w 4035"/>
                              <a:gd name="T86" fmla="+- 0 237 208"/>
                              <a:gd name="T87" fmla="*/ 237 h 2278"/>
                              <a:gd name="T88" fmla="+- 0 4878 1010"/>
                              <a:gd name="T89" fmla="*/ T88 w 4035"/>
                              <a:gd name="T90" fmla="+- 0 272 208"/>
                              <a:gd name="T91" fmla="*/ 272 h 2278"/>
                              <a:gd name="T92" fmla="+- 0 4934 1010"/>
                              <a:gd name="T93" fmla="*/ T92 w 4035"/>
                              <a:gd name="T94" fmla="+- 0 319 208"/>
                              <a:gd name="T95" fmla="*/ 319 h 2278"/>
                              <a:gd name="T96" fmla="+- 0 4980 1010"/>
                              <a:gd name="T97" fmla="*/ T96 w 4035"/>
                              <a:gd name="T98" fmla="+- 0 375 208"/>
                              <a:gd name="T99" fmla="*/ 375 h 2278"/>
                              <a:gd name="T100" fmla="+- 0 5015 1010"/>
                              <a:gd name="T101" fmla="*/ T100 w 4035"/>
                              <a:gd name="T102" fmla="+- 0 439 208"/>
                              <a:gd name="T103" fmla="*/ 439 h 2278"/>
                              <a:gd name="T104" fmla="+- 0 5037 1010"/>
                              <a:gd name="T105" fmla="*/ T104 w 4035"/>
                              <a:gd name="T106" fmla="+- 0 510 208"/>
                              <a:gd name="T107" fmla="*/ 510 h 2278"/>
                              <a:gd name="T108" fmla="+- 0 5045 1010"/>
                              <a:gd name="T109" fmla="*/ T108 w 4035"/>
                              <a:gd name="T110" fmla="+- 0 587 208"/>
                              <a:gd name="T111" fmla="*/ 587 h 2278"/>
                              <a:gd name="T112" fmla="+- 0 5045 1010"/>
                              <a:gd name="T113" fmla="*/ T112 w 4035"/>
                              <a:gd name="T114" fmla="+- 0 2104 208"/>
                              <a:gd name="T115" fmla="*/ 2104 h 2278"/>
                              <a:gd name="T116" fmla="+- 0 5037 1010"/>
                              <a:gd name="T117" fmla="*/ T116 w 4035"/>
                              <a:gd name="T118" fmla="+- 0 2181 208"/>
                              <a:gd name="T119" fmla="*/ 2181 h 2278"/>
                              <a:gd name="T120" fmla="+- 0 5015 1010"/>
                              <a:gd name="T121" fmla="*/ T120 w 4035"/>
                              <a:gd name="T122" fmla="+- 0 2252 208"/>
                              <a:gd name="T123" fmla="*/ 2252 h 2278"/>
                              <a:gd name="T124" fmla="+- 0 4980 1010"/>
                              <a:gd name="T125" fmla="*/ T124 w 4035"/>
                              <a:gd name="T126" fmla="+- 0 2317 208"/>
                              <a:gd name="T127" fmla="*/ 2317 h 2278"/>
                              <a:gd name="T128" fmla="+- 0 4934 1010"/>
                              <a:gd name="T129" fmla="*/ T128 w 4035"/>
                              <a:gd name="T130" fmla="+- 0 2373 208"/>
                              <a:gd name="T131" fmla="*/ 2373 h 2278"/>
                              <a:gd name="T132" fmla="+- 0 4878 1010"/>
                              <a:gd name="T133" fmla="*/ T132 w 4035"/>
                              <a:gd name="T134" fmla="+- 0 2420 208"/>
                              <a:gd name="T135" fmla="*/ 2420 h 2278"/>
                              <a:gd name="T136" fmla="+- 0 4813 1010"/>
                              <a:gd name="T137" fmla="*/ T136 w 4035"/>
                              <a:gd name="T138" fmla="+- 0 2455 208"/>
                              <a:gd name="T139" fmla="*/ 2455 h 2278"/>
                              <a:gd name="T140" fmla="+- 0 4742 1010"/>
                              <a:gd name="T141" fmla="*/ T140 w 4035"/>
                              <a:gd name="T142" fmla="+- 0 2477 208"/>
                              <a:gd name="T143" fmla="*/ 2477 h 2278"/>
                              <a:gd name="T144" fmla="+- 0 4666 1010"/>
                              <a:gd name="T145" fmla="*/ T144 w 4035"/>
                              <a:gd name="T146" fmla="+- 0 2485 208"/>
                              <a:gd name="T147" fmla="*/ 2485 h 227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</a:cxnLst>
                            <a:rect l="0" t="0" r="r" b="b"/>
                            <a:pathLst>
                              <a:path w="4035" h="2278">
                                <a:moveTo>
                                  <a:pt x="3656" y="2277"/>
                                </a:moveTo>
                                <a:lnTo>
                                  <a:pt x="380" y="2277"/>
                                </a:lnTo>
                                <a:lnTo>
                                  <a:pt x="303" y="2269"/>
                                </a:lnTo>
                                <a:lnTo>
                                  <a:pt x="232" y="2247"/>
                                </a:lnTo>
                                <a:lnTo>
                                  <a:pt x="168" y="2212"/>
                                </a:lnTo>
                                <a:lnTo>
                                  <a:pt x="112" y="2165"/>
                                </a:lnTo>
                                <a:lnTo>
                                  <a:pt x="66" y="2109"/>
                                </a:lnTo>
                                <a:lnTo>
                                  <a:pt x="31" y="2044"/>
                                </a:lnTo>
                                <a:lnTo>
                                  <a:pt x="8" y="1973"/>
                                </a:lnTo>
                                <a:lnTo>
                                  <a:pt x="0" y="1896"/>
                                </a:lnTo>
                                <a:lnTo>
                                  <a:pt x="0" y="379"/>
                                </a:lnTo>
                                <a:lnTo>
                                  <a:pt x="8" y="302"/>
                                </a:lnTo>
                                <a:lnTo>
                                  <a:pt x="31" y="231"/>
                                </a:lnTo>
                                <a:lnTo>
                                  <a:pt x="66" y="167"/>
                                </a:lnTo>
                                <a:lnTo>
                                  <a:pt x="112" y="111"/>
                                </a:lnTo>
                                <a:lnTo>
                                  <a:pt x="168" y="64"/>
                                </a:lnTo>
                                <a:lnTo>
                                  <a:pt x="232" y="29"/>
                                </a:lnTo>
                                <a:lnTo>
                                  <a:pt x="303" y="7"/>
                                </a:lnTo>
                                <a:lnTo>
                                  <a:pt x="380" y="0"/>
                                </a:lnTo>
                                <a:lnTo>
                                  <a:pt x="3656" y="0"/>
                                </a:lnTo>
                                <a:lnTo>
                                  <a:pt x="3732" y="7"/>
                                </a:lnTo>
                                <a:lnTo>
                                  <a:pt x="3803" y="29"/>
                                </a:lnTo>
                                <a:lnTo>
                                  <a:pt x="3868" y="64"/>
                                </a:lnTo>
                                <a:lnTo>
                                  <a:pt x="3924" y="111"/>
                                </a:lnTo>
                                <a:lnTo>
                                  <a:pt x="3970" y="167"/>
                                </a:lnTo>
                                <a:lnTo>
                                  <a:pt x="4005" y="231"/>
                                </a:lnTo>
                                <a:lnTo>
                                  <a:pt x="4027" y="302"/>
                                </a:lnTo>
                                <a:lnTo>
                                  <a:pt x="4035" y="379"/>
                                </a:lnTo>
                                <a:lnTo>
                                  <a:pt x="4035" y="1896"/>
                                </a:lnTo>
                                <a:lnTo>
                                  <a:pt x="4027" y="1973"/>
                                </a:lnTo>
                                <a:lnTo>
                                  <a:pt x="4005" y="2044"/>
                                </a:lnTo>
                                <a:lnTo>
                                  <a:pt x="3970" y="2109"/>
                                </a:lnTo>
                                <a:lnTo>
                                  <a:pt x="3924" y="2165"/>
                                </a:lnTo>
                                <a:lnTo>
                                  <a:pt x="3868" y="2212"/>
                                </a:lnTo>
                                <a:lnTo>
                                  <a:pt x="3803" y="2247"/>
                                </a:lnTo>
                                <a:lnTo>
                                  <a:pt x="3732" y="2269"/>
                                </a:lnTo>
                                <a:lnTo>
                                  <a:pt x="3656" y="22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B9BD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07826600" name="AutoShape 36"/>
                        <wps:cNvSpPr>
                          <a:spLocks/>
                        </wps:cNvSpPr>
                        <wps:spPr bwMode="auto">
                          <a:xfrm>
                            <a:off x="1001" y="197"/>
                            <a:ext cx="4054" cy="2280"/>
                          </a:xfrm>
                          <a:custGeom>
                            <a:avLst/>
                            <a:gdLst>
                              <a:gd name="T0" fmla="+- 0 1263 1001"/>
                              <a:gd name="T1" fmla="*/ T0 w 4054"/>
                              <a:gd name="T2" fmla="+- 0 237 197"/>
                              <a:gd name="T3" fmla="*/ 237 h 2280"/>
                              <a:gd name="T4" fmla="+- 0 4793 1001"/>
                              <a:gd name="T5" fmla="*/ T4 w 4054"/>
                              <a:gd name="T6" fmla="+- 0 237 197"/>
                              <a:gd name="T7" fmla="*/ 237 h 2280"/>
                              <a:gd name="T8" fmla="+- 0 1189 1001"/>
                              <a:gd name="T9" fmla="*/ T8 w 4054"/>
                              <a:gd name="T10" fmla="+- 0 237 197"/>
                              <a:gd name="T11" fmla="*/ 237 h 2280"/>
                              <a:gd name="T12" fmla="+- 0 4867 1001"/>
                              <a:gd name="T13" fmla="*/ T12 w 4054"/>
                              <a:gd name="T14" fmla="+- 0 237 197"/>
                              <a:gd name="T15" fmla="*/ 237 h 2280"/>
                              <a:gd name="T16" fmla="+- 0 1199 1001"/>
                              <a:gd name="T17" fmla="*/ T16 w 4054"/>
                              <a:gd name="T18" fmla="+- 0 257 197"/>
                              <a:gd name="T19" fmla="*/ 257 h 2280"/>
                              <a:gd name="T20" fmla="+- 0 4886 1001"/>
                              <a:gd name="T21" fmla="*/ T20 w 4054"/>
                              <a:gd name="T22" fmla="+- 0 277 197"/>
                              <a:gd name="T23" fmla="*/ 277 h 2280"/>
                              <a:gd name="T24" fmla="+- 0 1117 1001"/>
                              <a:gd name="T25" fmla="*/ T24 w 4054"/>
                              <a:gd name="T26" fmla="+- 0 337 197"/>
                              <a:gd name="T27" fmla="*/ 337 h 2280"/>
                              <a:gd name="T28" fmla="+- 0 1129 1001"/>
                              <a:gd name="T29" fmla="*/ T28 w 4054"/>
                              <a:gd name="T30" fmla="+- 0 317 197"/>
                              <a:gd name="T31" fmla="*/ 317 h 2280"/>
                              <a:gd name="T32" fmla="+- 0 4914 1001"/>
                              <a:gd name="T33" fmla="*/ T32 w 4054"/>
                              <a:gd name="T34" fmla="+- 0 297 197"/>
                              <a:gd name="T35" fmla="*/ 297 h 2280"/>
                              <a:gd name="T36" fmla="+- 0 1048 1001"/>
                              <a:gd name="T37" fmla="*/ T36 w 4054"/>
                              <a:gd name="T38" fmla="+- 0 397 197"/>
                              <a:gd name="T39" fmla="*/ 397 h 2280"/>
                              <a:gd name="T40" fmla="+- 0 1095 1001"/>
                              <a:gd name="T41" fmla="*/ T40 w 4054"/>
                              <a:gd name="T42" fmla="+- 0 357 197"/>
                              <a:gd name="T43" fmla="*/ 357 h 2280"/>
                              <a:gd name="T44" fmla="+- 0 5017 1001"/>
                              <a:gd name="T45" fmla="*/ T44 w 4054"/>
                              <a:gd name="T46" fmla="+- 0 417 197"/>
                              <a:gd name="T47" fmla="*/ 417 h 2280"/>
                              <a:gd name="T48" fmla="+- 0 4961 1001"/>
                              <a:gd name="T49" fmla="*/ T48 w 4054"/>
                              <a:gd name="T50" fmla="+- 0 357 197"/>
                              <a:gd name="T51" fmla="*/ 357 h 2280"/>
                              <a:gd name="T52" fmla="+- 0 5008 1001"/>
                              <a:gd name="T53" fmla="*/ T52 w 4054"/>
                              <a:gd name="T54" fmla="+- 0 397 197"/>
                              <a:gd name="T55" fmla="*/ 397 h 2280"/>
                              <a:gd name="T56" fmla="+- 0 1032 1001"/>
                              <a:gd name="T57" fmla="*/ T56 w 4054"/>
                              <a:gd name="T58" fmla="+- 0 417 197"/>
                              <a:gd name="T59" fmla="*/ 417 h 2280"/>
                              <a:gd name="T60" fmla="+- 0 1035 1001"/>
                              <a:gd name="T61" fmla="*/ T60 w 4054"/>
                              <a:gd name="T62" fmla="+- 0 477 197"/>
                              <a:gd name="T63" fmla="*/ 477 h 2280"/>
                              <a:gd name="T64" fmla="+- 0 5006 1001"/>
                              <a:gd name="T65" fmla="*/ T64 w 4054"/>
                              <a:gd name="T66" fmla="+- 0 437 197"/>
                              <a:gd name="T67" fmla="*/ 437 h 2280"/>
                              <a:gd name="T68" fmla="+- 0 1030 1001"/>
                              <a:gd name="T69" fmla="*/ T68 w 4054"/>
                              <a:gd name="T70" fmla="+- 0 497 197"/>
                              <a:gd name="T71" fmla="*/ 497 h 2280"/>
                              <a:gd name="T72" fmla="+- 0 5026 1001"/>
                              <a:gd name="T73" fmla="*/ T72 w 4054"/>
                              <a:gd name="T74" fmla="+- 0 497 197"/>
                              <a:gd name="T75" fmla="*/ 497 h 2280"/>
                              <a:gd name="T76" fmla="+- 0 1009 1001"/>
                              <a:gd name="T77" fmla="*/ T76 w 4054"/>
                              <a:gd name="T78" fmla="+- 0 497 197"/>
                              <a:gd name="T79" fmla="*/ 497 h 2280"/>
                              <a:gd name="T80" fmla="+- 0 5047 1001"/>
                              <a:gd name="T81" fmla="*/ T80 w 4054"/>
                              <a:gd name="T82" fmla="+- 0 497 197"/>
                              <a:gd name="T83" fmla="*/ 497 h 2280"/>
                              <a:gd name="T84" fmla="+- 0 1024 1001"/>
                              <a:gd name="T85" fmla="*/ T84 w 4054"/>
                              <a:gd name="T86" fmla="+- 0 537 197"/>
                              <a:gd name="T87" fmla="*/ 537 h 2280"/>
                              <a:gd name="T88" fmla="+- 0 1022 1001"/>
                              <a:gd name="T89" fmla="*/ T88 w 4054"/>
                              <a:gd name="T90" fmla="+- 0 557 197"/>
                              <a:gd name="T91" fmla="*/ 557 h 2280"/>
                              <a:gd name="T92" fmla="+- 0 5034 1001"/>
                              <a:gd name="T93" fmla="*/ T92 w 4054"/>
                              <a:gd name="T94" fmla="+- 0 557 197"/>
                              <a:gd name="T95" fmla="*/ 557 h 2280"/>
                              <a:gd name="T96" fmla="+- 0 1001 1001"/>
                              <a:gd name="T97" fmla="*/ T96 w 4054"/>
                              <a:gd name="T98" fmla="+- 0 557 197"/>
                              <a:gd name="T99" fmla="*/ 557 h 2280"/>
                              <a:gd name="T100" fmla="+- 0 1021 1001"/>
                              <a:gd name="T101" fmla="*/ T100 w 4054"/>
                              <a:gd name="T102" fmla="+- 0 577 197"/>
                              <a:gd name="T103" fmla="*/ 577 h 2280"/>
                              <a:gd name="T104" fmla="+- 0 5035 1001"/>
                              <a:gd name="T105" fmla="*/ T104 w 4054"/>
                              <a:gd name="T106" fmla="+- 0 2097 197"/>
                              <a:gd name="T107" fmla="*/ 2097 h 2280"/>
                              <a:gd name="T108" fmla="+- 0 1001 1001"/>
                              <a:gd name="T109" fmla="*/ T108 w 4054"/>
                              <a:gd name="T110" fmla="+- 0 2097 197"/>
                              <a:gd name="T111" fmla="*/ 2097 h 2280"/>
                              <a:gd name="T112" fmla="+- 0 5055 1001"/>
                              <a:gd name="T113" fmla="*/ T112 w 4054"/>
                              <a:gd name="T114" fmla="+- 0 2097 197"/>
                              <a:gd name="T115" fmla="*/ 2097 h 2280"/>
                              <a:gd name="T116" fmla="+- 0 1023 1001"/>
                              <a:gd name="T117" fmla="*/ T116 w 4054"/>
                              <a:gd name="T118" fmla="+- 0 2137 197"/>
                              <a:gd name="T119" fmla="*/ 2137 h 2280"/>
                              <a:gd name="T120" fmla="+- 0 1025 1001"/>
                              <a:gd name="T121" fmla="*/ T120 w 4054"/>
                              <a:gd name="T122" fmla="+- 0 2157 197"/>
                              <a:gd name="T123" fmla="*/ 2157 h 2280"/>
                              <a:gd name="T124" fmla="+- 0 5031 1001"/>
                              <a:gd name="T125" fmla="*/ T124 w 4054"/>
                              <a:gd name="T126" fmla="+- 0 2157 197"/>
                              <a:gd name="T127" fmla="*/ 2157 h 2280"/>
                              <a:gd name="T128" fmla="+- 0 1007 1001"/>
                              <a:gd name="T129" fmla="*/ T128 w 4054"/>
                              <a:gd name="T130" fmla="+- 0 2157 197"/>
                              <a:gd name="T131" fmla="*/ 2157 h 2280"/>
                              <a:gd name="T132" fmla="+- 0 5049 1001"/>
                              <a:gd name="T133" fmla="*/ T132 w 4054"/>
                              <a:gd name="T134" fmla="+- 0 2157 197"/>
                              <a:gd name="T135" fmla="*/ 2157 h 2280"/>
                              <a:gd name="T136" fmla="+- 0 1035 1001"/>
                              <a:gd name="T137" fmla="*/ T136 w 4054"/>
                              <a:gd name="T138" fmla="+- 0 2197 197"/>
                              <a:gd name="T139" fmla="*/ 2197 h 2280"/>
                              <a:gd name="T140" fmla="+- 0 1050 1001"/>
                              <a:gd name="T141" fmla="*/ T140 w 4054"/>
                              <a:gd name="T142" fmla="+- 0 2237 197"/>
                              <a:gd name="T143" fmla="*/ 2237 h 2280"/>
                              <a:gd name="T144" fmla="+- 0 1043 1001"/>
                              <a:gd name="T145" fmla="*/ T144 w 4054"/>
                              <a:gd name="T146" fmla="+- 0 2217 197"/>
                              <a:gd name="T147" fmla="*/ 2217 h 2280"/>
                              <a:gd name="T148" fmla="+- 0 5018 1001"/>
                              <a:gd name="T149" fmla="*/ T148 w 4054"/>
                              <a:gd name="T150" fmla="+- 0 2197 197"/>
                              <a:gd name="T151" fmla="*/ 2197 h 2280"/>
                              <a:gd name="T152" fmla="+- 0 1068 1001"/>
                              <a:gd name="T153" fmla="*/ T152 w 4054"/>
                              <a:gd name="T154" fmla="+- 0 2317 197"/>
                              <a:gd name="T155" fmla="*/ 2317 h 2280"/>
                              <a:gd name="T156" fmla="+- 0 1058 1001"/>
                              <a:gd name="T157" fmla="*/ T156 w 4054"/>
                              <a:gd name="T158" fmla="+- 0 2257 197"/>
                              <a:gd name="T159" fmla="*/ 2257 h 2280"/>
                              <a:gd name="T160" fmla="+- 0 1095 1001"/>
                              <a:gd name="T161" fmla="*/ T160 w 4054"/>
                              <a:gd name="T162" fmla="+- 0 2317 197"/>
                              <a:gd name="T163" fmla="*/ 2317 h 2280"/>
                              <a:gd name="T164" fmla="+- 0 4961 1001"/>
                              <a:gd name="T165" fmla="*/ T164 w 4054"/>
                              <a:gd name="T166" fmla="+- 0 2317 197"/>
                              <a:gd name="T167" fmla="*/ 2317 h 2280"/>
                              <a:gd name="T168" fmla="+- 0 4998 1001"/>
                              <a:gd name="T169" fmla="*/ T168 w 4054"/>
                              <a:gd name="T170" fmla="+- 0 2257 197"/>
                              <a:gd name="T171" fmla="*/ 2257 h 2280"/>
                              <a:gd name="T172" fmla="+- 0 4988 1001"/>
                              <a:gd name="T173" fmla="*/ T172 w 4054"/>
                              <a:gd name="T174" fmla="+- 0 2317 197"/>
                              <a:gd name="T175" fmla="*/ 2317 h 2280"/>
                              <a:gd name="T176" fmla="+- 0 1117 1001"/>
                              <a:gd name="T177" fmla="*/ T176 w 4054"/>
                              <a:gd name="T178" fmla="+- 0 2337 197"/>
                              <a:gd name="T179" fmla="*/ 2337 h 2280"/>
                              <a:gd name="T180" fmla="+- 0 4927 1001"/>
                              <a:gd name="T181" fmla="*/ T180 w 4054"/>
                              <a:gd name="T182" fmla="+- 0 2357 197"/>
                              <a:gd name="T183" fmla="*/ 2357 h 2280"/>
                              <a:gd name="T184" fmla="+- 0 1170 1001"/>
                              <a:gd name="T185" fmla="*/ T184 w 4054"/>
                              <a:gd name="T186" fmla="+- 0 2397 197"/>
                              <a:gd name="T187" fmla="*/ 2397 h 2280"/>
                              <a:gd name="T188" fmla="+- 0 4886 1001"/>
                              <a:gd name="T189" fmla="*/ T188 w 4054"/>
                              <a:gd name="T190" fmla="+- 0 2397 197"/>
                              <a:gd name="T191" fmla="*/ 2397 h 2280"/>
                              <a:gd name="T192" fmla="+- 0 1173 1001"/>
                              <a:gd name="T193" fmla="*/ T192 w 4054"/>
                              <a:gd name="T194" fmla="+- 0 2417 197"/>
                              <a:gd name="T195" fmla="*/ 2417 h 2280"/>
                              <a:gd name="T196" fmla="+- 0 4867 1001"/>
                              <a:gd name="T197" fmla="*/ T196 w 4054"/>
                              <a:gd name="T198" fmla="+- 0 2437 197"/>
                              <a:gd name="T199" fmla="*/ 2437 h 2280"/>
                              <a:gd name="T200" fmla="+- 0 4883 1001"/>
                              <a:gd name="T201" fmla="*/ T200 w 4054"/>
                              <a:gd name="T202" fmla="+- 0 2417 197"/>
                              <a:gd name="T203" fmla="*/ 2417 h 2280"/>
                              <a:gd name="T204" fmla="+- 0 1281 1001"/>
                              <a:gd name="T205" fmla="*/ T204 w 4054"/>
                              <a:gd name="T206" fmla="+- 0 2457 197"/>
                              <a:gd name="T207" fmla="*/ 2457 h 2280"/>
                              <a:gd name="T208" fmla="+- 0 4772 1001"/>
                              <a:gd name="T209" fmla="*/ T208 w 4054"/>
                              <a:gd name="T210" fmla="+- 0 2477 197"/>
                              <a:gd name="T211" fmla="*/ 2477 h 228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</a:cxnLst>
                            <a:rect l="0" t="0" r="r" b="b"/>
                            <a:pathLst>
                              <a:path w="4054" h="2280">
                                <a:moveTo>
                                  <a:pt x="3798" y="20"/>
                                </a:moveTo>
                                <a:lnTo>
                                  <a:pt x="256" y="20"/>
                                </a:lnTo>
                                <a:lnTo>
                                  <a:pt x="274" y="0"/>
                                </a:lnTo>
                                <a:lnTo>
                                  <a:pt x="3780" y="0"/>
                                </a:lnTo>
                                <a:lnTo>
                                  <a:pt x="3798" y="20"/>
                                </a:lnTo>
                                <a:close/>
                                <a:moveTo>
                                  <a:pt x="262" y="40"/>
                                </a:moveTo>
                                <a:lnTo>
                                  <a:pt x="204" y="40"/>
                                </a:lnTo>
                                <a:lnTo>
                                  <a:pt x="221" y="20"/>
                                </a:lnTo>
                                <a:lnTo>
                                  <a:pt x="280" y="20"/>
                                </a:lnTo>
                                <a:lnTo>
                                  <a:pt x="262" y="40"/>
                                </a:lnTo>
                                <a:close/>
                                <a:moveTo>
                                  <a:pt x="3850" y="40"/>
                                </a:moveTo>
                                <a:lnTo>
                                  <a:pt x="3792" y="40"/>
                                </a:lnTo>
                                <a:lnTo>
                                  <a:pt x="3774" y="20"/>
                                </a:lnTo>
                                <a:lnTo>
                                  <a:pt x="3833" y="20"/>
                                </a:lnTo>
                                <a:lnTo>
                                  <a:pt x="3850" y="40"/>
                                </a:lnTo>
                                <a:close/>
                                <a:moveTo>
                                  <a:pt x="213" y="60"/>
                                </a:moveTo>
                                <a:lnTo>
                                  <a:pt x="172" y="60"/>
                                </a:lnTo>
                                <a:lnTo>
                                  <a:pt x="188" y="40"/>
                                </a:lnTo>
                                <a:lnTo>
                                  <a:pt x="230" y="40"/>
                                </a:lnTo>
                                <a:lnTo>
                                  <a:pt x="213" y="60"/>
                                </a:lnTo>
                                <a:close/>
                                <a:moveTo>
                                  <a:pt x="3882" y="60"/>
                                </a:moveTo>
                                <a:lnTo>
                                  <a:pt x="3841" y="60"/>
                                </a:lnTo>
                                <a:lnTo>
                                  <a:pt x="3824" y="40"/>
                                </a:lnTo>
                                <a:lnTo>
                                  <a:pt x="3866" y="40"/>
                                </a:lnTo>
                                <a:lnTo>
                                  <a:pt x="3882" y="60"/>
                                </a:lnTo>
                                <a:close/>
                                <a:moveTo>
                                  <a:pt x="154" y="100"/>
                                </a:moveTo>
                                <a:lnTo>
                                  <a:pt x="128" y="100"/>
                                </a:lnTo>
                                <a:lnTo>
                                  <a:pt x="142" y="80"/>
                                </a:lnTo>
                                <a:lnTo>
                                  <a:pt x="156" y="60"/>
                                </a:lnTo>
                                <a:lnTo>
                                  <a:pt x="198" y="60"/>
                                </a:lnTo>
                                <a:lnTo>
                                  <a:pt x="183" y="80"/>
                                </a:lnTo>
                                <a:lnTo>
                                  <a:pt x="169" y="80"/>
                                </a:lnTo>
                                <a:lnTo>
                                  <a:pt x="154" y="100"/>
                                </a:lnTo>
                                <a:close/>
                                <a:moveTo>
                                  <a:pt x="3926" y="100"/>
                                </a:moveTo>
                                <a:lnTo>
                                  <a:pt x="3900" y="100"/>
                                </a:lnTo>
                                <a:lnTo>
                                  <a:pt x="3885" y="80"/>
                                </a:lnTo>
                                <a:lnTo>
                                  <a:pt x="3871" y="80"/>
                                </a:lnTo>
                                <a:lnTo>
                                  <a:pt x="3856" y="60"/>
                                </a:lnTo>
                                <a:lnTo>
                                  <a:pt x="3898" y="60"/>
                                </a:lnTo>
                                <a:lnTo>
                                  <a:pt x="3912" y="80"/>
                                </a:lnTo>
                                <a:lnTo>
                                  <a:pt x="3926" y="100"/>
                                </a:lnTo>
                                <a:close/>
                                <a:moveTo>
                                  <a:pt x="116" y="140"/>
                                </a:moveTo>
                                <a:lnTo>
                                  <a:pt x="89" y="140"/>
                                </a:lnTo>
                                <a:lnTo>
                                  <a:pt x="101" y="120"/>
                                </a:lnTo>
                                <a:lnTo>
                                  <a:pt x="114" y="100"/>
                                </a:lnTo>
                                <a:lnTo>
                                  <a:pt x="141" y="100"/>
                                </a:lnTo>
                                <a:lnTo>
                                  <a:pt x="128" y="120"/>
                                </a:lnTo>
                                <a:lnTo>
                                  <a:pt x="116" y="140"/>
                                </a:lnTo>
                                <a:close/>
                                <a:moveTo>
                                  <a:pt x="3965" y="140"/>
                                </a:moveTo>
                                <a:lnTo>
                                  <a:pt x="3938" y="140"/>
                                </a:lnTo>
                                <a:lnTo>
                                  <a:pt x="3926" y="120"/>
                                </a:lnTo>
                                <a:lnTo>
                                  <a:pt x="3913" y="100"/>
                                </a:lnTo>
                                <a:lnTo>
                                  <a:pt x="3940" y="100"/>
                                </a:lnTo>
                                <a:lnTo>
                                  <a:pt x="3953" y="120"/>
                                </a:lnTo>
                                <a:lnTo>
                                  <a:pt x="3965" y="140"/>
                                </a:lnTo>
                                <a:close/>
                                <a:moveTo>
                                  <a:pt x="56" y="220"/>
                                </a:moveTo>
                                <a:lnTo>
                                  <a:pt x="38" y="220"/>
                                </a:lnTo>
                                <a:lnTo>
                                  <a:pt x="47" y="200"/>
                                </a:lnTo>
                                <a:lnTo>
                                  <a:pt x="56" y="180"/>
                                </a:lnTo>
                                <a:lnTo>
                                  <a:pt x="67" y="160"/>
                                </a:lnTo>
                                <a:lnTo>
                                  <a:pt x="77" y="140"/>
                                </a:lnTo>
                                <a:lnTo>
                                  <a:pt x="105" y="140"/>
                                </a:lnTo>
                                <a:lnTo>
                                  <a:pt x="93" y="160"/>
                                </a:lnTo>
                                <a:lnTo>
                                  <a:pt x="94" y="160"/>
                                </a:lnTo>
                                <a:lnTo>
                                  <a:pt x="83" y="180"/>
                                </a:lnTo>
                                <a:lnTo>
                                  <a:pt x="74" y="180"/>
                                </a:lnTo>
                                <a:lnTo>
                                  <a:pt x="64" y="200"/>
                                </a:lnTo>
                                <a:lnTo>
                                  <a:pt x="65" y="200"/>
                                </a:lnTo>
                                <a:lnTo>
                                  <a:pt x="56" y="220"/>
                                </a:lnTo>
                                <a:close/>
                                <a:moveTo>
                                  <a:pt x="4016" y="220"/>
                                </a:moveTo>
                                <a:lnTo>
                                  <a:pt x="3998" y="220"/>
                                </a:lnTo>
                                <a:lnTo>
                                  <a:pt x="3989" y="200"/>
                                </a:lnTo>
                                <a:lnTo>
                                  <a:pt x="3990" y="200"/>
                                </a:lnTo>
                                <a:lnTo>
                                  <a:pt x="3980" y="180"/>
                                </a:lnTo>
                                <a:lnTo>
                                  <a:pt x="3971" y="180"/>
                                </a:lnTo>
                                <a:lnTo>
                                  <a:pt x="3960" y="160"/>
                                </a:lnTo>
                                <a:lnTo>
                                  <a:pt x="3961" y="160"/>
                                </a:lnTo>
                                <a:lnTo>
                                  <a:pt x="3949" y="140"/>
                                </a:lnTo>
                                <a:lnTo>
                                  <a:pt x="3977" y="140"/>
                                </a:lnTo>
                                <a:lnTo>
                                  <a:pt x="3987" y="160"/>
                                </a:lnTo>
                                <a:lnTo>
                                  <a:pt x="3998" y="180"/>
                                </a:lnTo>
                                <a:lnTo>
                                  <a:pt x="4007" y="200"/>
                                </a:lnTo>
                                <a:lnTo>
                                  <a:pt x="4016" y="220"/>
                                </a:lnTo>
                                <a:close/>
                                <a:moveTo>
                                  <a:pt x="34" y="280"/>
                                </a:moveTo>
                                <a:lnTo>
                                  <a:pt x="15" y="280"/>
                                </a:lnTo>
                                <a:lnTo>
                                  <a:pt x="18" y="260"/>
                                </a:lnTo>
                                <a:lnTo>
                                  <a:pt x="24" y="240"/>
                                </a:lnTo>
                                <a:lnTo>
                                  <a:pt x="31" y="220"/>
                                </a:lnTo>
                                <a:lnTo>
                                  <a:pt x="57" y="220"/>
                                </a:lnTo>
                                <a:lnTo>
                                  <a:pt x="49" y="240"/>
                                </a:lnTo>
                                <a:lnTo>
                                  <a:pt x="42" y="260"/>
                                </a:lnTo>
                                <a:lnTo>
                                  <a:pt x="37" y="260"/>
                                </a:lnTo>
                                <a:lnTo>
                                  <a:pt x="34" y="280"/>
                                </a:lnTo>
                                <a:close/>
                                <a:moveTo>
                                  <a:pt x="4039" y="280"/>
                                </a:moveTo>
                                <a:lnTo>
                                  <a:pt x="4020" y="280"/>
                                </a:lnTo>
                                <a:lnTo>
                                  <a:pt x="4017" y="260"/>
                                </a:lnTo>
                                <a:lnTo>
                                  <a:pt x="4012" y="260"/>
                                </a:lnTo>
                                <a:lnTo>
                                  <a:pt x="4005" y="240"/>
                                </a:lnTo>
                                <a:lnTo>
                                  <a:pt x="3997" y="220"/>
                                </a:lnTo>
                                <a:lnTo>
                                  <a:pt x="4023" y="220"/>
                                </a:lnTo>
                                <a:lnTo>
                                  <a:pt x="4030" y="240"/>
                                </a:lnTo>
                                <a:lnTo>
                                  <a:pt x="4036" y="260"/>
                                </a:lnTo>
                                <a:lnTo>
                                  <a:pt x="4039" y="280"/>
                                </a:lnTo>
                                <a:close/>
                                <a:moveTo>
                                  <a:pt x="29" y="300"/>
                                </a:moveTo>
                                <a:lnTo>
                                  <a:pt x="10" y="300"/>
                                </a:lnTo>
                                <a:lnTo>
                                  <a:pt x="12" y="280"/>
                                </a:lnTo>
                                <a:lnTo>
                                  <a:pt x="32" y="280"/>
                                </a:lnTo>
                                <a:lnTo>
                                  <a:pt x="29" y="300"/>
                                </a:lnTo>
                                <a:close/>
                                <a:moveTo>
                                  <a:pt x="4044" y="300"/>
                                </a:moveTo>
                                <a:lnTo>
                                  <a:pt x="4025" y="300"/>
                                </a:lnTo>
                                <a:lnTo>
                                  <a:pt x="4022" y="280"/>
                                </a:lnTo>
                                <a:lnTo>
                                  <a:pt x="4042" y="280"/>
                                </a:lnTo>
                                <a:lnTo>
                                  <a:pt x="4044" y="300"/>
                                </a:lnTo>
                                <a:close/>
                                <a:moveTo>
                                  <a:pt x="26" y="320"/>
                                </a:moveTo>
                                <a:lnTo>
                                  <a:pt x="6" y="320"/>
                                </a:lnTo>
                                <a:lnTo>
                                  <a:pt x="8" y="300"/>
                                </a:lnTo>
                                <a:lnTo>
                                  <a:pt x="28" y="300"/>
                                </a:lnTo>
                                <a:lnTo>
                                  <a:pt x="26" y="320"/>
                                </a:lnTo>
                                <a:close/>
                                <a:moveTo>
                                  <a:pt x="4048" y="320"/>
                                </a:moveTo>
                                <a:lnTo>
                                  <a:pt x="4028" y="320"/>
                                </a:lnTo>
                                <a:lnTo>
                                  <a:pt x="4026" y="300"/>
                                </a:lnTo>
                                <a:lnTo>
                                  <a:pt x="4046" y="300"/>
                                </a:lnTo>
                                <a:lnTo>
                                  <a:pt x="4048" y="320"/>
                                </a:lnTo>
                                <a:close/>
                                <a:moveTo>
                                  <a:pt x="23" y="340"/>
                                </a:moveTo>
                                <a:lnTo>
                                  <a:pt x="2" y="340"/>
                                </a:lnTo>
                                <a:lnTo>
                                  <a:pt x="3" y="320"/>
                                </a:lnTo>
                                <a:lnTo>
                                  <a:pt x="24" y="320"/>
                                </a:lnTo>
                                <a:lnTo>
                                  <a:pt x="23" y="340"/>
                                </a:lnTo>
                                <a:close/>
                                <a:moveTo>
                                  <a:pt x="4052" y="340"/>
                                </a:moveTo>
                                <a:lnTo>
                                  <a:pt x="4031" y="340"/>
                                </a:lnTo>
                                <a:lnTo>
                                  <a:pt x="4030" y="320"/>
                                </a:lnTo>
                                <a:lnTo>
                                  <a:pt x="4051" y="320"/>
                                </a:lnTo>
                                <a:lnTo>
                                  <a:pt x="4052" y="340"/>
                                </a:lnTo>
                                <a:close/>
                                <a:moveTo>
                                  <a:pt x="21" y="360"/>
                                </a:moveTo>
                                <a:lnTo>
                                  <a:pt x="0" y="360"/>
                                </a:lnTo>
                                <a:lnTo>
                                  <a:pt x="1" y="340"/>
                                </a:lnTo>
                                <a:lnTo>
                                  <a:pt x="22" y="340"/>
                                </a:lnTo>
                                <a:lnTo>
                                  <a:pt x="21" y="360"/>
                                </a:lnTo>
                                <a:close/>
                                <a:moveTo>
                                  <a:pt x="4053" y="360"/>
                                </a:moveTo>
                                <a:lnTo>
                                  <a:pt x="4033" y="360"/>
                                </a:lnTo>
                                <a:lnTo>
                                  <a:pt x="4032" y="340"/>
                                </a:lnTo>
                                <a:lnTo>
                                  <a:pt x="4053" y="340"/>
                                </a:lnTo>
                                <a:lnTo>
                                  <a:pt x="4053" y="360"/>
                                </a:lnTo>
                                <a:close/>
                                <a:moveTo>
                                  <a:pt x="20" y="1900"/>
                                </a:moveTo>
                                <a:lnTo>
                                  <a:pt x="0" y="1900"/>
                                </a:lnTo>
                                <a:lnTo>
                                  <a:pt x="0" y="360"/>
                                </a:lnTo>
                                <a:lnTo>
                                  <a:pt x="20" y="360"/>
                                </a:lnTo>
                                <a:lnTo>
                                  <a:pt x="20" y="1900"/>
                                </a:lnTo>
                                <a:close/>
                                <a:moveTo>
                                  <a:pt x="20" y="380"/>
                                </a:moveTo>
                                <a:lnTo>
                                  <a:pt x="20" y="360"/>
                                </a:lnTo>
                                <a:lnTo>
                                  <a:pt x="20" y="380"/>
                                </a:lnTo>
                                <a:close/>
                                <a:moveTo>
                                  <a:pt x="4034" y="380"/>
                                </a:moveTo>
                                <a:lnTo>
                                  <a:pt x="4034" y="360"/>
                                </a:lnTo>
                                <a:lnTo>
                                  <a:pt x="4034" y="380"/>
                                </a:lnTo>
                                <a:close/>
                                <a:moveTo>
                                  <a:pt x="4054" y="1900"/>
                                </a:moveTo>
                                <a:lnTo>
                                  <a:pt x="4034" y="1900"/>
                                </a:lnTo>
                                <a:lnTo>
                                  <a:pt x="4034" y="360"/>
                                </a:lnTo>
                                <a:lnTo>
                                  <a:pt x="4054" y="360"/>
                                </a:lnTo>
                                <a:lnTo>
                                  <a:pt x="4054" y="1900"/>
                                </a:lnTo>
                                <a:close/>
                                <a:moveTo>
                                  <a:pt x="20" y="1920"/>
                                </a:moveTo>
                                <a:lnTo>
                                  <a:pt x="0" y="1920"/>
                                </a:lnTo>
                                <a:lnTo>
                                  <a:pt x="0" y="1900"/>
                                </a:lnTo>
                                <a:lnTo>
                                  <a:pt x="20" y="1900"/>
                                </a:lnTo>
                                <a:lnTo>
                                  <a:pt x="20" y="1920"/>
                                </a:lnTo>
                                <a:close/>
                                <a:moveTo>
                                  <a:pt x="4053" y="1920"/>
                                </a:moveTo>
                                <a:lnTo>
                                  <a:pt x="4034" y="1920"/>
                                </a:lnTo>
                                <a:lnTo>
                                  <a:pt x="4034" y="1900"/>
                                </a:lnTo>
                                <a:lnTo>
                                  <a:pt x="4054" y="1900"/>
                                </a:lnTo>
                                <a:lnTo>
                                  <a:pt x="4053" y="1920"/>
                                </a:lnTo>
                                <a:close/>
                                <a:moveTo>
                                  <a:pt x="22" y="1940"/>
                                </a:moveTo>
                                <a:lnTo>
                                  <a:pt x="2" y="1940"/>
                                </a:lnTo>
                                <a:lnTo>
                                  <a:pt x="1" y="1920"/>
                                </a:lnTo>
                                <a:lnTo>
                                  <a:pt x="21" y="1920"/>
                                </a:lnTo>
                                <a:lnTo>
                                  <a:pt x="22" y="1940"/>
                                </a:lnTo>
                                <a:close/>
                                <a:moveTo>
                                  <a:pt x="4052" y="1940"/>
                                </a:moveTo>
                                <a:lnTo>
                                  <a:pt x="4032" y="1940"/>
                                </a:lnTo>
                                <a:lnTo>
                                  <a:pt x="4033" y="1920"/>
                                </a:lnTo>
                                <a:lnTo>
                                  <a:pt x="4053" y="1920"/>
                                </a:lnTo>
                                <a:lnTo>
                                  <a:pt x="4052" y="1940"/>
                                </a:lnTo>
                                <a:close/>
                                <a:moveTo>
                                  <a:pt x="24" y="1960"/>
                                </a:moveTo>
                                <a:lnTo>
                                  <a:pt x="4" y="1960"/>
                                </a:lnTo>
                                <a:lnTo>
                                  <a:pt x="3" y="1940"/>
                                </a:lnTo>
                                <a:lnTo>
                                  <a:pt x="23" y="1940"/>
                                </a:lnTo>
                                <a:lnTo>
                                  <a:pt x="24" y="1960"/>
                                </a:lnTo>
                                <a:close/>
                                <a:moveTo>
                                  <a:pt x="4050" y="1960"/>
                                </a:moveTo>
                                <a:lnTo>
                                  <a:pt x="4030" y="1960"/>
                                </a:lnTo>
                                <a:lnTo>
                                  <a:pt x="4031" y="1940"/>
                                </a:lnTo>
                                <a:lnTo>
                                  <a:pt x="4051" y="1940"/>
                                </a:lnTo>
                                <a:lnTo>
                                  <a:pt x="4050" y="1960"/>
                                </a:lnTo>
                                <a:close/>
                                <a:moveTo>
                                  <a:pt x="28" y="1980"/>
                                </a:moveTo>
                                <a:lnTo>
                                  <a:pt x="8" y="1980"/>
                                </a:lnTo>
                                <a:lnTo>
                                  <a:pt x="6" y="1960"/>
                                </a:lnTo>
                                <a:lnTo>
                                  <a:pt x="26" y="1960"/>
                                </a:lnTo>
                                <a:lnTo>
                                  <a:pt x="28" y="1980"/>
                                </a:lnTo>
                                <a:close/>
                                <a:moveTo>
                                  <a:pt x="4046" y="1980"/>
                                </a:moveTo>
                                <a:lnTo>
                                  <a:pt x="4026" y="1980"/>
                                </a:lnTo>
                                <a:lnTo>
                                  <a:pt x="4028" y="1960"/>
                                </a:lnTo>
                                <a:lnTo>
                                  <a:pt x="4048" y="1960"/>
                                </a:lnTo>
                                <a:lnTo>
                                  <a:pt x="4046" y="1980"/>
                                </a:lnTo>
                                <a:close/>
                                <a:moveTo>
                                  <a:pt x="34" y="2000"/>
                                </a:moveTo>
                                <a:lnTo>
                                  <a:pt x="12" y="2000"/>
                                </a:lnTo>
                                <a:lnTo>
                                  <a:pt x="10" y="1980"/>
                                </a:lnTo>
                                <a:lnTo>
                                  <a:pt x="32" y="1980"/>
                                </a:lnTo>
                                <a:lnTo>
                                  <a:pt x="34" y="2000"/>
                                </a:lnTo>
                                <a:close/>
                                <a:moveTo>
                                  <a:pt x="4042" y="2000"/>
                                </a:moveTo>
                                <a:lnTo>
                                  <a:pt x="4020" y="2000"/>
                                </a:lnTo>
                                <a:lnTo>
                                  <a:pt x="4022" y="1980"/>
                                </a:lnTo>
                                <a:lnTo>
                                  <a:pt x="4044" y="1980"/>
                                </a:lnTo>
                                <a:lnTo>
                                  <a:pt x="4042" y="2000"/>
                                </a:lnTo>
                                <a:close/>
                                <a:moveTo>
                                  <a:pt x="49" y="2040"/>
                                </a:moveTo>
                                <a:lnTo>
                                  <a:pt x="24" y="2040"/>
                                </a:lnTo>
                                <a:lnTo>
                                  <a:pt x="18" y="2020"/>
                                </a:lnTo>
                                <a:lnTo>
                                  <a:pt x="15" y="2000"/>
                                </a:lnTo>
                                <a:lnTo>
                                  <a:pt x="37" y="2000"/>
                                </a:lnTo>
                                <a:lnTo>
                                  <a:pt x="42" y="2020"/>
                                </a:lnTo>
                                <a:lnTo>
                                  <a:pt x="49" y="2040"/>
                                </a:lnTo>
                                <a:close/>
                                <a:moveTo>
                                  <a:pt x="4030" y="2040"/>
                                </a:moveTo>
                                <a:lnTo>
                                  <a:pt x="4005" y="2040"/>
                                </a:lnTo>
                                <a:lnTo>
                                  <a:pt x="4012" y="2020"/>
                                </a:lnTo>
                                <a:lnTo>
                                  <a:pt x="4011" y="2020"/>
                                </a:lnTo>
                                <a:lnTo>
                                  <a:pt x="4017" y="2000"/>
                                </a:lnTo>
                                <a:lnTo>
                                  <a:pt x="4039" y="2000"/>
                                </a:lnTo>
                                <a:lnTo>
                                  <a:pt x="4036" y="2020"/>
                                </a:lnTo>
                                <a:lnTo>
                                  <a:pt x="4030" y="2040"/>
                                </a:lnTo>
                                <a:close/>
                                <a:moveTo>
                                  <a:pt x="105" y="2140"/>
                                </a:moveTo>
                                <a:lnTo>
                                  <a:pt x="77" y="2140"/>
                                </a:lnTo>
                                <a:lnTo>
                                  <a:pt x="67" y="2120"/>
                                </a:lnTo>
                                <a:lnTo>
                                  <a:pt x="56" y="2100"/>
                                </a:lnTo>
                                <a:lnTo>
                                  <a:pt x="47" y="2080"/>
                                </a:lnTo>
                                <a:lnTo>
                                  <a:pt x="38" y="2060"/>
                                </a:lnTo>
                                <a:lnTo>
                                  <a:pt x="31" y="2040"/>
                                </a:lnTo>
                                <a:lnTo>
                                  <a:pt x="49" y="2040"/>
                                </a:lnTo>
                                <a:lnTo>
                                  <a:pt x="57" y="2060"/>
                                </a:lnTo>
                                <a:lnTo>
                                  <a:pt x="56" y="2060"/>
                                </a:lnTo>
                                <a:lnTo>
                                  <a:pt x="65" y="2080"/>
                                </a:lnTo>
                                <a:lnTo>
                                  <a:pt x="73" y="2080"/>
                                </a:lnTo>
                                <a:lnTo>
                                  <a:pt x="83" y="2100"/>
                                </a:lnTo>
                                <a:lnTo>
                                  <a:pt x="94" y="2120"/>
                                </a:lnTo>
                                <a:lnTo>
                                  <a:pt x="93" y="2120"/>
                                </a:lnTo>
                                <a:lnTo>
                                  <a:pt x="105" y="2140"/>
                                </a:lnTo>
                                <a:close/>
                                <a:moveTo>
                                  <a:pt x="3977" y="2140"/>
                                </a:moveTo>
                                <a:lnTo>
                                  <a:pt x="3949" y="2140"/>
                                </a:lnTo>
                                <a:lnTo>
                                  <a:pt x="3961" y="2120"/>
                                </a:lnTo>
                                <a:lnTo>
                                  <a:pt x="3960" y="2120"/>
                                </a:lnTo>
                                <a:lnTo>
                                  <a:pt x="3971" y="2100"/>
                                </a:lnTo>
                                <a:lnTo>
                                  <a:pt x="3981" y="2080"/>
                                </a:lnTo>
                                <a:lnTo>
                                  <a:pt x="3989" y="2080"/>
                                </a:lnTo>
                                <a:lnTo>
                                  <a:pt x="3998" y="2060"/>
                                </a:lnTo>
                                <a:lnTo>
                                  <a:pt x="3997" y="2060"/>
                                </a:lnTo>
                                <a:lnTo>
                                  <a:pt x="4005" y="2040"/>
                                </a:lnTo>
                                <a:lnTo>
                                  <a:pt x="4023" y="2040"/>
                                </a:lnTo>
                                <a:lnTo>
                                  <a:pt x="4016" y="2060"/>
                                </a:lnTo>
                                <a:lnTo>
                                  <a:pt x="4007" y="2080"/>
                                </a:lnTo>
                                <a:lnTo>
                                  <a:pt x="3998" y="2100"/>
                                </a:lnTo>
                                <a:lnTo>
                                  <a:pt x="3987" y="2120"/>
                                </a:lnTo>
                                <a:lnTo>
                                  <a:pt x="3977" y="2140"/>
                                </a:lnTo>
                                <a:close/>
                                <a:moveTo>
                                  <a:pt x="141" y="2180"/>
                                </a:moveTo>
                                <a:lnTo>
                                  <a:pt x="114" y="2180"/>
                                </a:lnTo>
                                <a:lnTo>
                                  <a:pt x="101" y="2160"/>
                                </a:lnTo>
                                <a:lnTo>
                                  <a:pt x="89" y="2140"/>
                                </a:lnTo>
                                <a:lnTo>
                                  <a:pt x="116" y="2140"/>
                                </a:lnTo>
                                <a:lnTo>
                                  <a:pt x="128" y="2160"/>
                                </a:lnTo>
                                <a:lnTo>
                                  <a:pt x="141" y="2180"/>
                                </a:lnTo>
                                <a:close/>
                                <a:moveTo>
                                  <a:pt x="3940" y="2180"/>
                                </a:moveTo>
                                <a:lnTo>
                                  <a:pt x="3913" y="2180"/>
                                </a:lnTo>
                                <a:lnTo>
                                  <a:pt x="3926" y="2160"/>
                                </a:lnTo>
                                <a:lnTo>
                                  <a:pt x="3938" y="2140"/>
                                </a:lnTo>
                                <a:lnTo>
                                  <a:pt x="3965" y="2140"/>
                                </a:lnTo>
                                <a:lnTo>
                                  <a:pt x="3953" y="2160"/>
                                </a:lnTo>
                                <a:lnTo>
                                  <a:pt x="3940" y="2180"/>
                                </a:lnTo>
                                <a:close/>
                                <a:moveTo>
                                  <a:pt x="169" y="2200"/>
                                </a:moveTo>
                                <a:lnTo>
                                  <a:pt x="142" y="2200"/>
                                </a:lnTo>
                                <a:lnTo>
                                  <a:pt x="128" y="2180"/>
                                </a:lnTo>
                                <a:lnTo>
                                  <a:pt x="154" y="2180"/>
                                </a:lnTo>
                                <a:lnTo>
                                  <a:pt x="169" y="2200"/>
                                </a:lnTo>
                                <a:close/>
                                <a:moveTo>
                                  <a:pt x="3912" y="2200"/>
                                </a:moveTo>
                                <a:lnTo>
                                  <a:pt x="3885" y="2200"/>
                                </a:lnTo>
                                <a:lnTo>
                                  <a:pt x="3900" y="2180"/>
                                </a:lnTo>
                                <a:lnTo>
                                  <a:pt x="3926" y="2180"/>
                                </a:lnTo>
                                <a:lnTo>
                                  <a:pt x="3912" y="2200"/>
                                </a:lnTo>
                                <a:close/>
                                <a:moveTo>
                                  <a:pt x="230" y="2240"/>
                                </a:moveTo>
                                <a:lnTo>
                                  <a:pt x="188" y="2240"/>
                                </a:lnTo>
                                <a:lnTo>
                                  <a:pt x="172" y="2220"/>
                                </a:lnTo>
                                <a:lnTo>
                                  <a:pt x="156" y="2200"/>
                                </a:lnTo>
                                <a:lnTo>
                                  <a:pt x="183" y="2200"/>
                                </a:lnTo>
                                <a:lnTo>
                                  <a:pt x="198" y="2220"/>
                                </a:lnTo>
                                <a:lnTo>
                                  <a:pt x="213" y="2220"/>
                                </a:lnTo>
                                <a:lnTo>
                                  <a:pt x="230" y="2240"/>
                                </a:lnTo>
                                <a:close/>
                                <a:moveTo>
                                  <a:pt x="3866" y="2240"/>
                                </a:moveTo>
                                <a:lnTo>
                                  <a:pt x="3824" y="2240"/>
                                </a:lnTo>
                                <a:lnTo>
                                  <a:pt x="3841" y="2220"/>
                                </a:lnTo>
                                <a:lnTo>
                                  <a:pt x="3856" y="2220"/>
                                </a:lnTo>
                                <a:lnTo>
                                  <a:pt x="3871" y="2200"/>
                                </a:lnTo>
                                <a:lnTo>
                                  <a:pt x="3898" y="2200"/>
                                </a:lnTo>
                                <a:lnTo>
                                  <a:pt x="3882" y="2220"/>
                                </a:lnTo>
                                <a:lnTo>
                                  <a:pt x="3866" y="2240"/>
                                </a:lnTo>
                                <a:close/>
                                <a:moveTo>
                                  <a:pt x="280" y="2260"/>
                                </a:moveTo>
                                <a:lnTo>
                                  <a:pt x="238" y="2260"/>
                                </a:lnTo>
                                <a:lnTo>
                                  <a:pt x="221" y="2240"/>
                                </a:lnTo>
                                <a:lnTo>
                                  <a:pt x="262" y="2240"/>
                                </a:lnTo>
                                <a:lnTo>
                                  <a:pt x="280" y="2260"/>
                                </a:lnTo>
                                <a:close/>
                                <a:moveTo>
                                  <a:pt x="3816" y="2260"/>
                                </a:moveTo>
                                <a:lnTo>
                                  <a:pt x="3774" y="2260"/>
                                </a:lnTo>
                                <a:lnTo>
                                  <a:pt x="3792" y="2240"/>
                                </a:lnTo>
                                <a:lnTo>
                                  <a:pt x="3833" y="2240"/>
                                </a:lnTo>
                                <a:lnTo>
                                  <a:pt x="3816" y="2260"/>
                                </a:lnTo>
                                <a:close/>
                                <a:moveTo>
                                  <a:pt x="3771" y="2280"/>
                                </a:moveTo>
                                <a:lnTo>
                                  <a:pt x="283" y="2280"/>
                                </a:lnTo>
                                <a:lnTo>
                                  <a:pt x="274" y="2260"/>
                                </a:lnTo>
                                <a:lnTo>
                                  <a:pt x="3780" y="2260"/>
                                </a:lnTo>
                                <a:lnTo>
                                  <a:pt x="3771" y="22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2415561" name="Text Box 37"/>
                        <wps:cNvSpPr txBox="1">
                          <a:spLocks noChangeArrowheads="1"/>
                        </wps:cNvSpPr>
                        <wps:spPr bwMode="auto">
                          <a:xfrm>
                            <a:off x="1001" y="197"/>
                            <a:ext cx="4054" cy="2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3177C71" w14:textId="53FC7837" w:rsidR="0059189A" w:rsidRDefault="0059189A" w:rsidP="0059189A">
                              <w:pPr>
                                <w:spacing w:before="171"/>
                                <w:ind w:left="249" w:right="401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Displays</w:t>
                              </w:r>
                              <w:r>
                                <w:rPr>
                                  <w:b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Calibration</w:t>
                              </w:r>
                              <w:r>
                                <w:rPr>
                                  <w:b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Slope</w:t>
                              </w:r>
                              <w:r>
                                <w:rPr>
                                  <w:b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on</w:t>
                              </w:r>
                              <w:r>
                                <w:rPr>
                                  <w:b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 xml:space="preserve">display. </w:t>
                              </w:r>
                              <w:r>
                                <w:rPr>
                                  <w:b/>
                                  <w:spacing w:val="-4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Example.,</w:t>
                              </w:r>
                            </w:p>
                            <w:p w14:paraId="670DF57C" w14:textId="77777777" w:rsidR="0059189A" w:rsidRDefault="0059189A" w:rsidP="0059189A">
                              <w:pPr>
                                <w:spacing w:line="234" w:lineRule="exact"/>
                                <w:ind w:left="249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Na</w:t>
                              </w:r>
                              <w:r>
                                <w:rPr>
                                  <w:b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64.02</w:t>
                              </w:r>
                            </w:p>
                            <w:p w14:paraId="1D8F73C9" w14:textId="77777777" w:rsidR="0059189A" w:rsidRDefault="0059189A" w:rsidP="0059189A">
                              <w:pPr>
                                <w:spacing w:before="1" w:line="234" w:lineRule="exact"/>
                                <w:ind w:left="249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K</w:t>
                              </w:r>
                              <w:r>
                                <w:rPr>
                                  <w:b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63.07</w:t>
                              </w:r>
                            </w:p>
                            <w:p w14:paraId="2359A26A" w14:textId="77777777" w:rsidR="0059189A" w:rsidRDefault="0059189A" w:rsidP="0059189A">
                              <w:pPr>
                                <w:spacing w:line="234" w:lineRule="exact"/>
                                <w:ind w:left="249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iCa</w:t>
                              </w:r>
                              <w:r>
                                <w:rPr>
                                  <w:b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34.24</w:t>
                              </w:r>
                            </w:p>
                            <w:p w14:paraId="40B87F6B" w14:textId="77777777" w:rsidR="0059189A" w:rsidRDefault="0059189A" w:rsidP="0059189A">
                              <w:pPr>
                                <w:spacing w:before="1"/>
                                <w:ind w:left="249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Li</w:t>
                              </w:r>
                              <w:r>
                                <w:rPr>
                                  <w:b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= 84.55</w:t>
                              </w:r>
                            </w:p>
                            <w:p w14:paraId="00FD0D95" w14:textId="77777777" w:rsidR="0059189A" w:rsidRDefault="0059189A" w:rsidP="0059189A">
                              <w:pPr>
                                <w:spacing w:before="1"/>
                                <w:ind w:left="249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pH</w:t>
                              </w:r>
                              <w:r>
                                <w:rPr>
                                  <w:b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= 63.51</w:t>
                              </w:r>
                            </w:p>
                            <w:p w14:paraId="06FEBB37" w14:textId="77777777" w:rsidR="0059189A" w:rsidRDefault="0059189A" w:rsidP="0059189A">
                              <w:pPr>
                                <w:ind w:left="249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Cl</w:t>
                              </w:r>
                              <w:r>
                                <w:rPr>
                                  <w:b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= 62.14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E6831D6" id="Group 13" o:spid="_x0000_s1043" style="width:202.7pt;height:138pt;mso-position-horizontal-relative:char;mso-position-vertical-relative:line" coordorigin="1001,197" coordsize="4054,22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">
                <v:shape id="Freeform 35" o:spid="_x0000_s1044" style="position:absolute;left:1010;top:207;width:4035;height:2278;visibility:visible;mso-wrap-style:square;v-text-anchor:top" coordsize="4035,22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" path="m3656,2277r-3276,l303,2269r-71,-22l168,2212r-56,-47l66,2109,31,2044,8,1973,,1896,,379,8,302,31,231,66,167r46,-56l168,64,232,29,303,7,380,,3656,r76,7l3803,29r65,35l3924,111r46,56l4005,231r22,71l4035,379r,1517l4027,1973r-22,71l3970,2109r-46,56l3868,2212r-65,35l3732,2269r-76,8xe" fillcolor="#5b9bd4" stroked="f">
                  <v:path arrowok="t" o:connecttype="custom" o:connectlocs="3656,2485;380,2485;303,2477;232,2455;168,2420;112,2373;66,2317;31,2252;8,2181;0,2104;0,587;8,510;31,439;66,375;112,319;168,272;232,237;303,215;380,208;3656,208;3732,215;3803,237;3868,272;3924,319;3970,375;4005,439;4027,510;4035,587;4035,2104;4027,2181;4005,2252;3970,2317;3924,2373;3868,2420;3803,2455;3732,2477;3656,2485" o:connectangles="0,0,0,0,0,0,0,0,0,0,0,0,0,0,0,0,0,0,0,0,0,0,0,0,0,0,0,0,0,0,0,0,0,0,0,0,0"/>
                </v:shape>
                <v:shape id="AutoShape 36" o:spid="_x0000_s1045" style="position:absolute;left:1001;top:197;width:4054;height:2280;visibility:visible;mso-wrap-style:square;v-text-anchor:top" coordsize="4054,2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" path="m3798,20l256,20,274,,3780,r18,20xm262,40r-58,l221,20r59,l262,40xm3850,40r-58,l3774,20r59,l3850,40xm213,60r-41,l188,40r42,l213,60xm3882,60r-41,l3824,40r42,l3882,60xm154,100r-26,l142,80,156,60r42,l183,80r-14,l154,100xm3926,100r-26,l3885,80r-14,l3856,60r42,l3912,80r14,20xm116,140r-27,l101,120r13,-20l141,100r-13,20l116,140xm3965,140r-27,l3926,120r-13,-20l3940,100r13,20l3965,140xm56,220r-18,l47,200r9,-20l67,160,77,140r28,l93,160r1,l83,180r-9,l64,200r1,l56,220xm4016,220r-18,l3989,200r1,l3980,180r-9,l3960,160r1,l3949,140r28,l3987,160r11,20l4007,200r9,20xm34,280r-19,l18,260r6,-20l31,220r26,l49,240r-7,20l37,260r-3,20xm4039,280r-19,l4017,260r-5,l4005,240r-8,-20l4023,220r7,20l4036,260r3,20xm29,300r-19,l12,280r20,l29,300xm4044,300r-19,l4022,280r20,l4044,300xm26,320r-20,l8,300r20,l26,320xm4048,320r-20,l4026,300r20,l4048,320xm23,340r-21,l3,320r21,l23,340xm4052,340r-21,l4030,320r21,l4052,340xm21,360l,360,1,340r21,l21,360xm4053,360r-20,l4032,340r21,l4053,360xm20,1900r-20,l,360r20,l20,1900xm20,380r,-20l20,380xm4034,380r,-20l4034,380xm4054,1900r-20,l4034,360r20,l4054,1900xm20,1920r-20,l,1900r20,l20,1920xm4053,1920r-19,l4034,1900r20,l4053,1920xm22,1940r-20,l1,1920r20,l22,1940xm4052,1940r-20,l4033,1920r20,l4052,1940xm24,1960r-20,l3,1940r20,l24,1960xm4050,1960r-20,l4031,1940r20,l4050,1960xm28,1980r-20,l6,1960r20,l28,1980xm4046,1980r-20,l4028,1960r20,l4046,1980xm34,2000r-22,l10,1980r22,l34,2000xm4042,2000r-22,l4022,1980r22,l4042,2000xm49,2040r-25,l18,2020r-3,-20l37,2000r5,20l49,2040xm4030,2040r-25,l4012,2020r-1,l4017,2000r22,l4036,2020r-6,20xm105,2140r-28,l67,2120,56,2100r-9,-20l38,2060r-7,-20l49,2040r8,20l56,2060r9,20l73,2080r10,20l94,2120r-1,l105,2140xm3977,2140r-28,l3961,2120r-1,l3971,2100r10,-20l3989,2080r9,-20l3997,2060r8,-20l4023,2040r-7,20l4007,2080r-9,20l3987,2120r-10,20xm141,2180r-27,l101,2160,89,2140r27,l128,2160r13,20xm3940,2180r-27,l3926,2160r12,-20l3965,2140r-12,20l3940,2180xm169,2200r-27,l128,2180r26,l169,2200xm3912,2200r-27,l3900,2180r26,l3912,2200xm230,2240r-42,l172,2220r-16,-20l183,2200r15,20l213,2220r17,20xm3866,2240r-42,l3841,2220r15,l3871,2200r27,l3882,2220r-16,20xm280,2260r-42,l221,2240r41,l280,2260xm3816,2260r-42,l3792,2240r41,l3816,2260xm3771,2280r-3488,l274,2260r3506,l3771,2280xe" fillcolor="black" stroked="f">
                  <v:path arrowok="t" o:connecttype="custom" o:connectlocs="262,237;3792,237;188,237;3866,237;198,257;3885,277;116,337;128,317;3913,297;47,397;94,357;4016,417;3960,357;4007,397;31,417;34,477;4005,437;29,497;4025,497;8,497;4046,497;23,537;21,557;4033,557;0,557;20,577;4034,2097;0,2097;4054,2097;22,2137;24,2157;4030,2157;6,2157;4048,2157;34,2197;49,2237;42,2217;4017,2197;67,2317;57,2257;94,2317;3960,2317;3997,2257;3987,2317;116,2337;3926,2357;169,2397;3885,2397;172,2417;3866,2437;3882,2417;280,2457;3771,2477" o:connectangles="0,0,0,0,0,0,0,0,0,0,0,0,0,0,0,0,0,0,0,0,0,0,0,0,0,0,0,0,0,0,0,0,0,0,0,0,0,0,0,0,0,0,0,0,0,0,0,0,0,0,0,0,0"/>
                </v:shape>
                <v:shape id="Text Box 37" o:spid="_x0000_s1046" type="#_x0000_t202" style="position:absolute;left:1001;top:197;width:4054;height:2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" filled="f" stroked="f">
                  <v:textbox inset="0,0,0,0">
                    <w:txbxContent>
                      <w:p w14:paraId="73177C71" w14:textId="53FC7837" w:rsidR="0059189A" w:rsidRDefault="0059189A" w:rsidP="0059189A">
                        <w:pPr>
                          <w:spacing w:before="171"/>
                          <w:ind w:left="249" w:right="401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Displays</w:t>
                        </w:r>
                        <w:r>
                          <w:rPr>
                            <w:b/>
                            <w:spacing w:val="-4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Calibration</w:t>
                        </w:r>
                        <w:r>
                          <w:rPr>
                            <w:b/>
                            <w:spacing w:val="-3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Slope</w:t>
                        </w:r>
                        <w:r>
                          <w:rPr>
                            <w:b/>
                            <w:spacing w:val="-5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on</w:t>
                        </w:r>
                        <w:r>
                          <w:rPr>
                            <w:b/>
                            <w:spacing w:val="-3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 xml:space="preserve">display. </w:t>
                        </w:r>
                        <w:r>
                          <w:rPr>
                            <w:b/>
                            <w:spacing w:val="-41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Example.,</w:t>
                        </w:r>
                      </w:p>
                      <w:p w14:paraId="670DF57C" w14:textId="77777777" w:rsidR="0059189A" w:rsidRDefault="0059189A" w:rsidP="0059189A">
                        <w:pPr>
                          <w:spacing w:line="234" w:lineRule="exact"/>
                          <w:ind w:left="249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Na</w:t>
                        </w:r>
                        <w:r>
                          <w:rPr>
                            <w:b/>
                            <w:spacing w:val="-2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=</w:t>
                        </w:r>
                        <w:r>
                          <w:rPr>
                            <w:b/>
                            <w:spacing w:val="-1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64.02</w:t>
                        </w:r>
                      </w:p>
                      <w:p w14:paraId="1D8F73C9" w14:textId="77777777" w:rsidR="0059189A" w:rsidRDefault="0059189A" w:rsidP="0059189A">
                        <w:pPr>
                          <w:spacing w:before="1" w:line="234" w:lineRule="exact"/>
                          <w:ind w:left="249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K</w:t>
                        </w:r>
                        <w:r>
                          <w:rPr>
                            <w:b/>
                            <w:spacing w:val="-2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=</w:t>
                        </w:r>
                        <w:r>
                          <w:rPr>
                            <w:b/>
                            <w:spacing w:val="-4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63.07</w:t>
                        </w:r>
                      </w:p>
                      <w:p w14:paraId="2359A26A" w14:textId="77777777" w:rsidR="0059189A" w:rsidRDefault="0059189A" w:rsidP="0059189A">
                        <w:pPr>
                          <w:spacing w:line="234" w:lineRule="exact"/>
                          <w:ind w:left="249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iCa</w:t>
                        </w:r>
                        <w:r>
                          <w:rPr>
                            <w:b/>
                            <w:spacing w:val="-4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=</w:t>
                        </w:r>
                        <w:r>
                          <w:rPr>
                            <w:b/>
                            <w:spacing w:val="-1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34.24</w:t>
                        </w:r>
                      </w:p>
                      <w:p w14:paraId="40B87F6B" w14:textId="77777777" w:rsidR="0059189A" w:rsidRDefault="0059189A" w:rsidP="0059189A">
                        <w:pPr>
                          <w:spacing w:before="1"/>
                          <w:ind w:left="249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Li</w:t>
                        </w:r>
                        <w:r>
                          <w:rPr>
                            <w:b/>
                            <w:spacing w:val="-4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= 84.55</w:t>
                        </w:r>
                      </w:p>
                      <w:p w14:paraId="00FD0D95" w14:textId="77777777" w:rsidR="0059189A" w:rsidRDefault="0059189A" w:rsidP="0059189A">
                        <w:pPr>
                          <w:spacing w:before="1"/>
                          <w:ind w:left="249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pH</w:t>
                        </w:r>
                        <w:r>
                          <w:rPr>
                            <w:b/>
                            <w:spacing w:val="-3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= 63.51</w:t>
                        </w:r>
                      </w:p>
                      <w:p w14:paraId="06FEBB37" w14:textId="77777777" w:rsidR="0059189A" w:rsidRDefault="0059189A" w:rsidP="0059189A">
                        <w:pPr>
                          <w:ind w:left="249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Cl</w:t>
                        </w:r>
                        <w:r>
                          <w:rPr>
                            <w:b/>
                            <w:spacing w:val="-5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= 62.14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9C8BE22" w14:textId="137ABB8F" w:rsidR="00E50E08" w:rsidRDefault="00E50E08" w:rsidP="0059189A">
      <w:pPr>
        <w:pStyle w:val="TDPL-BodyTxt"/>
        <w:numPr>
          <w:ilvl w:val="0"/>
          <w:numId w:val="0"/>
        </w:numPr>
        <w:ind w:left="426" w:firstLine="283"/>
        <w:jc w:val="both"/>
      </w:pPr>
    </w:p>
    <w:p w14:paraId="71E90FB8" w14:textId="002DED11" w:rsidR="00E50E08" w:rsidRDefault="00E50E08" w:rsidP="00E50E08">
      <w:pPr>
        <w:pStyle w:val="TDPL-BodyTxt"/>
        <w:numPr>
          <w:ilvl w:val="0"/>
          <w:numId w:val="0"/>
        </w:numPr>
        <w:ind w:left="1134"/>
        <w:jc w:val="both"/>
      </w:pPr>
      <w:r>
        <w:t>If</w:t>
      </w:r>
      <w:r>
        <w:rPr>
          <w:spacing w:val="23"/>
        </w:rPr>
        <w:t xml:space="preserve"> </w:t>
      </w:r>
      <w:r>
        <w:t>any</w:t>
      </w:r>
      <w:r>
        <w:rPr>
          <w:spacing w:val="23"/>
        </w:rPr>
        <w:t xml:space="preserve"> </w:t>
      </w:r>
      <w:r>
        <w:t>electrode</w:t>
      </w:r>
      <w:r>
        <w:rPr>
          <w:spacing w:val="24"/>
        </w:rPr>
        <w:t xml:space="preserve"> </w:t>
      </w:r>
      <w:r>
        <w:t>is</w:t>
      </w:r>
      <w:r>
        <w:rPr>
          <w:spacing w:val="22"/>
        </w:rPr>
        <w:t xml:space="preserve"> </w:t>
      </w:r>
      <w:r>
        <w:t>Uncalibrated,</w:t>
      </w:r>
      <w:r>
        <w:rPr>
          <w:spacing w:val="25"/>
        </w:rPr>
        <w:t xml:space="preserve"> </w:t>
      </w:r>
      <w:r>
        <w:t>then</w:t>
      </w:r>
      <w:r>
        <w:rPr>
          <w:spacing w:val="22"/>
        </w:rPr>
        <w:t xml:space="preserve"> </w:t>
      </w:r>
      <w:r>
        <w:t>it</w:t>
      </w:r>
      <w:r>
        <w:rPr>
          <w:spacing w:val="22"/>
        </w:rPr>
        <w:t xml:space="preserve"> </w:t>
      </w:r>
      <w:r>
        <w:t>will</w:t>
      </w:r>
      <w:r>
        <w:rPr>
          <w:spacing w:val="24"/>
        </w:rPr>
        <w:t xml:space="preserve"> </w:t>
      </w:r>
      <w:r>
        <w:t>show</w:t>
      </w:r>
      <w:r>
        <w:rPr>
          <w:spacing w:val="25"/>
        </w:rPr>
        <w:t xml:space="preserve"> </w:t>
      </w:r>
      <w:r>
        <w:t>(*)</w:t>
      </w:r>
      <w:r>
        <w:rPr>
          <w:spacing w:val="23"/>
        </w:rPr>
        <w:t xml:space="preserve"> </w:t>
      </w:r>
      <w:r>
        <w:t>besides</w:t>
      </w:r>
      <w:r>
        <w:rPr>
          <w:spacing w:val="22"/>
        </w:rPr>
        <w:t xml:space="preserve"> </w:t>
      </w:r>
      <w:r>
        <w:t>that</w:t>
      </w:r>
      <w:r>
        <w:rPr>
          <w:spacing w:val="22"/>
        </w:rPr>
        <w:t xml:space="preserve"> </w:t>
      </w:r>
      <w:r>
        <w:t>parameter</w:t>
      </w:r>
      <w:r>
        <w:rPr>
          <w:spacing w:val="21"/>
        </w:rPr>
        <w:t xml:space="preserve"> </w:t>
      </w:r>
      <w:r>
        <w:t>in</w:t>
      </w:r>
      <w:r>
        <w:rPr>
          <w:spacing w:val="-50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display</w:t>
      </w:r>
      <w:r>
        <w:rPr>
          <w:spacing w:val="-2"/>
        </w:rPr>
        <w:t xml:space="preserve"> </w:t>
      </w:r>
      <w:r>
        <w:t>screen.</w:t>
      </w:r>
      <w:r>
        <w:rPr>
          <w:spacing w:val="-3"/>
        </w:rPr>
        <w:t xml:space="preserve"> </w:t>
      </w:r>
      <w:r>
        <w:t>So</w:t>
      </w:r>
      <w:r>
        <w:rPr>
          <w:spacing w:val="-1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we</w:t>
      </w:r>
      <w:r>
        <w:rPr>
          <w:spacing w:val="1"/>
        </w:rPr>
        <w:t xml:space="preserve"> </w:t>
      </w:r>
      <w:r>
        <w:t>can clearly</w:t>
      </w:r>
      <w:r>
        <w:rPr>
          <w:spacing w:val="-2"/>
        </w:rPr>
        <w:t xml:space="preserve"> </w:t>
      </w:r>
      <w:r>
        <w:t>see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status</w:t>
      </w:r>
      <w:r>
        <w:rPr>
          <w:spacing w:val="-3"/>
        </w:rPr>
        <w:t xml:space="preserve"> </w:t>
      </w:r>
      <w:r>
        <w:t>of the</w:t>
      </w:r>
      <w:r>
        <w:rPr>
          <w:spacing w:val="-1"/>
        </w:rPr>
        <w:t xml:space="preserve"> </w:t>
      </w:r>
      <w:r>
        <w:t>instrument.</w:t>
      </w:r>
    </w:p>
    <w:p w14:paraId="73287F07" w14:textId="58DF286F" w:rsidR="00E50E08" w:rsidRDefault="00E50E08" w:rsidP="00E50E08">
      <w:pPr>
        <w:pStyle w:val="TDPL-BodyTxt"/>
        <w:numPr>
          <w:ilvl w:val="0"/>
          <w:numId w:val="0"/>
        </w:numPr>
        <w:ind w:left="1134" w:firstLine="2127"/>
        <w:jc w:val="both"/>
      </w:pPr>
      <w:r>
        <w:rPr>
          <w:noProof/>
          <w14:ligatures w14:val="standardContextual"/>
        </w:rPr>
        <mc:AlternateContent>
          <mc:Choice Requires="wpg">
            <w:drawing>
              <wp:inline distT="0" distB="0" distL="0" distR="0" wp14:anchorId="041F0F42" wp14:editId="3698FDCA">
                <wp:extent cx="2152650" cy="1209675"/>
                <wp:effectExtent l="0" t="19050" r="0" b="9525"/>
                <wp:docPr id="2066045989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52650" cy="1209675"/>
                          <a:chOff x="4425" y="917"/>
                          <a:chExt cx="2652" cy="1332"/>
                        </a:xfrm>
                      </wpg:grpSpPr>
                      <wps:wsp>
                        <wps:cNvPr id="102774003" name="AutoShape 42"/>
                        <wps:cNvSpPr>
                          <a:spLocks/>
                        </wps:cNvSpPr>
                        <wps:spPr bwMode="auto">
                          <a:xfrm>
                            <a:off x="4425" y="916"/>
                            <a:ext cx="2652" cy="1332"/>
                          </a:xfrm>
                          <a:custGeom>
                            <a:avLst/>
                            <a:gdLst>
                              <a:gd name="T0" fmla="+- 0 7071 4425"/>
                              <a:gd name="T1" fmla="*/ T0 w 2652"/>
                              <a:gd name="T2" fmla="+- 0 2249 917"/>
                              <a:gd name="T3" fmla="*/ 2249 h 1332"/>
                              <a:gd name="T4" fmla="+- 0 4431 4425"/>
                              <a:gd name="T5" fmla="*/ T4 w 2652"/>
                              <a:gd name="T6" fmla="+- 0 2249 917"/>
                              <a:gd name="T7" fmla="*/ 2249 h 1332"/>
                              <a:gd name="T8" fmla="+- 0 4429 4425"/>
                              <a:gd name="T9" fmla="*/ T8 w 2652"/>
                              <a:gd name="T10" fmla="+- 0 2248 917"/>
                              <a:gd name="T11" fmla="*/ 2248 h 1332"/>
                              <a:gd name="T12" fmla="+- 0 4427 4425"/>
                              <a:gd name="T13" fmla="*/ T12 w 2652"/>
                              <a:gd name="T14" fmla="+- 0 2247 917"/>
                              <a:gd name="T15" fmla="*/ 2247 h 1332"/>
                              <a:gd name="T16" fmla="+- 0 4425 4425"/>
                              <a:gd name="T17" fmla="*/ T16 w 2652"/>
                              <a:gd name="T18" fmla="+- 0 2245 917"/>
                              <a:gd name="T19" fmla="*/ 2245 h 1332"/>
                              <a:gd name="T20" fmla="+- 0 4425 4425"/>
                              <a:gd name="T21" fmla="*/ T20 w 2652"/>
                              <a:gd name="T22" fmla="+- 0 2243 917"/>
                              <a:gd name="T23" fmla="*/ 2243 h 1332"/>
                              <a:gd name="T24" fmla="+- 0 4425 4425"/>
                              <a:gd name="T25" fmla="*/ T24 w 2652"/>
                              <a:gd name="T26" fmla="+- 0 923 917"/>
                              <a:gd name="T27" fmla="*/ 923 h 1332"/>
                              <a:gd name="T28" fmla="+- 0 4425 4425"/>
                              <a:gd name="T29" fmla="*/ T28 w 2652"/>
                              <a:gd name="T30" fmla="+- 0 920 917"/>
                              <a:gd name="T31" fmla="*/ 920 h 1332"/>
                              <a:gd name="T32" fmla="+- 0 4427 4425"/>
                              <a:gd name="T33" fmla="*/ T32 w 2652"/>
                              <a:gd name="T34" fmla="+- 0 918 917"/>
                              <a:gd name="T35" fmla="*/ 918 h 1332"/>
                              <a:gd name="T36" fmla="+- 0 4429 4425"/>
                              <a:gd name="T37" fmla="*/ T36 w 2652"/>
                              <a:gd name="T38" fmla="+- 0 917 917"/>
                              <a:gd name="T39" fmla="*/ 917 h 1332"/>
                              <a:gd name="T40" fmla="+- 0 4431 4425"/>
                              <a:gd name="T41" fmla="*/ T40 w 2652"/>
                              <a:gd name="T42" fmla="+- 0 917 917"/>
                              <a:gd name="T43" fmla="*/ 917 h 1332"/>
                              <a:gd name="T44" fmla="+- 0 7071 4425"/>
                              <a:gd name="T45" fmla="*/ T44 w 2652"/>
                              <a:gd name="T46" fmla="+- 0 917 917"/>
                              <a:gd name="T47" fmla="*/ 917 h 1332"/>
                              <a:gd name="T48" fmla="+- 0 7073 4425"/>
                              <a:gd name="T49" fmla="*/ T48 w 2652"/>
                              <a:gd name="T50" fmla="+- 0 917 917"/>
                              <a:gd name="T51" fmla="*/ 917 h 1332"/>
                              <a:gd name="T52" fmla="+- 0 7075 4425"/>
                              <a:gd name="T53" fmla="*/ T52 w 2652"/>
                              <a:gd name="T54" fmla="+- 0 918 917"/>
                              <a:gd name="T55" fmla="*/ 918 h 1332"/>
                              <a:gd name="T56" fmla="+- 0 7077 4425"/>
                              <a:gd name="T57" fmla="*/ T56 w 2652"/>
                              <a:gd name="T58" fmla="+- 0 920 917"/>
                              <a:gd name="T59" fmla="*/ 920 h 1332"/>
                              <a:gd name="T60" fmla="+- 0 7077 4425"/>
                              <a:gd name="T61" fmla="*/ T60 w 2652"/>
                              <a:gd name="T62" fmla="+- 0 923 917"/>
                              <a:gd name="T63" fmla="*/ 923 h 1332"/>
                              <a:gd name="T64" fmla="+- 0 4437 4425"/>
                              <a:gd name="T65" fmla="*/ T64 w 2652"/>
                              <a:gd name="T66" fmla="+- 0 923 917"/>
                              <a:gd name="T67" fmla="*/ 923 h 1332"/>
                              <a:gd name="T68" fmla="+- 0 4431 4425"/>
                              <a:gd name="T69" fmla="*/ T68 w 2652"/>
                              <a:gd name="T70" fmla="+- 0 929 917"/>
                              <a:gd name="T71" fmla="*/ 929 h 1332"/>
                              <a:gd name="T72" fmla="+- 0 4437 4425"/>
                              <a:gd name="T73" fmla="*/ T72 w 2652"/>
                              <a:gd name="T74" fmla="+- 0 929 917"/>
                              <a:gd name="T75" fmla="*/ 929 h 1332"/>
                              <a:gd name="T76" fmla="+- 0 4437 4425"/>
                              <a:gd name="T77" fmla="*/ T76 w 2652"/>
                              <a:gd name="T78" fmla="+- 0 2237 917"/>
                              <a:gd name="T79" fmla="*/ 2237 h 1332"/>
                              <a:gd name="T80" fmla="+- 0 4431 4425"/>
                              <a:gd name="T81" fmla="*/ T80 w 2652"/>
                              <a:gd name="T82" fmla="+- 0 2237 917"/>
                              <a:gd name="T83" fmla="*/ 2237 h 1332"/>
                              <a:gd name="T84" fmla="+- 0 4437 4425"/>
                              <a:gd name="T85" fmla="*/ T84 w 2652"/>
                              <a:gd name="T86" fmla="+- 0 2243 917"/>
                              <a:gd name="T87" fmla="*/ 2243 h 1332"/>
                              <a:gd name="T88" fmla="+- 0 7077 4425"/>
                              <a:gd name="T89" fmla="*/ T88 w 2652"/>
                              <a:gd name="T90" fmla="+- 0 2243 917"/>
                              <a:gd name="T91" fmla="*/ 2243 h 1332"/>
                              <a:gd name="T92" fmla="+- 0 7077 4425"/>
                              <a:gd name="T93" fmla="*/ T92 w 2652"/>
                              <a:gd name="T94" fmla="+- 0 2245 917"/>
                              <a:gd name="T95" fmla="*/ 2245 h 1332"/>
                              <a:gd name="T96" fmla="+- 0 7075 4425"/>
                              <a:gd name="T97" fmla="*/ T96 w 2652"/>
                              <a:gd name="T98" fmla="+- 0 2247 917"/>
                              <a:gd name="T99" fmla="*/ 2247 h 1332"/>
                              <a:gd name="T100" fmla="+- 0 7073 4425"/>
                              <a:gd name="T101" fmla="*/ T100 w 2652"/>
                              <a:gd name="T102" fmla="+- 0 2248 917"/>
                              <a:gd name="T103" fmla="*/ 2248 h 1332"/>
                              <a:gd name="T104" fmla="+- 0 7071 4425"/>
                              <a:gd name="T105" fmla="*/ T104 w 2652"/>
                              <a:gd name="T106" fmla="+- 0 2249 917"/>
                              <a:gd name="T107" fmla="*/ 2249 h 1332"/>
                              <a:gd name="T108" fmla="+- 0 4437 4425"/>
                              <a:gd name="T109" fmla="*/ T108 w 2652"/>
                              <a:gd name="T110" fmla="+- 0 929 917"/>
                              <a:gd name="T111" fmla="*/ 929 h 1332"/>
                              <a:gd name="T112" fmla="+- 0 4431 4425"/>
                              <a:gd name="T113" fmla="*/ T112 w 2652"/>
                              <a:gd name="T114" fmla="+- 0 929 917"/>
                              <a:gd name="T115" fmla="*/ 929 h 1332"/>
                              <a:gd name="T116" fmla="+- 0 4437 4425"/>
                              <a:gd name="T117" fmla="*/ T116 w 2652"/>
                              <a:gd name="T118" fmla="+- 0 923 917"/>
                              <a:gd name="T119" fmla="*/ 923 h 1332"/>
                              <a:gd name="T120" fmla="+- 0 4437 4425"/>
                              <a:gd name="T121" fmla="*/ T120 w 2652"/>
                              <a:gd name="T122" fmla="+- 0 929 917"/>
                              <a:gd name="T123" fmla="*/ 929 h 1332"/>
                              <a:gd name="T124" fmla="+- 0 7065 4425"/>
                              <a:gd name="T125" fmla="*/ T124 w 2652"/>
                              <a:gd name="T126" fmla="+- 0 929 917"/>
                              <a:gd name="T127" fmla="*/ 929 h 1332"/>
                              <a:gd name="T128" fmla="+- 0 4437 4425"/>
                              <a:gd name="T129" fmla="*/ T128 w 2652"/>
                              <a:gd name="T130" fmla="+- 0 929 917"/>
                              <a:gd name="T131" fmla="*/ 929 h 1332"/>
                              <a:gd name="T132" fmla="+- 0 4437 4425"/>
                              <a:gd name="T133" fmla="*/ T132 w 2652"/>
                              <a:gd name="T134" fmla="+- 0 923 917"/>
                              <a:gd name="T135" fmla="*/ 923 h 1332"/>
                              <a:gd name="T136" fmla="+- 0 7065 4425"/>
                              <a:gd name="T137" fmla="*/ T136 w 2652"/>
                              <a:gd name="T138" fmla="+- 0 923 917"/>
                              <a:gd name="T139" fmla="*/ 923 h 1332"/>
                              <a:gd name="T140" fmla="+- 0 7065 4425"/>
                              <a:gd name="T141" fmla="*/ T140 w 2652"/>
                              <a:gd name="T142" fmla="+- 0 929 917"/>
                              <a:gd name="T143" fmla="*/ 929 h 1332"/>
                              <a:gd name="T144" fmla="+- 0 7065 4425"/>
                              <a:gd name="T145" fmla="*/ T144 w 2652"/>
                              <a:gd name="T146" fmla="+- 0 2243 917"/>
                              <a:gd name="T147" fmla="*/ 2243 h 1332"/>
                              <a:gd name="T148" fmla="+- 0 7065 4425"/>
                              <a:gd name="T149" fmla="*/ T148 w 2652"/>
                              <a:gd name="T150" fmla="+- 0 923 917"/>
                              <a:gd name="T151" fmla="*/ 923 h 1332"/>
                              <a:gd name="T152" fmla="+- 0 7071 4425"/>
                              <a:gd name="T153" fmla="*/ T152 w 2652"/>
                              <a:gd name="T154" fmla="+- 0 929 917"/>
                              <a:gd name="T155" fmla="*/ 929 h 1332"/>
                              <a:gd name="T156" fmla="+- 0 7077 4425"/>
                              <a:gd name="T157" fmla="*/ T156 w 2652"/>
                              <a:gd name="T158" fmla="+- 0 929 917"/>
                              <a:gd name="T159" fmla="*/ 929 h 1332"/>
                              <a:gd name="T160" fmla="+- 0 7077 4425"/>
                              <a:gd name="T161" fmla="*/ T160 w 2652"/>
                              <a:gd name="T162" fmla="+- 0 2237 917"/>
                              <a:gd name="T163" fmla="*/ 2237 h 1332"/>
                              <a:gd name="T164" fmla="+- 0 7071 4425"/>
                              <a:gd name="T165" fmla="*/ T164 w 2652"/>
                              <a:gd name="T166" fmla="+- 0 2237 917"/>
                              <a:gd name="T167" fmla="*/ 2237 h 1332"/>
                              <a:gd name="T168" fmla="+- 0 7065 4425"/>
                              <a:gd name="T169" fmla="*/ T168 w 2652"/>
                              <a:gd name="T170" fmla="+- 0 2243 917"/>
                              <a:gd name="T171" fmla="*/ 2243 h 1332"/>
                              <a:gd name="T172" fmla="+- 0 7077 4425"/>
                              <a:gd name="T173" fmla="*/ T172 w 2652"/>
                              <a:gd name="T174" fmla="+- 0 929 917"/>
                              <a:gd name="T175" fmla="*/ 929 h 1332"/>
                              <a:gd name="T176" fmla="+- 0 7071 4425"/>
                              <a:gd name="T177" fmla="*/ T176 w 2652"/>
                              <a:gd name="T178" fmla="+- 0 929 917"/>
                              <a:gd name="T179" fmla="*/ 929 h 1332"/>
                              <a:gd name="T180" fmla="+- 0 7065 4425"/>
                              <a:gd name="T181" fmla="*/ T180 w 2652"/>
                              <a:gd name="T182" fmla="+- 0 923 917"/>
                              <a:gd name="T183" fmla="*/ 923 h 1332"/>
                              <a:gd name="T184" fmla="+- 0 7077 4425"/>
                              <a:gd name="T185" fmla="*/ T184 w 2652"/>
                              <a:gd name="T186" fmla="+- 0 923 917"/>
                              <a:gd name="T187" fmla="*/ 923 h 1332"/>
                              <a:gd name="T188" fmla="+- 0 7077 4425"/>
                              <a:gd name="T189" fmla="*/ T188 w 2652"/>
                              <a:gd name="T190" fmla="+- 0 929 917"/>
                              <a:gd name="T191" fmla="*/ 929 h 1332"/>
                              <a:gd name="T192" fmla="+- 0 4437 4425"/>
                              <a:gd name="T193" fmla="*/ T192 w 2652"/>
                              <a:gd name="T194" fmla="+- 0 2243 917"/>
                              <a:gd name="T195" fmla="*/ 2243 h 1332"/>
                              <a:gd name="T196" fmla="+- 0 4431 4425"/>
                              <a:gd name="T197" fmla="*/ T196 w 2652"/>
                              <a:gd name="T198" fmla="+- 0 2237 917"/>
                              <a:gd name="T199" fmla="*/ 2237 h 1332"/>
                              <a:gd name="T200" fmla="+- 0 4437 4425"/>
                              <a:gd name="T201" fmla="*/ T200 w 2652"/>
                              <a:gd name="T202" fmla="+- 0 2237 917"/>
                              <a:gd name="T203" fmla="*/ 2237 h 1332"/>
                              <a:gd name="T204" fmla="+- 0 4437 4425"/>
                              <a:gd name="T205" fmla="*/ T204 w 2652"/>
                              <a:gd name="T206" fmla="+- 0 2243 917"/>
                              <a:gd name="T207" fmla="*/ 2243 h 1332"/>
                              <a:gd name="T208" fmla="+- 0 7065 4425"/>
                              <a:gd name="T209" fmla="*/ T208 w 2652"/>
                              <a:gd name="T210" fmla="+- 0 2243 917"/>
                              <a:gd name="T211" fmla="*/ 2243 h 1332"/>
                              <a:gd name="T212" fmla="+- 0 4437 4425"/>
                              <a:gd name="T213" fmla="*/ T212 w 2652"/>
                              <a:gd name="T214" fmla="+- 0 2243 917"/>
                              <a:gd name="T215" fmla="*/ 2243 h 1332"/>
                              <a:gd name="T216" fmla="+- 0 4437 4425"/>
                              <a:gd name="T217" fmla="*/ T216 w 2652"/>
                              <a:gd name="T218" fmla="+- 0 2237 917"/>
                              <a:gd name="T219" fmla="*/ 2237 h 1332"/>
                              <a:gd name="T220" fmla="+- 0 7065 4425"/>
                              <a:gd name="T221" fmla="*/ T220 w 2652"/>
                              <a:gd name="T222" fmla="+- 0 2237 917"/>
                              <a:gd name="T223" fmla="*/ 2237 h 1332"/>
                              <a:gd name="T224" fmla="+- 0 7065 4425"/>
                              <a:gd name="T225" fmla="*/ T224 w 2652"/>
                              <a:gd name="T226" fmla="+- 0 2243 917"/>
                              <a:gd name="T227" fmla="*/ 2243 h 1332"/>
                              <a:gd name="T228" fmla="+- 0 7077 4425"/>
                              <a:gd name="T229" fmla="*/ T228 w 2652"/>
                              <a:gd name="T230" fmla="+- 0 2243 917"/>
                              <a:gd name="T231" fmla="*/ 2243 h 1332"/>
                              <a:gd name="T232" fmla="+- 0 7065 4425"/>
                              <a:gd name="T233" fmla="*/ T232 w 2652"/>
                              <a:gd name="T234" fmla="+- 0 2243 917"/>
                              <a:gd name="T235" fmla="*/ 2243 h 1332"/>
                              <a:gd name="T236" fmla="+- 0 7071 4425"/>
                              <a:gd name="T237" fmla="*/ T236 w 2652"/>
                              <a:gd name="T238" fmla="+- 0 2237 917"/>
                              <a:gd name="T239" fmla="*/ 2237 h 1332"/>
                              <a:gd name="T240" fmla="+- 0 7077 4425"/>
                              <a:gd name="T241" fmla="*/ T240 w 2652"/>
                              <a:gd name="T242" fmla="+- 0 2237 917"/>
                              <a:gd name="T243" fmla="*/ 2237 h 1332"/>
                              <a:gd name="T244" fmla="+- 0 7077 4425"/>
                              <a:gd name="T245" fmla="*/ T244 w 2652"/>
                              <a:gd name="T246" fmla="+- 0 2243 917"/>
                              <a:gd name="T247" fmla="*/ 2243 h 133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  <a:cxn ang="0">
                                <a:pos x="T237" y="T239"/>
                              </a:cxn>
                              <a:cxn ang="0">
                                <a:pos x="T241" y="T243"/>
                              </a:cxn>
                              <a:cxn ang="0">
                                <a:pos x="T245" y="T247"/>
                              </a:cxn>
                            </a:cxnLst>
                            <a:rect l="0" t="0" r="r" b="b"/>
                            <a:pathLst>
                              <a:path w="2652" h="1332">
                                <a:moveTo>
                                  <a:pt x="2646" y="1332"/>
                                </a:moveTo>
                                <a:lnTo>
                                  <a:pt x="6" y="1332"/>
                                </a:lnTo>
                                <a:lnTo>
                                  <a:pt x="4" y="1331"/>
                                </a:lnTo>
                                <a:lnTo>
                                  <a:pt x="2" y="1330"/>
                                </a:lnTo>
                                <a:lnTo>
                                  <a:pt x="0" y="1328"/>
                                </a:lnTo>
                                <a:lnTo>
                                  <a:pt x="0" y="1326"/>
                                </a:lnTo>
                                <a:lnTo>
                                  <a:pt x="0" y="6"/>
                                </a:lnTo>
                                <a:lnTo>
                                  <a:pt x="0" y="3"/>
                                </a:lnTo>
                                <a:lnTo>
                                  <a:pt x="2" y="1"/>
                                </a:lnTo>
                                <a:lnTo>
                                  <a:pt x="4" y="0"/>
                                </a:lnTo>
                                <a:lnTo>
                                  <a:pt x="6" y="0"/>
                                </a:lnTo>
                                <a:lnTo>
                                  <a:pt x="2646" y="0"/>
                                </a:lnTo>
                                <a:lnTo>
                                  <a:pt x="2648" y="0"/>
                                </a:lnTo>
                                <a:lnTo>
                                  <a:pt x="2650" y="1"/>
                                </a:lnTo>
                                <a:lnTo>
                                  <a:pt x="2652" y="3"/>
                                </a:lnTo>
                                <a:lnTo>
                                  <a:pt x="2652" y="6"/>
                                </a:lnTo>
                                <a:lnTo>
                                  <a:pt x="12" y="6"/>
                                </a:lnTo>
                                <a:lnTo>
                                  <a:pt x="6" y="12"/>
                                </a:lnTo>
                                <a:lnTo>
                                  <a:pt x="12" y="12"/>
                                </a:lnTo>
                                <a:lnTo>
                                  <a:pt x="12" y="1320"/>
                                </a:lnTo>
                                <a:lnTo>
                                  <a:pt x="6" y="1320"/>
                                </a:lnTo>
                                <a:lnTo>
                                  <a:pt x="12" y="1326"/>
                                </a:lnTo>
                                <a:lnTo>
                                  <a:pt x="2652" y="1326"/>
                                </a:lnTo>
                                <a:lnTo>
                                  <a:pt x="2652" y="1328"/>
                                </a:lnTo>
                                <a:lnTo>
                                  <a:pt x="2650" y="1330"/>
                                </a:lnTo>
                                <a:lnTo>
                                  <a:pt x="2648" y="1331"/>
                                </a:lnTo>
                                <a:lnTo>
                                  <a:pt x="2646" y="1332"/>
                                </a:lnTo>
                                <a:close/>
                                <a:moveTo>
                                  <a:pt x="12" y="12"/>
                                </a:moveTo>
                                <a:lnTo>
                                  <a:pt x="6" y="12"/>
                                </a:lnTo>
                                <a:lnTo>
                                  <a:pt x="12" y="6"/>
                                </a:lnTo>
                                <a:lnTo>
                                  <a:pt x="12" y="12"/>
                                </a:lnTo>
                                <a:close/>
                                <a:moveTo>
                                  <a:pt x="2640" y="12"/>
                                </a:moveTo>
                                <a:lnTo>
                                  <a:pt x="12" y="12"/>
                                </a:lnTo>
                                <a:lnTo>
                                  <a:pt x="12" y="6"/>
                                </a:lnTo>
                                <a:lnTo>
                                  <a:pt x="2640" y="6"/>
                                </a:lnTo>
                                <a:lnTo>
                                  <a:pt x="2640" y="12"/>
                                </a:lnTo>
                                <a:close/>
                                <a:moveTo>
                                  <a:pt x="2640" y="1326"/>
                                </a:moveTo>
                                <a:lnTo>
                                  <a:pt x="2640" y="6"/>
                                </a:lnTo>
                                <a:lnTo>
                                  <a:pt x="2646" y="12"/>
                                </a:lnTo>
                                <a:lnTo>
                                  <a:pt x="2652" y="12"/>
                                </a:lnTo>
                                <a:lnTo>
                                  <a:pt x="2652" y="1320"/>
                                </a:lnTo>
                                <a:lnTo>
                                  <a:pt x="2646" y="1320"/>
                                </a:lnTo>
                                <a:lnTo>
                                  <a:pt x="2640" y="1326"/>
                                </a:lnTo>
                                <a:close/>
                                <a:moveTo>
                                  <a:pt x="2652" y="12"/>
                                </a:moveTo>
                                <a:lnTo>
                                  <a:pt x="2646" y="12"/>
                                </a:lnTo>
                                <a:lnTo>
                                  <a:pt x="2640" y="6"/>
                                </a:lnTo>
                                <a:lnTo>
                                  <a:pt x="2652" y="6"/>
                                </a:lnTo>
                                <a:lnTo>
                                  <a:pt x="2652" y="12"/>
                                </a:lnTo>
                                <a:close/>
                                <a:moveTo>
                                  <a:pt x="12" y="1326"/>
                                </a:moveTo>
                                <a:lnTo>
                                  <a:pt x="6" y="1320"/>
                                </a:lnTo>
                                <a:lnTo>
                                  <a:pt x="12" y="1320"/>
                                </a:lnTo>
                                <a:lnTo>
                                  <a:pt x="12" y="1326"/>
                                </a:lnTo>
                                <a:close/>
                                <a:moveTo>
                                  <a:pt x="2640" y="1326"/>
                                </a:moveTo>
                                <a:lnTo>
                                  <a:pt x="12" y="1326"/>
                                </a:lnTo>
                                <a:lnTo>
                                  <a:pt x="12" y="1320"/>
                                </a:lnTo>
                                <a:lnTo>
                                  <a:pt x="2640" y="1320"/>
                                </a:lnTo>
                                <a:lnTo>
                                  <a:pt x="2640" y="1326"/>
                                </a:lnTo>
                                <a:close/>
                                <a:moveTo>
                                  <a:pt x="2652" y="1326"/>
                                </a:moveTo>
                                <a:lnTo>
                                  <a:pt x="2640" y="1326"/>
                                </a:lnTo>
                                <a:lnTo>
                                  <a:pt x="2646" y="1320"/>
                                </a:lnTo>
                                <a:lnTo>
                                  <a:pt x="2652" y="1320"/>
                                </a:lnTo>
                                <a:lnTo>
                                  <a:pt x="2652" y="13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FC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3977727" name="Text Box 43"/>
                        <wps:cNvSpPr txBox="1">
                          <a:spLocks noChangeArrowheads="1"/>
                        </wps:cNvSpPr>
                        <wps:spPr bwMode="auto">
                          <a:xfrm>
                            <a:off x="4425" y="916"/>
                            <a:ext cx="2652" cy="13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DD4D14B" w14:textId="77777777" w:rsidR="00E50E08" w:rsidRDefault="00E50E08" w:rsidP="00E50E08">
                              <w:pPr>
                                <w:spacing w:before="81"/>
                                <w:ind w:left="3" w:right="2"/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Sensacore</w:t>
                              </w:r>
                            </w:p>
                            <w:p w14:paraId="586DE3B7" w14:textId="77777777" w:rsidR="00E50E08" w:rsidRDefault="00E50E08" w:rsidP="00E50E08">
                              <w:pPr>
                                <w:spacing w:before="2"/>
                                <w:rPr>
                                  <w:b/>
                                  <w:sz w:val="24"/>
                                </w:rPr>
                              </w:pPr>
                            </w:p>
                            <w:p w14:paraId="0AC5C989" w14:textId="77777777" w:rsidR="00E50E08" w:rsidRDefault="00E50E08" w:rsidP="00E50E08">
                              <w:pPr>
                                <w:spacing w:line="281" w:lineRule="exact"/>
                                <w:ind w:left="23" w:right="2"/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-----------------------</w:t>
                              </w:r>
                            </w:p>
                            <w:p w14:paraId="60D14F61" w14:textId="77777777" w:rsidR="00E50E08" w:rsidRDefault="00E50E08" w:rsidP="00E50E08">
                              <w:pPr>
                                <w:spacing w:line="281" w:lineRule="exact"/>
                                <w:ind w:left="11" w:right="2"/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Na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K*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iCa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Li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pH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Cl*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41F0F42" id="Group 15" o:spid="_x0000_s1047" style="width:169.5pt;height:95.25pt;mso-position-horizontal-relative:char;mso-position-vertical-relative:line" coordorigin="4425,917" coordsize="2652,13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">
                <v:shape id="AutoShape 42" o:spid="_x0000_s1048" style="position:absolute;left:4425;top:916;width:2652;height:1332;visibility:visible;mso-wrap-style:square;v-text-anchor:top" coordsize="2652,13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" path="m2646,1332l6,1332r-2,-1l2,1330,,1328r,-2l,6,,3,2,1,4,,6,,2646,r2,l2650,1r2,2l2652,6,12,6,6,12r6,l12,1320r-6,l12,1326r2640,l2652,1328r-2,2l2648,1331r-2,1xm12,12r-6,l12,6r,6xm2640,12l12,12r,-6l2640,6r,6xm2640,1326l2640,6r6,6l2652,12r,1308l2646,1320r-6,6xm2652,12r-6,l2640,6r12,l2652,12xm12,1326r-6,-6l12,1320r,6xm2640,1326r-2628,l12,1320r2628,l2640,1326xm2652,1326r-12,l2646,1320r6,l2652,1326xe" fillcolor="#006fc0" stroked="f">
                  <v:path arrowok="t" o:connecttype="custom" o:connectlocs="2646,2249;6,2249;4,2248;2,2247;0,2245;0,2243;0,923;0,920;2,918;4,917;6,917;2646,917;2648,917;2650,918;2652,920;2652,923;12,923;6,929;12,929;12,2237;6,2237;12,2243;2652,2243;2652,2245;2650,2247;2648,2248;2646,2249;12,929;6,929;12,923;12,929;2640,929;12,929;12,923;2640,923;2640,929;2640,2243;2640,923;2646,929;2652,929;2652,2237;2646,2237;2640,2243;2652,929;2646,929;2640,923;2652,923;2652,929;12,2243;6,2237;12,2237;12,2243;2640,2243;12,2243;12,2237;2640,2237;2640,2243;2652,2243;2640,2243;2646,2237;2652,2237;2652,2243" o:connectangles="0,0,0,0,0,0,0,0,0,0,0,0,0,0,0,0,0,0,0,0,0,0,0,0,0,0,0,0,0,0,0,0,0,0,0,0,0,0,0,0,0,0,0,0,0,0,0,0,0,0,0,0,0,0,0,0,0,0,0,0,0,0"/>
                </v:shape>
                <v:shape id="Text Box 43" o:spid="_x0000_s1049" type="#_x0000_t202" style="position:absolute;left:4425;top:916;width:2652;height:13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" filled="f" stroked="f">
                  <v:textbox inset="0,0,0,0">
                    <w:txbxContent>
                      <w:p w14:paraId="2DD4D14B" w14:textId="77777777" w:rsidR="00E50E08" w:rsidRDefault="00E50E08" w:rsidP="00E50E08">
                        <w:pPr>
                          <w:spacing w:before="81"/>
                          <w:ind w:left="3" w:right="2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Sensacore</w:t>
                        </w:r>
                      </w:p>
                      <w:p w14:paraId="586DE3B7" w14:textId="77777777" w:rsidR="00E50E08" w:rsidRDefault="00E50E08" w:rsidP="00E50E08">
                        <w:pPr>
                          <w:spacing w:before="2"/>
                          <w:rPr>
                            <w:b/>
                            <w:sz w:val="24"/>
                          </w:rPr>
                        </w:pPr>
                      </w:p>
                      <w:p w14:paraId="0AC5C989" w14:textId="77777777" w:rsidR="00E50E08" w:rsidRDefault="00E50E08" w:rsidP="00E50E08">
                        <w:pPr>
                          <w:spacing w:line="281" w:lineRule="exact"/>
                          <w:ind w:left="23" w:right="2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-----------------------</w:t>
                        </w:r>
                      </w:p>
                      <w:p w14:paraId="60D14F61" w14:textId="77777777" w:rsidR="00E50E08" w:rsidRDefault="00E50E08" w:rsidP="00E50E08">
                        <w:pPr>
                          <w:spacing w:line="281" w:lineRule="exact"/>
                          <w:ind w:left="11" w:right="2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Na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K*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iCa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Li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pH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Cl*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38A5F67" w14:textId="26590153" w:rsidR="00E50E08" w:rsidRPr="0059189A" w:rsidRDefault="00E50E08" w:rsidP="00E50E08">
      <w:pPr>
        <w:pStyle w:val="TDPL-BodyTxt"/>
        <w:numPr>
          <w:ilvl w:val="0"/>
          <w:numId w:val="0"/>
        </w:numPr>
        <w:ind w:left="1134"/>
        <w:jc w:val="both"/>
      </w:pPr>
      <w:r>
        <w:t>The</w:t>
      </w:r>
      <w:r>
        <w:rPr>
          <w:spacing w:val="9"/>
        </w:rPr>
        <w:t xml:space="preserve"> </w:t>
      </w:r>
      <w:r>
        <w:t>above</w:t>
      </w:r>
      <w:r>
        <w:rPr>
          <w:spacing w:val="9"/>
        </w:rPr>
        <w:t xml:space="preserve"> </w:t>
      </w:r>
      <w:r>
        <w:t>figure</w:t>
      </w:r>
      <w:r>
        <w:rPr>
          <w:spacing w:val="9"/>
        </w:rPr>
        <w:t xml:space="preserve"> </w:t>
      </w:r>
      <w:r>
        <w:t>shows,</w:t>
      </w:r>
      <w:r>
        <w:rPr>
          <w:spacing w:val="12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K</w:t>
      </w:r>
      <w:r>
        <w:rPr>
          <w:spacing w:val="8"/>
        </w:rPr>
        <w:t xml:space="preserve"> </w:t>
      </w:r>
      <w:r>
        <w:t>&amp;</w:t>
      </w:r>
      <w:r>
        <w:rPr>
          <w:spacing w:val="9"/>
        </w:rPr>
        <w:t xml:space="preserve"> </w:t>
      </w:r>
      <w:r>
        <w:t>Cl</w:t>
      </w:r>
      <w:r>
        <w:rPr>
          <w:spacing w:val="8"/>
        </w:rPr>
        <w:t xml:space="preserve"> </w:t>
      </w:r>
      <w:r>
        <w:t>are</w:t>
      </w:r>
      <w:r>
        <w:rPr>
          <w:spacing w:val="8"/>
        </w:rPr>
        <w:t xml:space="preserve"> </w:t>
      </w:r>
      <w:r>
        <w:t>Uncalibrated</w:t>
      </w:r>
      <w:r>
        <w:rPr>
          <w:spacing w:val="9"/>
        </w:rPr>
        <w:t xml:space="preserve"> </w:t>
      </w:r>
      <w:r>
        <w:t>and</w:t>
      </w:r>
      <w:r>
        <w:rPr>
          <w:spacing w:val="7"/>
        </w:rPr>
        <w:t xml:space="preserve"> </w:t>
      </w:r>
      <w:r>
        <w:t>Na,</w:t>
      </w:r>
      <w:r>
        <w:rPr>
          <w:spacing w:val="7"/>
        </w:rPr>
        <w:t xml:space="preserve"> </w:t>
      </w:r>
      <w:r>
        <w:t>iCa,</w:t>
      </w:r>
      <w:r>
        <w:rPr>
          <w:spacing w:val="7"/>
        </w:rPr>
        <w:t xml:space="preserve"> </w:t>
      </w:r>
      <w:r>
        <w:t>Li,</w:t>
      </w:r>
      <w:r>
        <w:rPr>
          <w:spacing w:val="7"/>
        </w:rPr>
        <w:t xml:space="preserve"> </w:t>
      </w:r>
      <w:r>
        <w:t>pH</w:t>
      </w:r>
      <w:r>
        <w:rPr>
          <w:spacing w:val="6"/>
        </w:rPr>
        <w:t xml:space="preserve"> </w:t>
      </w:r>
      <w:r>
        <w:t>are</w:t>
      </w:r>
      <w:r>
        <w:rPr>
          <w:spacing w:val="-50"/>
        </w:rPr>
        <w:t xml:space="preserve"> </w:t>
      </w:r>
      <w:r>
        <w:t>Calibrated.</w:t>
      </w:r>
    </w:p>
    <w:p w14:paraId="0C17DC2E" w14:textId="77777777" w:rsidR="00CE6784" w:rsidRDefault="00CE6784">
      <w:pPr>
        <w:widowControl/>
        <w:autoSpaceDE/>
        <w:autoSpaceDN/>
        <w:spacing w:after="160" w:line="259" w:lineRule="auto"/>
        <w:rPr>
          <w:rFonts w:ascii="Palatino Linotype" w:eastAsiaTheme="majorEastAsia" w:hAnsi="Palatino Linotype" w:cs="Quire Sans"/>
          <w:b/>
          <w:color w:val="231F20"/>
          <w:spacing w:val="-1"/>
          <w:sz w:val="28"/>
          <w:szCs w:val="28"/>
        </w:rPr>
      </w:pPr>
      <w:r>
        <w:rPr>
          <w:szCs w:val="28"/>
        </w:rPr>
        <w:br w:type="page"/>
      </w:r>
    </w:p>
    <w:p w14:paraId="55030BFF" w14:textId="37E94C10" w:rsidR="009F5184" w:rsidRDefault="00171E1F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  <w:rPr>
          <w:szCs w:val="28"/>
        </w:rPr>
      </w:pPr>
      <w:bookmarkStart w:id="24" w:name="_Toc195872786"/>
      <w:r>
        <w:rPr>
          <w:szCs w:val="28"/>
        </w:rPr>
        <w:lastRenderedPageBreak/>
        <w:t>Analyze Sample</w:t>
      </w:r>
      <w:bookmarkEnd w:id="24"/>
    </w:p>
    <w:p w14:paraId="4D883768" w14:textId="684B4240" w:rsidR="00052BBD" w:rsidRPr="002D4998" w:rsidRDefault="00171E1F" w:rsidP="006916C1">
      <w:pPr>
        <w:pStyle w:val="TDPL-BodyTxt"/>
        <w:jc w:val="both"/>
        <w:rPr>
          <w:sz w:val="24"/>
          <w:szCs w:val="24"/>
        </w:rPr>
      </w:pPr>
      <w:r w:rsidRPr="00171E1F">
        <w:t xml:space="preserve">To obtain </w:t>
      </w:r>
      <w:r w:rsidR="00B51076" w:rsidRPr="00171E1F">
        <w:t>a patient’s</w:t>
      </w:r>
      <w:r w:rsidRPr="00171E1F">
        <w:t xml:space="preserve"> sample, follow the procedure the precautions described under </w:t>
      </w:r>
      <w:r w:rsidRPr="00171E1F">
        <w:rPr>
          <w:highlight w:val="yellow"/>
        </w:rPr>
        <w:t>sample handling and collection</w:t>
      </w:r>
      <w:r w:rsidRPr="00171E1F">
        <w:t>. Quality Control materials should be run prior to patient sample analysis</w:t>
      </w:r>
      <w:r>
        <w:rPr>
          <w:sz w:val="24"/>
          <w:szCs w:val="24"/>
        </w:rPr>
        <w:t>.</w:t>
      </w:r>
    </w:p>
    <w:p w14:paraId="2DA4B557" w14:textId="65F1241D" w:rsidR="002D4998" w:rsidRDefault="00171E1F" w:rsidP="00171E1F">
      <w:pPr>
        <w:pStyle w:val="TDPL-BodyTxt"/>
        <w:jc w:val="both"/>
        <w:rPr>
          <w:bCs/>
        </w:rPr>
      </w:pPr>
      <w:r>
        <w:rPr>
          <w:bCs/>
        </w:rPr>
        <w:t>Firstly, select the Sample Type</w:t>
      </w:r>
      <w:r w:rsidR="00E50E08">
        <w:rPr>
          <w:bCs/>
        </w:rPr>
        <w:t xml:space="preserve"> before setting to analyze the sample</w:t>
      </w:r>
    </w:p>
    <w:p w14:paraId="6F52F8A5" w14:textId="2DB7FA88" w:rsidR="00E50E08" w:rsidRDefault="002E79F5" w:rsidP="00E50E08">
      <w:pPr>
        <w:pStyle w:val="TDPL-BodyTxt"/>
        <w:numPr>
          <w:ilvl w:val="0"/>
          <w:numId w:val="0"/>
        </w:numPr>
        <w:ind w:left="1134" w:hanging="1134"/>
        <w:jc w:val="both"/>
        <w:rPr>
          <w:bCs/>
        </w:rPr>
      </w:pPr>
      <w:r>
        <w:rPr>
          <w:bCs/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1689984" behindDoc="0" locked="0" layoutInCell="1" allowOverlap="1" wp14:anchorId="061300BC" wp14:editId="242EC12C">
                <wp:simplePos x="0" y="0"/>
                <wp:positionH relativeFrom="column">
                  <wp:posOffset>-47625</wp:posOffset>
                </wp:positionH>
                <wp:positionV relativeFrom="paragraph">
                  <wp:posOffset>103505</wp:posOffset>
                </wp:positionV>
                <wp:extent cx="6172200" cy="1180465"/>
                <wp:effectExtent l="0" t="0" r="19050" b="19685"/>
                <wp:wrapNone/>
                <wp:docPr id="1478716524" name="Group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72200" cy="1180465"/>
                          <a:chOff x="0" y="0"/>
                          <a:chExt cx="6172200" cy="1180465"/>
                        </a:xfrm>
                      </wpg:grpSpPr>
                      <wps:wsp>
                        <wps:cNvPr id="1093013870" name="Freeform 96"/>
                        <wps:cNvSpPr>
                          <a:spLocks/>
                        </wps:cNvSpPr>
                        <wps:spPr bwMode="auto">
                          <a:xfrm>
                            <a:off x="1581150" y="0"/>
                            <a:ext cx="1455171" cy="370861"/>
                          </a:xfrm>
                          <a:custGeom>
                            <a:avLst/>
                            <a:gdLst>
                              <a:gd name="T0" fmla="+- 0 2959 607"/>
                              <a:gd name="T1" fmla="*/ T0 w 2475"/>
                              <a:gd name="T2" fmla="+- 0 2028 1294"/>
                              <a:gd name="T3" fmla="*/ 2028 h 735"/>
                              <a:gd name="T4" fmla="+- 0 730 607"/>
                              <a:gd name="T5" fmla="*/ T4 w 2475"/>
                              <a:gd name="T6" fmla="+- 0 2028 1294"/>
                              <a:gd name="T7" fmla="*/ 2028 h 735"/>
                              <a:gd name="T8" fmla="+- 0 681 607"/>
                              <a:gd name="T9" fmla="*/ T8 w 2475"/>
                              <a:gd name="T10" fmla="+- 0 2018 1294"/>
                              <a:gd name="T11" fmla="*/ 2018 h 735"/>
                              <a:gd name="T12" fmla="+- 0 642 607"/>
                              <a:gd name="T13" fmla="*/ T12 w 2475"/>
                              <a:gd name="T14" fmla="+- 0 1992 1294"/>
                              <a:gd name="T15" fmla="*/ 1992 h 735"/>
                              <a:gd name="T16" fmla="+- 0 616 607"/>
                              <a:gd name="T17" fmla="*/ T16 w 2475"/>
                              <a:gd name="T18" fmla="+- 0 1953 1294"/>
                              <a:gd name="T19" fmla="*/ 1953 h 735"/>
                              <a:gd name="T20" fmla="+- 0 607 607"/>
                              <a:gd name="T21" fmla="*/ T20 w 2475"/>
                              <a:gd name="T22" fmla="+- 0 1906 1294"/>
                              <a:gd name="T23" fmla="*/ 1906 h 735"/>
                              <a:gd name="T24" fmla="+- 0 607 607"/>
                              <a:gd name="T25" fmla="*/ T24 w 2475"/>
                              <a:gd name="T26" fmla="+- 0 1416 1294"/>
                              <a:gd name="T27" fmla="*/ 1416 h 735"/>
                              <a:gd name="T28" fmla="+- 0 616 607"/>
                              <a:gd name="T29" fmla="*/ T28 w 2475"/>
                              <a:gd name="T30" fmla="+- 0 1368 1294"/>
                              <a:gd name="T31" fmla="*/ 1368 h 735"/>
                              <a:gd name="T32" fmla="+- 0 642 607"/>
                              <a:gd name="T33" fmla="*/ T32 w 2475"/>
                              <a:gd name="T34" fmla="+- 0 1329 1294"/>
                              <a:gd name="T35" fmla="*/ 1329 h 735"/>
                              <a:gd name="T36" fmla="+- 0 681 607"/>
                              <a:gd name="T37" fmla="*/ T36 w 2475"/>
                              <a:gd name="T38" fmla="+- 0 1303 1294"/>
                              <a:gd name="T39" fmla="*/ 1303 h 735"/>
                              <a:gd name="T40" fmla="+- 0 730 607"/>
                              <a:gd name="T41" fmla="*/ T40 w 2475"/>
                              <a:gd name="T42" fmla="+- 0 1294 1294"/>
                              <a:gd name="T43" fmla="*/ 1294 h 735"/>
                              <a:gd name="T44" fmla="+- 0 2959 607"/>
                              <a:gd name="T45" fmla="*/ T44 w 2475"/>
                              <a:gd name="T46" fmla="+- 0 1294 1294"/>
                              <a:gd name="T47" fmla="*/ 1294 h 735"/>
                              <a:gd name="T48" fmla="+- 0 3006 607"/>
                              <a:gd name="T49" fmla="*/ T48 w 2475"/>
                              <a:gd name="T50" fmla="+- 0 1303 1294"/>
                              <a:gd name="T51" fmla="*/ 1303 h 735"/>
                              <a:gd name="T52" fmla="+- 0 3045 607"/>
                              <a:gd name="T53" fmla="*/ T52 w 2475"/>
                              <a:gd name="T54" fmla="+- 0 1329 1294"/>
                              <a:gd name="T55" fmla="*/ 1329 h 735"/>
                              <a:gd name="T56" fmla="+- 0 3072 607"/>
                              <a:gd name="T57" fmla="*/ T56 w 2475"/>
                              <a:gd name="T58" fmla="+- 0 1368 1294"/>
                              <a:gd name="T59" fmla="*/ 1368 h 735"/>
                              <a:gd name="T60" fmla="+- 0 3082 607"/>
                              <a:gd name="T61" fmla="*/ T60 w 2475"/>
                              <a:gd name="T62" fmla="+- 0 1416 1294"/>
                              <a:gd name="T63" fmla="*/ 1416 h 735"/>
                              <a:gd name="T64" fmla="+- 0 3082 607"/>
                              <a:gd name="T65" fmla="*/ T64 w 2475"/>
                              <a:gd name="T66" fmla="+- 0 1906 1294"/>
                              <a:gd name="T67" fmla="*/ 1906 h 735"/>
                              <a:gd name="T68" fmla="+- 0 3072 607"/>
                              <a:gd name="T69" fmla="*/ T68 w 2475"/>
                              <a:gd name="T70" fmla="+- 0 1953 1294"/>
                              <a:gd name="T71" fmla="*/ 1953 h 735"/>
                              <a:gd name="T72" fmla="+- 0 3045 607"/>
                              <a:gd name="T73" fmla="*/ T72 w 2475"/>
                              <a:gd name="T74" fmla="+- 0 1992 1294"/>
                              <a:gd name="T75" fmla="*/ 1992 h 735"/>
                              <a:gd name="T76" fmla="+- 0 3006 607"/>
                              <a:gd name="T77" fmla="*/ T76 w 2475"/>
                              <a:gd name="T78" fmla="+- 0 2018 1294"/>
                              <a:gd name="T79" fmla="*/ 2018 h 735"/>
                              <a:gd name="T80" fmla="+- 0 2959 607"/>
                              <a:gd name="T81" fmla="*/ T80 w 2475"/>
                              <a:gd name="T82" fmla="+- 0 2028 1294"/>
                              <a:gd name="T83" fmla="*/ 2028 h 73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2475" h="735">
                                <a:moveTo>
                                  <a:pt x="2352" y="734"/>
                                </a:moveTo>
                                <a:lnTo>
                                  <a:pt x="123" y="734"/>
                                </a:lnTo>
                                <a:lnTo>
                                  <a:pt x="74" y="724"/>
                                </a:lnTo>
                                <a:lnTo>
                                  <a:pt x="35" y="698"/>
                                </a:lnTo>
                                <a:lnTo>
                                  <a:pt x="9" y="659"/>
                                </a:lnTo>
                                <a:lnTo>
                                  <a:pt x="0" y="612"/>
                                </a:lnTo>
                                <a:lnTo>
                                  <a:pt x="0" y="122"/>
                                </a:lnTo>
                                <a:lnTo>
                                  <a:pt x="9" y="74"/>
                                </a:lnTo>
                                <a:lnTo>
                                  <a:pt x="35" y="35"/>
                                </a:lnTo>
                                <a:lnTo>
                                  <a:pt x="74" y="9"/>
                                </a:lnTo>
                                <a:lnTo>
                                  <a:pt x="123" y="0"/>
                                </a:lnTo>
                                <a:lnTo>
                                  <a:pt x="2352" y="0"/>
                                </a:lnTo>
                                <a:lnTo>
                                  <a:pt x="2399" y="9"/>
                                </a:lnTo>
                                <a:lnTo>
                                  <a:pt x="2438" y="35"/>
                                </a:lnTo>
                                <a:lnTo>
                                  <a:pt x="2465" y="74"/>
                                </a:lnTo>
                                <a:lnTo>
                                  <a:pt x="2475" y="122"/>
                                </a:lnTo>
                                <a:lnTo>
                                  <a:pt x="2475" y="612"/>
                                </a:lnTo>
                                <a:lnTo>
                                  <a:pt x="2465" y="659"/>
                                </a:lnTo>
                                <a:lnTo>
                                  <a:pt x="2438" y="698"/>
                                </a:lnTo>
                                <a:lnTo>
                                  <a:pt x="2399" y="724"/>
                                </a:lnTo>
                                <a:lnTo>
                                  <a:pt x="2352" y="7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446CFA04" w14:textId="04A424C2" w:rsidR="00735349" w:rsidRPr="001E2469" w:rsidRDefault="00735349" w:rsidP="00735349">
                              <w:pPr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ANALYZE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354273666" name="Freeform 96"/>
                        <wps:cNvSpPr>
                          <a:spLocks/>
                        </wps:cNvSpPr>
                        <wps:spPr bwMode="auto">
                          <a:xfrm>
                            <a:off x="3114675" y="0"/>
                            <a:ext cx="1455171" cy="370861"/>
                          </a:xfrm>
                          <a:custGeom>
                            <a:avLst/>
                            <a:gdLst>
                              <a:gd name="T0" fmla="+- 0 2959 607"/>
                              <a:gd name="T1" fmla="*/ T0 w 2475"/>
                              <a:gd name="T2" fmla="+- 0 2028 1294"/>
                              <a:gd name="T3" fmla="*/ 2028 h 735"/>
                              <a:gd name="T4" fmla="+- 0 730 607"/>
                              <a:gd name="T5" fmla="*/ T4 w 2475"/>
                              <a:gd name="T6" fmla="+- 0 2028 1294"/>
                              <a:gd name="T7" fmla="*/ 2028 h 735"/>
                              <a:gd name="T8" fmla="+- 0 681 607"/>
                              <a:gd name="T9" fmla="*/ T8 w 2475"/>
                              <a:gd name="T10" fmla="+- 0 2018 1294"/>
                              <a:gd name="T11" fmla="*/ 2018 h 735"/>
                              <a:gd name="T12" fmla="+- 0 642 607"/>
                              <a:gd name="T13" fmla="*/ T12 w 2475"/>
                              <a:gd name="T14" fmla="+- 0 1992 1294"/>
                              <a:gd name="T15" fmla="*/ 1992 h 735"/>
                              <a:gd name="T16" fmla="+- 0 616 607"/>
                              <a:gd name="T17" fmla="*/ T16 w 2475"/>
                              <a:gd name="T18" fmla="+- 0 1953 1294"/>
                              <a:gd name="T19" fmla="*/ 1953 h 735"/>
                              <a:gd name="T20" fmla="+- 0 607 607"/>
                              <a:gd name="T21" fmla="*/ T20 w 2475"/>
                              <a:gd name="T22" fmla="+- 0 1906 1294"/>
                              <a:gd name="T23" fmla="*/ 1906 h 735"/>
                              <a:gd name="T24" fmla="+- 0 607 607"/>
                              <a:gd name="T25" fmla="*/ T24 w 2475"/>
                              <a:gd name="T26" fmla="+- 0 1416 1294"/>
                              <a:gd name="T27" fmla="*/ 1416 h 735"/>
                              <a:gd name="T28" fmla="+- 0 616 607"/>
                              <a:gd name="T29" fmla="*/ T28 w 2475"/>
                              <a:gd name="T30" fmla="+- 0 1368 1294"/>
                              <a:gd name="T31" fmla="*/ 1368 h 735"/>
                              <a:gd name="T32" fmla="+- 0 642 607"/>
                              <a:gd name="T33" fmla="*/ T32 w 2475"/>
                              <a:gd name="T34" fmla="+- 0 1329 1294"/>
                              <a:gd name="T35" fmla="*/ 1329 h 735"/>
                              <a:gd name="T36" fmla="+- 0 681 607"/>
                              <a:gd name="T37" fmla="*/ T36 w 2475"/>
                              <a:gd name="T38" fmla="+- 0 1303 1294"/>
                              <a:gd name="T39" fmla="*/ 1303 h 735"/>
                              <a:gd name="T40" fmla="+- 0 730 607"/>
                              <a:gd name="T41" fmla="*/ T40 w 2475"/>
                              <a:gd name="T42" fmla="+- 0 1294 1294"/>
                              <a:gd name="T43" fmla="*/ 1294 h 735"/>
                              <a:gd name="T44" fmla="+- 0 2959 607"/>
                              <a:gd name="T45" fmla="*/ T44 w 2475"/>
                              <a:gd name="T46" fmla="+- 0 1294 1294"/>
                              <a:gd name="T47" fmla="*/ 1294 h 735"/>
                              <a:gd name="T48" fmla="+- 0 3006 607"/>
                              <a:gd name="T49" fmla="*/ T48 w 2475"/>
                              <a:gd name="T50" fmla="+- 0 1303 1294"/>
                              <a:gd name="T51" fmla="*/ 1303 h 735"/>
                              <a:gd name="T52" fmla="+- 0 3045 607"/>
                              <a:gd name="T53" fmla="*/ T52 w 2475"/>
                              <a:gd name="T54" fmla="+- 0 1329 1294"/>
                              <a:gd name="T55" fmla="*/ 1329 h 735"/>
                              <a:gd name="T56" fmla="+- 0 3072 607"/>
                              <a:gd name="T57" fmla="*/ T56 w 2475"/>
                              <a:gd name="T58" fmla="+- 0 1368 1294"/>
                              <a:gd name="T59" fmla="*/ 1368 h 735"/>
                              <a:gd name="T60" fmla="+- 0 3082 607"/>
                              <a:gd name="T61" fmla="*/ T60 w 2475"/>
                              <a:gd name="T62" fmla="+- 0 1416 1294"/>
                              <a:gd name="T63" fmla="*/ 1416 h 735"/>
                              <a:gd name="T64" fmla="+- 0 3082 607"/>
                              <a:gd name="T65" fmla="*/ T64 w 2475"/>
                              <a:gd name="T66" fmla="+- 0 1906 1294"/>
                              <a:gd name="T67" fmla="*/ 1906 h 735"/>
                              <a:gd name="T68" fmla="+- 0 3072 607"/>
                              <a:gd name="T69" fmla="*/ T68 w 2475"/>
                              <a:gd name="T70" fmla="+- 0 1953 1294"/>
                              <a:gd name="T71" fmla="*/ 1953 h 735"/>
                              <a:gd name="T72" fmla="+- 0 3045 607"/>
                              <a:gd name="T73" fmla="*/ T72 w 2475"/>
                              <a:gd name="T74" fmla="+- 0 1992 1294"/>
                              <a:gd name="T75" fmla="*/ 1992 h 735"/>
                              <a:gd name="T76" fmla="+- 0 3006 607"/>
                              <a:gd name="T77" fmla="*/ T76 w 2475"/>
                              <a:gd name="T78" fmla="+- 0 2018 1294"/>
                              <a:gd name="T79" fmla="*/ 2018 h 735"/>
                              <a:gd name="T80" fmla="+- 0 2959 607"/>
                              <a:gd name="T81" fmla="*/ T80 w 2475"/>
                              <a:gd name="T82" fmla="+- 0 2028 1294"/>
                              <a:gd name="T83" fmla="*/ 2028 h 73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2475" h="735">
                                <a:moveTo>
                                  <a:pt x="2352" y="734"/>
                                </a:moveTo>
                                <a:lnTo>
                                  <a:pt x="123" y="734"/>
                                </a:lnTo>
                                <a:lnTo>
                                  <a:pt x="74" y="724"/>
                                </a:lnTo>
                                <a:lnTo>
                                  <a:pt x="35" y="698"/>
                                </a:lnTo>
                                <a:lnTo>
                                  <a:pt x="9" y="659"/>
                                </a:lnTo>
                                <a:lnTo>
                                  <a:pt x="0" y="612"/>
                                </a:lnTo>
                                <a:lnTo>
                                  <a:pt x="0" y="122"/>
                                </a:lnTo>
                                <a:lnTo>
                                  <a:pt x="9" y="74"/>
                                </a:lnTo>
                                <a:lnTo>
                                  <a:pt x="35" y="35"/>
                                </a:lnTo>
                                <a:lnTo>
                                  <a:pt x="74" y="9"/>
                                </a:lnTo>
                                <a:lnTo>
                                  <a:pt x="123" y="0"/>
                                </a:lnTo>
                                <a:lnTo>
                                  <a:pt x="2352" y="0"/>
                                </a:lnTo>
                                <a:lnTo>
                                  <a:pt x="2399" y="9"/>
                                </a:lnTo>
                                <a:lnTo>
                                  <a:pt x="2438" y="35"/>
                                </a:lnTo>
                                <a:lnTo>
                                  <a:pt x="2465" y="74"/>
                                </a:lnTo>
                                <a:lnTo>
                                  <a:pt x="2475" y="122"/>
                                </a:lnTo>
                                <a:lnTo>
                                  <a:pt x="2475" y="612"/>
                                </a:lnTo>
                                <a:lnTo>
                                  <a:pt x="2465" y="659"/>
                                </a:lnTo>
                                <a:lnTo>
                                  <a:pt x="2438" y="698"/>
                                </a:lnTo>
                                <a:lnTo>
                                  <a:pt x="2399" y="724"/>
                                </a:lnTo>
                                <a:lnTo>
                                  <a:pt x="2352" y="7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35871B9F" w14:textId="49D86641" w:rsidR="00735349" w:rsidRPr="001E2469" w:rsidRDefault="00735349" w:rsidP="00735349">
                              <w:pPr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STANDBY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364063178" name="Freeform 96"/>
                        <wps:cNvSpPr>
                          <a:spLocks/>
                        </wps:cNvSpPr>
                        <wps:spPr bwMode="auto">
                          <a:xfrm>
                            <a:off x="4657725" y="0"/>
                            <a:ext cx="1455171" cy="370861"/>
                          </a:xfrm>
                          <a:custGeom>
                            <a:avLst/>
                            <a:gdLst>
                              <a:gd name="T0" fmla="+- 0 2959 607"/>
                              <a:gd name="T1" fmla="*/ T0 w 2475"/>
                              <a:gd name="T2" fmla="+- 0 2028 1294"/>
                              <a:gd name="T3" fmla="*/ 2028 h 735"/>
                              <a:gd name="T4" fmla="+- 0 730 607"/>
                              <a:gd name="T5" fmla="*/ T4 w 2475"/>
                              <a:gd name="T6" fmla="+- 0 2028 1294"/>
                              <a:gd name="T7" fmla="*/ 2028 h 735"/>
                              <a:gd name="T8" fmla="+- 0 681 607"/>
                              <a:gd name="T9" fmla="*/ T8 w 2475"/>
                              <a:gd name="T10" fmla="+- 0 2018 1294"/>
                              <a:gd name="T11" fmla="*/ 2018 h 735"/>
                              <a:gd name="T12" fmla="+- 0 642 607"/>
                              <a:gd name="T13" fmla="*/ T12 w 2475"/>
                              <a:gd name="T14" fmla="+- 0 1992 1294"/>
                              <a:gd name="T15" fmla="*/ 1992 h 735"/>
                              <a:gd name="T16" fmla="+- 0 616 607"/>
                              <a:gd name="T17" fmla="*/ T16 w 2475"/>
                              <a:gd name="T18" fmla="+- 0 1953 1294"/>
                              <a:gd name="T19" fmla="*/ 1953 h 735"/>
                              <a:gd name="T20" fmla="+- 0 607 607"/>
                              <a:gd name="T21" fmla="*/ T20 w 2475"/>
                              <a:gd name="T22" fmla="+- 0 1906 1294"/>
                              <a:gd name="T23" fmla="*/ 1906 h 735"/>
                              <a:gd name="T24" fmla="+- 0 607 607"/>
                              <a:gd name="T25" fmla="*/ T24 w 2475"/>
                              <a:gd name="T26" fmla="+- 0 1416 1294"/>
                              <a:gd name="T27" fmla="*/ 1416 h 735"/>
                              <a:gd name="T28" fmla="+- 0 616 607"/>
                              <a:gd name="T29" fmla="*/ T28 w 2475"/>
                              <a:gd name="T30" fmla="+- 0 1368 1294"/>
                              <a:gd name="T31" fmla="*/ 1368 h 735"/>
                              <a:gd name="T32" fmla="+- 0 642 607"/>
                              <a:gd name="T33" fmla="*/ T32 w 2475"/>
                              <a:gd name="T34" fmla="+- 0 1329 1294"/>
                              <a:gd name="T35" fmla="*/ 1329 h 735"/>
                              <a:gd name="T36" fmla="+- 0 681 607"/>
                              <a:gd name="T37" fmla="*/ T36 w 2475"/>
                              <a:gd name="T38" fmla="+- 0 1303 1294"/>
                              <a:gd name="T39" fmla="*/ 1303 h 735"/>
                              <a:gd name="T40" fmla="+- 0 730 607"/>
                              <a:gd name="T41" fmla="*/ T40 w 2475"/>
                              <a:gd name="T42" fmla="+- 0 1294 1294"/>
                              <a:gd name="T43" fmla="*/ 1294 h 735"/>
                              <a:gd name="T44" fmla="+- 0 2959 607"/>
                              <a:gd name="T45" fmla="*/ T44 w 2475"/>
                              <a:gd name="T46" fmla="+- 0 1294 1294"/>
                              <a:gd name="T47" fmla="*/ 1294 h 735"/>
                              <a:gd name="T48" fmla="+- 0 3006 607"/>
                              <a:gd name="T49" fmla="*/ T48 w 2475"/>
                              <a:gd name="T50" fmla="+- 0 1303 1294"/>
                              <a:gd name="T51" fmla="*/ 1303 h 735"/>
                              <a:gd name="T52" fmla="+- 0 3045 607"/>
                              <a:gd name="T53" fmla="*/ T52 w 2475"/>
                              <a:gd name="T54" fmla="+- 0 1329 1294"/>
                              <a:gd name="T55" fmla="*/ 1329 h 735"/>
                              <a:gd name="T56" fmla="+- 0 3072 607"/>
                              <a:gd name="T57" fmla="*/ T56 w 2475"/>
                              <a:gd name="T58" fmla="+- 0 1368 1294"/>
                              <a:gd name="T59" fmla="*/ 1368 h 735"/>
                              <a:gd name="T60" fmla="+- 0 3082 607"/>
                              <a:gd name="T61" fmla="*/ T60 w 2475"/>
                              <a:gd name="T62" fmla="+- 0 1416 1294"/>
                              <a:gd name="T63" fmla="*/ 1416 h 735"/>
                              <a:gd name="T64" fmla="+- 0 3082 607"/>
                              <a:gd name="T65" fmla="*/ T64 w 2475"/>
                              <a:gd name="T66" fmla="+- 0 1906 1294"/>
                              <a:gd name="T67" fmla="*/ 1906 h 735"/>
                              <a:gd name="T68" fmla="+- 0 3072 607"/>
                              <a:gd name="T69" fmla="*/ T68 w 2475"/>
                              <a:gd name="T70" fmla="+- 0 1953 1294"/>
                              <a:gd name="T71" fmla="*/ 1953 h 735"/>
                              <a:gd name="T72" fmla="+- 0 3045 607"/>
                              <a:gd name="T73" fmla="*/ T72 w 2475"/>
                              <a:gd name="T74" fmla="+- 0 1992 1294"/>
                              <a:gd name="T75" fmla="*/ 1992 h 735"/>
                              <a:gd name="T76" fmla="+- 0 3006 607"/>
                              <a:gd name="T77" fmla="*/ T76 w 2475"/>
                              <a:gd name="T78" fmla="+- 0 2018 1294"/>
                              <a:gd name="T79" fmla="*/ 2018 h 735"/>
                              <a:gd name="T80" fmla="+- 0 2959 607"/>
                              <a:gd name="T81" fmla="*/ T80 w 2475"/>
                              <a:gd name="T82" fmla="+- 0 2028 1294"/>
                              <a:gd name="T83" fmla="*/ 2028 h 73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2475" h="735">
                                <a:moveTo>
                                  <a:pt x="2352" y="734"/>
                                </a:moveTo>
                                <a:lnTo>
                                  <a:pt x="123" y="734"/>
                                </a:lnTo>
                                <a:lnTo>
                                  <a:pt x="74" y="724"/>
                                </a:lnTo>
                                <a:lnTo>
                                  <a:pt x="35" y="698"/>
                                </a:lnTo>
                                <a:lnTo>
                                  <a:pt x="9" y="659"/>
                                </a:lnTo>
                                <a:lnTo>
                                  <a:pt x="0" y="612"/>
                                </a:lnTo>
                                <a:lnTo>
                                  <a:pt x="0" y="122"/>
                                </a:lnTo>
                                <a:lnTo>
                                  <a:pt x="9" y="74"/>
                                </a:lnTo>
                                <a:lnTo>
                                  <a:pt x="35" y="35"/>
                                </a:lnTo>
                                <a:lnTo>
                                  <a:pt x="74" y="9"/>
                                </a:lnTo>
                                <a:lnTo>
                                  <a:pt x="123" y="0"/>
                                </a:lnTo>
                                <a:lnTo>
                                  <a:pt x="2352" y="0"/>
                                </a:lnTo>
                                <a:lnTo>
                                  <a:pt x="2399" y="9"/>
                                </a:lnTo>
                                <a:lnTo>
                                  <a:pt x="2438" y="35"/>
                                </a:lnTo>
                                <a:lnTo>
                                  <a:pt x="2465" y="74"/>
                                </a:lnTo>
                                <a:lnTo>
                                  <a:pt x="2475" y="122"/>
                                </a:lnTo>
                                <a:lnTo>
                                  <a:pt x="2475" y="612"/>
                                </a:lnTo>
                                <a:lnTo>
                                  <a:pt x="2465" y="659"/>
                                </a:lnTo>
                                <a:lnTo>
                                  <a:pt x="2438" y="698"/>
                                </a:lnTo>
                                <a:lnTo>
                                  <a:pt x="2399" y="724"/>
                                </a:lnTo>
                                <a:lnTo>
                                  <a:pt x="2352" y="7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3F83630E" w14:textId="2404181B" w:rsidR="00735349" w:rsidRPr="001E2469" w:rsidRDefault="00735349" w:rsidP="00735349">
                              <w:pPr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MENU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2092129108" name="Freeform 96"/>
                        <wps:cNvSpPr>
                          <a:spLocks/>
                        </wps:cNvSpPr>
                        <wps:spPr bwMode="auto">
                          <a:xfrm>
                            <a:off x="47625" y="0"/>
                            <a:ext cx="1455171" cy="370861"/>
                          </a:xfrm>
                          <a:custGeom>
                            <a:avLst/>
                            <a:gdLst>
                              <a:gd name="T0" fmla="+- 0 2959 607"/>
                              <a:gd name="T1" fmla="*/ T0 w 2475"/>
                              <a:gd name="T2" fmla="+- 0 2028 1294"/>
                              <a:gd name="T3" fmla="*/ 2028 h 735"/>
                              <a:gd name="T4" fmla="+- 0 730 607"/>
                              <a:gd name="T5" fmla="*/ T4 w 2475"/>
                              <a:gd name="T6" fmla="+- 0 2028 1294"/>
                              <a:gd name="T7" fmla="*/ 2028 h 735"/>
                              <a:gd name="T8" fmla="+- 0 681 607"/>
                              <a:gd name="T9" fmla="*/ T8 w 2475"/>
                              <a:gd name="T10" fmla="+- 0 2018 1294"/>
                              <a:gd name="T11" fmla="*/ 2018 h 735"/>
                              <a:gd name="T12" fmla="+- 0 642 607"/>
                              <a:gd name="T13" fmla="*/ T12 w 2475"/>
                              <a:gd name="T14" fmla="+- 0 1992 1294"/>
                              <a:gd name="T15" fmla="*/ 1992 h 735"/>
                              <a:gd name="T16" fmla="+- 0 616 607"/>
                              <a:gd name="T17" fmla="*/ T16 w 2475"/>
                              <a:gd name="T18" fmla="+- 0 1953 1294"/>
                              <a:gd name="T19" fmla="*/ 1953 h 735"/>
                              <a:gd name="T20" fmla="+- 0 607 607"/>
                              <a:gd name="T21" fmla="*/ T20 w 2475"/>
                              <a:gd name="T22" fmla="+- 0 1906 1294"/>
                              <a:gd name="T23" fmla="*/ 1906 h 735"/>
                              <a:gd name="T24" fmla="+- 0 607 607"/>
                              <a:gd name="T25" fmla="*/ T24 w 2475"/>
                              <a:gd name="T26" fmla="+- 0 1416 1294"/>
                              <a:gd name="T27" fmla="*/ 1416 h 735"/>
                              <a:gd name="T28" fmla="+- 0 616 607"/>
                              <a:gd name="T29" fmla="*/ T28 w 2475"/>
                              <a:gd name="T30" fmla="+- 0 1368 1294"/>
                              <a:gd name="T31" fmla="*/ 1368 h 735"/>
                              <a:gd name="T32" fmla="+- 0 642 607"/>
                              <a:gd name="T33" fmla="*/ T32 w 2475"/>
                              <a:gd name="T34" fmla="+- 0 1329 1294"/>
                              <a:gd name="T35" fmla="*/ 1329 h 735"/>
                              <a:gd name="T36" fmla="+- 0 681 607"/>
                              <a:gd name="T37" fmla="*/ T36 w 2475"/>
                              <a:gd name="T38" fmla="+- 0 1303 1294"/>
                              <a:gd name="T39" fmla="*/ 1303 h 735"/>
                              <a:gd name="T40" fmla="+- 0 730 607"/>
                              <a:gd name="T41" fmla="*/ T40 w 2475"/>
                              <a:gd name="T42" fmla="+- 0 1294 1294"/>
                              <a:gd name="T43" fmla="*/ 1294 h 735"/>
                              <a:gd name="T44" fmla="+- 0 2959 607"/>
                              <a:gd name="T45" fmla="*/ T44 w 2475"/>
                              <a:gd name="T46" fmla="+- 0 1294 1294"/>
                              <a:gd name="T47" fmla="*/ 1294 h 735"/>
                              <a:gd name="T48" fmla="+- 0 3006 607"/>
                              <a:gd name="T49" fmla="*/ T48 w 2475"/>
                              <a:gd name="T50" fmla="+- 0 1303 1294"/>
                              <a:gd name="T51" fmla="*/ 1303 h 735"/>
                              <a:gd name="T52" fmla="+- 0 3045 607"/>
                              <a:gd name="T53" fmla="*/ T52 w 2475"/>
                              <a:gd name="T54" fmla="+- 0 1329 1294"/>
                              <a:gd name="T55" fmla="*/ 1329 h 735"/>
                              <a:gd name="T56" fmla="+- 0 3072 607"/>
                              <a:gd name="T57" fmla="*/ T56 w 2475"/>
                              <a:gd name="T58" fmla="+- 0 1368 1294"/>
                              <a:gd name="T59" fmla="*/ 1368 h 735"/>
                              <a:gd name="T60" fmla="+- 0 3082 607"/>
                              <a:gd name="T61" fmla="*/ T60 w 2475"/>
                              <a:gd name="T62" fmla="+- 0 1416 1294"/>
                              <a:gd name="T63" fmla="*/ 1416 h 735"/>
                              <a:gd name="T64" fmla="+- 0 3082 607"/>
                              <a:gd name="T65" fmla="*/ T64 w 2475"/>
                              <a:gd name="T66" fmla="+- 0 1906 1294"/>
                              <a:gd name="T67" fmla="*/ 1906 h 735"/>
                              <a:gd name="T68" fmla="+- 0 3072 607"/>
                              <a:gd name="T69" fmla="*/ T68 w 2475"/>
                              <a:gd name="T70" fmla="+- 0 1953 1294"/>
                              <a:gd name="T71" fmla="*/ 1953 h 735"/>
                              <a:gd name="T72" fmla="+- 0 3045 607"/>
                              <a:gd name="T73" fmla="*/ T72 w 2475"/>
                              <a:gd name="T74" fmla="+- 0 1992 1294"/>
                              <a:gd name="T75" fmla="*/ 1992 h 735"/>
                              <a:gd name="T76" fmla="+- 0 3006 607"/>
                              <a:gd name="T77" fmla="*/ T76 w 2475"/>
                              <a:gd name="T78" fmla="+- 0 2018 1294"/>
                              <a:gd name="T79" fmla="*/ 2018 h 735"/>
                              <a:gd name="T80" fmla="+- 0 2959 607"/>
                              <a:gd name="T81" fmla="*/ T80 w 2475"/>
                              <a:gd name="T82" fmla="+- 0 2028 1294"/>
                              <a:gd name="T83" fmla="*/ 2028 h 73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2475" h="735">
                                <a:moveTo>
                                  <a:pt x="2352" y="734"/>
                                </a:moveTo>
                                <a:lnTo>
                                  <a:pt x="123" y="734"/>
                                </a:lnTo>
                                <a:lnTo>
                                  <a:pt x="74" y="724"/>
                                </a:lnTo>
                                <a:lnTo>
                                  <a:pt x="35" y="698"/>
                                </a:lnTo>
                                <a:lnTo>
                                  <a:pt x="9" y="659"/>
                                </a:lnTo>
                                <a:lnTo>
                                  <a:pt x="0" y="612"/>
                                </a:lnTo>
                                <a:lnTo>
                                  <a:pt x="0" y="122"/>
                                </a:lnTo>
                                <a:lnTo>
                                  <a:pt x="9" y="74"/>
                                </a:lnTo>
                                <a:lnTo>
                                  <a:pt x="35" y="35"/>
                                </a:lnTo>
                                <a:lnTo>
                                  <a:pt x="74" y="9"/>
                                </a:lnTo>
                                <a:lnTo>
                                  <a:pt x="123" y="0"/>
                                </a:lnTo>
                                <a:lnTo>
                                  <a:pt x="2352" y="0"/>
                                </a:lnTo>
                                <a:lnTo>
                                  <a:pt x="2399" y="9"/>
                                </a:lnTo>
                                <a:lnTo>
                                  <a:pt x="2438" y="35"/>
                                </a:lnTo>
                                <a:lnTo>
                                  <a:pt x="2465" y="74"/>
                                </a:lnTo>
                                <a:lnTo>
                                  <a:pt x="2475" y="122"/>
                                </a:lnTo>
                                <a:lnTo>
                                  <a:pt x="2475" y="612"/>
                                </a:lnTo>
                                <a:lnTo>
                                  <a:pt x="2465" y="659"/>
                                </a:lnTo>
                                <a:lnTo>
                                  <a:pt x="2438" y="698"/>
                                </a:lnTo>
                                <a:lnTo>
                                  <a:pt x="2399" y="724"/>
                                </a:lnTo>
                                <a:lnTo>
                                  <a:pt x="2352" y="7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5E5484BB" w14:textId="5E4315C6" w:rsidR="00735349" w:rsidRPr="001E2469" w:rsidRDefault="00735349" w:rsidP="00735349">
                              <w:pPr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CALIBRATE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956672641" name="Straight Arrow Connector 21"/>
                        <wps:cNvCnPr/>
                        <wps:spPr>
                          <a:xfrm>
                            <a:off x="5476875" y="371475"/>
                            <a:ext cx="0" cy="229214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1714386209" name="Group 27"/>
                        <wpg:cNvGrpSpPr/>
                        <wpg:grpSpPr>
                          <a:xfrm>
                            <a:off x="0" y="609600"/>
                            <a:ext cx="6172200" cy="570865"/>
                            <a:chOff x="0" y="0"/>
                            <a:chExt cx="6172200" cy="570865"/>
                          </a:xfrm>
                        </wpg:grpSpPr>
                        <wpg:grpSp>
                          <wpg:cNvPr id="1861968789" name="Group 23"/>
                          <wpg:cNvGrpSpPr/>
                          <wpg:grpSpPr>
                            <a:xfrm>
                              <a:off x="0" y="200025"/>
                              <a:ext cx="6172200" cy="370840"/>
                              <a:chOff x="0" y="0"/>
                              <a:chExt cx="6172200" cy="370840"/>
                            </a:xfrm>
                          </wpg:grpSpPr>
                          <wps:wsp>
                            <wps:cNvPr id="1578555419" name="Freeform 96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162050" cy="370840"/>
                              </a:xfrm>
                              <a:custGeom>
                                <a:avLst/>
                                <a:gdLst>
                                  <a:gd name="T0" fmla="+- 0 2959 607"/>
                                  <a:gd name="T1" fmla="*/ T0 w 2475"/>
                                  <a:gd name="T2" fmla="+- 0 2028 1294"/>
                                  <a:gd name="T3" fmla="*/ 2028 h 735"/>
                                  <a:gd name="T4" fmla="+- 0 730 607"/>
                                  <a:gd name="T5" fmla="*/ T4 w 2475"/>
                                  <a:gd name="T6" fmla="+- 0 2028 1294"/>
                                  <a:gd name="T7" fmla="*/ 2028 h 735"/>
                                  <a:gd name="T8" fmla="+- 0 681 607"/>
                                  <a:gd name="T9" fmla="*/ T8 w 2475"/>
                                  <a:gd name="T10" fmla="+- 0 2018 1294"/>
                                  <a:gd name="T11" fmla="*/ 2018 h 735"/>
                                  <a:gd name="T12" fmla="+- 0 642 607"/>
                                  <a:gd name="T13" fmla="*/ T12 w 2475"/>
                                  <a:gd name="T14" fmla="+- 0 1992 1294"/>
                                  <a:gd name="T15" fmla="*/ 1992 h 735"/>
                                  <a:gd name="T16" fmla="+- 0 616 607"/>
                                  <a:gd name="T17" fmla="*/ T16 w 2475"/>
                                  <a:gd name="T18" fmla="+- 0 1953 1294"/>
                                  <a:gd name="T19" fmla="*/ 1953 h 735"/>
                                  <a:gd name="T20" fmla="+- 0 607 607"/>
                                  <a:gd name="T21" fmla="*/ T20 w 2475"/>
                                  <a:gd name="T22" fmla="+- 0 1906 1294"/>
                                  <a:gd name="T23" fmla="*/ 1906 h 735"/>
                                  <a:gd name="T24" fmla="+- 0 607 607"/>
                                  <a:gd name="T25" fmla="*/ T24 w 2475"/>
                                  <a:gd name="T26" fmla="+- 0 1416 1294"/>
                                  <a:gd name="T27" fmla="*/ 1416 h 735"/>
                                  <a:gd name="T28" fmla="+- 0 616 607"/>
                                  <a:gd name="T29" fmla="*/ T28 w 2475"/>
                                  <a:gd name="T30" fmla="+- 0 1368 1294"/>
                                  <a:gd name="T31" fmla="*/ 1368 h 735"/>
                                  <a:gd name="T32" fmla="+- 0 642 607"/>
                                  <a:gd name="T33" fmla="*/ T32 w 2475"/>
                                  <a:gd name="T34" fmla="+- 0 1329 1294"/>
                                  <a:gd name="T35" fmla="*/ 1329 h 735"/>
                                  <a:gd name="T36" fmla="+- 0 681 607"/>
                                  <a:gd name="T37" fmla="*/ T36 w 2475"/>
                                  <a:gd name="T38" fmla="+- 0 1303 1294"/>
                                  <a:gd name="T39" fmla="*/ 1303 h 735"/>
                                  <a:gd name="T40" fmla="+- 0 730 607"/>
                                  <a:gd name="T41" fmla="*/ T40 w 2475"/>
                                  <a:gd name="T42" fmla="+- 0 1294 1294"/>
                                  <a:gd name="T43" fmla="*/ 1294 h 735"/>
                                  <a:gd name="T44" fmla="+- 0 2959 607"/>
                                  <a:gd name="T45" fmla="*/ T44 w 2475"/>
                                  <a:gd name="T46" fmla="+- 0 1294 1294"/>
                                  <a:gd name="T47" fmla="*/ 1294 h 735"/>
                                  <a:gd name="T48" fmla="+- 0 3006 607"/>
                                  <a:gd name="T49" fmla="*/ T48 w 2475"/>
                                  <a:gd name="T50" fmla="+- 0 1303 1294"/>
                                  <a:gd name="T51" fmla="*/ 1303 h 735"/>
                                  <a:gd name="T52" fmla="+- 0 3045 607"/>
                                  <a:gd name="T53" fmla="*/ T52 w 2475"/>
                                  <a:gd name="T54" fmla="+- 0 1329 1294"/>
                                  <a:gd name="T55" fmla="*/ 1329 h 735"/>
                                  <a:gd name="T56" fmla="+- 0 3072 607"/>
                                  <a:gd name="T57" fmla="*/ T56 w 2475"/>
                                  <a:gd name="T58" fmla="+- 0 1368 1294"/>
                                  <a:gd name="T59" fmla="*/ 1368 h 735"/>
                                  <a:gd name="T60" fmla="+- 0 3082 607"/>
                                  <a:gd name="T61" fmla="*/ T60 w 2475"/>
                                  <a:gd name="T62" fmla="+- 0 1416 1294"/>
                                  <a:gd name="T63" fmla="*/ 1416 h 735"/>
                                  <a:gd name="T64" fmla="+- 0 3082 607"/>
                                  <a:gd name="T65" fmla="*/ T64 w 2475"/>
                                  <a:gd name="T66" fmla="+- 0 1906 1294"/>
                                  <a:gd name="T67" fmla="*/ 1906 h 735"/>
                                  <a:gd name="T68" fmla="+- 0 3072 607"/>
                                  <a:gd name="T69" fmla="*/ T68 w 2475"/>
                                  <a:gd name="T70" fmla="+- 0 1953 1294"/>
                                  <a:gd name="T71" fmla="*/ 1953 h 735"/>
                                  <a:gd name="T72" fmla="+- 0 3045 607"/>
                                  <a:gd name="T73" fmla="*/ T72 w 2475"/>
                                  <a:gd name="T74" fmla="+- 0 1992 1294"/>
                                  <a:gd name="T75" fmla="*/ 1992 h 735"/>
                                  <a:gd name="T76" fmla="+- 0 3006 607"/>
                                  <a:gd name="T77" fmla="*/ T76 w 2475"/>
                                  <a:gd name="T78" fmla="+- 0 2018 1294"/>
                                  <a:gd name="T79" fmla="*/ 2018 h 735"/>
                                  <a:gd name="T80" fmla="+- 0 2959 607"/>
                                  <a:gd name="T81" fmla="*/ T80 w 2475"/>
                                  <a:gd name="T82" fmla="+- 0 2028 1294"/>
                                  <a:gd name="T83" fmla="*/ 2028 h 735"/>
                                </a:gdLst>
                                <a:ahLst/>
                                <a:cxnLst>
                                  <a:cxn ang="0">
                                    <a:pos x="T1" y="T3"/>
                                  </a:cxn>
                                  <a:cxn ang="0">
                                    <a:pos x="T5" y="T7"/>
                                  </a:cxn>
                                  <a:cxn ang="0">
                                    <a:pos x="T9" y="T11"/>
                                  </a:cxn>
                                  <a:cxn ang="0">
                                    <a:pos x="T13" y="T15"/>
                                  </a:cxn>
                                  <a:cxn ang="0">
                                    <a:pos x="T17" y="T19"/>
                                  </a:cxn>
                                  <a:cxn ang="0">
                                    <a:pos x="T21" y="T23"/>
                                  </a:cxn>
                                  <a:cxn ang="0">
                                    <a:pos x="T25" y="T27"/>
                                  </a:cxn>
                                  <a:cxn ang="0">
                                    <a:pos x="T29" y="T31"/>
                                  </a:cxn>
                                  <a:cxn ang="0">
                                    <a:pos x="T33" y="T35"/>
                                  </a:cxn>
                                  <a:cxn ang="0">
                                    <a:pos x="T37" y="T39"/>
                                  </a:cxn>
                                  <a:cxn ang="0">
                                    <a:pos x="T41" y="T43"/>
                                  </a:cxn>
                                  <a:cxn ang="0">
                                    <a:pos x="T45" y="T47"/>
                                  </a:cxn>
                                  <a:cxn ang="0">
                                    <a:pos x="T49" y="T51"/>
                                  </a:cxn>
                                  <a:cxn ang="0">
                                    <a:pos x="T53" y="T55"/>
                                  </a:cxn>
                                  <a:cxn ang="0">
                                    <a:pos x="T57" y="T59"/>
                                  </a:cxn>
                                  <a:cxn ang="0">
                                    <a:pos x="T61" y="T63"/>
                                  </a:cxn>
                                  <a:cxn ang="0">
                                    <a:pos x="T65" y="T67"/>
                                  </a:cxn>
                                  <a:cxn ang="0">
                                    <a:pos x="T69" y="T71"/>
                                  </a:cxn>
                                  <a:cxn ang="0">
                                    <a:pos x="T73" y="T75"/>
                                  </a:cxn>
                                  <a:cxn ang="0">
                                    <a:pos x="T77" y="T79"/>
                                  </a:cxn>
                                  <a:cxn ang="0">
                                    <a:pos x="T81" y="T83"/>
                                  </a:cxn>
                                </a:cxnLst>
                                <a:rect l="0" t="0" r="r" b="b"/>
                                <a:pathLst>
                                  <a:path w="2475" h="735">
                                    <a:moveTo>
                                      <a:pt x="2352" y="734"/>
                                    </a:moveTo>
                                    <a:lnTo>
                                      <a:pt x="123" y="734"/>
                                    </a:lnTo>
                                    <a:lnTo>
                                      <a:pt x="74" y="724"/>
                                    </a:lnTo>
                                    <a:lnTo>
                                      <a:pt x="35" y="698"/>
                                    </a:lnTo>
                                    <a:lnTo>
                                      <a:pt x="9" y="659"/>
                                    </a:lnTo>
                                    <a:lnTo>
                                      <a:pt x="0" y="612"/>
                                    </a:lnTo>
                                    <a:lnTo>
                                      <a:pt x="0" y="122"/>
                                    </a:lnTo>
                                    <a:lnTo>
                                      <a:pt x="9" y="74"/>
                                    </a:lnTo>
                                    <a:lnTo>
                                      <a:pt x="35" y="35"/>
                                    </a:lnTo>
                                    <a:lnTo>
                                      <a:pt x="74" y="9"/>
                                    </a:lnTo>
                                    <a:lnTo>
                                      <a:pt x="123" y="0"/>
                                    </a:lnTo>
                                    <a:lnTo>
                                      <a:pt x="2352" y="0"/>
                                    </a:lnTo>
                                    <a:lnTo>
                                      <a:pt x="2399" y="9"/>
                                    </a:lnTo>
                                    <a:lnTo>
                                      <a:pt x="2438" y="35"/>
                                    </a:lnTo>
                                    <a:lnTo>
                                      <a:pt x="2465" y="74"/>
                                    </a:lnTo>
                                    <a:lnTo>
                                      <a:pt x="2475" y="122"/>
                                    </a:lnTo>
                                    <a:lnTo>
                                      <a:pt x="2475" y="612"/>
                                    </a:lnTo>
                                    <a:lnTo>
                                      <a:pt x="2465" y="659"/>
                                    </a:lnTo>
                                    <a:lnTo>
                                      <a:pt x="2438" y="698"/>
                                    </a:lnTo>
                                    <a:lnTo>
                                      <a:pt x="2399" y="724"/>
                                    </a:lnTo>
                                    <a:lnTo>
                                      <a:pt x="2352" y="73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>
                                  <a:lumMod val="40000"/>
                                  <a:lumOff val="60000"/>
                                </a:schemeClr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8FEEC1C" w14:textId="73310FDE" w:rsidR="00E457BD" w:rsidRPr="001E2469" w:rsidRDefault="00E457BD" w:rsidP="00E457BD">
                                  <w:pPr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DIAGNOSTICS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92741366" name="Freeform 96"/>
                            <wps:cNvSpPr>
                              <a:spLocks/>
                            </wps:cNvSpPr>
                            <wps:spPr bwMode="auto">
                              <a:xfrm>
                                <a:off x="3657600" y="0"/>
                                <a:ext cx="1104900" cy="370840"/>
                              </a:xfrm>
                              <a:custGeom>
                                <a:avLst/>
                                <a:gdLst>
                                  <a:gd name="T0" fmla="+- 0 2959 607"/>
                                  <a:gd name="T1" fmla="*/ T0 w 2475"/>
                                  <a:gd name="T2" fmla="+- 0 2028 1294"/>
                                  <a:gd name="T3" fmla="*/ 2028 h 735"/>
                                  <a:gd name="T4" fmla="+- 0 730 607"/>
                                  <a:gd name="T5" fmla="*/ T4 w 2475"/>
                                  <a:gd name="T6" fmla="+- 0 2028 1294"/>
                                  <a:gd name="T7" fmla="*/ 2028 h 735"/>
                                  <a:gd name="T8" fmla="+- 0 681 607"/>
                                  <a:gd name="T9" fmla="*/ T8 w 2475"/>
                                  <a:gd name="T10" fmla="+- 0 2018 1294"/>
                                  <a:gd name="T11" fmla="*/ 2018 h 735"/>
                                  <a:gd name="T12" fmla="+- 0 642 607"/>
                                  <a:gd name="T13" fmla="*/ T12 w 2475"/>
                                  <a:gd name="T14" fmla="+- 0 1992 1294"/>
                                  <a:gd name="T15" fmla="*/ 1992 h 735"/>
                                  <a:gd name="T16" fmla="+- 0 616 607"/>
                                  <a:gd name="T17" fmla="*/ T16 w 2475"/>
                                  <a:gd name="T18" fmla="+- 0 1953 1294"/>
                                  <a:gd name="T19" fmla="*/ 1953 h 735"/>
                                  <a:gd name="T20" fmla="+- 0 607 607"/>
                                  <a:gd name="T21" fmla="*/ T20 w 2475"/>
                                  <a:gd name="T22" fmla="+- 0 1906 1294"/>
                                  <a:gd name="T23" fmla="*/ 1906 h 735"/>
                                  <a:gd name="T24" fmla="+- 0 607 607"/>
                                  <a:gd name="T25" fmla="*/ T24 w 2475"/>
                                  <a:gd name="T26" fmla="+- 0 1416 1294"/>
                                  <a:gd name="T27" fmla="*/ 1416 h 735"/>
                                  <a:gd name="T28" fmla="+- 0 616 607"/>
                                  <a:gd name="T29" fmla="*/ T28 w 2475"/>
                                  <a:gd name="T30" fmla="+- 0 1368 1294"/>
                                  <a:gd name="T31" fmla="*/ 1368 h 735"/>
                                  <a:gd name="T32" fmla="+- 0 642 607"/>
                                  <a:gd name="T33" fmla="*/ T32 w 2475"/>
                                  <a:gd name="T34" fmla="+- 0 1329 1294"/>
                                  <a:gd name="T35" fmla="*/ 1329 h 735"/>
                                  <a:gd name="T36" fmla="+- 0 681 607"/>
                                  <a:gd name="T37" fmla="*/ T36 w 2475"/>
                                  <a:gd name="T38" fmla="+- 0 1303 1294"/>
                                  <a:gd name="T39" fmla="*/ 1303 h 735"/>
                                  <a:gd name="T40" fmla="+- 0 730 607"/>
                                  <a:gd name="T41" fmla="*/ T40 w 2475"/>
                                  <a:gd name="T42" fmla="+- 0 1294 1294"/>
                                  <a:gd name="T43" fmla="*/ 1294 h 735"/>
                                  <a:gd name="T44" fmla="+- 0 2959 607"/>
                                  <a:gd name="T45" fmla="*/ T44 w 2475"/>
                                  <a:gd name="T46" fmla="+- 0 1294 1294"/>
                                  <a:gd name="T47" fmla="*/ 1294 h 735"/>
                                  <a:gd name="T48" fmla="+- 0 3006 607"/>
                                  <a:gd name="T49" fmla="*/ T48 w 2475"/>
                                  <a:gd name="T50" fmla="+- 0 1303 1294"/>
                                  <a:gd name="T51" fmla="*/ 1303 h 735"/>
                                  <a:gd name="T52" fmla="+- 0 3045 607"/>
                                  <a:gd name="T53" fmla="*/ T52 w 2475"/>
                                  <a:gd name="T54" fmla="+- 0 1329 1294"/>
                                  <a:gd name="T55" fmla="*/ 1329 h 735"/>
                                  <a:gd name="T56" fmla="+- 0 3072 607"/>
                                  <a:gd name="T57" fmla="*/ T56 w 2475"/>
                                  <a:gd name="T58" fmla="+- 0 1368 1294"/>
                                  <a:gd name="T59" fmla="*/ 1368 h 735"/>
                                  <a:gd name="T60" fmla="+- 0 3082 607"/>
                                  <a:gd name="T61" fmla="*/ T60 w 2475"/>
                                  <a:gd name="T62" fmla="+- 0 1416 1294"/>
                                  <a:gd name="T63" fmla="*/ 1416 h 735"/>
                                  <a:gd name="T64" fmla="+- 0 3082 607"/>
                                  <a:gd name="T65" fmla="*/ T64 w 2475"/>
                                  <a:gd name="T66" fmla="+- 0 1906 1294"/>
                                  <a:gd name="T67" fmla="*/ 1906 h 735"/>
                                  <a:gd name="T68" fmla="+- 0 3072 607"/>
                                  <a:gd name="T69" fmla="*/ T68 w 2475"/>
                                  <a:gd name="T70" fmla="+- 0 1953 1294"/>
                                  <a:gd name="T71" fmla="*/ 1953 h 735"/>
                                  <a:gd name="T72" fmla="+- 0 3045 607"/>
                                  <a:gd name="T73" fmla="*/ T72 w 2475"/>
                                  <a:gd name="T74" fmla="+- 0 1992 1294"/>
                                  <a:gd name="T75" fmla="*/ 1992 h 735"/>
                                  <a:gd name="T76" fmla="+- 0 3006 607"/>
                                  <a:gd name="T77" fmla="*/ T76 w 2475"/>
                                  <a:gd name="T78" fmla="+- 0 2018 1294"/>
                                  <a:gd name="T79" fmla="*/ 2018 h 735"/>
                                  <a:gd name="T80" fmla="+- 0 2959 607"/>
                                  <a:gd name="T81" fmla="*/ T80 w 2475"/>
                                  <a:gd name="T82" fmla="+- 0 2028 1294"/>
                                  <a:gd name="T83" fmla="*/ 2028 h 735"/>
                                </a:gdLst>
                                <a:ahLst/>
                                <a:cxnLst>
                                  <a:cxn ang="0">
                                    <a:pos x="T1" y="T3"/>
                                  </a:cxn>
                                  <a:cxn ang="0">
                                    <a:pos x="T5" y="T7"/>
                                  </a:cxn>
                                  <a:cxn ang="0">
                                    <a:pos x="T9" y="T11"/>
                                  </a:cxn>
                                  <a:cxn ang="0">
                                    <a:pos x="T13" y="T15"/>
                                  </a:cxn>
                                  <a:cxn ang="0">
                                    <a:pos x="T17" y="T19"/>
                                  </a:cxn>
                                  <a:cxn ang="0">
                                    <a:pos x="T21" y="T23"/>
                                  </a:cxn>
                                  <a:cxn ang="0">
                                    <a:pos x="T25" y="T27"/>
                                  </a:cxn>
                                  <a:cxn ang="0">
                                    <a:pos x="T29" y="T31"/>
                                  </a:cxn>
                                  <a:cxn ang="0">
                                    <a:pos x="T33" y="T35"/>
                                  </a:cxn>
                                  <a:cxn ang="0">
                                    <a:pos x="T37" y="T39"/>
                                  </a:cxn>
                                  <a:cxn ang="0">
                                    <a:pos x="T41" y="T43"/>
                                  </a:cxn>
                                  <a:cxn ang="0">
                                    <a:pos x="T45" y="T47"/>
                                  </a:cxn>
                                  <a:cxn ang="0">
                                    <a:pos x="T49" y="T51"/>
                                  </a:cxn>
                                  <a:cxn ang="0">
                                    <a:pos x="T53" y="T55"/>
                                  </a:cxn>
                                  <a:cxn ang="0">
                                    <a:pos x="T57" y="T59"/>
                                  </a:cxn>
                                  <a:cxn ang="0">
                                    <a:pos x="T61" y="T63"/>
                                  </a:cxn>
                                  <a:cxn ang="0">
                                    <a:pos x="T65" y="T67"/>
                                  </a:cxn>
                                  <a:cxn ang="0">
                                    <a:pos x="T69" y="T71"/>
                                  </a:cxn>
                                  <a:cxn ang="0">
                                    <a:pos x="T73" y="T75"/>
                                  </a:cxn>
                                  <a:cxn ang="0">
                                    <a:pos x="T77" y="T79"/>
                                  </a:cxn>
                                  <a:cxn ang="0">
                                    <a:pos x="T81" y="T83"/>
                                  </a:cxn>
                                </a:cxnLst>
                                <a:rect l="0" t="0" r="r" b="b"/>
                                <a:pathLst>
                                  <a:path w="2475" h="735">
                                    <a:moveTo>
                                      <a:pt x="2352" y="734"/>
                                    </a:moveTo>
                                    <a:lnTo>
                                      <a:pt x="123" y="734"/>
                                    </a:lnTo>
                                    <a:lnTo>
                                      <a:pt x="74" y="724"/>
                                    </a:lnTo>
                                    <a:lnTo>
                                      <a:pt x="35" y="698"/>
                                    </a:lnTo>
                                    <a:lnTo>
                                      <a:pt x="9" y="659"/>
                                    </a:lnTo>
                                    <a:lnTo>
                                      <a:pt x="0" y="612"/>
                                    </a:lnTo>
                                    <a:lnTo>
                                      <a:pt x="0" y="122"/>
                                    </a:lnTo>
                                    <a:lnTo>
                                      <a:pt x="9" y="74"/>
                                    </a:lnTo>
                                    <a:lnTo>
                                      <a:pt x="35" y="35"/>
                                    </a:lnTo>
                                    <a:lnTo>
                                      <a:pt x="74" y="9"/>
                                    </a:lnTo>
                                    <a:lnTo>
                                      <a:pt x="123" y="0"/>
                                    </a:lnTo>
                                    <a:lnTo>
                                      <a:pt x="2352" y="0"/>
                                    </a:lnTo>
                                    <a:lnTo>
                                      <a:pt x="2399" y="9"/>
                                    </a:lnTo>
                                    <a:lnTo>
                                      <a:pt x="2438" y="35"/>
                                    </a:lnTo>
                                    <a:lnTo>
                                      <a:pt x="2465" y="74"/>
                                    </a:lnTo>
                                    <a:lnTo>
                                      <a:pt x="2475" y="122"/>
                                    </a:lnTo>
                                    <a:lnTo>
                                      <a:pt x="2475" y="612"/>
                                    </a:lnTo>
                                    <a:lnTo>
                                      <a:pt x="2465" y="659"/>
                                    </a:lnTo>
                                    <a:lnTo>
                                      <a:pt x="2438" y="698"/>
                                    </a:lnTo>
                                    <a:lnTo>
                                      <a:pt x="2399" y="724"/>
                                    </a:lnTo>
                                    <a:lnTo>
                                      <a:pt x="2352" y="73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>
                                  <a:lumMod val="40000"/>
                                  <a:lumOff val="60000"/>
                                </a:schemeClr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66ED5D7" w14:textId="5A96F34E" w:rsidR="00E457BD" w:rsidRPr="001E2469" w:rsidRDefault="00E457BD" w:rsidP="00E457BD">
                                  <w:pPr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PARAMETER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1768598711" name="Freeform 96"/>
                            <wps:cNvSpPr>
                              <a:spLocks/>
                            </wps:cNvSpPr>
                            <wps:spPr bwMode="auto">
                              <a:xfrm>
                                <a:off x="4905375" y="0"/>
                                <a:ext cx="1266825" cy="370840"/>
                              </a:xfrm>
                              <a:custGeom>
                                <a:avLst/>
                                <a:gdLst>
                                  <a:gd name="T0" fmla="+- 0 2959 607"/>
                                  <a:gd name="T1" fmla="*/ T0 w 2475"/>
                                  <a:gd name="T2" fmla="+- 0 2028 1294"/>
                                  <a:gd name="T3" fmla="*/ 2028 h 735"/>
                                  <a:gd name="T4" fmla="+- 0 730 607"/>
                                  <a:gd name="T5" fmla="*/ T4 w 2475"/>
                                  <a:gd name="T6" fmla="+- 0 2028 1294"/>
                                  <a:gd name="T7" fmla="*/ 2028 h 735"/>
                                  <a:gd name="T8" fmla="+- 0 681 607"/>
                                  <a:gd name="T9" fmla="*/ T8 w 2475"/>
                                  <a:gd name="T10" fmla="+- 0 2018 1294"/>
                                  <a:gd name="T11" fmla="*/ 2018 h 735"/>
                                  <a:gd name="T12" fmla="+- 0 642 607"/>
                                  <a:gd name="T13" fmla="*/ T12 w 2475"/>
                                  <a:gd name="T14" fmla="+- 0 1992 1294"/>
                                  <a:gd name="T15" fmla="*/ 1992 h 735"/>
                                  <a:gd name="T16" fmla="+- 0 616 607"/>
                                  <a:gd name="T17" fmla="*/ T16 w 2475"/>
                                  <a:gd name="T18" fmla="+- 0 1953 1294"/>
                                  <a:gd name="T19" fmla="*/ 1953 h 735"/>
                                  <a:gd name="T20" fmla="+- 0 607 607"/>
                                  <a:gd name="T21" fmla="*/ T20 w 2475"/>
                                  <a:gd name="T22" fmla="+- 0 1906 1294"/>
                                  <a:gd name="T23" fmla="*/ 1906 h 735"/>
                                  <a:gd name="T24" fmla="+- 0 607 607"/>
                                  <a:gd name="T25" fmla="*/ T24 w 2475"/>
                                  <a:gd name="T26" fmla="+- 0 1416 1294"/>
                                  <a:gd name="T27" fmla="*/ 1416 h 735"/>
                                  <a:gd name="T28" fmla="+- 0 616 607"/>
                                  <a:gd name="T29" fmla="*/ T28 w 2475"/>
                                  <a:gd name="T30" fmla="+- 0 1368 1294"/>
                                  <a:gd name="T31" fmla="*/ 1368 h 735"/>
                                  <a:gd name="T32" fmla="+- 0 642 607"/>
                                  <a:gd name="T33" fmla="*/ T32 w 2475"/>
                                  <a:gd name="T34" fmla="+- 0 1329 1294"/>
                                  <a:gd name="T35" fmla="*/ 1329 h 735"/>
                                  <a:gd name="T36" fmla="+- 0 681 607"/>
                                  <a:gd name="T37" fmla="*/ T36 w 2475"/>
                                  <a:gd name="T38" fmla="+- 0 1303 1294"/>
                                  <a:gd name="T39" fmla="*/ 1303 h 735"/>
                                  <a:gd name="T40" fmla="+- 0 730 607"/>
                                  <a:gd name="T41" fmla="*/ T40 w 2475"/>
                                  <a:gd name="T42" fmla="+- 0 1294 1294"/>
                                  <a:gd name="T43" fmla="*/ 1294 h 735"/>
                                  <a:gd name="T44" fmla="+- 0 2959 607"/>
                                  <a:gd name="T45" fmla="*/ T44 w 2475"/>
                                  <a:gd name="T46" fmla="+- 0 1294 1294"/>
                                  <a:gd name="T47" fmla="*/ 1294 h 735"/>
                                  <a:gd name="T48" fmla="+- 0 3006 607"/>
                                  <a:gd name="T49" fmla="*/ T48 w 2475"/>
                                  <a:gd name="T50" fmla="+- 0 1303 1294"/>
                                  <a:gd name="T51" fmla="*/ 1303 h 735"/>
                                  <a:gd name="T52" fmla="+- 0 3045 607"/>
                                  <a:gd name="T53" fmla="*/ T52 w 2475"/>
                                  <a:gd name="T54" fmla="+- 0 1329 1294"/>
                                  <a:gd name="T55" fmla="*/ 1329 h 735"/>
                                  <a:gd name="T56" fmla="+- 0 3072 607"/>
                                  <a:gd name="T57" fmla="*/ T56 w 2475"/>
                                  <a:gd name="T58" fmla="+- 0 1368 1294"/>
                                  <a:gd name="T59" fmla="*/ 1368 h 735"/>
                                  <a:gd name="T60" fmla="+- 0 3082 607"/>
                                  <a:gd name="T61" fmla="*/ T60 w 2475"/>
                                  <a:gd name="T62" fmla="+- 0 1416 1294"/>
                                  <a:gd name="T63" fmla="*/ 1416 h 735"/>
                                  <a:gd name="T64" fmla="+- 0 3082 607"/>
                                  <a:gd name="T65" fmla="*/ T64 w 2475"/>
                                  <a:gd name="T66" fmla="+- 0 1906 1294"/>
                                  <a:gd name="T67" fmla="*/ 1906 h 735"/>
                                  <a:gd name="T68" fmla="+- 0 3072 607"/>
                                  <a:gd name="T69" fmla="*/ T68 w 2475"/>
                                  <a:gd name="T70" fmla="+- 0 1953 1294"/>
                                  <a:gd name="T71" fmla="*/ 1953 h 735"/>
                                  <a:gd name="T72" fmla="+- 0 3045 607"/>
                                  <a:gd name="T73" fmla="*/ T72 w 2475"/>
                                  <a:gd name="T74" fmla="+- 0 1992 1294"/>
                                  <a:gd name="T75" fmla="*/ 1992 h 735"/>
                                  <a:gd name="T76" fmla="+- 0 3006 607"/>
                                  <a:gd name="T77" fmla="*/ T76 w 2475"/>
                                  <a:gd name="T78" fmla="+- 0 2018 1294"/>
                                  <a:gd name="T79" fmla="*/ 2018 h 735"/>
                                  <a:gd name="T80" fmla="+- 0 2959 607"/>
                                  <a:gd name="T81" fmla="*/ T80 w 2475"/>
                                  <a:gd name="T82" fmla="+- 0 2028 1294"/>
                                  <a:gd name="T83" fmla="*/ 2028 h 735"/>
                                </a:gdLst>
                                <a:ahLst/>
                                <a:cxnLst>
                                  <a:cxn ang="0">
                                    <a:pos x="T1" y="T3"/>
                                  </a:cxn>
                                  <a:cxn ang="0">
                                    <a:pos x="T5" y="T7"/>
                                  </a:cxn>
                                  <a:cxn ang="0">
                                    <a:pos x="T9" y="T11"/>
                                  </a:cxn>
                                  <a:cxn ang="0">
                                    <a:pos x="T13" y="T15"/>
                                  </a:cxn>
                                  <a:cxn ang="0">
                                    <a:pos x="T17" y="T19"/>
                                  </a:cxn>
                                  <a:cxn ang="0">
                                    <a:pos x="T21" y="T23"/>
                                  </a:cxn>
                                  <a:cxn ang="0">
                                    <a:pos x="T25" y="T27"/>
                                  </a:cxn>
                                  <a:cxn ang="0">
                                    <a:pos x="T29" y="T31"/>
                                  </a:cxn>
                                  <a:cxn ang="0">
                                    <a:pos x="T33" y="T35"/>
                                  </a:cxn>
                                  <a:cxn ang="0">
                                    <a:pos x="T37" y="T39"/>
                                  </a:cxn>
                                  <a:cxn ang="0">
                                    <a:pos x="T41" y="T43"/>
                                  </a:cxn>
                                  <a:cxn ang="0">
                                    <a:pos x="T45" y="T47"/>
                                  </a:cxn>
                                  <a:cxn ang="0">
                                    <a:pos x="T49" y="T51"/>
                                  </a:cxn>
                                  <a:cxn ang="0">
                                    <a:pos x="T53" y="T55"/>
                                  </a:cxn>
                                  <a:cxn ang="0">
                                    <a:pos x="T57" y="T59"/>
                                  </a:cxn>
                                  <a:cxn ang="0">
                                    <a:pos x="T61" y="T63"/>
                                  </a:cxn>
                                  <a:cxn ang="0">
                                    <a:pos x="T65" y="T67"/>
                                  </a:cxn>
                                  <a:cxn ang="0">
                                    <a:pos x="T69" y="T71"/>
                                  </a:cxn>
                                  <a:cxn ang="0">
                                    <a:pos x="T73" y="T75"/>
                                  </a:cxn>
                                  <a:cxn ang="0">
                                    <a:pos x="T77" y="T79"/>
                                  </a:cxn>
                                  <a:cxn ang="0">
                                    <a:pos x="T81" y="T83"/>
                                  </a:cxn>
                                </a:cxnLst>
                                <a:rect l="0" t="0" r="r" b="b"/>
                                <a:pathLst>
                                  <a:path w="2475" h="735">
                                    <a:moveTo>
                                      <a:pt x="2352" y="734"/>
                                    </a:moveTo>
                                    <a:lnTo>
                                      <a:pt x="123" y="734"/>
                                    </a:lnTo>
                                    <a:lnTo>
                                      <a:pt x="74" y="724"/>
                                    </a:lnTo>
                                    <a:lnTo>
                                      <a:pt x="35" y="698"/>
                                    </a:lnTo>
                                    <a:lnTo>
                                      <a:pt x="9" y="659"/>
                                    </a:lnTo>
                                    <a:lnTo>
                                      <a:pt x="0" y="612"/>
                                    </a:lnTo>
                                    <a:lnTo>
                                      <a:pt x="0" y="122"/>
                                    </a:lnTo>
                                    <a:lnTo>
                                      <a:pt x="9" y="74"/>
                                    </a:lnTo>
                                    <a:lnTo>
                                      <a:pt x="35" y="35"/>
                                    </a:lnTo>
                                    <a:lnTo>
                                      <a:pt x="74" y="9"/>
                                    </a:lnTo>
                                    <a:lnTo>
                                      <a:pt x="123" y="0"/>
                                    </a:lnTo>
                                    <a:lnTo>
                                      <a:pt x="2352" y="0"/>
                                    </a:lnTo>
                                    <a:lnTo>
                                      <a:pt x="2399" y="9"/>
                                    </a:lnTo>
                                    <a:lnTo>
                                      <a:pt x="2438" y="35"/>
                                    </a:lnTo>
                                    <a:lnTo>
                                      <a:pt x="2465" y="74"/>
                                    </a:lnTo>
                                    <a:lnTo>
                                      <a:pt x="2475" y="122"/>
                                    </a:lnTo>
                                    <a:lnTo>
                                      <a:pt x="2475" y="612"/>
                                    </a:lnTo>
                                    <a:lnTo>
                                      <a:pt x="2465" y="659"/>
                                    </a:lnTo>
                                    <a:lnTo>
                                      <a:pt x="2438" y="698"/>
                                    </a:lnTo>
                                    <a:lnTo>
                                      <a:pt x="2399" y="724"/>
                                    </a:lnTo>
                                    <a:lnTo>
                                      <a:pt x="2352" y="73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>
                                  <a:lumMod val="40000"/>
                                  <a:lumOff val="60000"/>
                                </a:schemeClr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E41978B" w14:textId="4C82968C" w:rsidR="00E457BD" w:rsidRPr="001E2469" w:rsidRDefault="00E457BD" w:rsidP="00E457BD">
                                  <w:pPr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SELECT iCa UNIT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1716213676" name="Freeform 96"/>
                            <wps:cNvSpPr>
                              <a:spLocks/>
                            </wps:cNvSpPr>
                            <wps:spPr bwMode="auto">
                              <a:xfrm>
                                <a:off x="1304925" y="0"/>
                                <a:ext cx="1000125" cy="370840"/>
                              </a:xfrm>
                              <a:custGeom>
                                <a:avLst/>
                                <a:gdLst>
                                  <a:gd name="T0" fmla="+- 0 2959 607"/>
                                  <a:gd name="T1" fmla="*/ T0 w 2475"/>
                                  <a:gd name="T2" fmla="+- 0 2028 1294"/>
                                  <a:gd name="T3" fmla="*/ 2028 h 735"/>
                                  <a:gd name="T4" fmla="+- 0 730 607"/>
                                  <a:gd name="T5" fmla="*/ T4 w 2475"/>
                                  <a:gd name="T6" fmla="+- 0 2028 1294"/>
                                  <a:gd name="T7" fmla="*/ 2028 h 735"/>
                                  <a:gd name="T8" fmla="+- 0 681 607"/>
                                  <a:gd name="T9" fmla="*/ T8 w 2475"/>
                                  <a:gd name="T10" fmla="+- 0 2018 1294"/>
                                  <a:gd name="T11" fmla="*/ 2018 h 735"/>
                                  <a:gd name="T12" fmla="+- 0 642 607"/>
                                  <a:gd name="T13" fmla="*/ T12 w 2475"/>
                                  <a:gd name="T14" fmla="+- 0 1992 1294"/>
                                  <a:gd name="T15" fmla="*/ 1992 h 735"/>
                                  <a:gd name="T16" fmla="+- 0 616 607"/>
                                  <a:gd name="T17" fmla="*/ T16 w 2475"/>
                                  <a:gd name="T18" fmla="+- 0 1953 1294"/>
                                  <a:gd name="T19" fmla="*/ 1953 h 735"/>
                                  <a:gd name="T20" fmla="+- 0 607 607"/>
                                  <a:gd name="T21" fmla="*/ T20 w 2475"/>
                                  <a:gd name="T22" fmla="+- 0 1906 1294"/>
                                  <a:gd name="T23" fmla="*/ 1906 h 735"/>
                                  <a:gd name="T24" fmla="+- 0 607 607"/>
                                  <a:gd name="T25" fmla="*/ T24 w 2475"/>
                                  <a:gd name="T26" fmla="+- 0 1416 1294"/>
                                  <a:gd name="T27" fmla="*/ 1416 h 735"/>
                                  <a:gd name="T28" fmla="+- 0 616 607"/>
                                  <a:gd name="T29" fmla="*/ T28 w 2475"/>
                                  <a:gd name="T30" fmla="+- 0 1368 1294"/>
                                  <a:gd name="T31" fmla="*/ 1368 h 735"/>
                                  <a:gd name="T32" fmla="+- 0 642 607"/>
                                  <a:gd name="T33" fmla="*/ T32 w 2475"/>
                                  <a:gd name="T34" fmla="+- 0 1329 1294"/>
                                  <a:gd name="T35" fmla="*/ 1329 h 735"/>
                                  <a:gd name="T36" fmla="+- 0 681 607"/>
                                  <a:gd name="T37" fmla="*/ T36 w 2475"/>
                                  <a:gd name="T38" fmla="+- 0 1303 1294"/>
                                  <a:gd name="T39" fmla="*/ 1303 h 735"/>
                                  <a:gd name="T40" fmla="+- 0 730 607"/>
                                  <a:gd name="T41" fmla="*/ T40 w 2475"/>
                                  <a:gd name="T42" fmla="+- 0 1294 1294"/>
                                  <a:gd name="T43" fmla="*/ 1294 h 735"/>
                                  <a:gd name="T44" fmla="+- 0 2959 607"/>
                                  <a:gd name="T45" fmla="*/ T44 w 2475"/>
                                  <a:gd name="T46" fmla="+- 0 1294 1294"/>
                                  <a:gd name="T47" fmla="*/ 1294 h 735"/>
                                  <a:gd name="T48" fmla="+- 0 3006 607"/>
                                  <a:gd name="T49" fmla="*/ T48 w 2475"/>
                                  <a:gd name="T50" fmla="+- 0 1303 1294"/>
                                  <a:gd name="T51" fmla="*/ 1303 h 735"/>
                                  <a:gd name="T52" fmla="+- 0 3045 607"/>
                                  <a:gd name="T53" fmla="*/ T52 w 2475"/>
                                  <a:gd name="T54" fmla="+- 0 1329 1294"/>
                                  <a:gd name="T55" fmla="*/ 1329 h 735"/>
                                  <a:gd name="T56" fmla="+- 0 3072 607"/>
                                  <a:gd name="T57" fmla="*/ T56 w 2475"/>
                                  <a:gd name="T58" fmla="+- 0 1368 1294"/>
                                  <a:gd name="T59" fmla="*/ 1368 h 735"/>
                                  <a:gd name="T60" fmla="+- 0 3082 607"/>
                                  <a:gd name="T61" fmla="*/ T60 w 2475"/>
                                  <a:gd name="T62" fmla="+- 0 1416 1294"/>
                                  <a:gd name="T63" fmla="*/ 1416 h 735"/>
                                  <a:gd name="T64" fmla="+- 0 3082 607"/>
                                  <a:gd name="T65" fmla="*/ T64 w 2475"/>
                                  <a:gd name="T66" fmla="+- 0 1906 1294"/>
                                  <a:gd name="T67" fmla="*/ 1906 h 735"/>
                                  <a:gd name="T68" fmla="+- 0 3072 607"/>
                                  <a:gd name="T69" fmla="*/ T68 w 2475"/>
                                  <a:gd name="T70" fmla="+- 0 1953 1294"/>
                                  <a:gd name="T71" fmla="*/ 1953 h 735"/>
                                  <a:gd name="T72" fmla="+- 0 3045 607"/>
                                  <a:gd name="T73" fmla="*/ T72 w 2475"/>
                                  <a:gd name="T74" fmla="+- 0 1992 1294"/>
                                  <a:gd name="T75" fmla="*/ 1992 h 735"/>
                                  <a:gd name="T76" fmla="+- 0 3006 607"/>
                                  <a:gd name="T77" fmla="*/ T76 w 2475"/>
                                  <a:gd name="T78" fmla="+- 0 2018 1294"/>
                                  <a:gd name="T79" fmla="*/ 2018 h 735"/>
                                  <a:gd name="T80" fmla="+- 0 2959 607"/>
                                  <a:gd name="T81" fmla="*/ T80 w 2475"/>
                                  <a:gd name="T82" fmla="+- 0 2028 1294"/>
                                  <a:gd name="T83" fmla="*/ 2028 h 735"/>
                                </a:gdLst>
                                <a:ahLst/>
                                <a:cxnLst>
                                  <a:cxn ang="0">
                                    <a:pos x="T1" y="T3"/>
                                  </a:cxn>
                                  <a:cxn ang="0">
                                    <a:pos x="T5" y="T7"/>
                                  </a:cxn>
                                  <a:cxn ang="0">
                                    <a:pos x="T9" y="T11"/>
                                  </a:cxn>
                                  <a:cxn ang="0">
                                    <a:pos x="T13" y="T15"/>
                                  </a:cxn>
                                  <a:cxn ang="0">
                                    <a:pos x="T17" y="T19"/>
                                  </a:cxn>
                                  <a:cxn ang="0">
                                    <a:pos x="T21" y="T23"/>
                                  </a:cxn>
                                  <a:cxn ang="0">
                                    <a:pos x="T25" y="T27"/>
                                  </a:cxn>
                                  <a:cxn ang="0">
                                    <a:pos x="T29" y="T31"/>
                                  </a:cxn>
                                  <a:cxn ang="0">
                                    <a:pos x="T33" y="T35"/>
                                  </a:cxn>
                                  <a:cxn ang="0">
                                    <a:pos x="T37" y="T39"/>
                                  </a:cxn>
                                  <a:cxn ang="0">
                                    <a:pos x="T41" y="T43"/>
                                  </a:cxn>
                                  <a:cxn ang="0">
                                    <a:pos x="T45" y="T47"/>
                                  </a:cxn>
                                  <a:cxn ang="0">
                                    <a:pos x="T49" y="T51"/>
                                  </a:cxn>
                                  <a:cxn ang="0">
                                    <a:pos x="T53" y="T55"/>
                                  </a:cxn>
                                  <a:cxn ang="0">
                                    <a:pos x="T57" y="T59"/>
                                  </a:cxn>
                                  <a:cxn ang="0">
                                    <a:pos x="T61" y="T63"/>
                                  </a:cxn>
                                  <a:cxn ang="0">
                                    <a:pos x="T65" y="T67"/>
                                  </a:cxn>
                                  <a:cxn ang="0">
                                    <a:pos x="T69" y="T71"/>
                                  </a:cxn>
                                  <a:cxn ang="0">
                                    <a:pos x="T73" y="T75"/>
                                  </a:cxn>
                                  <a:cxn ang="0">
                                    <a:pos x="T77" y="T79"/>
                                  </a:cxn>
                                  <a:cxn ang="0">
                                    <a:pos x="T81" y="T83"/>
                                  </a:cxn>
                                </a:cxnLst>
                                <a:rect l="0" t="0" r="r" b="b"/>
                                <a:pathLst>
                                  <a:path w="2475" h="735">
                                    <a:moveTo>
                                      <a:pt x="2352" y="734"/>
                                    </a:moveTo>
                                    <a:lnTo>
                                      <a:pt x="123" y="734"/>
                                    </a:lnTo>
                                    <a:lnTo>
                                      <a:pt x="74" y="724"/>
                                    </a:lnTo>
                                    <a:lnTo>
                                      <a:pt x="35" y="698"/>
                                    </a:lnTo>
                                    <a:lnTo>
                                      <a:pt x="9" y="659"/>
                                    </a:lnTo>
                                    <a:lnTo>
                                      <a:pt x="0" y="612"/>
                                    </a:lnTo>
                                    <a:lnTo>
                                      <a:pt x="0" y="122"/>
                                    </a:lnTo>
                                    <a:lnTo>
                                      <a:pt x="9" y="74"/>
                                    </a:lnTo>
                                    <a:lnTo>
                                      <a:pt x="35" y="35"/>
                                    </a:lnTo>
                                    <a:lnTo>
                                      <a:pt x="74" y="9"/>
                                    </a:lnTo>
                                    <a:lnTo>
                                      <a:pt x="123" y="0"/>
                                    </a:lnTo>
                                    <a:lnTo>
                                      <a:pt x="2352" y="0"/>
                                    </a:lnTo>
                                    <a:lnTo>
                                      <a:pt x="2399" y="9"/>
                                    </a:lnTo>
                                    <a:lnTo>
                                      <a:pt x="2438" y="35"/>
                                    </a:lnTo>
                                    <a:lnTo>
                                      <a:pt x="2465" y="74"/>
                                    </a:lnTo>
                                    <a:lnTo>
                                      <a:pt x="2475" y="122"/>
                                    </a:lnTo>
                                    <a:lnTo>
                                      <a:pt x="2475" y="612"/>
                                    </a:lnTo>
                                    <a:lnTo>
                                      <a:pt x="2465" y="659"/>
                                    </a:lnTo>
                                    <a:lnTo>
                                      <a:pt x="2438" y="698"/>
                                    </a:lnTo>
                                    <a:lnTo>
                                      <a:pt x="2399" y="724"/>
                                    </a:lnTo>
                                    <a:lnTo>
                                      <a:pt x="2352" y="73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>
                                  <a:lumMod val="40000"/>
                                  <a:lumOff val="60000"/>
                                </a:schemeClr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1D43E5A" w14:textId="5FB9F2C5" w:rsidR="00E457BD" w:rsidRPr="001E2469" w:rsidRDefault="00E457BD" w:rsidP="00E457BD">
                                  <w:pPr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USER MENU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652731057" name="Freeform 96"/>
                            <wps:cNvSpPr>
                              <a:spLocks/>
                            </wps:cNvSpPr>
                            <wps:spPr bwMode="auto">
                              <a:xfrm>
                                <a:off x="2447925" y="0"/>
                                <a:ext cx="1066800" cy="370840"/>
                              </a:xfrm>
                              <a:custGeom>
                                <a:avLst/>
                                <a:gdLst>
                                  <a:gd name="T0" fmla="+- 0 2959 607"/>
                                  <a:gd name="T1" fmla="*/ T0 w 2475"/>
                                  <a:gd name="T2" fmla="+- 0 2028 1294"/>
                                  <a:gd name="T3" fmla="*/ 2028 h 735"/>
                                  <a:gd name="T4" fmla="+- 0 730 607"/>
                                  <a:gd name="T5" fmla="*/ T4 w 2475"/>
                                  <a:gd name="T6" fmla="+- 0 2028 1294"/>
                                  <a:gd name="T7" fmla="*/ 2028 h 735"/>
                                  <a:gd name="T8" fmla="+- 0 681 607"/>
                                  <a:gd name="T9" fmla="*/ T8 w 2475"/>
                                  <a:gd name="T10" fmla="+- 0 2018 1294"/>
                                  <a:gd name="T11" fmla="*/ 2018 h 735"/>
                                  <a:gd name="T12" fmla="+- 0 642 607"/>
                                  <a:gd name="T13" fmla="*/ T12 w 2475"/>
                                  <a:gd name="T14" fmla="+- 0 1992 1294"/>
                                  <a:gd name="T15" fmla="*/ 1992 h 735"/>
                                  <a:gd name="T16" fmla="+- 0 616 607"/>
                                  <a:gd name="T17" fmla="*/ T16 w 2475"/>
                                  <a:gd name="T18" fmla="+- 0 1953 1294"/>
                                  <a:gd name="T19" fmla="*/ 1953 h 735"/>
                                  <a:gd name="T20" fmla="+- 0 607 607"/>
                                  <a:gd name="T21" fmla="*/ T20 w 2475"/>
                                  <a:gd name="T22" fmla="+- 0 1906 1294"/>
                                  <a:gd name="T23" fmla="*/ 1906 h 735"/>
                                  <a:gd name="T24" fmla="+- 0 607 607"/>
                                  <a:gd name="T25" fmla="*/ T24 w 2475"/>
                                  <a:gd name="T26" fmla="+- 0 1416 1294"/>
                                  <a:gd name="T27" fmla="*/ 1416 h 735"/>
                                  <a:gd name="T28" fmla="+- 0 616 607"/>
                                  <a:gd name="T29" fmla="*/ T28 w 2475"/>
                                  <a:gd name="T30" fmla="+- 0 1368 1294"/>
                                  <a:gd name="T31" fmla="*/ 1368 h 735"/>
                                  <a:gd name="T32" fmla="+- 0 642 607"/>
                                  <a:gd name="T33" fmla="*/ T32 w 2475"/>
                                  <a:gd name="T34" fmla="+- 0 1329 1294"/>
                                  <a:gd name="T35" fmla="*/ 1329 h 735"/>
                                  <a:gd name="T36" fmla="+- 0 681 607"/>
                                  <a:gd name="T37" fmla="*/ T36 w 2475"/>
                                  <a:gd name="T38" fmla="+- 0 1303 1294"/>
                                  <a:gd name="T39" fmla="*/ 1303 h 735"/>
                                  <a:gd name="T40" fmla="+- 0 730 607"/>
                                  <a:gd name="T41" fmla="*/ T40 w 2475"/>
                                  <a:gd name="T42" fmla="+- 0 1294 1294"/>
                                  <a:gd name="T43" fmla="*/ 1294 h 735"/>
                                  <a:gd name="T44" fmla="+- 0 2959 607"/>
                                  <a:gd name="T45" fmla="*/ T44 w 2475"/>
                                  <a:gd name="T46" fmla="+- 0 1294 1294"/>
                                  <a:gd name="T47" fmla="*/ 1294 h 735"/>
                                  <a:gd name="T48" fmla="+- 0 3006 607"/>
                                  <a:gd name="T49" fmla="*/ T48 w 2475"/>
                                  <a:gd name="T50" fmla="+- 0 1303 1294"/>
                                  <a:gd name="T51" fmla="*/ 1303 h 735"/>
                                  <a:gd name="T52" fmla="+- 0 3045 607"/>
                                  <a:gd name="T53" fmla="*/ T52 w 2475"/>
                                  <a:gd name="T54" fmla="+- 0 1329 1294"/>
                                  <a:gd name="T55" fmla="*/ 1329 h 735"/>
                                  <a:gd name="T56" fmla="+- 0 3072 607"/>
                                  <a:gd name="T57" fmla="*/ T56 w 2475"/>
                                  <a:gd name="T58" fmla="+- 0 1368 1294"/>
                                  <a:gd name="T59" fmla="*/ 1368 h 735"/>
                                  <a:gd name="T60" fmla="+- 0 3082 607"/>
                                  <a:gd name="T61" fmla="*/ T60 w 2475"/>
                                  <a:gd name="T62" fmla="+- 0 1416 1294"/>
                                  <a:gd name="T63" fmla="*/ 1416 h 735"/>
                                  <a:gd name="T64" fmla="+- 0 3082 607"/>
                                  <a:gd name="T65" fmla="*/ T64 w 2475"/>
                                  <a:gd name="T66" fmla="+- 0 1906 1294"/>
                                  <a:gd name="T67" fmla="*/ 1906 h 735"/>
                                  <a:gd name="T68" fmla="+- 0 3072 607"/>
                                  <a:gd name="T69" fmla="*/ T68 w 2475"/>
                                  <a:gd name="T70" fmla="+- 0 1953 1294"/>
                                  <a:gd name="T71" fmla="*/ 1953 h 735"/>
                                  <a:gd name="T72" fmla="+- 0 3045 607"/>
                                  <a:gd name="T73" fmla="*/ T72 w 2475"/>
                                  <a:gd name="T74" fmla="+- 0 1992 1294"/>
                                  <a:gd name="T75" fmla="*/ 1992 h 735"/>
                                  <a:gd name="T76" fmla="+- 0 3006 607"/>
                                  <a:gd name="T77" fmla="*/ T76 w 2475"/>
                                  <a:gd name="T78" fmla="+- 0 2018 1294"/>
                                  <a:gd name="T79" fmla="*/ 2018 h 735"/>
                                  <a:gd name="T80" fmla="+- 0 2959 607"/>
                                  <a:gd name="T81" fmla="*/ T80 w 2475"/>
                                  <a:gd name="T82" fmla="+- 0 2028 1294"/>
                                  <a:gd name="T83" fmla="*/ 2028 h 735"/>
                                </a:gdLst>
                                <a:ahLst/>
                                <a:cxnLst>
                                  <a:cxn ang="0">
                                    <a:pos x="T1" y="T3"/>
                                  </a:cxn>
                                  <a:cxn ang="0">
                                    <a:pos x="T5" y="T7"/>
                                  </a:cxn>
                                  <a:cxn ang="0">
                                    <a:pos x="T9" y="T11"/>
                                  </a:cxn>
                                  <a:cxn ang="0">
                                    <a:pos x="T13" y="T15"/>
                                  </a:cxn>
                                  <a:cxn ang="0">
                                    <a:pos x="T17" y="T19"/>
                                  </a:cxn>
                                  <a:cxn ang="0">
                                    <a:pos x="T21" y="T23"/>
                                  </a:cxn>
                                  <a:cxn ang="0">
                                    <a:pos x="T25" y="T27"/>
                                  </a:cxn>
                                  <a:cxn ang="0">
                                    <a:pos x="T29" y="T31"/>
                                  </a:cxn>
                                  <a:cxn ang="0">
                                    <a:pos x="T33" y="T35"/>
                                  </a:cxn>
                                  <a:cxn ang="0">
                                    <a:pos x="T37" y="T39"/>
                                  </a:cxn>
                                  <a:cxn ang="0">
                                    <a:pos x="T41" y="T43"/>
                                  </a:cxn>
                                  <a:cxn ang="0">
                                    <a:pos x="T45" y="T47"/>
                                  </a:cxn>
                                  <a:cxn ang="0">
                                    <a:pos x="T49" y="T51"/>
                                  </a:cxn>
                                  <a:cxn ang="0">
                                    <a:pos x="T53" y="T55"/>
                                  </a:cxn>
                                  <a:cxn ang="0">
                                    <a:pos x="T57" y="T59"/>
                                  </a:cxn>
                                  <a:cxn ang="0">
                                    <a:pos x="T61" y="T63"/>
                                  </a:cxn>
                                  <a:cxn ang="0">
                                    <a:pos x="T65" y="T67"/>
                                  </a:cxn>
                                  <a:cxn ang="0">
                                    <a:pos x="T69" y="T71"/>
                                  </a:cxn>
                                  <a:cxn ang="0">
                                    <a:pos x="T73" y="T75"/>
                                  </a:cxn>
                                  <a:cxn ang="0">
                                    <a:pos x="T77" y="T79"/>
                                  </a:cxn>
                                  <a:cxn ang="0">
                                    <a:pos x="T81" y="T83"/>
                                  </a:cxn>
                                </a:cxnLst>
                                <a:rect l="0" t="0" r="r" b="b"/>
                                <a:pathLst>
                                  <a:path w="2475" h="735">
                                    <a:moveTo>
                                      <a:pt x="2352" y="734"/>
                                    </a:moveTo>
                                    <a:lnTo>
                                      <a:pt x="123" y="734"/>
                                    </a:lnTo>
                                    <a:lnTo>
                                      <a:pt x="74" y="724"/>
                                    </a:lnTo>
                                    <a:lnTo>
                                      <a:pt x="35" y="698"/>
                                    </a:lnTo>
                                    <a:lnTo>
                                      <a:pt x="9" y="659"/>
                                    </a:lnTo>
                                    <a:lnTo>
                                      <a:pt x="0" y="612"/>
                                    </a:lnTo>
                                    <a:lnTo>
                                      <a:pt x="0" y="122"/>
                                    </a:lnTo>
                                    <a:lnTo>
                                      <a:pt x="9" y="74"/>
                                    </a:lnTo>
                                    <a:lnTo>
                                      <a:pt x="35" y="35"/>
                                    </a:lnTo>
                                    <a:lnTo>
                                      <a:pt x="74" y="9"/>
                                    </a:lnTo>
                                    <a:lnTo>
                                      <a:pt x="123" y="0"/>
                                    </a:lnTo>
                                    <a:lnTo>
                                      <a:pt x="2352" y="0"/>
                                    </a:lnTo>
                                    <a:lnTo>
                                      <a:pt x="2399" y="9"/>
                                    </a:lnTo>
                                    <a:lnTo>
                                      <a:pt x="2438" y="35"/>
                                    </a:lnTo>
                                    <a:lnTo>
                                      <a:pt x="2465" y="74"/>
                                    </a:lnTo>
                                    <a:lnTo>
                                      <a:pt x="2475" y="122"/>
                                    </a:lnTo>
                                    <a:lnTo>
                                      <a:pt x="2475" y="612"/>
                                    </a:lnTo>
                                    <a:lnTo>
                                      <a:pt x="2465" y="659"/>
                                    </a:lnTo>
                                    <a:lnTo>
                                      <a:pt x="2438" y="698"/>
                                    </a:lnTo>
                                    <a:lnTo>
                                      <a:pt x="2399" y="724"/>
                                    </a:lnTo>
                                    <a:lnTo>
                                      <a:pt x="2352" y="73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>
                                  <a:lumMod val="40000"/>
                                  <a:lumOff val="60000"/>
                                </a:schemeClr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40B0831" w14:textId="1DE8CB2A" w:rsidR="00E457BD" w:rsidRPr="001E2469" w:rsidRDefault="00E457BD" w:rsidP="00E457BD">
                                  <w:pPr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SETUP MENU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wpg:grpSp>
                        <wps:wsp>
                          <wps:cNvPr id="1080530435" name="Straight Connector 24"/>
                          <wps:cNvCnPr/>
                          <wps:spPr>
                            <a:xfrm>
                              <a:off x="514350" y="0"/>
                              <a:ext cx="5153025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92521256" name="Straight Connector 25"/>
                          <wps:cNvCnPr/>
                          <wps:spPr>
                            <a:xfrm>
                              <a:off x="514350" y="0"/>
                              <a:ext cx="0" cy="20955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833206336" name="Straight Connector 26"/>
                          <wps:cNvCnPr/>
                          <wps:spPr>
                            <a:xfrm>
                              <a:off x="1762125" y="0"/>
                              <a:ext cx="0" cy="200025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233190695" name="Straight Connector 26"/>
                          <wps:cNvCnPr/>
                          <wps:spPr>
                            <a:xfrm>
                              <a:off x="2962275" y="0"/>
                              <a:ext cx="0" cy="200025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582177957" name="Straight Connector 26"/>
                          <wps:cNvCnPr/>
                          <wps:spPr>
                            <a:xfrm>
                              <a:off x="4171950" y="0"/>
                              <a:ext cx="0" cy="200025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315901545" name="Straight Connector 26"/>
                          <wps:cNvCnPr/>
                          <wps:spPr>
                            <a:xfrm>
                              <a:off x="5667375" y="0"/>
                              <a:ext cx="0" cy="200025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61300BC" id="Group 29" o:spid="_x0000_s1050" style="position:absolute;left:0;text-align:left;margin-left:-3.75pt;margin-top:8.15pt;width:486pt;height:92.95pt;z-index:251689984;mso-position-horizontal-relative:text;mso-position-vertical-relative:text" coordsize="61722,118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">
                <v:shape id="_x0000_s1051" style="position:absolute;left:15811;width:14552;height:3708;visibility:visible;mso-wrap-style:square;v-text-anchor:middle" coordsize="2475,73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" adj="-11796480,,5400" path="m2352,734r-2229,l74,724,35,698,9,659,,612,,122,9,74,35,35,74,9,123,,2352,r47,9l2438,35r27,39l2475,122r,490l2465,659r-27,39l2399,724r-47,10xe" fillcolor="#b4c6e7 [1300]" strokeweight="1pt">
                  <v:stroke joinstyle="round"/>
                  <v:formulas/>
                  <v:path arrowok="t" o:connecttype="custom" o:connectlocs="1382853,1023274;72318,1023274;43508,1018228;20578,1005109;5292,985431;0,961716;0,714475;5292,690256;20578,670577;43508,657458;72318,652917;1382853,652917;1410487,657458;1433417,670577;1449292,690256;1455171,714475;1455171,961716;1449292,985431;1433417,1005109;1410487,1018228;1382853,1023274" o:connectangles="0,0,0,0,0,0,0,0,0,0,0,0,0,0,0,0,0,0,0,0,0" textboxrect="0,0,2475,735"/>
                  <v:textbox>
                    <w:txbxContent>
                      <w:p w14:paraId="446CFA04" w14:textId="04A424C2" w:rsidR="00735349" w:rsidRPr="001E2469" w:rsidRDefault="00735349" w:rsidP="00735349">
                        <w:pPr>
                          <w:jc w:val="center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ANALYZE</w:t>
                        </w:r>
                      </w:p>
                    </w:txbxContent>
                  </v:textbox>
                </v:shape>
                <v:shape id="_x0000_s1052" style="position:absolute;left:31146;width:14552;height:3708;visibility:visible;mso-wrap-style:square;v-text-anchor:middle" coordsize="2475,73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" adj="-11796480,,5400" path="m2352,734r-2229,l74,724,35,698,9,659,,612,,122,9,74,35,35,74,9,123,,2352,r47,9l2438,35r27,39l2475,122r,490l2465,659r-27,39l2399,724r-47,10xe" fillcolor="#b4c6e7 [1300]" strokeweight="1pt">
                  <v:stroke joinstyle="round"/>
                  <v:formulas/>
                  <v:path arrowok="t" o:connecttype="custom" o:connectlocs="1382853,1023274;72318,1023274;43508,1018228;20578,1005109;5292,985431;0,961716;0,714475;5292,690256;20578,670577;43508,657458;72318,652917;1382853,652917;1410487,657458;1433417,670577;1449292,690256;1455171,714475;1455171,961716;1449292,985431;1433417,1005109;1410487,1018228;1382853,1023274" o:connectangles="0,0,0,0,0,0,0,0,0,0,0,0,0,0,0,0,0,0,0,0,0" textboxrect="0,0,2475,735"/>
                  <v:textbox>
                    <w:txbxContent>
                      <w:p w14:paraId="35871B9F" w14:textId="49D86641" w:rsidR="00735349" w:rsidRPr="001E2469" w:rsidRDefault="00735349" w:rsidP="00735349">
                        <w:pPr>
                          <w:jc w:val="center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STANDBY</w:t>
                        </w:r>
                      </w:p>
                    </w:txbxContent>
                  </v:textbox>
                </v:shape>
                <v:shape id="_x0000_s1053" style="position:absolute;left:46577;width:14551;height:3708;visibility:visible;mso-wrap-style:square;v-text-anchor:middle" coordsize="2475,73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" adj="-11796480,,5400" path="m2352,734r-2229,l74,724,35,698,9,659,,612,,122,9,74,35,35,74,9,123,,2352,r47,9l2438,35r27,39l2475,122r,490l2465,659r-27,39l2399,724r-47,10xe" fillcolor="#b4c6e7 [1300]" strokeweight="1pt">
                  <v:stroke joinstyle="round"/>
                  <v:formulas/>
                  <v:path arrowok="t" o:connecttype="custom" o:connectlocs="1382853,1023274;72318,1023274;43508,1018228;20578,1005109;5292,985431;0,961716;0,714475;5292,690256;20578,670577;43508,657458;72318,652917;1382853,652917;1410487,657458;1433417,670577;1449292,690256;1455171,714475;1455171,961716;1449292,985431;1433417,1005109;1410487,1018228;1382853,1023274" o:connectangles="0,0,0,0,0,0,0,0,0,0,0,0,0,0,0,0,0,0,0,0,0" textboxrect="0,0,2475,735"/>
                  <v:textbox>
                    <w:txbxContent>
                      <w:p w14:paraId="3F83630E" w14:textId="2404181B" w:rsidR="00735349" w:rsidRPr="001E2469" w:rsidRDefault="00735349" w:rsidP="00735349">
                        <w:pPr>
                          <w:jc w:val="center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MENU</w:t>
                        </w:r>
                      </w:p>
                    </w:txbxContent>
                  </v:textbox>
                </v:shape>
                <v:shape id="_x0000_s1054" style="position:absolute;left:476;width:14551;height:3708;visibility:visible;mso-wrap-style:square;v-text-anchor:middle" coordsize="2475,73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" adj="-11796480,,5400" path="m2352,734r-2229,l74,724,35,698,9,659,,612,,122,9,74,35,35,74,9,123,,2352,r47,9l2438,35r27,39l2475,122r,490l2465,659r-27,39l2399,724r-47,10xe" fillcolor="#b4c6e7 [1300]" strokeweight="1pt">
                  <v:stroke joinstyle="round"/>
                  <v:formulas/>
                  <v:path arrowok="t" o:connecttype="custom" o:connectlocs="1382853,1023274;72318,1023274;43508,1018228;20578,1005109;5292,985431;0,961716;0,714475;5292,690256;20578,670577;43508,657458;72318,652917;1382853,652917;1410487,657458;1433417,670577;1449292,690256;1455171,714475;1455171,961716;1449292,985431;1433417,1005109;1410487,1018228;1382853,1023274" o:connectangles="0,0,0,0,0,0,0,0,0,0,0,0,0,0,0,0,0,0,0,0,0" textboxrect="0,0,2475,735"/>
                  <v:textbox>
                    <w:txbxContent>
                      <w:p w14:paraId="5E5484BB" w14:textId="5E4315C6" w:rsidR="00735349" w:rsidRPr="001E2469" w:rsidRDefault="00735349" w:rsidP="00735349">
                        <w:pPr>
                          <w:jc w:val="center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CALIBRATE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21" o:spid="_x0000_s1055" type="#_x0000_t32" style="position:absolute;left:54768;top:3714;width:0;height:229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" strokecolor="#4472c4 [3204]" strokeweight=".5pt">
                  <v:stroke endarrow="block" joinstyle="miter"/>
                </v:shape>
                <v:group id="Group 27" o:spid="_x0000_s1056" style="position:absolute;top:6096;width:61722;height:5708" coordsize="61722,57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">
                  <v:group id="Group 23" o:spid="_x0000_s1057" style="position:absolute;top:2000;width:61722;height:3708" coordsize="61722,37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">
                    <v:shape id="_x0000_s1058" style="position:absolute;width:11620;height:3708;visibility:visible;mso-wrap-style:square;v-text-anchor:middle" coordsize="2475,73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" adj="-11796480,,5400" path="m2352,734r-2229,l74,724,35,698,9,659,,612,,122,9,74,35,35,74,9,123,,2352,r47,9l2438,35r27,39l2475,122r,490l2465,659r-27,39l2399,724r-47,10xe" fillcolor="#b4c6e7 [1300]" strokeweight="1pt">
                      <v:stroke joinstyle="round"/>
                      <v:formulas/>
                      <v:path arrowok="t" o:connecttype="custom" o:connectlocs="1104300,1023216;57750,1023216;34744,1018170;16433,1005052;4226,985375;0,961661;0,714435;4226,690216;16433,670539;34744,657421;57750,652880;1104300,652880;1126367,657421;1144678,670539;1157355,690216;1162050,714435;1162050,961661;1157355,985375;1144678,1005052;1126367,1018170;1104300,1023216" o:connectangles="0,0,0,0,0,0,0,0,0,0,0,0,0,0,0,0,0,0,0,0,0" textboxrect="0,0,2475,735"/>
                      <v:textbox>
                        <w:txbxContent>
                          <w:p w14:paraId="18FEEC1C" w14:textId="73310FDE" w:rsidR="00E457BD" w:rsidRPr="001E2469" w:rsidRDefault="00E457BD" w:rsidP="00E457BD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DIAGNOSTICS</w:t>
                            </w:r>
                          </w:p>
                        </w:txbxContent>
                      </v:textbox>
                    </v:shape>
                    <v:shape id="_x0000_s1059" style="position:absolute;left:36576;width:11049;height:3708;visibility:visible;mso-wrap-style:square;v-text-anchor:middle" coordsize="2475,73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" adj="-11796480,,5400" path="m2352,734r-2229,l74,724,35,698,9,659,,612,,122,9,74,35,35,74,9,123,,2352,r47,9l2438,35r27,39l2475,122r,490l2465,659r-27,39l2399,724r-47,10xe" fillcolor="#b4c6e7 [1300]" strokeweight="1pt">
                      <v:stroke joinstyle="round"/>
                      <v:formulas/>
                      <v:path arrowok="t" o:connecttype="custom" o:connectlocs="1049990,1023216;54910,1023216;33035,1018170;15625,1005052;4018,985375;0,961661;0,714435;4018,690216;15625,670539;33035,657421;54910,652880;1049990,652880;1070972,657421;1088382,670539;1100436,690216;1104900,714435;1104900,961661;1100436,985375;1088382,1005052;1070972,1018170;1049990,1023216" o:connectangles="0,0,0,0,0,0,0,0,0,0,0,0,0,0,0,0,0,0,0,0,0" textboxrect="0,0,2475,735"/>
                      <v:textbox>
                        <w:txbxContent>
                          <w:p w14:paraId="166ED5D7" w14:textId="5A96F34E" w:rsidR="00E457BD" w:rsidRPr="001E2469" w:rsidRDefault="00E457BD" w:rsidP="00E457BD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PARAMETER</w:t>
                            </w:r>
                          </w:p>
                        </w:txbxContent>
                      </v:textbox>
                    </v:shape>
                    <v:shape id="_x0000_s1060" style="position:absolute;left:49053;width:12669;height:3708;visibility:visible;mso-wrap-style:square;v-text-anchor:middle" coordsize="2475,73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" adj="-11796480,,5400" path="m2352,734r-2229,l74,724,35,698,9,659,,612,,122,9,74,35,35,74,9,123,,2352,r47,9l2438,35r27,39l2475,122r,490l2465,659r-27,39l2399,724r-47,10xe" fillcolor="#b4c6e7 [1300]" strokeweight="1pt">
                      <v:stroke joinstyle="round"/>
                      <v:formulas/>
                      <v:path arrowok="t" o:connecttype="custom" o:connectlocs="1203868,1023216;62957,1023216;37877,1018170;17915,1005052;4607,985375;0,961661;0,714435;4607,690216;17915,670539;37877,657421;62957,652880;1203868,652880;1227925,657421;1247887,670539;1261707,690216;1266825,714435;1266825,961661;1261707,985375;1247887,1005052;1227925,1018170;1203868,1023216" o:connectangles="0,0,0,0,0,0,0,0,0,0,0,0,0,0,0,0,0,0,0,0,0" textboxrect="0,0,2475,735"/>
                      <v:textbox>
                        <w:txbxContent>
                          <w:p w14:paraId="0E41978B" w14:textId="4C82968C" w:rsidR="00E457BD" w:rsidRPr="001E2469" w:rsidRDefault="00E457BD" w:rsidP="00E457BD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SELECT iCa UNIT</w:t>
                            </w:r>
                          </w:p>
                        </w:txbxContent>
                      </v:textbox>
                    </v:shape>
                    <v:shape id="_x0000_s1061" style="position:absolute;left:13049;width:10001;height:3708;visibility:visible;mso-wrap-style:square;v-text-anchor:middle" coordsize="2475,73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" adj="-11796480,,5400" path="m2352,734r-2229,l74,724,35,698,9,659,,612,,122,9,74,35,35,74,9,123,,2352,r47,9l2438,35r27,39l2475,122r,490l2465,659r-27,39l2399,724r-47,10xe" fillcolor="#b4c6e7 [1300]" strokeweight="1pt">
                      <v:stroke joinstyle="round"/>
                      <v:formulas/>
                      <v:path arrowok="t" o:connecttype="custom" o:connectlocs="950422,1023216;49703,1023216;29903,1018170;14143,1005052;3637,985375;0,961661;0,714435;3637,690216;14143,670539;29903,657421;49703,652880;950422,652880;969414,657421;985174,670539;996084,690216;1000125,714435;1000125,961661;996084,985375;985174,1005052;969414,1018170;950422,1023216" o:connectangles="0,0,0,0,0,0,0,0,0,0,0,0,0,0,0,0,0,0,0,0,0" textboxrect="0,0,2475,735"/>
                      <v:textbox>
                        <w:txbxContent>
                          <w:p w14:paraId="41D43E5A" w14:textId="5FB9F2C5" w:rsidR="00E457BD" w:rsidRPr="001E2469" w:rsidRDefault="00E457BD" w:rsidP="00E457BD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USER MENU</w:t>
                            </w:r>
                          </w:p>
                        </w:txbxContent>
                      </v:textbox>
                    </v:shape>
                    <v:shape id="_x0000_s1062" style="position:absolute;left:24479;width:10668;height:3708;visibility:visible;mso-wrap-style:square;v-text-anchor:middle" coordsize="2475,73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" adj="-11796480,,5400" path="m2352,734r-2229,l74,724,35,698,9,659,,612,,122,9,74,35,35,74,9,123,,2352,r47,9l2438,35r27,39l2475,122r,490l2465,659r-27,39l2399,724r-47,10xe" fillcolor="#b4c6e7 [1300]" strokeweight="1pt">
                      <v:stroke joinstyle="round"/>
                      <v:formulas/>
                      <v:path arrowok="t" o:connecttype="custom" o:connectlocs="1013783,1023216;53017,1023216;31896,1018170;15086,1005052;3879,985375;0,961661;0,714435;3879,690216;15086,670539;31896,657421;53017,652880;1013783,652880;1034042,657421;1050852,670539;1062490,690216;1066800,714435;1066800,961661;1062490,985375;1050852,1005052;1034042,1018170;1013783,1023216" o:connectangles="0,0,0,0,0,0,0,0,0,0,0,0,0,0,0,0,0,0,0,0,0" textboxrect="0,0,2475,735"/>
                      <v:textbox>
                        <w:txbxContent>
                          <w:p w14:paraId="540B0831" w14:textId="1DE8CB2A" w:rsidR="00E457BD" w:rsidRPr="001E2469" w:rsidRDefault="00E457BD" w:rsidP="00E457BD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SETUP MENU</w:t>
                            </w:r>
                          </w:p>
                        </w:txbxContent>
                      </v:textbox>
                    </v:shape>
                  </v:group>
                  <v:line id="Straight Connector 24" o:spid="_x0000_s1063" style="position:absolute;visibility:visible;mso-wrap-style:square" from="5143,0" to="56673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" strokecolor="#4472c4 [3204]" strokeweight=".5pt">
                    <v:stroke joinstyle="miter"/>
                  </v:line>
                  <v:line id="Straight Connector 25" o:spid="_x0000_s1064" style="position:absolute;visibility:visible;mso-wrap-style:square" from="5143,0" to="5143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" strokecolor="#4472c4 [3204]" strokeweight=".5pt">
                    <v:stroke joinstyle="miter"/>
                  </v:line>
                  <v:line id="Straight Connector 26" o:spid="_x0000_s1065" style="position:absolute;visibility:visible;mso-wrap-style:square" from="17621,0" to="17621,2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" strokecolor="#4472c4 [3204]" strokeweight=".5pt">
                    <v:stroke joinstyle="miter"/>
                  </v:line>
                  <v:line id="Straight Connector 26" o:spid="_x0000_s1066" style="position:absolute;visibility:visible;mso-wrap-style:square" from="29622,0" to="29622,2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" strokecolor="#4472c4 [3204]" strokeweight=".5pt">
                    <v:stroke joinstyle="miter"/>
                  </v:line>
                  <v:line id="Straight Connector 26" o:spid="_x0000_s1067" style="position:absolute;visibility:visible;mso-wrap-style:square" from="41719,0" to="41719,2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" strokecolor="#4472c4 [3204]" strokeweight=".5pt">
                    <v:stroke joinstyle="miter"/>
                  </v:line>
                  <v:line id="Straight Connector 26" o:spid="_x0000_s1068" style="position:absolute;visibility:visible;mso-wrap-style:square" from="56673,0" to="56673,2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" strokecolor="#4472c4 [3204]" strokeweight=".5pt">
                    <v:stroke joinstyle="miter"/>
                  </v:line>
                </v:group>
              </v:group>
            </w:pict>
          </mc:Fallback>
        </mc:AlternateContent>
      </w:r>
    </w:p>
    <w:p w14:paraId="4EDB81EA" w14:textId="4B5451E9" w:rsidR="00171E1F" w:rsidRDefault="00171E1F" w:rsidP="0075238A">
      <w:pPr>
        <w:pStyle w:val="TDPL-BodyTxt"/>
        <w:numPr>
          <w:ilvl w:val="0"/>
          <w:numId w:val="0"/>
        </w:numPr>
        <w:jc w:val="both"/>
        <w:rPr>
          <w:bCs/>
        </w:rPr>
      </w:pPr>
    </w:p>
    <w:p w14:paraId="4F69E1E7" w14:textId="598B9047" w:rsidR="008D1567" w:rsidRDefault="008D1567" w:rsidP="00171E1F">
      <w:pPr>
        <w:pStyle w:val="TDPL-BodyTxt"/>
        <w:numPr>
          <w:ilvl w:val="0"/>
          <w:numId w:val="0"/>
        </w:numPr>
        <w:ind w:left="1134"/>
        <w:jc w:val="both"/>
        <w:rPr>
          <w:bCs/>
        </w:rPr>
      </w:pPr>
    </w:p>
    <w:p w14:paraId="1F2ED05D" w14:textId="1356011A" w:rsidR="0075238A" w:rsidRDefault="0075238A" w:rsidP="00171E1F">
      <w:pPr>
        <w:pStyle w:val="TDPL-BodyTxt"/>
        <w:numPr>
          <w:ilvl w:val="0"/>
          <w:numId w:val="0"/>
        </w:numPr>
        <w:ind w:left="1134"/>
        <w:jc w:val="both"/>
        <w:rPr>
          <w:bCs/>
        </w:rPr>
      </w:pPr>
    </w:p>
    <w:p w14:paraId="7F74B8F8" w14:textId="67BAF4A5" w:rsidR="008D1567" w:rsidRPr="00171E1F" w:rsidRDefault="008D1567" w:rsidP="00171E1F">
      <w:pPr>
        <w:pStyle w:val="TDPL-BodyTxt"/>
        <w:numPr>
          <w:ilvl w:val="0"/>
          <w:numId w:val="0"/>
        </w:numPr>
        <w:ind w:left="1134"/>
        <w:jc w:val="both"/>
        <w:rPr>
          <w:bCs/>
        </w:rPr>
      </w:pPr>
    </w:p>
    <w:p w14:paraId="0DB5C595" w14:textId="380BA59D" w:rsidR="00E457BD" w:rsidRDefault="00B51076" w:rsidP="008D1567">
      <w:pPr>
        <w:pStyle w:val="TDPL-BodyTxt"/>
        <w:numPr>
          <w:ilvl w:val="0"/>
          <w:numId w:val="0"/>
        </w:numPr>
        <w:ind w:left="1134"/>
        <w:jc w:val="both"/>
      </w:pPr>
      <w:r>
        <w:rPr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1696128" behindDoc="0" locked="0" layoutInCell="1" allowOverlap="1" wp14:anchorId="1E8DEAA8" wp14:editId="3FA697E9">
                <wp:simplePos x="0" y="0"/>
                <wp:positionH relativeFrom="column">
                  <wp:posOffset>723900</wp:posOffset>
                </wp:positionH>
                <wp:positionV relativeFrom="paragraph">
                  <wp:posOffset>217805</wp:posOffset>
                </wp:positionV>
                <wp:extent cx="5181600" cy="1428750"/>
                <wp:effectExtent l="0" t="0" r="19050" b="19050"/>
                <wp:wrapTopAndBottom/>
                <wp:docPr id="1998824428" name="Group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81600" cy="1428750"/>
                          <a:chOff x="0" y="0"/>
                          <a:chExt cx="5181600" cy="1428750"/>
                        </a:xfr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g:grpSpPr>
                      <wps:wsp>
                        <wps:cNvPr id="1044497053" name="Freeform 96"/>
                        <wps:cNvSpPr>
                          <a:spLocks/>
                        </wps:cNvSpPr>
                        <wps:spPr bwMode="auto">
                          <a:xfrm>
                            <a:off x="0" y="533400"/>
                            <a:ext cx="1066800" cy="370840"/>
                          </a:xfrm>
                          <a:custGeom>
                            <a:avLst/>
                            <a:gdLst>
                              <a:gd name="T0" fmla="+- 0 2959 607"/>
                              <a:gd name="T1" fmla="*/ T0 w 2475"/>
                              <a:gd name="T2" fmla="+- 0 2028 1294"/>
                              <a:gd name="T3" fmla="*/ 2028 h 735"/>
                              <a:gd name="T4" fmla="+- 0 730 607"/>
                              <a:gd name="T5" fmla="*/ T4 w 2475"/>
                              <a:gd name="T6" fmla="+- 0 2028 1294"/>
                              <a:gd name="T7" fmla="*/ 2028 h 735"/>
                              <a:gd name="T8" fmla="+- 0 681 607"/>
                              <a:gd name="T9" fmla="*/ T8 w 2475"/>
                              <a:gd name="T10" fmla="+- 0 2018 1294"/>
                              <a:gd name="T11" fmla="*/ 2018 h 735"/>
                              <a:gd name="T12" fmla="+- 0 642 607"/>
                              <a:gd name="T13" fmla="*/ T12 w 2475"/>
                              <a:gd name="T14" fmla="+- 0 1992 1294"/>
                              <a:gd name="T15" fmla="*/ 1992 h 735"/>
                              <a:gd name="T16" fmla="+- 0 616 607"/>
                              <a:gd name="T17" fmla="*/ T16 w 2475"/>
                              <a:gd name="T18" fmla="+- 0 1953 1294"/>
                              <a:gd name="T19" fmla="*/ 1953 h 735"/>
                              <a:gd name="T20" fmla="+- 0 607 607"/>
                              <a:gd name="T21" fmla="*/ T20 w 2475"/>
                              <a:gd name="T22" fmla="+- 0 1906 1294"/>
                              <a:gd name="T23" fmla="*/ 1906 h 735"/>
                              <a:gd name="T24" fmla="+- 0 607 607"/>
                              <a:gd name="T25" fmla="*/ T24 w 2475"/>
                              <a:gd name="T26" fmla="+- 0 1416 1294"/>
                              <a:gd name="T27" fmla="*/ 1416 h 735"/>
                              <a:gd name="T28" fmla="+- 0 616 607"/>
                              <a:gd name="T29" fmla="*/ T28 w 2475"/>
                              <a:gd name="T30" fmla="+- 0 1368 1294"/>
                              <a:gd name="T31" fmla="*/ 1368 h 735"/>
                              <a:gd name="T32" fmla="+- 0 642 607"/>
                              <a:gd name="T33" fmla="*/ T32 w 2475"/>
                              <a:gd name="T34" fmla="+- 0 1329 1294"/>
                              <a:gd name="T35" fmla="*/ 1329 h 735"/>
                              <a:gd name="T36" fmla="+- 0 681 607"/>
                              <a:gd name="T37" fmla="*/ T36 w 2475"/>
                              <a:gd name="T38" fmla="+- 0 1303 1294"/>
                              <a:gd name="T39" fmla="*/ 1303 h 735"/>
                              <a:gd name="T40" fmla="+- 0 730 607"/>
                              <a:gd name="T41" fmla="*/ T40 w 2475"/>
                              <a:gd name="T42" fmla="+- 0 1294 1294"/>
                              <a:gd name="T43" fmla="*/ 1294 h 735"/>
                              <a:gd name="T44" fmla="+- 0 2959 607"/>
                              <a:gd name="T45" fmla="*/ T44 w 2475"/>
                              <a:gd name="T46" fmla="+- 0 1294 1294"/>
                              <a:gd name="T47" fmla="*/ 1294 h 735"/>
                              <a:gd name="T48" fmla="+- 0 3006 607"/>
                              <a:gd name="T49" fmla="*/ T48 w 2475"/>
                              <a:gd name="T50" fmla="+- 0 1303 1294"/>
                              <a:gd name="T51" fmla="*/ 1303 h 735"/>
                              <a:gd name="T52" fmla="+- 0 3045 607"/>
                              <a:gd name="T53" fmla="*/ T52 w 2475"/>
                              <a:gd name="T54" fmla="+- 0 1329 1294"/>
                              <a:gd name="T55" fmla="*/ 1329 h 735"/>
                              <a:gd name="T56" fmla="+- 0 3072 607"/>
                              <a:gd name="T57" fmla="*/ T56 w 2475"/>
                              <a:gd name="T58" fmla="+- 0 1368 1294"/>
                              <a:gd name="T59" fmla="*/ 1368 h 735"/>
                              <a:gd name="T60" fmla="+- 0 3082 607"/>
                              <a:gd name="T61" fmla="*/ T60 w 2475"/>
                              <a:gd name="T62" fmla="+- 0 1416 1294"/>
                              <a:gd name="T63" fmla="*/ 1416 h 735"/>
                              <a:gd name="T64" fmla="+- 0 3082 607"/>
                              <a:gd name="T65" fmla="*/ T64 w 2475"/>
                              <a:gd name="T66" fmla="+- 0 1906 1294"/>
                              <a:gd name="T67" fmla="*/ 1906 h 735"/>
                              <a:gd name="T68" fmla="+- 0 3072 607"/>
                              <a:gd name="T69" fmla="*/ T68 w 2475"/>
                              <a:gd name="T70" fmla="+- 0 1953 1294"/>
                              <a:gd name="T71" fmla="*/ 1953 h 735"/>
                              <a:gd name="T72" fmla="+- 0 3045 607"/>
                              <a:gd name="T73" fmla="*/ T72 w 2475"/>
                              <a:gd name="T74" fmla="+- 0 1992 1294"/>
                              <a:gd name="T75" fmla="*/ 1992 h 735"/>
                              <a:gd name="T76" fmla="+- 0 3006 607"/>
                              <a:gd name="T77" fmla="*/ T76 w 2475"/>
                              <a:gd name="T78" fmla="+- 0 2018 1294"/>
                              <a:gd name="T79" fmla="*/ 2018 h 735"/>
                              <a:gd name="T80" fmla="+- 0 2959 607"/>
                              <a:gd name="T81" fmla="*/ T80 w 2475"/>
                              <a:gd name="T82" fmla="+- 0 2028 1294"/>
                              <a:gd name="T83" fmla="*/ 2028 h 73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2475" h="735">
                                <a:moveTo>
                                  <a:pt x="2352" y="734"/>
                                </a:moveTo>
                                <a:lnTo>
                                  <a:pt x="123" y="734"/>
                                </a:lnTo>
                                <a:lnTo>
                                  <a:pt x="74" y="724"/>
                                </a:lnTo>
                                <a:lnTo>
                                  <a:pt x="35" y="698"/>
                                </a:lnTo>
                                <a:lnTo>
                                  <a:pt x="9" y="659"/>
                                </a:lnTo>
                                <a:lnTo>
                                  <a:pt x="0" y="612"/>
                                </a:lnTo>
                                <a:lnTo>
                                  <a:pt x="0" y="122"/>
                                </a:lnTo>
                                <a:lnTo>
                                  <a:pt x="9" y="74"/>
                                </a:lnTo>
                                <a:lnTo>
                                  <a:pt x="35" y="35"/>
                                </a:lnTo>
                                <a:lnTo>
                                  <a:pt x="74" y="9"/>
                                </a:lnTo>
                                <a:lnTo>
                                  <a:pt x="123" y="0"/>
                                </a:lnTo>
                                <a:lnTo>
                                  <a:pt x="2352" y="0"/>
                                </a:lnTo>
                                <a:lnTo>
                                  <a:pt x="2399" y="9"/>
                                </a:lnTo>
                                <a:lnTo>
                                  <a:pt x="2438" y="35"/>
                                </a:lnTo>
                                <a:lnTo>
                                  <a:pt x="2465" y="74"/>
                                </a:lnTo>
                                <a:lnTo>
                                  <a:pt x="2475" y="122"/>
                                </a:lnTo>
                                <a:lnTo>
                                  <a:pt x="2475" y="612"/>
                                </a:lnTo>
                                <a:lnTo>
                                  <a:pt x="2465" y="659"/>
                                </a:lnTo>
                                <a:lnTo>
                                  <a:pt x="2438" y="698"/>
                                </a:lnTo>
                                <a:lnTo>
                                  <a:pt x="2399" y="724"/>
                                </a:lnTo>
                                <a:lnTo>
                                  <a:pt x="2352" y="734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2CEE9C33" w14:textId="77777777" w:rsidR="002E79F5" w:rsidRPr="001E2469" w:rsidRDefault="002E79F5" w:rsidP="002E79F5">
                              <w:pPr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SETUP MENU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52487721" name="Freeform 96"/>
                        <wps:cNvSpPr>
                          <a:spLocks/>
                        </wps:cNvSpPr>
                        <wps:spPr bwMode="auto">
                          <a:xfrm>
                            <a:off x="1371600" y="533400"/>
                            <a:ext cx="1419225" cy="370840"/>
                          </a:xfrm>
                          <a:custGeom>
                            <a:avLst/>
                            <a:gdLst>
                              <a:gd name="T0" fmla="+- 0 2959 607"/>
                              <a:gd name="T1" fmla="*/ T0 w 2475"/>
                              <a:gd name="T2" fmla="+- 0 2028 1294"/>
                              <a:gd name="T3" fmla="*/ 2028 h 735"/>
                              <a:gd name="T4" fmla="+- 0 730 607"/>
                              <a:gd name="T5" fmla="*/ T4 w 2475"/>
                              <a:gd name="T6" fmla="+- 0 2028 1294"/>
                              <a:gd name="T7" fmla="*/ 2028 h 735"/>
                              <a:gd name="T8" fmla="+- 0 681 607"/>
                              <a:gd name="T9" fmla="*/ T8 w 2475"/>
                              <a:gd name="T10" fmla="+- 0 2018 1294"/>
                              <a:gd name="T11" fmla="*/ 2018 h 735"/>
                              <a:gd name="T12" fmla="+- 0 642 607"/>
                              <a:gd name="T13" fmla="*/ T12 w 2475"/>
                              <a:gd name="T14" fmla="+- 0 1992 1294"/>
                              <a:gd name="T15" fmla="*/ 1992 h 735"/>
                              <a:gd name="T16" fmla="+- 0 616 607"/>
                              <a:gd name="T17" fmla="*/ T16 w 2475"/>
                              <a:gd name="T18" fmla="+- 0 1953 1294"/>
                              <a:gd name="T19" fmla="*/ 1953 h 735"/>
                              <a:gd name="T20" fmla="+- 0 607 607"/>
                              <a:gd name="T21" fmla="*/ T20 w 2475"/>
                              <a:gd name="T22" fmla="+- 0 1906 1294"/>
                              <a:gd name="T23" fmla="*/ 1906 h 735"/>
                              <a:gd name="T24" fmla="+- 0 607 607"/>
                              <a:gd name="T25" fmla="*/ T24 w 2475"/>
                              <a:gd name="T26" fmla="+- 0 1416 1294"/>
                              <a:gd name="T27" fmla="*/ 1416 h 735"/>
                              <a:gd name="T28" fmla="+- 0 616 607"/>
                              <a:gd name="T29" fmla="*/ T28 w 2475"/>
                              <a:gd name="T30" fmla="+- 0 1368 1294"/>
                              <a:gd name="T31" fmla="*/ 1368 h 735"/>
                              <a:gd name="T32" fmla="+- 0 642 607"/>
                              <a:gd name="T33" fmla="*/ T32 w 2475"/>
                              <a:gd name="T34" fmla="+- 0 1329 1294"/>
                              <a:gd name="T35" fmla="*/ 1329 h 735"/>
                              <a:gd name="T36" fmla="+- 0 681 607"/>
                              <a:gd name="T37" fmla="*/ T36 w 2475"/>
                              <a:gd name="T38" fmla="+- 0 1303 1294"/>
                              <a:gd name="T39" fmla="*/ 1303 h 735"/>
                              <a:gd name="T40" fmla="+- 0 730 607"/>
                              <a:gd name="T41" fmla="*/ T40 w 2475"/>
                              <a:gd name="T42" fmla="+- 0 1294 1294"/>
                              <a:gd name="T43" fmla="*/ 1294 h 735"/>
                              <a:gd name="T44" fmla="+- 0 2959 607"/>
                              <a:gd name="T45" fmla="*/ T44 w 2475"/>
                              <a:gd name="T46" fmla="+- 0 1294 1294"/>
                              <a:gd name="T47" fmla="*/ 1294 h 735"/>
                              <a:gd name="T48" fmla="+- 0 3006 607"/>
                              <a:gd name="T49" fmla="*/ T48 w 2475"/>
                              <a:gd name="T50" fmla="+- 0 1303 1294"/>
                              <a:gd name="T51" fmla="*/ 1303 h 735"/>
                              <a:gd name="T52" fmla="+- 0 3045 607"/>
                              <a:gd name="T53" fmla="*/ T52 w 2475"/>
                              <a:gd name="T54" fmla="+- 0 1329 1294"/>
                              <a:gd name="T55" fmla="*/ 1329 h 735"/>
                              <a:gd name="T56" fmla="+- 0 3072 607"/>
                              <a:gd name="T57" fmla="*/ T56 w 2475"/>
                              <a:gd name="T58" fmla="+- 0 1368 1294"/>
                              <a:gd name="T59" fmla="*/ 1368 h 735"/>
                              <a:gd name="T60" fmla="+- 0 3082 607"/>
                              <a:gd name="T61" fmla="*/ T60 w 2475"/>
                              <a:gd name="T62" fmla="+- 0 1416 1294"/>
                              <a:gd name="T63" fmla="*/ 1416 h 735"/>
                              <a:gd name="T64" fmla="+- 0 3082 607"/>
                              <a:gd name="T65" fmla="*/ T64 w 2475"/>
                              <a:gd name="T66" fmla="+- 0 1906 1294"/>
                              <a:gd name="T67" fmla="*/ 1906 h 735"/>
                              <a:gd name="T68" fmla="+- 0 3072 607"/>
                              <a:gd name="T69" fmla="*/ T68 w 2475"/>
                              <a:gd name="T70" fmla="+- 0 1953 1294"/>
                              <a:gd name="T71" fmla="*/ 1953 h 735"/>
                              <a:gd name="T72" fmla="+- 0 3045 607"/>
                              <a:gd name="T73" fmla="*/ T72 w 2475"/>
                              <a:gd name="T74" fmla="+- 0 1992 1294"/>
                              <a:gd name="T75" fmla="*/ 1992 h 735"/>
                              <a:gd name="T76" fmla="+- 0 3006 607"/>
                              <a:gd name="T77" fmla="*/ T76 w 2475"/>
                              <a:gd name="T78" fmla="+- 0 2018 1294"/>
                              <a:gd name="T79" fmla="*/ 2018 h 735"/>
                              <a:gd name="T80" fmla="+- 0 2959 607"/>
                              <a:gd name="T81" fmla="*/ T80 w 2475"/>
                              <a:gd name="T82" fmla="+- 0 2028 1294"/>
                              <a:gd name="T83" fmla="*/ 2028 h 73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2475" h="735">
                                <a:moveTo>
                                  <a:pt x="2352" y="734"/>
                                </a:moveTo>
                                <a:lnTo>
                                  <a:pt x="123" y="734"/>
                                </a:lnTo>
                                <a:lnTo>
                                  <a:pt x="74" y="724"/>
                                </a:lnTo>
                                <a:lnTo>
                                  <a:pt x="35" y="698"/>
                                </a:lnTo>
                                <a:lnTo>
                                  <a:pt x="9" y="659"/>
                                </a:lnTo>
                                <a:lnTo>
                                  <a:pt x="0" y="612"/>
                                </a:lnTo>
                                <a:lnTo>
                                  <a:pt x="0" y="122"/>
                                </a:lnTo>
                                <a:lnTo>
                                  <a:pt x="9" y="74"/>
                                </a:lnTo>
                                <a:lnTo>
                                  <a:pt x="35" y="35"/>
                                </a:lnTo>
                                <a:lnTo>
                                  <a:pt x="74" y="9"/>
                                </a:lnTo>
                                <a:lnTo>
                                  <a:pt x="123" y="0"/>
                                </a:lnTo>
                                <a:lnTo>
                                  <a:pt x="2352" y="0"/>
                                </a:lnTo>
                                <a:lnTo>
                                  <a:pt x="2399" y="9"/>
                                </a:lnTo>
                                <a:lnTo>
                                  <a:pt x="2438" y="35"/>
                                </a:lnTo>
                                <a:lnTo>
                                  <a:pt x="2465" y="74"/>
                                </a:lnTo>
                                <a:lnTo>
                                  <a:pt x="2475" y="122"/>
                                </a:lnTo>
                                <a:lnTo>
                                  <a:pt x="2475" y="612"/>
                                </a:lnTo>
                                <a:lnTo>
                                  <a:pt x="2465" y="659"/>
                                </a:lnTo>
                                <a:lnTo>
                                  <a:pt x="2438" y="698"/>
                                </a:lnTo>
                                <a:lnTo>
                                  <a:pt x="2399" y="724"/>
                                </a:lnTo>
                                <a:lnTo>
                                  <a:pt x="2352" y="734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5AB00A48" w14:textId="506D1EEC" w:rsidR="002E79F5" w:rsidRPr="001E2469" w:rsidRDefault="002E79F5" w:rsidP="002E79F5">
                              <w:pPr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ANALYZE TYPE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861031605" name="Freeform 96"/>
                        <wps:cNvSpPr>
                          <a:spLocks/>
                        </wps:cNvSpPr>
                        <wps:spPr bwMode="auto">
                          <a:xfrm>
                            <a:off x="3095625" y="0"/>
                            <a:ext cx="2085975" cy="1428750"/>
                          </a:xfrm>
                          <a:custGeom>
                            <a:avLst/>
                            <a:gdLst>
                              <a:gd name="T0" fmla="+- 0 2959 607"/>
                              <a:gd name="T1" fmla="*/ T0 w 2475"/>
                              <a:gd name="T2" fmla="+- 0 2028 1294"/>
                              <a:gd name="T3" fmla="*/ 2028 h 735"/>
                              <a:gd name="T4" fmla="+- 0 730 607"/>
                              <a:gd name="T5" fmla="*/ T4 w 2475"/>
                              <a:gd name="T6" fmla="+- 0 2028 1294"/>
                              <a:gd name="T7" fmla="*/ 2028 h 735"/>
                              <a:gd name="T8" fmla="+- 0 681 607"/>
                              <a:gd name="T9" fmla="*/ T8 w 2475"/>
                              <a:gd name="T10" fmla="+- 0 2018 1294"/>
                              <a:gd name="T11" fmla="*/ 2018 h 735"/>
                              <a:gd name="T12" fmla="+- 0 642 607"/>
                              <a:gd name="T13" fmla="*/ T12 w 2475"/>
                              <a:gd name="T14" fmla="+- 0 1992 1294"/>
                              <a:gd name="T15" fmla="*/ 1992 h 735"/>
                              <a:gd name="T16" fmla="+- 0 616 607"/>
                              <a:gd name="T17" fmla="*/ T16 w 2475"/>
                              <a:gd name="T18" fmla="+- 0 1953 1294"/>
                              <a:gd name="T19" fmla="*/ 1953 h 735"/>
                              <a:gd name="T20" fmla="+- 0 607 607"/>
                              <a:gd name="T21" fmla="*/ T20 w 2475"/>
                              <a:gd name="T22" fmla="+- 0 1906 1294"/>
                              <a:gd name="T23" fmla="*/ 1906 h 735"/>
                              <a:gd name="T24" fmla="+- 0 607 607"/>
                              <a:gd name="T25" fmla="*/ T24 w 2475"/>
                              <a:gd name="T26" fmla="+- 0 1416 1294"/>
                              <a:gd name="T27" fmla="*/ 1416 h 735"/>
                              <a:gd name="T28" fmla="+- 0 616 607"/>
                              <a:gd name="T29" fmla="*/ T28 w 2475"/>
                              <a:gd name="T30" fmla="+- 0 1368 1294"/>
                              <a:gd name="T31" fmla="*/ 1368 h 735"/>
                              <a:gd name="T32" fmla="+- 0 642 607"/>
                              <a:gd name="T33" fmla="*/ T32 w 2475"/>
                              <a:gd name="T34" fmla="+- 0 1329 1294"/>
                              <a:gd name="T35" fmla="*/ 1329 h 735"/>
                              <a:gd name="T36" fmla="+- 0 681 607"/>
                              <a:gd name="T37" fmla="*/ T36 w 2475"/>
                              <a:gd name="T38" fmla="+- 0 1303 1294"/>
                              <a:gd name="T39" fmla="*/ 1303 h 735"/>
                              <a:gd name="T40" fmla="+- 0 730 607"/>
                              <a:gd name="T41" fmla="*/ T40 w 2475"/>
                              <a:gd name="T42" fmla="+- 0 1294 1294"/>
                              <a:gd name="T43" fmla="*/ 1294 h 735"/>
                              <a:gd name="T44" fmla="+- 0 2959 607"/>
                              <a:gd name="T45" fmla="*/ T44 w 2475"/>
                              <a:gd name="T46" fmla="+- 0 1294 1294"/>
                              <a:gd name="T47" fmla="*/ 1294 h 735"/>
                              <a:gd name="T48" fmla="+- 0 3006 607"/>
                              <a:gd name="T49" fmla="*/ T48 w 2475"/>
                              <a:gd name="T50" fmla="+- 0 1303 1294"/>
                              <a:gd name="T51" fmla="*/ 1303 h 735"/>
                              <a:gd name="T52" fmla="+- 0 3045 607"/>
                              <a:gd name="T53" fmla="*/ T52 w 2475"/>
                              <a:gd name="T54" fmla="+- 0 1329 1294"/>
                              <a:gd name="T55" fmla="*/ 1329 h 735"/>
                              <a:gd name="T56" fmla="+- 0 3072 607"/>
                              <a:gd name="T57" fmla="*/ T56 w 2475"/>
                              <a:gd name="T58" fmla="+- 0 1368 1294"/>
                              <a:gd name="T59" fmla="*/ 1368 h 735"/>
                              <a:gd name="T60" fmla="+- 0 3082 607"/>
                              <a:gd name="T61" fmla="*/ T60 w 2475"/>
                              <a:gd name="T62" fmla="+- 0 1416 1294"/>
                              <a:gd name="T63" fmla="*/ 1416 h 735"/>
                              <a:gd name="T64" fmla="+- 0 3082 607"/>
                              <a:gd name="T65" fmla="*/ T64 w 2475"/>
                              <a:gd name="T66" fmla="+- 0 1906 1294"/>
                              <a:gd name="T67" fmla="*/ 1906 h 735"/>
                              <a:gd name="T68" fmla="+- 0 3072 607"/>
                              <a:gd name="T69" fmla="*/ T68 w 2475"/>
                              <a:gd name="T70" fmla="+- 0 1953 1294"/>
                              <a:gd name="T71" fmla="*/ 1953 h 735"/>
                              <a:gd name="T72" fmla="+- 0 3045 607"/>
                              <a:gd name="T73" fmla="*/ T72 w 2475"/>
                              <a:gd name="T74" fmla="+- 0 1992 1294"/>
                              <a:gd name="T75" fmla="*/ 1992 h 735"/>
                              <a:gd name="T76" fmla="+- 0 3006 607"/>
                              <a:gd name="T77" fmla="*/ T76 w 2475"/>
                              <a:gd name="T78" fmla="+- 0 2018 1294"/>
                              <a:gd name="T79" fmla="*/ 2018 h 735"/>
                              <a:gd name="T80" fmla="+- 0 2959 607"/>
                              <a:gd name="T81" fmla="*/ T80 w 2475"/>
                              <a:gd name="T82" fmla="+- 0 2028 1294"/>
                              <a:gd name="T83" fmla="*/ 2028 h 73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2475" h="735">
                                <a:moveTo>
                                  <a:pt x="2352" y="734"/>
                                </a:moveTo>
                                <a:lnTo>
                                  <a:pt x="123" y="734"/>
                                </a:lnTo>
                                <a:lnTo>
                                  <a:pt x="74" y="724"/>
                                </a:lnTo>
                                <a:lnTo>
                                  <a:pt x="35" y="698"/>
                                </a:lnTo>
                                <a:lnTo>
                                  <a:pt x="9" y="659"/>
                                </a:lnTo>
                                <a:lnTo>
                                  <a:pt x="0" y="612"/>
                                </a:lnTo>
                                <a:lnTo>
                                  <a:pt x="0" y="122"/>
                                </a:lnTo>
                                <a:lnTo>
                                  <a:pt x="9" y="74"/>
                                </a:lnTo>
                                <a:lnTo>
                                  <a:pt x="35" y="35"/>
                                </a:lnTo>
                                <a:lnTo>
                                  <a:pt x="74" y="9"/>
                                </a:lnTo>
                                <a:lnTo>
                                  <a:pt x="123" y="0"/>
                                </a:lnTo>
                                <a:lnTo>
                                  <a:pt x="2352" y="0"/>
                                </a:lnTo>
                                <a:lnTo>
                                  <a:pt x="2399" y="9"/>
                                </a:lnTo>
                                <a:lnTo>
                                  <a:pt x="2438" y="35"/>
                                </a:lnTo>
                                <a:lnTo>
                                  <a:pt x="2465" y="74"/>
                                </a:lnTo>
                                <a:lnTo>
                                  <a:pt x="2475" y="122"/>
                                </a:lnTo>
                                <a:lnTo>
                                  <a:pt x="2475" y="612"/>
                                </a:lnTo>
                                <a:lnTo>
                                  <a:pt x="2465" y="659"/>
                                </a:lnTo>
                                <a:lnTo>
                                  <a:pt x="2438" y="698"/>
                                </a:lnTo>
                                <a:lnTo>
                                  <a:pt x="2399" y="724"/>
                                </a:lnTo>
                                <a:lnTo>
                                  <a:pt x="2352" y="734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6B11BDE7" w14:textId="52F44BEE" w:rsidR="002E79F5" w:rsidRDefault="002E79F5" w:rsidP="002E79F5">
                              <w:pPr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SERUM/PLASMA/CSF</w:t>
                              </w:r>
                            </w:p>
                            <w:p w14:paraId="21A4977F" w14:textId="10802DB6" w:rsidR="002E79F5" w:rsidRDefault="002E79F5" w:rsidP="002E79F5">
                              <w:pPr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URINE</w:t>
                              </w:r>
                            </w:p>
                            <w:p w14:paraId="0FEBA95C" w14:textId="458E11CC" w:rsidR="002E79F5" w:rsidRDefault="002E79F5" w:rsidP="002E79F5">
                              <w:pPr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WHOLE BLOOD</w:t>
                              </w:r>
                            </w:p>
                            <w:p w14:paraId="1AB4EB28" w14:textId="460EDADB" w:rsidR="002E79F5" w:rsidRDefault="002E79F5" w:rsidP="002E79F5">
                              <w:pPr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QUALITY CONROL</w:t>
                              </w:r>
                            </w:p>
                            <w:p w14:paraId="5E99C73E" w14:textId="74AB4B7B" w:rsidR="002E79F5" w:rsidRPr="001E2469" w:rsidRDefault="002E79F5" w:rsidP="002E79F5">
                              <w:pPr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MICRO MODE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78051238" name="Straight Arrow Connector 30"/>
                        <wps:cNvCnPr/>
                        <wps:spPr>
                          <a:xfrm>
                            <a:off x="1066800" y="695325"/>
                            <a:ext cx="304800" cy="0"/>
                          </a:xfrm>
                          <a:prstGeom prst="straightConnector1">
                            <a:avLst/>
                          </a:prstGeom>
                          <a:grpFill/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39903147" name="Straight Arrow Connector 31"/>
                        <wps:cNvCnPr/>
                        <wps:spPr>
                          <a:xfrm>
                            <a:off x="2790825" y="695325"/>
                            <a:ext cx="306070" cy="0"/>
                          </a:xfrm>
                          <a:prstGeom prst="straightConnector1">
                            <a:avLst/>
                          </a:prstGeom>
                          <a:grpFill/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E8DEAA8" id="Group 32" o:spid="_x0000_s1069" style="position:absolute;left:0;text-align:left;margin-left:57pt;margin-top:17.15pt;width:408pt;height:112.5pt;z-index:251696128;mso-position-horizontal-relative:text;mso-position-vertical-relative:text" coordsize="51816,142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">
                <v:shape id="_x0000_s1070" style="position:absolute;top:5334;width:10668;height:3708;visibility:visible;mso-wrap-style:square;v-text-anchor:middle" coordsize="2475,73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" adj="-11796480,,5400" path="m2352,734r-2229,l74,724,35,698,9,659,,612,,122,9,74,35,35,74,9,123,,2352,r47,9l2438,35r27,39l2475,122r,490l2465,659r-27,39l2399,724r-47,10xe" filled="f" strokeweight="1pt">
                  <v:stroke joinstyle="round"/>
                  <v:formulas/>
                  <v:path arrowok="t" o:connecttype="custom" o:connectlocs="1013783,1023216;53017,1023216;31896,1018170;15086,1005052;3879,985375;0,961661;0,714435;3879,690216;15086,670539;31896,657421;53017,652880;1013783,652880;1034042,657421;1050852,670539;1062490,690216;1066800,714435;1066800,961661;1062490,985375;1050852,1005052;1034042,1018170;1013783,1023216" o:connectangles="0,0,0,0,0,0,0,0,0,0,0,0,0,0,0,0,0,0,0,0,0" textboxrect="0,0,2475,735"/>
                  <v:textbox>
                    <w:txbxContent>
                      <w:p w14:paraId="2CEE9C33" w14:textId="77777777" w:rsidR="002E79F5" w:rsidRPr="001E2469" w:rsidRDefault="002E79F5" w:rsidP="002E79F5">
                        <w:pPr>
                          <w:jc w:val="center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SETUP MENU</w:t>
                        </w:r>
                      </w:p>
                    </w:txbxContent>
                  </v:textbox>
                </v:shape>
                <v:shape id="_x0000_s1071" style="position:absolute;left:13716;top:5334;width:14192;height:3708;visibility:visible;mso-wrap-style:square;v-text-anchor:middle" coordsize="2475,73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" adj="-11796480,,5400" path="m2352,734r-2229,l74,724,35,698,9,659,,612,,122,9,74,35,35,74,9,123,,2352,r47,9l2438,35r27,39l2475,122r,490l2465,659r-27,39l2399,724r-47,10xe" filled="f" strokeweight="1pt">
                  <v:stroke joinstyle="round"/>
                  <v:formulas/>
                  <v:path arrowok="t" o:connecttype="custom" o:connectlocs="1348694,1023216;70531,1023216;42433,1018170;20070,1005052;5161,985375;0,961661;0,714435;5161,690216;20070,670539;42433,657421;70531,652880;1348694,652880;1375645,657421;1398008,670539;1413491,690216;1419225,714435;1419225,961661;1413491,985375;1398008,1005052;1375645,1018170;1348694,1023216" o:connectangles="0,0,0,0,0,0,0,0,0,0,0,0,0,0,0,0,0,0,0,0,0" textboxrect="0,0,2475,735"/>
                  <v:textbox>
                    <w:txbxContent>
                      <w:p w14:paraId="5AB00A48" w14:textId="506D1EEC" w:rsidR="002E79F5" w:rsidRPr="001E2469" w:rsidRDefault="002E79F5" w:rsidP="002E79F5">
                        <w:pPr>
                          <w:jc w:val="center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ANALYZE TYPE</w:t>
                        </w:r>
                      </w:p>
                    </w:txbxContent>
                  </v:textbox>
                </v:shape>
                <v:shape id="_x0000_s1072" style="position:absolute;left:30956;width:20860;height:14287;visibility:visible;mso-wrap-style:square;v-text-anchor:middle" coordsize="2475,73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" adj="-11796480,,5400" path="m2352,734r-2229,l74,724,35,698,9,659,,612,,122,9,74,35,35,74,9,123,,2352,r47,9l2438,35r27,39l2475,122r,490l2465,659r-27,39l2399,724r-47,10xe" filled="f" strokeweight="1pt">
                  <v:stroke joinstyle="round"/>
                  <v:formulas/>
                  <v:path arrowok="t" o:connecttype="custom" o:connectlocs="1982308,3942184;103667,3942184;62369,3922745;29499,3872204;7585,3796393;0,3705031;0,2752531;7585,2659224;29499,2583413;62369,2532872;103667,2515378;1982308,2515378;2021921,2532872;2054791,2583413;2077547,2659224;2085975,2752531;2085975,3705031;2077547,3796393;2054791,3872204;2021921,3922745;1982308,3942184" o:connectangles="0,0,0,0,0,0,0,0,0,0,0,0,0,0,0,0,0,0,0,0,0" textboxrect="0,0,2475,735"/>
                  <v:textbox>
                    <w:txbxContent>
                      <w:p w14:paraId="6B11BDE7" w14:textId="52F44BEE" w:rsidR="002E79F5" w:rsidRDefault="002E79F5" w:rsidP="002E79F5">
                        <w:pPr>
                          <w:jc w:val="center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SERUM/PLASMA/CSF</w:t>
                        </w:r>
                      </w:p>
                      <w:p w14:paraId="21A4977F" w14:textId="10802DB6" w:rsidR="002E79F5" w:rsidRDefault="002E79F5" w:rsidP="002E79F5">
                        <w:pPr>
                          <w:jc w:val="center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URINE</w:t>
                        </w:r>
                      </w:p>
                      <w:p w14:paraId="0FEBA95C" w14:textId="458E11CC" w:rsidR="002E79F5" w:rsidRDefault="002E79F5" w:rsidP="002E79F5">
                        <w:pPr>
                          <w:jc w:val="center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WHOLE BLOOD</w:t>
                        </w:r>
                      </w:p>
                      <w:p w14:paraId="1AB4EB28" w14:textId="460EDADB" w:rsidR="002E79F5" w:rsidRDefault="002E79F5" w:rsidP="002E79F5">
                        <w:pPr>
                          <w:jc w:val="center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QUALITY CONROL</w:t>
                        </w:r>
                      </w:p>
                      <w:p w14:paraId="5E99C73E" w14:textId="74AB4B7B" w:rsidR="002E79F5" w:rsidRPr="001E2469" w:rsidRDefault="002E79F5" w:rsidP="002E79F5">
                        <w:pPr>
                          <w:jc w:val="center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MICRO MODE</w:t>
                        </w:r>
                      </w:p>
                    </w:txbxContent>
                  </v:textbox>
                </v:shape>
                <v:shape id="Straight Arrow Connector 30" o:spid="_x0000_s1073" type="#_x0000_t32" style="position:absolute;left:10668;top:6953;width:304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" strokecolor="#4472c4 [3204]" strokeweight=".5pt">
                  <v:stroke endarrow="block" joinstyle="miter"/>
                </v:shape>
                <v:shape id="Straight Arrow Connector 31" o:spid="_x0000_s1074" type="#_x0000_t32" style="position:absolute;left:27908;top:6953;width:306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" strokecolor="#4472c4 [3204]" strokeweight=".5pt">
                  <v:stroke endarrow="block" joinstyle="miter"/>
                </v:shape>
                <w10:wrap type="topAndBottom"/>
              </v:group>
            </w:pict>
          </mc:Fallback>
        </mc:AlternateContent>
      </w:r>
    </w:p>
    <w:p w14:paraId="1CAB517D" w14:textId="2251D2AB" w:rsidR="00E457BD" w:rsidRDefault="00E457BD" w:rsidP="008D1567">
      <w:pPr>
        <w:pStyle w:val="TDPL-BodyTxt"/>
        <w:numPr>
          <w:ilvl w:val="0"/>
          <w:numId w:val="0"/>
        </w:numPr>
        <w:ind w:left="1134"/>
        <w:jc w:val="both"/>
      </w:pPr>
    </w:p>
    <w:p w14:paraId="6CFA4364" w14:textId="1B1D22B2" w:rsidR="008D1567" w:rsidRDefault="008D1567" w:rsidP="008D1567">
      <w:pPr>
        <w:pStyle w:val="TDPL-BodyTxt"/>
        <w:numPr>
          <w:ilvl w:val="0"/>
          <w:numId w:val="0"/>
        </w:numPr>
        <w:ind w:left="1134"/>
        <w:jc w:val="both"/>
      </w:pPr>
      <w:r w:rsidRPr="00CE6784">
        <w:rPr>
          <w:highlight w:val="yellow"/>
        </w:rPr>
        <w:t>Note: Select the sample type which you want to measure and Press N --&gt; Press N --&gt; Press --&gt;.</w:t>
      </w:r>
      <w:r w:rsidRPr="00CE6784">
        <w:rPr>
          <w:spacing w:val="-50"/>
          <w:highlight w:val="yellow"/>
        </w:rPr>
        <w:t xml:space="preserve"> </w:t>
      </w:r>
      <w:r w:rsidRPr="00CE6784">
        <w:rPr>
          <w:highlight w:val="yellow"/>
        </w:rPr>
        <w:t>The</w:t>
      </w:r>
      <w:r w:rsidRPr="00CE6784">
        <w:rPr>
          <w:spacing w:val="-1"/>
          <w:highlight w:val="yellow"/>
        </w:rPr>
        <w:t xml:space="preserve"> </w:t>
      </w:r>
      <w:r w:rsidRPr="00CE6784">
        <w:rPr>
          <w:highlight w:val="yellow"/>
        </w:rPr>
        <w:t>home screen is</w:t>
      </w:r>
      <w:r w:rsidR="00CE6784" w:rsidRPr="00CE6784">
        <w:rPr>
          <w:highlight w:val="yellow"/>
        </w:rPr>
        <w:t xml:space="preserve"> on</w:t>
      </w:r>
      <w:r w:rsidRPr="00CE6784">
        <w:rPr>
          <w:spacing w:val="-3"/>
          <w:highlight w:val="yellow"/>
        </w:rPr>
        <w:t xml:space="preserve"> </w:t>
      </w:r>
      <w:r w:rsidRPr="00CE6784">
        <w:rPr>
          <w:highlight w:val="yellow"/>
        </w:rPr>
        <w:t>display</w:t>
      </w:r>
      <w:r w:rsidRPr="00CE6784">
        <w:rPr>
          <w:spacing w:val="1"/>
          <w:highlight w:val="yellow"/>
        </w:rPr>
        <w:t xml:space="preserve"> </w:t>
      </w:r>
      <w:r w:rsidRPr="00CE6784">
        <w:rPr>
          <w:highlight w:val="yellow"/>
        </w:rPr>
        <w:t>now</w:t>
      </w:r>
      <w:r w:rsidR="00CE6784">
        <w:t xml:space="preserve">. </w:t>
      </w:r>
    </w:p>
    <w:p w14:paraId="25EC3266" w14:textId="005741C3" w:rsidR="00CE6784" w:rsidRDefault="00CE6784" w:rsidP="008D1567">
      <w:pPr>
        <w:pStyle w:val="TDPL-BodyTxt"/>
        <w:numPr>
          <w:ilvl w:val="0"/>
          <w:numId w:val="0"/>
        </w:numPr>
        <w:ind w:left="1134"/>
        <w:jc w:val="both"/>
      </w:pPr>
      <w:r>
        <w:t>Now, select “ANALYZE” option.</w:t>
      </w:r>
      <w:r w:rsidRPr="00CE6784">
        <w:rPr>
          <w:noProof/>
          <w14:ligatures w14:val="standardContextual"/>
        </w:rPr>
        <w:t xml:space="preserve"> </w:t>
      </w:r>
    </w:p>
    <w:p w14:paraId="5614461C" w14:textId="2E827DDA" w:rsidR="00CE6784" w:rsidRDefault="00B51076" w:rsidP="00B51076">
      <w:pPr>
        <w:pStyle w:val="TDPL-BodyTxt"/>
        <w:numPr>
          <w:ilvl w:val="0"/>
          <w:numId w:val="0"/>
        </w:numPr>
        <w:ind w:left="1134" w:firstLine="426"/>
        <w:jc w:val="both"/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69549F1" wp14:editId="063F3668">
                <wp:simplePos x="0" y="0"/>
                <wp:positionH relativeFrom="column">
                  <wp:posOffset>3609975</wp:posOffset>
                </wp:positionH>
                <wp:positionV relativeFrom="paragraph">
                  <wp:posOffset>47625</wp:posOffset>
                </wp:positionV>
                <wp:extent cx="2181225" cy="600075"/>
                <wp:effectExtent l="0" t="0" r="28575" b="28575"/>
                <wp:wrapNone/>
                <wp:docPr id="1697860590" name="Freeform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181225" cy="600075"/>
                        </a:xfrm>
                        <a:custGeom>
                          <a:avLst/>
                          <a:gdLst>
                            <a:gd name="T0" fmla="+- 0 2959 607"/>
                            <a:gd name="T1" fmla="*/ T0 w 2475"/>
                            <a:gd name="T2" fmla="+- 0 2028 1294"/>
                            <a:gd name="T3" fmla="*/ 2028 h 735"/>
                            <a:gd name="T4" fmla="+- 0 730 607"/>
                            <a:gd name="T5" fmla="*/ T4 w 2475"/>
                            <a:gd name="T6" fmla="+- 0 2028 1294"/>
                            <a:gd name="T7" fmla="*/ 2028 h 735"/>
                            <a:gd name="T8" fmla="+- 0 681 607"/>
                            <a:gd name="T9" fmla="*/ T8 w 2475"/>
                            <a:gd name="T10" fmla="+- 0 2018 1294"/>
                            <a:gd name="T11" fmla="*/ 2018 h 735"/>
                            <a:gd name="T12" fmla="+- 0 642 607"/>
                            <a:gd name="T13" fmla="*/ T12 w 2475"/>
                            <a:gd name="T14" fmla="+- 0 1992 1294"/>
                            <a:gd name="T15" fmla="*/ 1992 h 735"/>
                            <a:gd name="T16" fmla="+- 0 616 607"/>
                            <a:gd name="T17" fmla="*/ T16 w 2475"/>
                            <a:gd name="T18" fmla="+- 0 1953 1294"/>
                            <a:gd name="T19" fmla="*/ 1953 h 735"/>
                            <a:gd name="T20" fmla="+- 0 607 607"/>
                            <a:gd name="T21" fmla="*/ T20 w 2475"/>
                            <a:gd name="T22" fmla="+- 0 1906 1294"/>
                            <a:gd name="T23" fmla="*/ 1906 h 735"/>
                            <a:gd name="T24" fmla="+- 0 607 607"/>
                            <a:gd name="T25" fmla="*/ T24 w 2475"/>
                            <a:gd name="T26" fmla="+- 0 1416 1294"/>
                            <a:gd name="T27" fmla="*/ 1416 h 735"/>
                            <a:gd name="T28" fmla="+- 0 616 607"/>
                            <a:gd name="T29" fmla="*/ T28 w 2475"/>
                            <a:gd name="T30" fmla="+- 0 1368 1294"/>
                            <a:gd name="T31" fmla="*/ 1368 h 735"/>
                            <a:gd name="T32" fmla="+- 0 642 607"/>
                            <a:gd name="T33" fmla="*/ T32 w 2475"/>
                            <a:gd name="T34" fmla="+- 0 1329 1294"/>
                            <a:gd name="T35" fmla="*/ 1329 h 735"/>
                            <a:gd name="T36" fmla="+- 0 681 607"/>
                            <a:gd name="T37" fmla="*/ T36 w 2475"/>
                            <a:gd name="T38" fmla="+- 0 1303 1294"/>
                            <a:gd name="T39" fmla="*/ 1303 h 735"/>
                            <a:gd name="T40" fmla="+- 0 730 607"/>
                            <a:gd name="T41" fmla="*/ T40 w 2475"/>
                            <a:gd name="T42" fmla="+- 0 1294 1294"/>
                            <a:gd name="T43" fmla="*/ 1294 h 735"/>
                            <a:gd name="T44" fmla="+- 0 2959 607"/>
                            <a:gd name="T45" fmla="*/ T44 w 2475"/>
                            <a:gd name="T46" fmla="+- 0 1294 1294"/>
                            <a:gd name="T47" fmla="*/ 1294 h 735"/>
                            <a:gd name="T48" fmla="+- 0 3006 607"/>
                            <a:gd name="T49" fmla="*/ T48 w 2475"/>
                            <a:gd name="T50" fmla="+- 0 1303 1294"/>
                            <a:gd name="T51" fmla="*/ 1303 h 735"/>
                            <a:gd name="T52" fmla="+- 0 3045 607"/>
                            <a:gd name="T53" fmla="*/ T52 w 2475"/>
                            <a:gd name="T54" fmla="+- 0 1329 1294"/>
                            <a:gd name="T55" fmla="*/ 1329 h 735"/>
                            <a:gd name="T56" fmla="+- 0 3072 607"/>
                            <a:gd name="T57" fmla="*/ T56 w 2475"/>
                            <a:gd name="T58" fmla="+- 0 1368 1294"/>
                            <a:gd name="T59" fmla="*/ 1368 h 735"/>
                            <a:gd name="T60" fmla="+- 0 3082 607"/>
                            <a:gd name="T61" fmla="*/ T60 w 2475"/>
                            <a:gd name="T62" fmla="+- 0 1416 1294"/>
                            <a:gd name="T63" fmla="*/ 1416 h 735"/>
                            <a:gd name="T64" fmla="+- 0 3082 607"/>
                            <a:gd name="T65" fmla="*/ T64 w 2475"/>
                            <a:gd name="T66" fmla="+- 0 1906 1294"/>
                            <a:gd name="T67" fmla="*/ 1906 h 735"/>
                            <a:gd name="T68" fmla="+- 0 3072 607"/>
                            <a:gd name="T69" fmla="*/ T68 w 2475"/>
                            <a:gd name="T70" fmla="+- 0 1953 1294"/>
                            <a:gd name="T71" fmla="*/ 1953 h 735"/>
                            <a:gd name="T72" fmla="+- 0 3045 607"/>
                            <a:gd name="T73" fmla="*/ T72 w 2475"/>
                            <a:gd name="T74" fmla="+- 0 1992 1294"/>
                            <a:gd name="T75" fmla="*/ 1992 h 735"/>
                            <a:gd name="T76" fmla="+- 0 3006 607"/>
                            <a:gd name="T77" fmla="*/ T76 w 2475"/>
                            <a:gd name="T78" fmla="+- 0 2018 1294"/>
                            <a:gd name="T79" fmla="*/ 2018 h 735"/>
                            <a:gd name="T80" fmla="+- 0 2959 607"/>
                            <a:gd name="T81" fmla="*/ T80 w 2475"/>
                            <a:gd name="T82" fmla="+- 0 2028 1294"/>
                            <a:gd name="T83" fmla="*/ 2028 h 73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</a:cxnLst>
                          <a:rect l="0" t="0" r="r" b="b"/>
                          <a:pathLst>
                            <a:path w="2475" h="735">
                              <a:moveTo>
                                <a:pt x="2352" y="734"/>
                              </a:moveTo>
                              <a:lnTo>
                                <a:pt x="123" y="734"/>
                              </a:lnTo>
                              <a:lnTo>
                                <a:pt x="74" y="724"/>
                              </a:lnTo>
                              <a:lnTo>
                                <a:pt x="35" y="698"/>
                              </a:lnTo>
                              <a:lnTo>
                                <a:pt x="9" y="659"/>
                              </a:lnTo>
                              <a:lnTo>
                                <a:pt x="0" y="612"/>
                              </a:lnTo>
                              <a:lnTo>
                                <a:pt x="0" y="122"/>
                              </a:lnTo>
                              <a:lnTo>
                                <a:pt x="9" y="74"/>
                              </a:lnTo>
                              <a:lnTo>
                                <a:pt x="35" y="35"/>
                              </a:lnTo>
                              <a:lnTo>
                                <a:pt x="74" y="9"/>
                              </a:lnTo>
                              <a:lnTo>
                                <a:pt x="123" y="0"/>
                              </a:lnTo>
                              <a:lnTo>
                                <a:pt x="2352" y="0"/>
                              </a:lnTo>
                              <a:lnTo>
                                <a:pt x="2399" y="9"/>
                              </a:lnTo>
                              <a:lnTo>
                                <a:pt x="2438" y="35"/>
                              </a:lnTo>
                              <a:lnTo>
                                <a:pt x="2465" y="74"/>
                              </a:lnTo>
                              <a:lnTo>
                                <a:pt x="2475" y="122"/>
                              </a:lnTo>
                              <a:lnTo>
                                <a:pt x="2475" y="612"/>
                              </a:lnTo>
                              <a:lnTo>
                                <a:pt x="2465" y="659"/>
                              </a:lnTo>
                              <a:lnTo>
                                <a:pt x="2438" y="698"/>
                              </a:lnTo>
                              <a:lnTo>
                                <a:pt x="2399" y="724"/>
                              </a:lnTo>
                              <a:lnTo>
                                <a:pt x="2352" y="73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342E6A9F" w14:textId="16CB4F86" w:rsidR="00CE6784" w:rsidRPr="001E2469" w:rsidRDefault="00CE6784" w:rsidP="00CE6784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Here, e.g. WHOLE BLOOD taken as SAMPLE TYPE for Analyze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9549F1" id="Freeform 96" o:spid="_x0000_s1075" style="position:absolute;left:0;text-align:left;margin-left:284.25pt;margin-top:3.75pt;width:171.75pt;height:47.2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475,73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" adj="-11796480,,5400" path="m2352,734r-2229,l74,724,35,698,9,659,,612,,122,9,74,35,35,74,9,123,,2352,r47,9l2438,35r27,39l2475,122r,490l2465,659r-27,39l2399,724r-47,10xe" fillcolor="#e2efd9 [665]" strokeweight="1pt">
                <v:stroke joinstyle="round"/>
                <v:formulas/>
                <v:path arrowok="t" o:connecttype="custom" o:connectlocs="2072825,1655717;108400,1655717;65216,1647553;30846,1626326;7932,1594485;0,1556113;0,1156063;7932,1116874;30846,1085034;65216,1063806;108400,1056459;2072825,1056459;2114246,1063806;2148617,1085034;2172412,1116874;2181225,1156063;2181225,1556113;2172412,1594485;2148617,1626326;2114246,1647553;2072825,1655717" o:connectangles="0,0,0,0,0,0,0,0,0,0,0,0,0,0,0,0,0,0,0,0,0" textboxrect="0,0,2475,735"/>
                <v:textbox>
                  <w:txbxContent>
                    <w:p w14:paraId="342E6A9F" w14:textId="16CB4F86" w:rsidR="00CE6784" w:rsidRPr="001E2469" w:rsidRDefault="00CE6784" w:rsidP="00CE6784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Here, e.g. WHOLE BLOOD taken as SAMPLE TYPE for Analyze</w:t>
                      </w:r>
                    </w:p>
                  </w:txbxContent>
                </v:textbox>
              </v:shape>
            </w:pict>
          </mc:Fallback>
        </mc:AlternateContent>
      </w:r>
      <w:r w:rsidR="00CE6784">
        <w:rPr>
          <w:noProof/>
          <w14:ligatures w14:val="standardContextual"/>
        </w:rPr>
        <mc:AlternateContent>
          <mc:Choice Requires="wpg">
            <w:drawing>
              <wp:inline distT="0" distB="0" distL="0" distR="0" wp14:anchorId="6EB74105" wp14:editId="66B6DFC5">
                <wp:extent cx="2381250" cy="2133600"/>
                <wp:effectExtent l="0" t="0" r="0" b="0"/>
                <wp:docPr id="1577680194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381250" cy="2133600"/>
                          <a:chOff x="4020" y="362"/>
                          <a:chExt cx="3431" cy="2703"/>
                        </a:xfrm>
                      </wpg:grpSpPr>
                      <wps:wsp>
                        <wps:cNvPr id="147312959" name="AutoShape 109"/>
                        <wps:cNvSpPr>
                          <a:spLocks/>
                        </wps:cNvSpPr>
                        <wps:spPr bwMode="auto">
                          <a:xfrm>
                            <a:off x="4020" y="1952"/>
                            <a:ext cx="3356" cy="494"/>
                          </a:xfrm>
                          <a:custGeom>
                            <a:avLst/>
                            <a:gdLst>
                              <a:gd name="T0" fmla="+- 0 7370 4020"/>
                              <a:gd name="T1" fmla="*/ T0 w 3356"/>
                              <a:gd name="T2" fmla="+- 0 2446 1952"/>
                              <a:gd name="T3" fmla="*/ 2446 h 494"/>
                              <a:gd name="T4" fmla="+- 0 4026 4020"/>
                              <a:gd name="T5" fmla="*/ T4 w 3356"/>
                              <a:gd name="T6" fmla="+- 0 2446 1952"/>
                              <a:gd name="T7" fmla="*/ 2446 h 494"/>
                              <a:gd name="T8" fmla="+- 0 4024 4020"/>
                              <a:gd name="T9" fmla="*/ T8 w 3356"/>
                              <a:gd name="T10" fmla="+- 0 2446 1952"/>
                              <a:gd name="T11" fmla="*/ 2446 h 494"/>
                              <a:gd name="T12" fmla="+- 0 4022 4020"/>
                              <a:gd name="T13" fmla="*/ T12 w 3356"/>
                              <a:gd name="T14" fmla="+- 0 2445 1952"/>
                              <a:gd name="T15" fmla="*/ 2445 h 494"/>
                              <a:gd name="T16" fmla="+- 0 4020 4020"/>
                              <a:gd name="T17" fmla="*/ T16 w 3356"/>
                              <a:gd name="T18" fmla="+- 0 2443 1952"/>
                              <a:gd name="T19" fmla="*/ 2443 h 494"/>
                              <a:gd name="T20" fmla="+- 0 4020 4020"/>
                              <a:gd name="T21" fmla="*/ T20 w 3356"/>
                              <a:gd name="T22" fmla="+- 0 2440 1952"/>
                              <a:gd name="T23" fmla="*/ 2440 h 494"/>
                              <a:gd name="T24" fmla="+- 0 4020 4020"/>
                              <a:gd name="T25" fmla="*/ T24 w 3356"/>
                              <a:gd name="T26" fmla="+- 0 1958 1952"/>
                              <a:gd name="T27" fmla="*/ 1958 h 494"/>
                              <a:gd name="T28" fmla="+- 0 4020 4020"/>
                              <a:gd name="T29" fmla="*/ T28 w 3356"/>
                              <a:gd name="T30" fmla="+- 0 1956 1952"/>
                              <a:gd name="T31" fmla="*/ 1956 h 494"/>
                              <a:gd name="T32" fmla="+- 0 4022 4020"/>
                              <a:gd name="T33" fmla="*/ T32 w 3356"/>
                              <a:gd name="T34" fmla="+- 0 1954 1952"/>
                              <a:gd name="T35" fmla="*/ 1954 h 494"/>
                              <a:gd name="T36" fmla="+- 0 4024 4020"/>
                              <a:gd name="T37" fmla="*/ T36 w 3356"/>
                              <a:gd name="T38" fmla="+- 0 1953 1952"/>
                              <a:gd name="T39" fmla="*/ 1953 h 494"/>
                              <a:gd name="T40" fmla="+- 0 4026 4020"/>
                              <a:gd name="T41" fmla="*/ T40 w 3356"/>
                              <a:gd name="T42" fmla="+- 0 1952 1952"/>
                              <a:gd name="T43" fmla="*/ 1952 h 494"/>
                              <a:gd name="T44" fmla="+- 0 7370 4020"/>
                              <a:gd name="T45" fmla="*/ T44 w 3356"/>
                              <a:gd name="T46" fmla="+- 0 1952 1952"/>
                              <a:gd name="T47" fmla="*/ 1952 h 494"/>
                              <a:gd name="T48" fmla="+- 0 7372 4020"/>
                              <a:gd name="T49" fmla="*/ T48 w 3356"/>
                              <a:gd name="T50" fmla="+- 0 1953 1952"/>
                              <a:gd name="T51" fmla="*/ 1953 h 494"/>
                              <a:gd name="T52" fmla="+- 0 7374 4020"/>
                              <a:gd name="T53" fmla="*/ T52 w 3356"/>
                              <a:gd name="T54" fmla="+- 0 1954 1952"/>
                              <a:gd name="T55" fmla="*/ 1954 h 494"/>
                              <a:gd name="T56" fmla="+- 0 7376 4020"/>
                              <a:gd name="T57" fmla="*/ T56 w 3356"/>
                              <a:gd name="T58" fmla="+- 0 1956 1952"/>
                              <a:gd name="T59" fmla="*/ 1956 h 494"/>
                              <a:gd name="T60" fmla="+- 0 7376 4020"/>
                              <a:gd name="T61" fmla="*/ T60 w 3356"/>
                              <a:gd name="T62" fmla="+- 0 1958 1952"/>
                              <a:gd name="T63" fmla="*/ 1958 h 494"/>
                              <a:gd name="T64" fmla="+- 0 4032 4020"/>
                              <a:gd name="T65" fmla="*/ T64 w 3356"/>
                              <a:gd name="T66" fmla="+- 0 1958 1952"/>
                              <a:gd name="T67" fmla="*/ 1958 h 494"/>
                              <a:gd name="T68" fmla="+- 0 4026 4020"/>
                              <a:gd name="T69" fmla="*/ T68 w 3356"/>
                              <a:gd name="T70" fmla="+- 0 1964 1952"/>
                              <a:gd name="T71" fmla="*/ 1964 h 494"/>
                              <a:gd name="T72" fmla="+- 0 4032 4020"/>
                              <a:gd name="T73" fmla="*/ T72 w 3356"/>
                              <a:gd name="T74" fmla="+- 0 1964 1952"/>
                              <a:gd name="T75" fmla="*/ 1964 h 494"/>
                              <a:gd name="T76" fmla="+- 0 4032 4020"/>
                              <a:gd name="T77" fmla="*/ T76 w 3356"/>
                              <a:gd name="T78" fmla="+- 0 2434 1952"/>
                              <a:gd name="T79" fmla="*/ 2434 h 494"/>
                              <a:gd name="T80" fmla="+- 0 4026 4020"/>
                              <a:gd name="T81" fmla="*/ T80 w 3356"/>
                              <a:gd name="T82" fmla="+- 0 2434 1952"/>
                              <a:gd name="T83" fmla="*/ 2434 h 494"/>
                              <a:gd name="T84" fmla="+- 0 4032 4020"/>
                              <a:gd name="T85" fmla="*/ T84 w 3356"/>
                              <a:gd name="T86" fmla="+- 0 2440 1952"/>
                              <a:gd name="T87" fmla="*/ 2440 h 494"/>
                              <a:gd name="T88" fmla="+- 0 7376 4020"/>
                              <a:gd name="T89" fmla="*/ T88 w 3356"/>
                              <a:gd name="T90" fmla="+- 0 2440 1952"/>
                              <a:gd name="T91" fmla="*/ 2440 h 494"/>
                              <a:gd name="T92" fmla="+- 0 7376 4020"/>
                              <a:gd name="T93" fmla="*/ T92 w 3356"/>
                              <a:gd name="T94" fmla="+- 0 2443 1952"/>
                              <a:gd name="T95" fmla="*/ 2443 h 494"/>
                              <a:gd name="T96" fmla="+- 0 7374 4020"/>
                              <a:gd name="T97" fmla="*/ T96 w 3356"/>
                              <a:gd name="T98" fmla="+- 0 2445 1952"/>
                              <a:gd name="T99" fmla="*/ 2445 h 494"/>
                              <a:gd name="T100" fmla="+- 0 7372 4020"/>
                              <a:gd name="T101" fmla="*/ T100 w 3356"/>
                              <a:gd name="T102" fmla="+- 0 2446 1952"/>
                              <a:gd name="T103" fmla="*/ 2446 h 494"/>
                              <a:gd name="T104" fmla="+- 0 7370 4020"/>
                              <a:gd name="T105" fmla="*/ T104 w 3356"/>
                              <a:gd name="T106" fmla="+- 0 2446 1952"/>
                              <a:gd name="T107" fmla="*/ 2446 h 494"/>
                              <a:gd name="T108" fmla="+- 0 4032 4020"/>
                              <a:gd name="T109" fmla="*/ T108 w 3356"/>
                              <a:gd name="T110" fmla="+- 0 1964 1952"/>
                              <a:gd name="T111" fmla="*/ 1964 h 494"/>
                              <a:gd name="T112" fmla="+- 0 4026 4020"/>
                              <a:gd name="T113" fmla="*/ T112 w 3356"/>
                              <a:gd name="T114" fmla="+- 0 1964 1952"/>
                              <a:gd name="T115" fmla="*/ 1964 h 494"/>
                              <a:gd name="T116" fmla="+- 0 4032 4020"/>
                              <a:gd name="T117" fmla="*/ T116 w 3356"/>
                              <a:gd name="T118" fmla="+- 0 1958 1952"/>
                              <a:gd name="T119" fmla="*/ 1958 h 494"/>
                              <a:gd name="T120" fmla="+- 0 4032 4020"/>
                              <a:gd name="T121" fmla="*/ T120 w 3356"/>
                              <a:gd name="T122" fmla="+- 0 1964 1952"/>
                              <a:gd name="T123" fmla="*/ 1964 h 494"/>
                              <a:gd name="T124" fmla="+- 0 7364 4020"/>
                              <a:gd name="T125" fmla="*/ T124 w 3356"/>
                              <a:gd name="T126" fmla="+- 0 1964 1952"/>
                              <a:gd name="T127" fmla="*/ 1964 h 494"/>
                              <a:gd name="T128" fmla="+- 0 4032 4020"/>
                              <a:gd name="T129" fmla="*/ T128 w 3356"/>
                              <a:gd name="T130" fmla="+- 0 1964 1952"/>
                              <a:gd name="T131" fmla="*/ 1964 h 494"/>
                              <a:gd name="T132" fmla="+- 0 4032 4020"/>
                              <a:gd name="T133" fmla="*/ T132 w 3356"/>
                              <a:gd name="T134" fmla="+- 0 1958 1952"/>
                              <a:gd name="T135" fmla="*/ 1958 h 494"/>
                              <a:gd name="T136" fmla="+- 0 7364 4020"/>
                              <a:gd name="T137" fmla="*/ T136 w 3356"/>
                              <a:gd name="T138" fmla="+- 0 1958 1952"/>
                              <a:gd name="T139" fmla="*/ 1958 h 494"/>
                              <a:gd name="T140" fmla="+- 0 7364 4020"/>
                              <a:gd name="T141" fmla="*/ T140 w 3356"/>
                              <a:gd name="T142" fmla="+- 0 1964 1952"/>
                              <a:gd name="T143" fmla="*/ 1964 h 494"/>
                              <a:gd name="T144" fmla="+- 0 7364 4020"/>
                              <a:gd name="T145" fmla="*/ T144 w 3356"/>
                              <a:gd name="T146" fmla="+- 0 2440 1952"/>
                              <a:gd name="T147" fmla="*/ 2440 h 494"/>
                              <a:gd name="T148" fmla="+- 0 7364 4020"/>
                              <a:gd name="T149" fmla="*/ T148 w 3356"/>
                              <a:gd name="T150" fmla="+- 0 1958 1952"/>
                              <a:gd name="T151" fmla="*/ 1958 h 494"/>
                              <a:gd name="T152" fmla="+- 0 7370 4020"/>
                              <a:gd name="T153" fmla="*/ T152 w 3356"/>
                              <a:gd name="T154" fmla="+- 0 1964 1952"/>
                              <a:gd name="T155" fmla="*/ 1964 h 494"/>
                              <a:gd name="T156" fmla="+- 0 7376 4020"/>
                              <a:gd name="T157" fmla="*/ T156 w 3356"/>
                              <a:gd name="T158" fmla="+- 0 1964 1952"/>
                              <a:gd name="T159" fmla="*/ 1964 h 494"/>
                              <a:gd name="T160" fmla="+- 0 7376 4020"/>
                              <a:gd name="T161" fmla="*/ T160 w 3356"/>
                              <a:gd name="T162" fmla="+- 0 2434 1952"/>
                              <a:gd name="T163" fmla="*/ 2434 h 494"/>
                              <a:gd name="T164" fmla="+- 0 7370 4020"/>
                              <a:gd name="T165" fmla="*/ T164 w 3356"/>
                              <a:gd name="T166" fmla="+- 0 2434 1952"/>
                              <a:gd name="T167" fmla="*/ 2434 h 494"/>
                              <a:gd name="T168" fmla="+- 0 7364 4020"/>
                              <a:gd name="T169" fmla="*/ T168 w 3356"/>
                              <a:gd name="T170" fmla="+- 0 2440 1952"/>
                              <a:gd name="T171" fmla="*/ 2440 h 494"/>
                              <a:gd name="T172" fmla="+- 0 7376 4020"/>
                              <a:gd name="T173" fmla="*/ T172 w 3356"/>
                              <a:gd name="T174" fmla="+- 0 1964 1952"/>
                              <a:gd name="T175" fmla="*/ 1964 h 494"/>
                              <a:gd name="T176" fmla="+- 0 7370 4020"/>
                              <a:gd name="T177" fmla="*/ T176 w 3356"/>
                              <a:gd name="T178" fmla="+- 0 1964 1952"/>
                              <a:gd name="T179" fmla="*/ 1964 h 494"/>
                              <a:gd name="T180" fmla="+- 0 7364 4020"/>
                              <a:gd name="T181" fmla="*/ T180 w 3356"/>
                              <a:gd name="T182" fmla="+- 0 1958 1952"/>
                              <a:gd name="T183" fmla="*/ 1958 h 494"/>
                              <a:gd name="T184" fmla="+- 0 7376 4020"/>
                              <a:gd name="T185" fmla="*/ T184 w 3356"/>
                              <a:gd name="T186" fmla="+- 0 1958 1952"/>
                              <a:gd name="T187" fmla="*/ 1958 h 494"/>
                              <a:gd name="T188" fmla="+- 0 7376 4020"/>
                              <a:gd name="T189" fmla="*/ T188 w 3356"/>
                              <a:gd name="T190" fmla="+- 0 1964 1952"/>
                              <a:gd name="T191" fmla="*/ 1964 h 494"/>
                              <a:gd name="T192" fmla="+- 0 4032 4020"/>
                              <a:gd name="T193" fmla="*/ T192 w 3356"/>
                              <a:gd name="T194" fmla="+- 0 2440 1952"/>
                              <a:gd name="T195" fmla="*/ 2440 h 494"/>
                              <a:gd name="T196" fmla="+- 0 4026 4020"/>
                              <a:gd name="T197" fmla="*/ T196 w 3356"/>
                              <a:gd name="T198" fmla="+- 0 2434 1952"/>
                              <a:gd name="T199" fmla="*/ 2434 h 494"/>
                              <a:gd name="T200" fmla="+- 0 4032 4020"/>
                              <a:gd name="T201" fmla="*/ T200 w 3356"/>
                              <a:gd name="T202" fmla="+- 0 2434 1952"/>
                              <a:gd name="T203" fmla="*/ 2434 h 494"/>
                              <a:gd name="T204" fmla="+- 0 4032 4020"/>
                              <a:gd name="T205" fmla="*/ T204 w 3356"/>
                              <a:gd name="T206" fmla="+- 0 2440 1952"/>
                              <a:gd name="T207" fmla="*/ 2440 h 494"/>
                              <a:gd name="T208" fmla="+- 0 7364 4020"/>
                              <a:gd name="T209" fmla="*/ T208 w 3356"/>
                              <a:gd name="T210" fmla="+- 0 2440 1952"/>
                              <a:gd name="T211" fmla="*/ 2440 h 494"/>
                              <a:gd name="T212" fmla="+- 0 4032 4020"/>
                              <a:gd name="T213" fmla="*/ T212 w 3356"/>
                              <a:gd name="T214" fmla="+- 0 2440 1952"/>
                              <a:gd name="T215" fmla="*/ 2440 h 494"/>
                              <a:gd name="T216" fmla="+- 0 4032 4020"/>
                              <a:gd name="T217" fmla="*/ T216 w 3356"/>
                              <a:gd name="T218" fmla="+- 0 2434 1952"/>
                              <a:gd name="T219" fmla="*/ 2434 h 494"/>
                              <a:gd name="T220" fmla="+- 0 7364 4020"/>
                              <a:gd name="T221" fmla="*/ T220 w 3356"/>
                              <a:gd name="T222" fmla="+- 0 2434 1952"/>
                              <a:gd name="T223" fmla="*/ 2434 h 494"/>
                              <a:gd name="T224" fmla="+- 0 7364 4020"/>
                              <a:gd name="T225" fmla="*/ T224 w 3356"/>
                              <a:gd name="T226" fmla="+- 0 2440 1952"/>
                              <a:gd name="T227" fmla="*/ 2440 h 494"/>
                              <a:gd name="T228" fmla="+- 0 7376 4020"/>
                              <a:gd name="T229" fmla="*/ T228 w 3356"/>
                              <a:gd name="T230" fmla="+- 0 2440 1952"/>
                              <a:gd name="T231" fmla="*/ 2440 h 494"/>
                              <a:gd name="T232" fmla="+- 0 7364 4020"/>
                              <a:gd name="T233" fmla="*/ T232 w 3356"/>
                              <a:gd name="T234" fmla="+- 0 2440 1952"/>
                              <a:gd name="T235" fmla="*/ 2440 h 494"/>
                              <a:gd name="T236" fmla="+- 0 7370 4020"/>
                              <a:gd name="T237" fmla="*/ T236 w 3356"/>
                              <a:gd name="T238" fmla="+- 0 2434 1952"/>
                              <a:gd name="T239" fmla="*/ 2434 h 494"/>
                              <a:gd name="T240" fmla="+- 0 7376 4020"/>
                              <a:gd name="T241" fmla="*/ T240 w 3356"/>
                              <a:gd name="T242" fmla="+- 0 2434 1952"/>
                              <a:gd name="T243" fmla="*/ 2434 h 494"/>
                              <a:gd name="T244" fmla="+- 0 7376 4020"/>
                              <a:gd name="T245" fmla="*/ T244 w 3356"/>
                              <a:gd name="T246" fmla="+- 0 2440 1952"/>
                              <a:gd name="T247" fmla="*/ 2440 h 49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  <a:cxn ang="0">
                                <a:pos x="T237" y="T239"/>
                              </a:cxn>
                              <a:cxn ang="0">
                                <a:pos x="T241" y="T243"/>
                              </a:cxn>
                              <a:cxn ang="0">
                                <a:pos x="T245" y="T247"/>
                              </a:cxn>
                            </a:cxnLst>
                            <a:rect l="0" t="0" r="r" b="b"/>
                            <a:pathLst>
                              <a:path w="3356" h="494">
                                <a:moveTo>
                                  <a:pt x="3350" y="494"/>
                                </a:moveTo>
                                <a:lnTo>
                                  <a:pt x="6" y="494"/>
                                </a:lnTo>
                                <a:lnTo>
                                  <a:pt x="4" y="494"/>
                                </a:lnTo>
                                <a:lnTo>
                                  <a:pt x="2" y="493"/>
                                </a:lnTo>
                                <a:lnTo>
                                  <a:pt x="0" y="491"/>
                                </a:lnTo>
                                <a:lnTo>
                                  <a:pt x="0" y="488"/>
                                </a:lnTo>
                                <a:lnTo>
                                  <a:pt x="0" y="6"/>
                                </a:lnTo>
                                <a:lnTo>
                                  <a:pt x="0" y="4"/>
                                </a:lnTo>
                                <a:lnTo>
                                  <a:pt x="2" y="2"/>
                                </a:lnTo>
                                <a:lnTo>
                                  <a:pt x="4" y="1"/>
                                </a:lnTo>
                                <a:lnTo>
                                  <a:pt x="6" y="0"/>
                                </a:lnTo>
                                <a:lnTo>
                                  <a:pt x="3350" y="0"/>
                                </a:lnTo>
                                <a:lnTo>
                                  <a:pt x="3352" y="1"/>
                                </a:lnTo>
                                <a:lnTo>
                                  <a:pt x="3354" y="2"/>
                                </a:lnTo>
                                <a:lnTo>
                                  <a:pt x="3356" y="4"/>
                                </a:lnTo>
                                <a:lnTo>
                                  <a:pt x="3356" y="6"/>
                                </a:lnTo>
                                <a:lnTo>
                                  <a:pt x="12" y="6"/>
                                </a:lnTo>
                                <a:lnTo>
                                  <a:pt x="6" y="12"/>
                                </a:lnTo>
                                <a:lnTo>
                                  <a:pt x="12" y="12"/>
                                </a:lnTo>
                                <a:lnTo>
                                  <a:pt x="12" y="482"/>
                                </a:lnTo>
                                <a:lnTo>
                                  <a:pt x="6" y="482"/>
                                </a:lnTo>
                                <a:lnTo>
                                  <a:pt x="12" y="488"/>
                                </a:lnTo>
                                <a:lnTo>
                                  <a:pt x="3356" y="488"/>
                                </a:lnTo>
                                <a:lnTo>
                                  <a:pt x="3356" y="491"/>
                                </a:lnTo>
                                <a:lnTo>
                                  <a:pt x="3354" y="493"/>
                                </a:lnTo>
                                <a:lnTo>
                                  <a:pt x="3352" y="494"/>
                                </a:lnTo>
                                <a:lnTo>
                                  <a:pt x="3350" y="494"/>
                                </a:lnTo>
                                <a:close/>
                                <a:moveTo>
                                  <a:pt x="12" y="12"/>
                                </a:moveTo>
                                <a:lnTo>
                                  <a:pt x="6" y="12"/>
                                </a:lnTo>
                                <a:lnTo>
                                  <a:pt x="12" y="6"/>
                                </a:lnTo>
                                <a:lnTo>
                                  <a:pt x="12" y="12"/>
                                </a:lnTo>
                                <a:close/>
                                <a:moveTo>
                                  <a:pt x="3344" y="12"/>
                                </a:moveTo>
                                <a:lnTo>
                                  <a:pt x="12" y="12"/>
                                </a:lnTo>
                                <a:lnTo>
                                  <a:pt x="12" y="6"/>
                                </a:lnTo>
                                <a:lnTo>
                                  <a:pt x="3344" y="6"/>
                                </a:lnTo>
                                <a:lnTo>
                                  <a:pt x="3344" y="12"/>
                                </a:lnTo>
                                <a:close/>
                                <a:moveTo>
                                  <a:pt x="3344" y="488"/>
                                </a:moveTo>
                                <a:lnTo>
                                  <a:pt x="3344" y="6"/>
                                </a:lnTo>
                                <a:lnTo>
                                  <a:pt x="3350" y="12"/>
                                </a:lnTo>
                                <a:lnTo>
                                  <a:pt x="3356" y="12"/>
                                </a:lnTo>
                                <a:lnTo>
                                  <a:pt x="3356" y="482"/>
                                </a:lnTo>
                                <a:lnTo>
                                  <a:pt x="3350" y="482"/>
                                </a:lnTo>
                                <a:lnTo>
                                  <a:pt x="3344" y="488"/>
                                </a:lnTo>
                                <a:close/>
                                <a:moveTo>
                                  <a:pt x="3356" y="12"/>
                                </a:moveTo>
                                <a:lnTo>
                                  <a:pt x="3350" y="12"/>
                                </a:lnTo>
                                <a:lnTo>
                                  <a:pt x="3344" y="6"/>
                                </a:lnTo>
                                <a:lnTo>
                                  <a:pt x="3356" y="6"/>
                                </a:lnTo>
                                <a:lnTo>
                                  <a:pt x="3356" y="12"/>
                                </a:lnTo>
                                <a:close/>
                                <a:moveTo>
                                  <a:pt x="12" y="488"/>
                                </a:moveTo>
                                <a:lnTo>
                                  <a:pt x="6" y="482"/>
                                </a:lnTo>
                                <a:lnTo>
                                  <a:pt x="12" y="482"/>
                                </a:lnTo>
                                <a:lnTo>
                                  <a:pt x="12" y="488"/>
                                </a:lnTo>
                                <a:close/>
                                <a:moveTo>
                                  <a:pt x="3344" y="488"/>
                                </a:moveTo>
                                <a:lnTo>
                                  <a:pt x="12" y="488"/>
                                </a:lnTo>
                                <a:lnTo>
                                  <a:pt x="12" y="482"/>
                                </a:lnTo>
                                <a:lnTo>
                                  <a:pt x="3344" y="482"/>
                                </a:lnTo>
                                <a:lnTo>
                                  <a:pt x="3344" y="488"/>
                                </a:lnTo>
                                <a:close/>
                                <a:moveTo>
                                  <a:pt x="3356" y="488"/>
                                </a:moveTo>
                                <a:lnTo>
                                  <a:pt x="3344" y="488"/>
                                </a:lnTo>
                                <a:lnTo>
                                  <a:pt x="3350" y="482"/>
                                </a:lnTo>
                                <a:lnTo>
                                  <a:pt x="3356" y="482"/>
                                </a:lnTo>
                                <a:lnTo>
                                  <a:pt x="3356" y="4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FC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57064601" name="AutoShape 110"/>
                        <wps:cNvSpPr>
                          <a:spLocks/>
                        </wps:cNvSpPr>
                        <wps:spPr bwMode="auto">
                          <a:xfrm>
                            <a:off x="5540" y="2478"/>
                            <a:ext cx="152" cy="587"/>
                          </a:xfrm>
                          <a:custGeom>
                            <a:avLst/>
                            <a:gdLst>
                              <a:gd name="T0" fmla="+- 0 5616 5540"/>
                              <a:gd name="T1" fmla="*/ T0 w 152"/>
                              <a:gd name="T2" fmla="+- 0 3042 2478"/>
                              <a:gd name="T3" fmla="*/ 3042 h 587"/>
                              <a:gd name="T4" fmla="+- 0 5610 5540"/>
                              <a:gd name="T5" fmla="*/ T4 w 152"/>
                              <a:gd name="T6" fmla="+- 0 3031 2478"/>
                              <a:gd name="T7" fmla="*/ 3031 h 587"/>
                              <a:gd name="T8" fmla="+- 0 5610 5540"/>
                              <a:gd name="T9" fmla="*/ T8 w 152"/>
                              <a:gd name="T10" fmla="+- 0 2478 2478"/>
                              <a:gd name="T11" fmla="*/ 2478 h 587"/>
                              <a:gd name="T12" fmla="+- 0 5622 5540"/>
                              <a:gd name="T13" fmla="*/ T12 w 152"/>
                              <a:gd name="T14" fmla="+- 0 2478 2478"/>
                              <a:gd name="T15" fmla="*/ 2478 h 587"/>
                              <a:gd name="T16" fmla="+- 0 5622 5540"/>
                              <a:gd name="T17" fmla="*/ T16 w 152"/>
                              <a:gd name="T18" fmla="+- 0 3031 2478"/>
                              <a:gd name="T19" fmla="*/ 3031 h 587"/>
                              <a:gd name="T20" fmla="+- 0 5616 5540"/>
                              <a:gd name="T21" fmla="*/ T20 w 152"/>
                              <a:gd name="T22" fmla="+- 0 3042 2478"/>
                              <a:gd name="T23" fmla="*/ 3042 h 587"/>
                              <a:gd name="T24" fmla="+- 0 5616 5540"/>
                              <a:gd name="T25" fmla="*/ T24 w 152"/>
                              <a:gd name="T26" fmla="+- 0 3065 2478"/>
                              <a:gd name="T27" fmla="*/ 3065 h 587"/>
                              <a:gd name="T28" fmla="+- 0 5541 5540"/>
                              <a:gd name="T29" fmla="*/ T28 w 152"/>
                              <a:gd name="T30" fmla="+- 0 2937 2478"/>
                              <a:gd name="T31" fmla="*/ 2937 h 587"/>
                              <a:gd name="T32" fmla="+- 0 5540 5540"/>
                              <a:gd name="T33" fmla="*/ T32 w 152"/>
                              <a:gd name="T34" fmla="+- 0 2934 2478"/>
                              <a:gd name="T35" fmla="*/ 2934 h 587"/>
                              <a:gd name="T36" fmla="+- 0 5540 5540"/>
                              <a:gd name="T37" fmla="*/ T36 w 152"/>
                              <a:gd name="T38" fmla="+- 0 2932 2478"/>
                              <a:gd name="T39" fmla="*/ 2932 h 587"/>
                              <a:gd name="T40" fmla="+- 0 5541 5540"/>
                              <a:gd name="T41" fmla="*/ T40 w 152"/>
                              <a:gd name="T42" fmla="+- 0 2930 2478"/>
                              <a:gd name="T43" fmla="*/ 2930 h 587"/>
                              <a:gd name="T44" fmla="+- 0 5543 5540"/>
                              <a:gd name="T45" fmla="*/ T44 w 152"/>
                              <a:gd name="T46" fmla="+- 0 2928 2478"/>
                              <a:gd name="T47" fmla="*/ 2928 h 587"/>
                              <a:gd name="T48" fmla="+- 0 5545 5540"/>
                              <a:gd name="T49" fmla="*/ T48 w 152"/>
                              <a:gd name="T50" fmla="+- 0 2928 2478"/>
                              <a:gd name="T51" fmla="*/ 2928 h 587"/>
                              <a:gd name="T52" fmla="+- 0 5548 5540"/>
                              <a:gd name="T53" fmla="*/ T52 w 152"/>
                              <a:gd name="T54" fmla="+- 0 2928 2478"/>
                              <a:gd name="T55" fmla="*/ 2928 h 587"/>
                              <a:gd name="T56" fmla="+- 0 5550 5540"/>
                              <a:gd name="T57" fmla="*/ T56 w 152"/>
                              <a:gd name="T58" fmla="+- 0 2929 2478"/>
                              <a:gd name="T59" fmla="*/ 2929 h 587"/>
                              <a:gd name="T60" fmla="+- 0 5551 5540"/>
                              <a:gd name="T61" fmla="*/ T60 w 152"/>
                              <a:gd name="T62" fmla="+- 0 2931 2478"/>
                              <a:gd name="T63" fmla="*/ 2931 h 587"/>
                              <a:gd name="T64" fmla="+- 0 5610 5540"/>
                              <a:gd name="T65" fmla="*/ T64 w 152"/>
                              <a:gd name="T66" fmla="+- 0 3031 2478"/>
                              <a:gd name="T67" fmla="*/ 3031 h 587"/>
                              <a:gd name="T68" fmla="+- 0 5610 5540"/>
                              <a:gd name="T69" fmla="*/ T68 w 152"/>
                              <a:gd name="T70" fmla="+- 0 3054 2478"/>
                              <a:gd name="T71" fmla="*/ 3054 h 587"/>
                              <a:gd name="T72" fmla="+- 0 5623 5540"/>
                              <a:gd name="T73" fmla="*/ T72 w 152"/>
                              <a:gd name="T74" fmla="+- 0 3054 2478"/>
                              <a:gd name="T75" fmla="*/ 3054 h 587"/>
                              <a:gd name="T76" fmla="+- 0 5616 5540"/>
                              <a:gd name="T77" fmla="*/ T76 w 152"/>
                              <a:gd name="T78" fmla="+- 0 3065 2478"/>
                              <a:gd name="T79" fmla="*/ 3065 h 587"/>
                              <a:gd name="T80" fmla="+- 0 5623 5540"/>
                              <a:gd name="T81" fmla="*/ T80 w 152"/>
                              <a:gd name="T82" fmla="+- 0 3054 2478"/>
                              <a:gd name="T83" fmla="*/ 3054 h 587"/>
                              <a:gd name="T84" fmla="+- 0 5622 5540"/>
                              <a:gd name="T85" fmla="*/ T84 w 152"/>
                              <a:gd name="T86" fmla="+- 0 3054 2478"/>
                              <a:gd name="T87" fmla="*/ 3054 h 587"/>
                              <a:gd name="T88" fmla="+- 0 5622 5540"/>
                              <a:gd name="T89" fmla="*/ T88 w 152"/>
                              <a:gd name="T90" fmla="+- 0 3031 2478"/>
                              <a:gd name="T91" fmla="*/ 3031 h 587"/>
                              <a:gd name="T92" fmla="+- 0 5681 5540"/>
                              <a:gd name="T93" fmla="*/ T92 w 152"/>
                              <a:gd name="T94" fmla="+- 0 2931 2478"/>
                              <a:gd name="T95" fmla="*/ 2931 h 587"/>
                              <a:gd name="T96" fmla="+- 0 5682 5540"/>
                              <a:gd name="T97" fmla="*/ T96 w 152"/>
                              <a:gd name="T98" fmla="+- 0 2929 2478"/>
                              <a:gd name="T99" fmla="*/ 2929 h 587"/>
                              <a:gd name="T100" fmla="+- 0 5684 5540"/>
                              <a:gd name="T101" fmla="*/ T100 w 152"/>
                              <a:gd name="T102" fmla="+- 0 2928 2478"/>
                              <a:gd name="T103" fmla="*/ 2928 h 587"/>
                              <a:gd name="T104" fmla="+- 0 5687 5540"/>
                              <a:gd name="T105" fmla="*/ T104 w 152"/>
                              <a:gd name="T106" fmla="+- 0 2928 2478"/>
                              <a:gd name="T107" fmla="*/ 2928 h 587"/>
                              <a:gd name="T108" fmla="+- 0 5689 5540"/>
                              <a:gd name="T109" fmla="*/ T108 w 152"/>
                              <a:gd name="T110" fmla="+- 0 2928 2478"/>
                              <a:gd name="T111" fmla="*/ 2928 h 587"/>
                              <a:gd name="T112" fmla="+- 0 5691 5540"/>
                              <a:gd name="T113" fmla="*/ T112 w 152"/>
                              <a:gd name="T114" fmla="+- 0 2930 2478"/>
                              <a:gd name="T115" fmla="*/ 2930 h 587"/>
                              <a:gd name="T116" fmla="+- 0 5692 5540"/>
                              <a:gd name="T117" fmla="*/ T116 w 152"/>
                              <a:gd name="T118" fmla="+- 0 2932 2478"/>
                              <a:gd name="T119" fmla="*/ 2932 h 587"/>
                              <a:gd name="T120" fmla="+- 0 5692 5540"/>
                              <a:gd name="T121" fmla="*/ T120 w 152"/>
                              <a:gd name="T122" fmla="+- 0 2934 2478"/>
                              <a:gd name="T123" fmla="*/ 2934 h 587"/>
                              <a:gd name="T124" fmla="+- 0 5691 5540"/>
                              <a:gd name="T125" fmla="*/ T124 w 152"/>
                              <a:gd name="T126" fmla="+- 0 2937 2478"/>
                              <a:gd name="T127" fmla="*/ 2937 h 587"/>
                              <a:gd name="T128" fmla="+- 0 5623 5540"/>
                              <a:gd name="T129" fmla="*/ T128 w 152"/>
                              <a:gd name="T130" fmla="+- 0 3054 2478"/>
                              <a:gd name="T131" fmla="*/ 3054 h 587"/>
                              <a:gd name="T132" fmla="+- 0 5622 5540"/>
                              <a:gd name="T133" fmla="*/ T132 w 152"/>
                              <a:gd name="T134" fmla="+- 0 3054 2478"/>
                              <a:gd name="T135" fmla="*/ 3054 h 587"/>
                              <a:gd name="T136" fmla="+- 0 5610 5540"/>
                              <a:gd name="T137" fmla="*/ T136 w 152"/>
                              <a:gd name="T138" fmla="+- 0 3054 2478"/>
                              <a:gd name="T139" fmla="*/ 3054 h 587"/>
                              <a:gd name="T140" fmla="+- 0 5610 5540"/>
                              <a:gd name="T141" fmla="*/ T140 w 152"/>
                              <a:gd name="T142" fmla="+- 0 3031 2478"/>
                              <a:gd name="T143" fmla="*/ 3031 h 587"/>
                              <a:gd name="T144" fmla="+- 0 5616 5540"/>
                              <a:gd name="T145" fmla="*/ T144 w 152"/>
                              <a:gd name="T146" fmla="+- 0 3042 2478"/>
                              <a:gd name="T147" fmla="*/ 3042 h 587"/>
                              <a:gd name="T148" fmla="+- 0 5611 5540"/>
                              <a:gd name="T149" fmla="*/ T148 w 152"/>
                              <a:gd name="T150" fmla="+- 0 3051 2478"/>
                              <a:gd name="T151" fmla="*/ 3051 h 587"/>
                              <a:gd name="T152" fmla="+- 0 5622 5540"/>
                              <a:gd name="T153" fmla="*/ T152 w 152"/>
                              <a:gd name="T154" fmla="+- 0 3051 2478"/>
                              <a:gd name="T155" fmla="*/ 3051 h 587"/>
                              <a:gd name="T156" fmla="+- 0 5622 5540"/>
                              <a:gd name="T157" fmla="*/ T156 w 152"/>
                              <a:gd name="T158" fmla="+- 0 3054 2478"/>
                              <a:gd name="T159" fmla="*/ 3054 h 587"/>
                              <a:gd name="T160" fmla="+- 0 5622 5540"/>
                              <a:gd name="T161" fmla="*/ T160 w 152"/>
                              <a:gd name="T162" fmla="+- 0 3051 2478"/>
                              <a:gd name="T163" fmla="*/ 3051 h 587"/>
                              <a:gd name="T164" fmla="+- 0 5621 5540"/>
                              <a:gd name="T165" fmla="*/ T164 w 152"/>
                              <a:gd name="T166" fmla="+- 0 3051 2478"/>
                              <a:gd name="T167" fmla="*/ 3051 h 587"/>
                              <a:gd name="T168" fmla="+- 0 5616 5540"/>
                              <a:gd name="T169" fmla="*/ T168 w 152"/>
                              <a:gd name="T170" fmla="+- 0 3042 2478"/>
                              <a:gd name="T171" fmla="*/ 3042 h 587"/>
                              <a:gd name="T172" fmla="+- 0 5622 5540"/>
                              <a:gd name="T173" fmla="*/ T172 w 152"/>
                              <a:gd name="T174" fmla="+- 0 3031 2478"/>
                              <a:gd name="T175" fmla="*/ 3031 h 587"/>
                              <a:gd name="T176" fmla="+- 0 5622 5540"/>
                              <a:gd name="T177" fmla="*/ T176 w 152"/>
                              <a:gd name="T178" fmla="+- 0 3051 2478"/>
                              <a:gd name="T179" fmla="*/ 3051 h 587"/>
                              <a:gd name="T180" fmla="+- 0 5621 5540"/>
                              <a:gd name="T181" fmla="*/ T180 w 152"/>
                              <a:gd name="T182" fmla="+- 0 3051 2478"/>
                              <a:gd name="T183" fmla="*/ 3051 h 587"/>
                              <a:gd name="T184" fmla="+- 0 5611 5540"/>
                              <a:gd name="T185" fmla="*/ T184 w 152"/>
                              <a:gd name="T186" fmla="+- 0 3051 2478"/>
                              <a:gd name="T187" fmla="*/ 3051 h 587"/>
                              <a:gd name="T188" fmla="+- 0 5616 5540"/>
                              <a:gd name="T189" fmla="*/ T188 w 152"/>
                              <a:gd name="T190" fmla="+- 0 3042 2478"/>
                              <a:gd name="T191" fmla="*/ 3042 h 587"/>
                              <a:gd name="T192" fmla="+- 0 5621 5540"/>
                              <a:gd name="T193" fmla="*/ T192 w 152"/>
                              <a:gd name="T194" fmla="+- 0 3051 2478"/>
                              <a:gd name="T195" fmla="*/ 3051 h 58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</a:cxnLst>
                            <a:rect l="0" t="0" r="r" b="b"/>
                            <a:pathLst>
                              <a:path w="152" h="587">
                                <a:moveTo>
                                  <a:pt x="76" y="564"/>
                                </a:moveTo>
                                <a:lnTo>
                                  <a:pt x="70" y="553"/>
                                </a:lnTo>
                                <a:lnTo>
                                  <a:pt x="70" y="0"/>
                                </a:lnTo>
                                <a:lnTo>
                                  <a:pt x="82" y="0"/>
                                </a:lnTo>
                                <a:lnTo>
                                  <a:pt x="82" y="553"/>
                                </a:lnTo>
                                <a:lnTo>
                                  <a:pt x="76" y="564"/>
                                </a:lnTo>
                                <a:close/>
                                <a:moveTo>
                                  <a:pt x="76" y="587"/>
                                </a:moveTo>
                                <a:lnTo>
                                  <a:pt x="1" y="459"/>
                                </a:lnTo>
                                <a:lnTo>
                                  <a:pt x="0" y="456"/>
                                </a:lnTo>
                                <a:lnTo>
                                  <a:pt x="0" y="454"/>
                                </a:lnTo>
                                <a:lnTo>
                                  <a:pt x="1" y="452"/>
                                </a:lnTo>
                                <a:lnTo>
                                  <a:pt x="3" y="450"/>
                                </a:lnTo>
                                <a:lnTo>
                                  <a:pt x="5" y="450"/>
                                </a:lnTo>
                                <a:lnTo>
                                  <a:pt x="8" y="450"/>
                                </a:lnTo>
                                <a:lnTo>
                                  <a:pt x="10" y="451"/>
                                </a:lnTo>
                                <a:lnTo>
                                  <a:pt x="11" y="453"/>
                                </a:lnTo>
                                <a:lnTo>
                                  <a:pt x="70" y="553"/>
                                </a:lnTo>
                                <a:lnTo>
                                  <a:pt x="70" y="576"/>
                                </a:lnTo>
                                <a:lnTo>
                                  <a:pt x="83" y="576"/>
                                </a:lnTo>
                                <a:lnTo>
                                  <a:pt x="76" y="587"/>
                                </a:lnTo>
                                <a:close/>
                                <a:moveTo>
                                  <a:pt x="83" y="576"/>
                                </a:moveTo>
                                <a:lnTo>
                                  <a:pt x="82" y="576"/>
                                </a:lnTo>
                                <a:lnTo>
                                  <a:pt x="82" y="553"/>
                                </a:lnTo>
                                <a:lnTo>
                                  <a:pt x="141" y="453"/>
                                </a:lnTo>
                                <a:lnTo>
                                  <a:pt x="142" y="451"/>
                                </a:lnTo>
                                <a:lnTo>
                                  <a:pt x="144" y="450"/>
                                </a:lnTo>
                                <a:lnTo>
                                  <a:pt x="147" y="450"/>
                                </a:lnTo>
                                <a:lnTo>
                                  <a:pt x="149" y="450"/>
                                </a:lnTo>
                                <a:lnTo>
                                  <a:pt x="151" y="452"/>
                                </a:lnTo>
                                <a:lnTo>
                                  <a:pt x="152" y="454"/>
                                </a:lnTo>
                                <a:lnTo>
                                  <a:pt x="152" y="456"/>
                                </a:lnTo>
                                <a:lnTo>
                                  <a:pt x="151" y="459"/>
                                </a:lnTo>
                                <a:lnTo>
                                  <a:pt x="83" y="576"/>
                                </a:lnTo>
                                <a:close/>
                                <a:moveTo>
                                  <a:pt x="82" y="576"/>
                                </a:moveTo>
                                <a:lnTo>
                                  <a:pt x="70" y="576"/>
                                </a:lnTo>
                                <a:lnTo>
                                  <a:pt x="70" y="553"/>
                                </a:lnTo>
                                <a:lnTo>
                                  <a:pt x="76" y="564"/>
                                </a:lnTo>
                                <a:lnTo>
                                  <a:pt x="71" y="573"/>
                                </a:lnTo>
                                <a:lnTo>
                                  <a:pt x="82" y="573"/>
                                </a:lnTo>
                                <a:lnTo>
                                  <a:pt x="82" y="576"/>
                                </a:lnTo>
                                <a:close/>
                                <a:moveTo>
                                  <a:pt x="82" y="573"/>
                                </a:moveTo>
                                <a:lnTo>
                                  <a:pt x="81" y="573"/>
                                </a:lnTo>
                                <a:lnTo>
                                  <a:pt x="76" y="564"/>
                                </a:lnTo>
                                <a:lnTo>
                                  <a:pt x="82" y="553"/>
                                </a:lnTo>
                                <a:lnTo>
                                  <a:pt x="82" y="573"/>
                                </a:lnTo>
                                <a:close/>
                                <a:moveTo>
                                  <a:pt x="81" y="573"/>
                                </a:moveTo>
                                <a:lnTo>
                                  <a:pt x="71" y="573"/>
                                </a:lnTo>
                                <a:lnTo>
                                  <a:pt x="76" y="564"/>
                                </a:lnTo>
                                <a:lnTo>
                                  <a:pt x="81" y="5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3913734" name="AutoShape 111"/>
                        <wps:cNvSpPr>
                          <a:spLocks/>
                        </wps:cNvSpPr>
                        <wps:spPr bwMode="auto">
                          <a:xfrm>
                            <a:off x="4095" y="362"/>
                            <a:ext cx="3356" cy="988"/>
                          </a:xfrm>
                          <a:custGeom>
                            <a:avLst/>
                            <a:gdLst>
                              <a:gd name="T0" fmla="+- 0 7445 4095"/>
                              <a:gd name="T1" fmla="*/ T0 w 3356"/>
                              <a:gd name="T2" fmla="+- 0 1350 362"/>
                              <a:gd name="T3" fmla="*/ 1350 h 988"/>
                              <a:gd name="T4" fmla="+- 0 4101 4095"/>
                              <a:gd name="T5" fmla="*/ T4 w 3356"/>
                              <a:gd name="T6" fmla="+- 0 1350 362"/>
                              <a:gd name="T7" fmla="*/ 1350 h 988"/>
                              <a:gd name="T8" fmla="+- 0 4099 4095"/>
                              <a:gd name="T9" fmla="*/ T8 w 3356"/>
                              <a:gd name="T10" fmla="+- 0 1350 362"/>
                              <a:gd name="T11" fmla="*/ 1350 h 988"/>
                              <a:gd name="T12" fmla="+- 0 4097 4095"/>
                              <a:gd name="T13" fmla="*/ T12 w 3356"/>
                              <a:gd name="T14" fmla="+- 0 1349 362"/>
                              <a:gd name="T15" fmla="*/ 1349 h 988"/>
                              <a:gd name="T16" fmla="+- 0 4095 4095"/>
                              <a:gd name="T17" fmla="*/ T16 w 3356"/>
                              <a:gd name="T18" fmla="+- 0 1347 362"/>
                              <a:gd name="T19" fmla="*/ 1347 h 988"/>
                              <a:gd name="T20" fmla="+- 0 4095 4095"/>
                              <a:gd name="T21" fmla="*/ T20 w 3356"/>
                              <a:gd name="T22" fmla="+- 0 1344 362"/>
                              <a:gd name="T23" fmla="*/ 1344 h 988"/>
                              <a:gd name="T24" fmla="+- 0 4095 4095"/>
                              <a:gd name="T25" fmla="*/ T24 w 3356"/>
                              <a:gd name="T26" fmla="+- 0 368 362"/>
                              <a:gd name="T27" fmla="*/ 368 h 988"/>
                              <a:gd name="T28" fmla="+- 0 4095 4095"/>
                              <a:gd name="T29" fmla="*/ T28 w 3356"/>
                              <a:gd name="T30" fmla="+- 0 366 362"/>
                              <a:gd name="T31" fmla="*/ 366 h 988"/>
                              <a:gd name="T32" fmla="+- 0 4097 4095"/>
                              <a:gd name="T33" fmla="*/ T32 w 3356"/>
                              <a:gd name="T34" fmla="+- 0 364 362"/>
                              <a:gd name="T35" fmla="*/ 364 h 988"/>
                              <a:gd name="T36" fmla="+- 0 4099 4095"/>
                              <a:gd name="T37" fmla="*/ T36 w 3356"/>
                              <a:gd name="T38" fmla="+- 0 363 362"/>
                              <a:gd name="T39" fmla="*/ 363 h 988"/>
                              <a:gd name="T40" fmla="+- 0 4101 4095"/>
                              <a:gd name="T41" fmla="*/ T40 w 3356"/>
                              <a:gd name="T42" fmla="+- 0 362 362"/>
                              <a:gd name="T43" fmla="*/ 362 h 988"/>
                              <a:gd name="T44" fmla="+- 0 7445 4095"/>
                              <a:gd name="T45" fmla="*/ T44 w 3356"/>
                              <a:gd name="T46" fmla="+- 0 362 362"/>
                              <a:gd name="T47" fmla="*/ 362 h 988"/>
                              <a:gd name="T48" fmla="+- 0 7447 4095"/>
                              <a:gd name="T49" fmla="*/ T48 w 3356"/>
                              <a:gd name="T50" fmla="+- 0 363 362"/>
                              <a:gd name="T51" fmla="*/ 363 h 988"/>
                              <a:gd name="T52" fmla="+- 0 7449 4095"/>
                              <a:gd name="T53" fmla="*/ T52 w 3356"/>
                              <a:gd name="T54" fmla="+- 0 364 362"/>
                              <a:gd name="T55" fmla="*/ 364 h 988"/>
                              <a:gd name="T56" fmla="+- 0 7451 4095"/>
                              <a:gd name="T57" fmla="*/ T56 w 3356"/>
                              <a:gd name="T58" fmla="+- 0 366 362"/>
                              <a:gd name="T59" fmla="*/ 366 h 988"/>
                              <a:gd name="T60" fmla="+- 0 7451 4095"/>
                              <a:gd name="T61" fmla="*/ T60 w 3356"/>
                              <a:gd name="T62" fmla="+- 0 368 362"/>
                              <a:gd name="T63" fmla="*/ 368 h 988"/>
                              <a:gd name="T64" fmla="+- 0 4107 4095"/>
                              <a:gd name="T65" fmla="*/ T64 w 3356"/>
                              <a:gd name="T66" fmla="+- 0 368 362"/>
                              <a:gd name="T67" fmla="*/ 368 h 988"/>
                              <a:gd name="T68" fmla="+- 0 4101 4095"/>
                              <a:gd name="T69" fmla="*/ T68 w 3356"/>
                              <a:gd name="T70" fmla="+- 0 374 362"/>
                              <a:gd name="T71" fmla="*/ 374 h 988"/>
                              <a:gd name="T72" fmla="+- 0 4107 4095"/>
                              <a:gd name="T73" fmla="*/ T72 w 3356"/>
                              <a:gd name="T74" fmla="+- 0 374 362"/>
                              <a:gd name="T75" fmla="*/ 374 h 988"/>
                              <a:gd name="T76" fmla="+- 0 4107 4095"/>
                              <a:gd name="T77" fmla="*/ T76 w 3356"/>
                              <a:gd name="T78" fmla="+- 0 1338 362"/>
                              <a:gd name="T79" fmla="*/ 1338 h 988"/>
                              <a:gd name="T80" fmla="+- 0 4101 4095"/>
                              <a:gd name="T81" fmla="*/ T80 w 3356"/>
                              <a:gd name="T82" fmla="+- 0 1338 362"/>
                              <a:gd name="T83" fmla="*/ 1338 h 988"/>
                              <a:gd name="T84" fmla="+- 0 4107 4095"/>
                              <a:gd name="T85" fmla="*/ T84 w 3356"/>
                              <a:gd name="T86" fmla="+- 0 1344 362"/>
                              <a:gd name="T87" fmla="*/ 1344 h 988"/>
                              <a:gd name="T88" fmla="+- 0 7451 4095"/>
                              <a:gd name="T89" fmla="*/ T88 w 3356"/>
                              <a:gd name="T90" fmla="+- 0 1344 362"/>
                              <a:gd name="T91" fmla="*/ 1344 h 988"/>
                              <a:gd name="T92" fmla="+- 0 7451 4095"/>
                              <a:gd name="T93" fmla="*/ T92 w 3356"/>
                              <a:gd name="T94" fmla="+- 0 1347 362"/>
                              <a:gd name="T95" fmla="*/ 1347 h 988"/>
                              <a:gd name="T96" fmla="+- 0 7449 4095"/>
                              <a:gd name="T97" fmla="*/ T96 w 3356"/>
                              <a:gd name="T98" fmla="+- 0 1349 362"/>
                              <a:gd name="T99" fmla="*/ 1349 h 988"/>
                              <a:gd name="T100" fmla="+- 0 7447 4095"/>
                              <a:gd name="T101" fmla="*/ T100 w 3356"/>
                              <a:gd name="T102" fmla="+- 0 1350 362"/>
                              <a:gd name="T103" fmla="*/ 1350 h 988"/>
                              <a:gd name="T104" fmla="+- 0 7445 4095"/>
                              <a:gd name="T105" fmla="*/ T104 w 3356"/>
                              <a:gd name="T106" fmla="+- 0 1350 362"/>
                              <a:gd name="T107" fmla="*/ 1350 h 988"/>
                              <a:gd name="T108" fmla="+- 0 4107 4095"/>
                              <a:gd name="T109" fmla="*/ T108 w 3356"/>
                              <a:gd name="T110" fmla="+- 0 374 362"/>
                              <a:gd name="T111" fmla="*/ 374 h 988"/>
                              <a:gd name="T112" fmla="+- 0 4101 4095"/>
                              <a:gd name="T113" fmla="*/ T112 w 3356"/>
                              <a:gd name="T114" fmla="+- 0 374 362"/>
                              <a:gd name="T115" fmla="*/ 374 h 988"/>
                              <a:gd name="T116" fmla="+- 0 4107 4095"/>
                              <a:gd name="T117" fmla="*/ T116 w 3356"/>
                              <a:gd name="T118" fmla="+- 0 368 362"/>
                              <a:gd name="T119" fmla="*/ 368 h 988"/>
                              <a:gd name="T120" fmla="+- 0 4107 4095"/>
                              <a:gd name="T121" fmla="*/ T120 w 3356"/>
                              <a:gd name="T122" fmla="+- 0 374 362"/>
                              <a:gd name="T123" fmla="*/ 374 h 988"/>
                              <a:gd name="T124" fmla="+- 0 7439 4095"/>
                              <a:gd name="T125" fmla="*/ T124 w 3356"/>
                              <a:gd name="T126" fmla="+- 0 374 362"/>
                              <a:gd name="T127" fmla="*/ 374 h 988"/>
                              <a:gd name="T128" fmla="+- 0 4107 4095"/>
                              <a:gd name="T129" fmla="*/ T128 w 3356"/>
                              <a:gd name="T130" fmla="+- 0 374 362"/>
                              <a:gd name="T131" fmla="*/ 374 h 988"/>
                              <a:gd name="T132" fmla="+- 0 4107 4095"/>
                              <a:gd name="T133" fmla="*/ T132 w 3356"/>
                              <a:gd name="T134" fmla="+- 0 368 362"/>
                              <a:gd name="T135" fmla="*/ 368 h 988"/>
                              <a:gd name="T136" fmla="+- 0 7439 4095"/>
                              <a:gd name="T137" fmla="*/ T136 w 3356"/>
                              <a:gd name="T138" fmla="+- 0 368 362"/>
                              <a:gd name="T139" fmla="*/ 368 h 988"/>
                              <a:gd name="T140" fmla="+- 0 7439 4095"/>
                              <a:gd name="T141" fmla="*/ T140 w 3356"/>
                              <a:gd name="T142" fmla="+- 0 374 362"/>
                              <a:gd name="T143" fmla="*/ 374 h 988"/>
                              <a:gd name="T144" fmla="+- 0 7439 4095"/>
                              <a:gd name="T145" fmla="*/ T144 w 3356"/>
                              <a:gd name="T146" fmla="+- 0 1344 362"/>
                              <a:gd name="T147" fmla="*/ 1344 h 988"/>
                              <a:gd name="T148" fmla="+- 0 7439 4095"/>
                              <a:gd name="T149" fmla="*/ T148 w 3356"/>
                              <a:gd name="T150" fmla="+- 0 368 362"/>
                              <a:gd name="T151" fmla="*/ 368 h 988"/>
                              <a:gd name="T152" fmla="+- 0 7445 4095"/>
                              <a:gd name="T153" fmla="*/ T152 w 3356"/>
                              <a:gd name="T154" fmla="+- 0 374 362"/>
                              <a:gd name="T155" fmla="*/ 374 h 988"/>
                              <a:gd name="T156" fmla="+- 0 7451 4095"/>
                              <a:gd name="T157" fmla="*/ T156 w 3356"/>
                              <a:gd name="T158" fmla="+- 0 374 362"/>
                              <a:gd name="T159" fmla="*/ 374 h 988"/>
                              <a:gd name="T160" fmla="+- 0 7451 4095"/>
                              <a:gd name="T161" fmla="*/ T160 w 3356"/>
                              <a:gd name="T162" fmla="+- 0 1338 362"/>
                              <a:gd name="T163" fmla="*/ 1338 h 988"/>
                              <a:gd name="T164" fmla="+- 0 7445 4095"/>
                              <a:gd name="T165" fmla="*/ T164 w 3356"/>
                              <a:gd name="T166" fmla="+- 0 1338 362"/>
                              <a:gd name="T167" fmla="*/ 1338 h 988"/>
                              <a:gd name="T168" fmla="+- 0 7439 4095"/>
                              <a:gd name="T169" fmla="*/ T168 w 3356"/>
                              <a:gd name="T170" fmla="+- 0 1344 362"/>
                              <a:gd name="T171" fmla="*/ 1344 h 988"/>
                              <a:gd name="T172" fmla="+- 0 7451 4095"/>
                              <a:gd name="T173" fmla="*/ T172 w 3356"/>
                              <a:gd name="T174" fmla="+- 0 374 362"/>
                              <a:gd name="T175" fmla="*/ 374 h 988"/>
                              <a:gd name="T176" fmla="+- 0 7445 4095"/>
                              <a:gd name="T177" fmla="*/ T176 w 3356"/>
                              <a:gd name="T178" fmla="+- 0 374 362"/>
                              <a:gd name="T179" fmla="*/ 374 h 988"/>
                              <a:gd name="T180" fmla="+- 0 7439 4095"/>
                              <a:gd name="T181" fmla="*/ T180 w 3356"/>
                              <a:gd name="T182" fmla="+- 0 368 362"/>
                              <a:gd name="T183" fmla="*/ 368 h 988"/>
                              <a:gd name="T184" fmla="+- 0 7451 4095"/>
                              <a:gd name="T185" fmla="*/ T184 w 3356"/>
                              <a:gd name="T186" fmla="+- 0 368 362"/>
                              <a:gd name="T187" fmla="*/ 368 h 988"/>
                              <a:gd name="T188" fmla="+- 0 7451 4095"/>
                              <a:gd name="T189" fmla="*/ T188 w 3356"/>
                              <a:gd name="T190" fmla="+- 0 374 362"/>
                              <a:gd name="T191" fmla="*/ 374 h 988"/>
                              <a:gd name="T192" fmla="+- 0 4107 4095"/>
                              <a:gd name="T193" fmla="*/ T192 w 3356"/>
                              <a:gd name="T194" fmla="+- 0 1344 362"/>
                              <a:gd name="T195" fmla="*/ 1344 h 988"/>
                              <a:gd name="T196" fmla="+- 0 4101 4095"/>
                              <a:gd name="T197" fmla="*/ T196 w 3356"/>
                              <a:gd name="T198" fmla="+- 0 1338 362"/>
                              <a:gd name="T199" fmla="*/ 1338 h 988"/>
                              <a:gd name="T200" fmla="+- 0 4107 4095"/>
                              <a:gd name="T201" fmla="*/ T200 w 3356"/>
                              <a:gd name="T202" fmla="+- 0 1338 362"/>
                              <a:gd name="T203" fmla="*/ 1338 h 988"/>
                              <a:gd name="T204" fmla="+- 0 4107 4095"/>
                              <a:gd name="T205" fmla="*/ T204 w 3356"/>
                              <a:gd name="T206" fmla="+- 0 1344 362"/>
                              <a:gd name="T207" fmla="*/ 1344 h 988"/>
                              <a:gd name="T208" fmla="+- 0 7439 4095"/>
                              <a:gd name="T209" fmla="*/ T208 w 3356"/>
                              <a:gd name="T210" fmla="+- 0 1344 362"/>
                              <a:gd name="T211" fmla="*/ 1344 h 988"/>
                              <a:gd name="T212" fmla="+- 0 4107 4095"/>
                              <a:gd name="T213" fmla="*/ T212 w 3356"/>
                              <a:gd name="T214" fmla="+- 0 1344 362"/>
                              <a:gd name="T215" fmla="*/ 1344 h 988"/>
                              <a:gd name="T216" fmla="+- 0 4107 4095"/>
                              <a:gd name="T217" fmla="*/ T216 w 3356"/>
                              <a:gd name="T218" fmla="+- 0 1338 362"/>
                              <a:gd name="T219" fmla="*/ 1338 h 988"/>
                              <a:gd name="T220" fmla="+- 0 7439 4095"/>
                              <a:gd name="T221" fmla="*/ T220 w 3356"/>
                              <a:gd name="T222" fmla="+- 0 1338 362"/>
                              <a:gd name="T223" fmla="*/ 1338 h 988"/>
                              <a:gd name="T224" fmla="+- 0 7439 4095"/>
                              <a:gd name="T225" fmla="*/ T224 w 3356"/>
                              <a:gd name="T226" fmla="+- 0 1344 362"/>
                              <a:gd name="T227" fmla="*/ 1344 h 988"/>
                              <a:gd name="T228" fmla="+- 0 7451 4095"/>
                              <a:gd name="T229" fmla="*/ T228 w 3356"/>
                              <a:gd name="T230" fmla="+- 0 1344 362"/>
                              <a:gd name="T231" fmla="*/ 1344 h 988"/>
                              <a:gd name="T232" fmla="+- 0 7439 4095"/>
                              <a:gd name="T233" fmla="*/ T232 w 3356"/>
                              <a:gd name="T234" fmla="+- 0 1344 362"/>
                              <a:gd name="T235" fmla="*/ 1344 h 988"/>
                              <a:gd name="T236" fmla="+- 0 7445 4095"/>
                              <a:gd name="T237" fmla="*/ T236 w 3356"/>
                              <a:gd name="T238" fmla="+- 0 1338 362"/>
                              <a:gd name="T239" fmla="*/ 1338 h 988"/>
                              <a:gd name="T240" fmla="+- 0 7451 4095"/>
                              <a:gd name="T241" fmla="*/ T240 w 3356"/>
                              <a:gd name="T242" fmla="+- 0 1338 362"/>
                              <a:gd name="T243" fmla="*/ 1338 h 988"/>
                              <a:gd name="T244" fmla="+- 0 7451 4095"/>
                              <a:gd name="T245" fmla="*/ T244 w 3356"/>
                              <a:gd name="T246" fmla="+- 0 1344 362"/>
                              <a:gd name="T247" fmla="*/ 1344 h 98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  <a:cxn ang="0">
                                <a:pos x="T237" y="T239"/>
                              </a:cxn>
                              <a:cxn ang="0">
                                <a:pos x="T241" y="T243"/>
                              </a:cxn>
                              <a:cxn ang="0">
                                <a:pos x="T245" y="T247"/>
                              </a:cxn>
                            </a:cxnLst>
                            <a:rect l="0" t="0" r="r" b="b"/>
                            <a:pathLst>
                              <a:path w="3356" h="988">
                                <a:moveTo>
                                  <a:pt x="3350" y="988"/>
                                </a:moveTo>
                                <a:lnTo>
                                  <a:pt x="6" y="988"/>
                                </a:lnTo>
                                <a:lnTo>
                                  <a:pt x="4" y="988"/>
                                </a:lnTo>
                                <a:lnTo>
                                  <a:pt x="2" y="987"/>
                                </a:lnTo>
                                <a:lnTo>
                                  <a:pt x="0" y="985"/>
                                </a:lnTo>
                                <a:lnTo>
                                  <a:pt x="0" y="982"/>
                                </a:lnTo>
                                <a:lnTo>
                                  <a:pt x="0" y="6"/>
                                </a:lnTo>
                                <a:lnTo>
                                  <a:pt x="0" y="4"/>
                                </a:lnTo>
                                <a:lnTo>
                                  <a:pt x="2" y="2"/>
                                </a:lnTo>
                                <a:lnTo>
                                  <a:pt x="4" y="1"/>
                                </a:lnTo>
                                <a:lnTo>
                                  <a:pt x="6" y="0"/>
                                </a:lnTo>
                                <a:lnTo>
                                  <a:pt x="3350" y="0"/>
                                </a:lnTo>
                                <a:lnTo>
                                  <a:pt x="3352" y="1"/>
                                </a:lnTo>
                                <a:lnTo>
                                  <a:pt x="3354" y="2"/>
                                </a:lnTo>
                                <a:lnTo>
                                  <a:pt x="3356" y="4"/>
                                </a:lnTo>
                                <a:lnTo>
                                  <a:pt x="3356" y="6"/>
                                </a:lnTo>
                                <a:lnTo>
                                  <a:pt x="12" y="6"/>
                                </a:lnTo>
                                <a:lnTo>
                                  <a:pt x="6" y="12"/>
                                </a:lnTo>
                                <a:lnTo>
                                  <a:pt x="12" y="12"/>
                                </a:lnTo>
                                <a:lnTo>
                                  <a:pt x="12" y="976"/>
                                </a:lnTo>
                                <a:lnTo>
                                  <a:pt x="6" y="976"/>
                                </a:lnTo>
                                <a:lnTo>
                                  <a:pt x="12" y="982"/>
                                </a:lnTo>
                                <a:lnTo>
                                  <a:pt x="3356" y="982"/>
                                </a:lnTo>
                                <a:lnTo>
                                  <a:pt x="3356" y="985"/>
                                </a:lnTo>
                                <a:lnTo>
                                  <a:pt x="3354" y="987"/>
                                </a:lnTo>
                                <a:lnTo>
                                  <a:pt x="3352" y="988"/>
                                </a:lnTo>
                                <a:lnTo>
                                  <a:pt x="3350" y="988"/>
                                </a:lnTo>
                                <a:close/>
                                <a:moveTo>
                                  <a:pt x="12" y="12"/>
                                </a:moveTo>
                                <a:lnTo>
                                  <a:pt x="6" y="12"/>
                                </a:lnTo>
                                <a:lnTo>
                                  <a:pt x="12" y="6"/>
                                </a:lnTo>
                                <a:lnTo>
                                  <a:pt x="12" y="12"/>
                                </a:lnTo>
                                <a:close/>
                                <a:moveTo>
                                  <a:pt x="3344" y="12"/>
                                </a:moveTo>
                                <a:lnTo>
                                  <a:pt x="12" y="12"/>
                                </a:lnTo>
                                <a:lnTo>
                                  <a:pt x="12" y="6"/>
                                </a:lnTo>
                                <a:lnTo>
                                  <a:pt x="3344" y="6"/>
                                </a:lnTo>
                                <a:lnTo>
                                  <a:pt x="3344" y="12"/>
                                </a:lnTo>
                                <a:close/>
                                <a:moveTo>
                                  <a:pt x="3344" y="982"/>
                                </a:moveTo>
                                <a:lnTo>
                                  <a:pt x="3344" y="6"/>
                                </a:lnTo>
                                <a:lnTo>
                                  <a:pt x="3350" y="12"/>
                                </a:lnTo>
                                <a:lnTo>
                                  <a:pt x="3356" y="12"/>
                                </a:lnTo>
                                <a:lnTo>
                                  <a:pt x="3356" y="976"/>
                                </a:lnTo>
                                <a:lnTo>
                                  <a:pt x="3350" y="976"/>
                                </a:lnTo>
                                <a:lnTo>
                                  <a:pt x="3344" y="982"/>
                                </a:lnTo>
                                <a:close/>
                                <a:moveTo>
                                  <a:pt x="3356" y="12"/>
                                </a:moveTo>
                                <a:lnTo>
                                  <a:pt x="3350" y="12"/>
                                </a:lnTo>
                                <a:lnTo>
                                  <a:pt x="3344" y="6"/>
                                </a:lnTo>
                                <a:lnTo>
                                  <a:pt x="3356" y="6"/>
                                </a:lnTo>
                                <a:lnTo>
                                  <a:pt x="3356" y="12"/>
                                </a:lnTo>
                                <a:close/>
                                <a:moveTo>
                                  <a:pt x="12" y="982"/>
                                </a:moveTo>
                                <a:lnTo>
                                  <a:pt x="6" y="976"/>
                                </a:lnTo>
                                <a:lnTo>
                                  <a:pt x="12" y="976"/>
                                </a:lnTo>
                                <a:lnTo>
                                  <a:pt x="12" y="982"/>
                                </a:lnTo>
                                <a:close/>
                                <a:moveTo>
                                  <a:pt x="3344" y="982"/>
                                </a:moveTo>
                                <a:lnTo>
                                  <a:pt x="12" y="982"/>
                                </a:lnTo>
                                <a:lnTo>
                                  <a:pt x="12" y="976"/>
                                </a:lnTo>
                                <a:lnTo>
                                  <a:pt x="3344" y="976"/>
                                </a:lnTo>
                                <a:lnTo>
                                  <a:pt x="3344" y="982"/>
                                </a:lnTo>
                                <a:close/>
                                <a:moveTo>
                                  <a:pt x="3356" y="982"/>
                                </a:moveTo>
                                <a:lnTo>
                                  <a:pt x="3344" y="982"/>
                                </a:lnTo>
                                <a:lnTo>
                                  <a:pt x="3350" y="976"/>
                                </a:lnTo>
                                <a:lnTo>
                                  <a:pt x="3356" y="976"/>
                                </a:lnTo>
                                <a:lnTo>
                                  <a:pt x="3356" y="9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FC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48121735" name="AutoShape 112"/>
                        <wps:cNvSpPr>
                          <a:spLocks/>
                        </wps:cNvSpPr>
                        <wps:spPr bwMode="auto">
                          <a:xfrm>
                            <a:off x="5555" y="1367"/>
                            <a:ext cx="152" cy="587"/>
                          </a:xfrm>
                          <a:custGeom>
                            <a:avLst/>
                            <a:gdLst>
                              <a:gd name="T0" fmla="+- 0 5631 5555"/>
                              <a:gd name="T1" fmla="*/ T0 w 152"/>
                              <a:gd name="T2" fmla="+- 0 1931 1367"/>
                              <a:gd name="T3" fmla="*/ 1931 h 587"/>
                              <a:gd name="T4" fmla="+- 0 5625 5555"/>
                              <a:gd name="T5" fmla="*/ T4 w 152"/>
                              <a:gd name="T6" fmla="+- 0 1920 1367"/>
                              <a:gd name="T7" fmla="*/ 1920 h 587"/>
                              <a:gd name="T8" fmla="+- 0 5625 5555"/>
                              <a:gd name="T9" fmla="*/ T8 w 152"/>
                              <a:gd name="T10" fmla="+- 0 1367 1367"/>
                              <a:gd name="T11" fmla="*/ 1367 h 587"/>
                              <a:gd name="T12" fmla="+- 0 5637 5555"/>
                              <a:gd name="T13" fmla="*/ T12 w 152"/>
                              <a:gd name="T14" fmla="+- 0 1367 1367"/>
                              <a:gd name="T15" fmla="*/ 1367 h 587"/>
                              <a:gd name="T16" fmla="+- 0 5637 5555"/>
                              <a:gd name="T17" fmla="*/ T16 w 152"/>
                              <a:gd name="T18" fmla="+- 0 1920 1367"/>
                              <a:gd name="T19" fmla="*/ 1920 h 587"/>
                              <a:gd name="T20" fmla="+- 0 5631 5555"/>
                              <a:gd name="T21" fmla="*/ T20 w 152"/>
                              <a:gd name="T22" fmla="+- 0 1931 1367"/>
                              <a:gd name="T23" fmla="*/ 1931 h 587"/>
                              <a:gd name="T24" fmla="+- 0 5631 5555"/>
                              <a:gd name="T25" fmla="*/ T24 w 152"/>
                              <a:gd name="T26" fmla="+- 0 1954 1367"/>
                              <a:gd name="T27" fmla="*/ 1954 h 587"/>
                              <a:gd name="T28" fmla="+- 0 5556 5555"/>
                              <a:gd name="T29" fmla="*/ T28 w 152"/>
                              <a:gd name="T30" fmla="+- 0 1826 1367"/>
                              <a:gd name="T31" fmla="*/ 1826 h 587"/>
                              <a:gd name="T32" fmla="+- 0 5555 5555"/>
                              <a:gd name="T33" fmla="*/ T32 w 152"/>
                              <a:gd name="T34" fmla="+- 0 1823 1367"/>
                              <a:gd name="T35" fmla="*/ 1823 h 587"/>
                              <a:gd name="T36" fmla="+- 0 5555 5555"/>
                              <a:gd name="T37" fmla="*/ T36 w 152"/>
                              <a:gd name="T38" fmla="+- 0 1821 1367"/>
                              <a:gd name="T39" fmla="*/ 1821 h 587"/>
                              <a:gd name="T40" fmla="+- 0 5556 5555"/>
                              <a:gd name="T41" fmla="*/ T40 w 152"/>
                              <a:gd name="T42" fmla="+- 0 1819 1367"/>
                              <a:gd name="T43" fmla="*/ 1819 h 587"/>
                              <a:gd name="T44" fmla="+- 0 5558 5555"/>
                              <a:gd name="T45" fmla="*/ T44 w 152"/>
                              <a:gd name="T46" fmla="+- 0 1817 1367"/>
                              <a:gd name="T47" fmla="*/ 1817 h 587"/>
                              <a:gd name="T48" fmla="+- 0 5560 5555"/>
                              <a:gd name="T49" fmla="*/ T48 w 152"/>
                              <a:gd name="T50" fmla="+- 0 1817 1367"/>
                              <a:gd name="T51" fmla="*/ 1817 h 587"/>
                              <a:gd name="T52" fmla="+- 0 5563 5555"/>
                              <a:gd name="T53" fmla="*/ T52 w 152"/>
                              <a:gd name="T54" fmla="+- 0 1817 1367"/>
                              <a:gd name="T55" fmla="*/ 1817 h 587"/>
                              <a:gd name="T56" fmla="+- 0 5565 5555"/>
                              <a:gd name="T57" fmla="*/ T56 w 152"/>
                              <a:gd name="T58" fmla="+- 0 1818 1367"/>
                              <a:gd name="T59" fmla="*/ 1818 h 587"/>
                              <a:gd name="T60" fmla="+- 0 5566 5555"/>
                              <a:gd name="T61" fmla="*/ T60 w 152"/>
                              <a:gd name="T62" fmla="+- 0 1820 1367"/>
                              <a:gd name="T63" fmla="*/ 1820 h 587"/>
                              <a:gd name="T64" fmla="+- 0 5625 5555"/>
                              <a:gd name="T65" fmla="*/ T64 w 152"/>
                              <a:gd name="T66" fmla="+- 0 1920 1367"/>
                              <a:gd name="T67" fmla="*/ 1920 h 587"/>
                              <a:gd name="T68" fmla="+- 0 5625 5555"/>
                              <a:gd name="T69" fmla="*/ T68 w 152"/>
                              <a:gd name="T70" fmla="+- 0 1943 1367"/>
                              <a:gd name="T71" fmla="*/ 1943 h 587"/>
                              <a:gd name="T72" fmla="+- 0 5638 5555"/>
                              <a:gd name="T73" fmla="*/ T72 w 152"/>
                              <a:gd name="T74" fmla="+- 0 1943 1367"/>
                              <a:gd name="T75" fmla="*/ 1943 h 587"/>
                              <a:gd name="T76" fmla="+- 0 5631 5555"/>
                              <a:gd name="T77" fmla="*/ T76 w 152"/>
                              <a:gd name="T78" fmla="+- 0 1954 1367"/>
                              <a:gd name="T79" fmla="*/ 1954 h 587"/>
                              <a:gd name="T80" fmla="+- 0 5638 5555"/>
                              <a:gd name="T81" fmla="*/ T80 w 152"/>
                              <a:gd name="T82" fmla="+- 0 1943 1367"/>
                              <a:gd name="T83" fmla="*/ 1943 h 587"/>
                              <a:gd name="T84" fmla="+- 0 5637 5555"/>
                              <a:gd name="T85" fmla="*/ T84 w 152"/>
                              <a:gd name="T86" fmla="+- 0 1943 1367"/>
                              <a:gd name="T87" fmla="*/ 1943 h 587"/>
                              <a:gd name="T88" fmla="+- 0 5637 5555"/>
                              <a:gd name="T89" fmla="*/ T88 w 152"/>
                              <a:gd name="T90" fmla="+- 0 1920 1367"/>
                              <a:gd name="T91" fmla="*/ 1920 h 587"/>
                              <a:gd name="T92" fmla="+- 0 5696 5555"/>
                              <a:gd name="T93" fmla="*/ T92 w 152"/>
                              <a:gd name="T94" fmla="+- 0 1820 1367"/>
                              <a:gd name="T95" fmla="*/ 1820 h 587"/>
                              <a:gd name="T96" fmla="+- 0 5697 5555"/>
                              <a:gd name="T97" fmla="*/ T96 w 152"/>
                              <a:gd name="T98" fmla="+- 0 1818 1367"/>
                              <a:gd name="T99" fmla="*/ 1818 h 587"/>
                              <a:gd name="T100" fmla="+- 0 5699 5555"/>
                              <a:gd name="T101" fmla="*/ T100 w 152"/>
                              <a:gd name="T102" fmla="+- 0 1817 1367"/>
                              <a:gd name="T103" fmla="*/ 1817 h 587"/>
                              <a:gd name="T104" fmla="+- 0 5702 5555"/>
                              <a:gd name="T105" fmla="*/ T104 w 152"/>
                              <a:gd name="T106" fmla="+- 0 1817 1367"/>
                              <a:gd name="T107" fmla="*/ 1817 h 587"/>
                              <a:gd name="T108" fmla="+- 0 5704 5555"/>
                              <a:gd name="T109" fmla="*/ T108 w 152"/>
                              <a:gd name="T110" fmla="+- 0 1817 1367"/>
                              <a:gd name="T111" fmla="*/ 1817 h 587"/>
                              <a:gd name="T112" fmla="+- 0 5706 5555"/>
                              <a:gd name="T113" fmla="*/ T112 w 152"/>
                              <a:gd name="T114" fmla="+- 0 1819 1367"/>
                              <a:gd name="T115" fmla="*/ 1819 h 587"/>
                              <a:gd name="T116" fmla="+- 0 5707 5555"/>
                              <a:gd name="T117" fmla="*/ T116 w 152"/>
                              <a:gd name="T118" fmla="+- 0 1821 1367"/>
                              <a:gd name="T119" fmla="*/ 1821 h 587"/>
                              <a:gd name="T120" fmla="+- 0 5707 5555"/>
                              <a:gd name="T121" fmla="*/ T120 w 152"/>
                              <a:gd name="T122" fmla="+- 0 1823 1367"/>
                              <a:gd name="T123" fmla="*/ 1823 h 587"/>
                              <a:gd name="T124" fmla="+- 0 5706 5555"/>
                              <a:gd name="T125" fmla="*/ T124 w 152"/>
                              <a:gd name="T126" fmla="+- 0 1826 1367"/>
                              <a:gd name="T127" fmla="*/ 1826 h 587"/>
                              <a:gd name="T128" fmla="+- 0 5638 5555"/>
                              <a:gd name="T129" fmla="*/ T128 w 152"/>
                              <a:gd name="T130" fmla="+- 0 1943 1367"/>
                              <a:gd name="T131" fmla="*/ 1943 h 587"/>
                              <a:gd name="T132" fmla="+- 0 5637 5555"/>
                              <a:gd name="T133" fmla="*/ T132 w 152"/>
                              <a:gd name="T134" fmla="+- 0 1943 1367"/>
                              <a:gd name="T135" fmla="*/ 1943 h 587"/>
                              <a:gd name="T136" fmla="+- 0 5625 5555"/>
                              <a:gd name="T137" fmla="*/ T136 w 152"/>
                              <a:gd name="T138" fmla="+- 0 1943 1367"/>
                              <a:gd name="T139" fmla="*/ 1943 h 587"/>
                              <a:gd name="T140" fmla="+- 0 5625 5555"/>
                              <a:gd name="T141" fmla="*/ T140 w 152"/>
                              <a:gd name="T142" fmla="+- 0 1920 1367"/>
                              <a:gd name="T143" fmla="*/ 1920 h 587"/>
                              <a:gd name="T144" fmla="+- 0 5631 5555"/>
                              <a:gd name="T145" fmla="*/ T144 w 152"/>
                              <a:gd name="T146" fmla="+- 0 1931 1367"/>
                              <a:gd name="T147" fmla="*/ 1931 h 587"/>
                              <a:gd name="T148" fmla="+- 0 5626 5555"/>
                              <a:gd name="T149" fmla="*/ T148 w 152"/>
                              <a:gd name="T150" fmla="+- 0 1940 1367"/>
                              <a:gd name="T151" fmla="*/ 1940 h 587"/>
                              <a:gd name="T152" fmla="+- 0 5637 5555"/>
                              <a:gd name="T153" fmla="*/ T152 w 152"/>
                              <a:gd name="T154" fmla="+- 0 1940 1367"/>
                              <a:gd name="T155" fmla="*/ 1940 h 587"/>
                              <a:gd name="T156" fmla="+- 0 5637 5555"/>
                              <a:gd name="T157" fmla="*/ T156 w 152"/>
                              <a:gd name="T158" fmla="+- 0 1943 1367"/>
                              <a:gd name="T159" fmla="*/ 1943 h 587"/>
                              <a:gd name="T160" fmla="+- 0 5637 5555"/>
                              <a:gd name="T161" fmla="*/ T160 w 152"/>
                              <a:gd name="T162" fmla="+- 0 1940 1367"/>
                              <a:gd name="T163" fmla="*/ 1940 h 587"/>
                              <a:gd name="T164" fmla="+- 0 5636 5555"/>
                              <a:gd name="T165" fmla="*/ T164 w 152"/>
                              <a:gd name="T166" fmla="+- 0 1940 1367"/>
                              <a:gd name="T167" fmla="*/ 1940 h 587"/>
                              <a:gd name="T168" fmla="+- 0 5631 5555"/>
                              <a:gd name="T169" fmla="*/ T168 w 152"/>
                              <a:gd name="T170" fmla="+- 0 1931 1367"/>
                              <a:gd name="T171" fmla="*/ 1931 h 587"/>
                              <a:gd name="T172" fmla="+- 0 5637 5555"/>
                              <a:gd name="T173" fmla="*/ T172 w 152"/>
                              <a:gd name="T174" fmla="+- 0 1920 1367"/>
                              <a:gd name="T175" fmla="*/ 1920 h 587"/>
                              <a:gd name="T176" fmla="+- 0 5637 5555"/>
                              <a:gd name="T177" fmla="*/ T176 w 152"/>
                              <a:gd name="T178" fmla="+- 0 1940 1367"/>
                              <a:gd name="T179" fmla="*/ 1940 h 587"/>
                              <a:gd name="T180" fmla="+- 0 5636 5555"/>
                              <a:gd name="T181" fmla="*/ T180 w 152"/>
                              <a:gd name="T182" fmla="+- 0 1940 1367"/>
                              <a:gd name="T183" fmla="*/ 1940 h 587"/>
                              <a:gd name="T184" fmla="+- 0 5626 5555"/>
                              <a:gd name="T185" fmla="*/ T184 w 152"/>
                              <a:gd name="T186" fmla="+- 0 1940 1367"/>
                              <a:gd name="T187" fmla="*/ 1940 h 587"/>
                              <a:gd name="T188" fmla="+- 0 5631 5555"/>
                              <a:gd name="T189" fmla="*/ T188 w 152"/>
                              <a:gd name="T190" fmla="+- 0 1931 1367"/>
                              <a:gd name="T191" fmla="*/ 1931 h 587"/>
                              <a:gd name="T192" fmla="+- 0 5636 5555"/>
                              <a:gd name="T193" fmla="*/ T192 w 152"/>
                              <a:gd name="T194" fmla="+- 0 1940 1367"/>
                              <a:gd name="T195" fmla="*/ 1940 h 58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</a:cxnLst>
                            <a:rect l="0" t="0" r="r" b="b"/>
                            <a:pathLst>
                              <a:path w="152" h="587">
                                <a:moveTo>
                                  <a:pt x="76" y="564"/>
                                </a:moveTo>
                                <a:lnTo>
                                  <a:pt x="70" y="553"/>
                                </a:lnTo>
                                <a:lnTo>
                                  <a:pt x="70" y="0"/>
                                </a:lnTo>
                                <a:lnTo>
                                  <a:pt x="82" y="0"/>
                                </a:lnTo>
                                <a:lnTo>
                                  <a:pt x="82" y="553"/>
                                </a:lnTo>
                                <a:lnTo>
                                  <a:pt x="76" y="564"/>
                                </a:lnTo>
                                <a:close/>
                                <a:moveTo>
                                  <a:pt x="76" y="587"/>
                                </a:moveTo>
                                <a:lnTo>
                                  <a:pt x="1" y="459"/>
                                </a:lnTo>
                                <a:lnTo>
                                  <a:pt x="0" y="456"/>
                                </a:lnTo>
                                <a:lnTo>
                                  <a:pt x="0" y="454"/>
                                </a:lnTo>
                                <a:lnTo>
                                  <a:pt x="1" y="452"/>
                                </a:lnTo>
                                <a:lnTo>
                                  <a:pt x="3" y="450"/>
                                </a:lnTo>
                                <a:lnTo>
                                  <a:pt x="5" y="450"/>
                                </a:lnTo>
                                <a:lnTo>
                                  <a:pt x="8" y="450"/>
                                </a:lnTo>
                                <a:lnTo>
                                  <a:pt x="10" y="451"/>
                                </a:lnTo>
                                <a:lnTo>
                                  <a:pt x="11" y="453"/>
                                </a:lnTo>
                                <a:lnTo>
                                  <a:pt x="70" y="553"/>
                                </a:lnTo>
                                <a:lnTo>
                                  <a:pt x="70" y="576"/>
                                </a:lnTo>
                                <a:lnTo>
                                  <a:pt x="83" y="576"/>
                                </a:lnTo>
                                <a:lnTo>
                                  <a:pt x="76" y="587"/>
                                </a:lnTo>
                                <a:close/>
                                <a:moveTo>
                                  <a:pt x="83" y="576"/>
                                </a:moveTo>
                                <a:lnTo>
                                  <a:pt x="82" y="576"/>
                                </a:lnTo>
                                <a:lnTo>
                                  <a:pt x="82" y="553"/>
                                </a:lnTo>
                                <a:lnTo>
                                  <a:pt x="141" y="453"/>
                                </a:lnTo>
                                <a:lnTo>
                                  <a:pt x="142" y="451"/>
                                </a:lnTo>
                                <a:lnTo>
                                  <a:pt x="144" y="450"/>
                                </a:lnTo>
                                <a:lnTo>
                                  <a:pt x="147" y="450"/>
                                </a:lnTo>
                                <a:lnTo>
                                  <a:pt x="149" y="450"/>
                                </a:lnTo>
                                <a:lnTo>
                                  <a:pt x="151" y="452"/>
                                </a:lnTo>
                                <a:lnTo>
                                  <a:pt x="152" y="454"/>
                                </a:lnTo>
                                <a:lnTo>
                                  <a:pt x="152" y="456"/>
                                </a:lnTo>
                                <a:lnTo>
                                  <a:pt x="151" y="459"/>
                                </a:lnTo>
                                <a:lnTo>
                                  <a:pt x="83" y="576"/>
                                </a:lnTo>
                                <a:close/>
                                <a:moveTo>
                                  <a:pt x="82" y="576"/>
                                </a:moveTo>
                                <a:lnTo>
                                  <a:pt x="70" y="576"/>
                                </a:lnTo>
                                <a:lnTo>
                                  <a:pt x="70" y="553"/>
                                </a:lnTo>
                                <a:lnTo>
                                  <a:pt x="76" y="564"/>
                                </a:lnTo>
                                <a:lnTo>
                                  <a:pt x="71" y="573"/>
                                </a:lnTo>
                                <a:lnTo>
                                  <a:pt x="82" y="573"/>
                                </a:lnTo>
                                <a:lnTo>
                                  <a:pt x="82" y="576"/>
                                </a:lnTo>
                                <a:close/>
                                <a:moveTo>
                                  <a:pt x="82" y="573"/>
                                </a:moveTo>
                                <a:lnTo>
                                  <a:pt x="81" y="573"/>
                                </a:lnTo>
                                <a:lnTo>
                                  <a:pt x="76" y="564"/>
                                </a:lnTo>
                                <a:lnTo>
                                  <a:pt x="82" y="553"/>
                                </a:lnTo>
                                <a:lnTo>
                                  <a:pt x="82" y="573"/>
                                </a:lnTo>
                                <a:close/>
                                <a:moveTo>
                                  <a:pt x="81" y="573"/>
                                </a:moveTo>
                                <a:lnTo>
                                  <a:pt x="71" y="573"/>
                                </a:lnTo>
                                <a:lnTo>
                                  <a:pt x="76" y="564"/>
                                </a:lnTo>
                                <a:lnTo>
                                  <a:pt x="81" y="5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01395" name="Text Box 113"/>
                        <wps:cNvSpPr txBox="1">
                          <a:spLocks noChangeArrowheads="1"/>
                        </wps:cNvSpPr>
                        <wps:spPr bwMode="auto">
                          <a:xfrm>
                            <a:off x="4250" y="444"/>
                            <a:ext cx="2880" cy="8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57BFA01" w14:textId="77777777" w:rsidR="00CE6784" w:rsidRDefault="00CE6784" w:rsidP="00CE6784">
                              <w:pPr>
                                <w:ind w:left="535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ANALYZE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SAMPLE</w:t>
                              </w:r>
                            </w:p>
                            <w:p w14:paraId="2032CB3D" w14:textId="77777777" w:rsidR="00CE6784" w:rsidRDefault="00CE6784" w:rsidP="00CE6784">
                              <w:pPr>
                                <w:spacing w:before="10"/>
                                <w:rPr>
                                  <w:b/>
                                  <w:sz w:val="23"/>
                                </w:rPr>
                              </w:pPr>
                            </w:p>
                            <w:p w14:paraId="57AB9E17" w14:textId="77777777" w:rsidR="00CE6784" w:rsidRDefault="00CE6784" w:rsidP="00CE6784">
                              <w:pPr>
                                <w:tabs>
                                  <w:tab w:val="left" w:pos="1910"/>
                                </w:tabs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--&gt;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Continue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ab/>
                                <w:t>N--&gt;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Exit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68235502" name="Text Box 114"/>
                        <wps:cNvSpPr txBox="1">
                          <a:spLocks noChangeArrowheads="1"/>
                        </wps:cNvSpPr>
                        <wps:spPr bwMode="auto">
                          <a:xfrm>
                            <a:off x="4644" y="2035"/>
                            <a:ext cx="2135" cy="2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DDCC004" w14:textId="77777777" w:rsidR="00CE6784" w:rsidRDefault="00CE6784" w:rsidP="00CE6784">
                              <w:pPr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Please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Lift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Sampler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EB74105" id="Group 33" o:spid="_x0000_s1076" style="width:187.5pt;height:168pt;mso-position-horizontal-relative:char;mso-position-vertical-relative:line" coordorigin="4020,362" coordsize="3431,27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">
                <v:shape id="AutoShape 109" o:spid="_x0000_s1077" style="position:absolute;left:4020;top:1952;width:3356;height:494;visibility:visible;mso-wrap-style:square;v-text-anchor:top" coordsize="3356,4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" path="m3350,494l6,494r-2,l2,493,,491r,-3l,6,,4,2,2,4,1,6,,3350,r2,1l3354,2r2,2l3356,6,12,6,6,12r6,l12,482r-6,l12,488r3344,l3356,491r-2,2l3352,494r-2,xm12,12r-6,l12,6r,6xm3344,12l12,12r,-6l3344,6r,6xm3344,488r,-482l3350,12r6,l3356,482r-6,l3344,488xm3356,12r-6,l3344,6r12,l3356,12xm12,488l6,482r6,l12,488xm3344,488l12,488r,-6l3344,482r,6xm3356,488r-12,l3350,482r6,l3356,488xe" fillcolor="#006fc0" stroked="f">
                  <v:path arrowok="t" o:connecttype="custom" o:connectlocs="3350,2446;6,2446;4,2446;2,2445;0,2443;0,2440;0,1958;0,1956;2,1954;4,1953;6,1952;3350,1952;3352,1953;3354,1954;3356,1956;3356,1958;12,1958;6,1964;12,1964;12,2434;6,2434;12,2440;3356,2440;3356,2443;3354,2445;3352,2446;3350,2446;12,1964;6,1964;12,1958;12,1964;3344,1964;12,1964;12,1958;3344,1958;3344,1964;3344,2440;3344,1958;3350,1964;3356,1964;3356,2434;3350,2434;3344,2440;3356,1964;3350,1964;3344,1958;3356,1958;3356,1964;12,2440;6,2434;12,2434;12,2440;3344,2440;12,2440;12,2434;3344,2434;3344,2440;3356,2440;3344,2440;3350,2434;3356,2434;3356,2440" o:connectangles="0,0,0,0,0,0,0,0,0,0,0,0,0,0,0,0,0,0,0,0,0,0,0,0,0,0,0,0,0,0,0,0,0,0,0,0,0,0,0,0,0,0,0,0,0,0,0,0,0,0,0,0,0,0,0,0,0,0,0,0,0,0"/>
                </v:shape>
                <v:shape id="AutoShape 110" o:spid="_x0000_s1078" style="position:absolute;left:5540;top:2478;width:152;height:587;visibility:visible;mso-wrap-style:square;v-text-anchor:top" coordsize="152,5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" path="m76,564l70,553,70,,82,r,553l76,564xm76,587l1,459,,456r,-2l1,452r2,-2l5,450r3,l10,451r1,2l70,553r,23l83,576r-7,11xm83,576r-1,l82,553,141,453r1,-2l144,450r3,l149,450r2,2l152,454r,2l151,459,83,576xm82,576r-12,l70,553r6,11l71,573r11,l82,576xm82,573r-1,l76,564r6,-11l82,573xm81,573r-10,l76,564r5,9xe" fillcolor="black" stroked="f">
                  <v:path arrowok="t" o:connecttype="custom" o:connectlocs="76,3042;70,3031;70,2478;82,2478;82,3031;76,3042;76,3065;1,2937;0,2934;0,2932;1,2930;3,2928;5,2928;8,2928;10,2929;11,2931;70,3031;70,3054;83,3054;76,3065;83,3054;82,3054;82,3031;141,2931;142,2929;144,2928;147,2928;149,2928;151,2930;152,2932;152,2934;151,2937;83,3054;82,3054;70,3054;70,3031;76,3042;71,3051;82,3051;82,3054;82,3051;81,3051;76,3042;82,3031;82,3051;81,3051;71,3051;76,3042;81,3051" o:connectangles="0,0,0,0,0,0,0,0,0,0,0,0,0,0,0,0,0,0,0,0,0,0,0,0,0,0,0,0,0,0,0,0,0,0,0,0,0,0,0,0,0,0,0,0,0,0,0,0,0"/>
                </v:shape>
                <v:shape id="AutoShape 111" o:spid="_x0000_s1079" style="position:absolute;left:4095;top:362;width:3356;height:988;visibility:visible;mso-wrap-style:square;v-text-anchor:top" coordsize="3356,9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" path="m3350,988l6,988r-2,l2,987,,985r,-3l,6,,4,2,2,4,1,6,,3350,r2,1l3354,2r2,2l3356,6,12,6,6,12r6,l12,976r-6,l12,982r3344,l3356,985r-2,2l3352,988r-2,xm12,12r-6,l12,6r,6xm3344,12l12,12r,-6l3344,6r,6xm3344,982r,-976l3350,12r6,l3356,976r-6,l3344,982xm3356,12r-6,l3344,6r12,l3356,12xm12,982l6,976r6,l12,982xm3344,982l12,982r,-6l3344,976r,6xm3356,982r-12,l3350,976r6,l3356,982xe" fillcolor="#006fc0" stroked="f">
                  <v:path arrowok="t" o:connecttype="custom" o:connectlocs="3350,1350;6,1350;4,1350;2,1349;0,1347;0,1344;0,368;0,366;2,364;4,363;6,362;3350,362;3352,363;3354,364;3356,366;3356,368;12,368;6,374;12,374;12,1338;6,1338;12,1344;3356,1344;3356,1347;3354,1349;3352,1350;3350,1350;12,374;6,374;12,368;12,374;3344,374;12,374;12,368;3344,368;3344,374;3344,1344;3344,368;3350,374;3356,374;3356,1338;3350,1338;3344,1344;3356,374;3350,374;3344,368;3356,368;3356,374;12,1344;6,1338;12,1338;12,1344;3344,1344;12,1344;12,1338;3344,1338;3344,1344;3356,1344;3344,1344;3350,1338;3356,1338;3356,1344" o:connectangles="0,0,0,0,0,0,0,0,0,0,0,0,0,0,0,0,0,0,0,0,0,0,0,0,0,0,0,0,0,0,0,0,0,0,0,0,0,0,0,0,0,0,0,0,0,0,0,0,0,0,0,0,0,0,0,0,0,0,0,0,0,0"/>
                </v:shape>
                <v:shape id="AutoShape 112" o:spid="_x0000_s1080" style="position:absolute;left:5555;top:1367;width:152;height:587;visibility:visible;mso-wrap-style:square;v-text-anchor:top" coordsize="152,5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" path="m76,564l70,553,70,,82,r,553l76,564xm76,587l1,459,,456r,-2l1,452r2,-2l5,450r3,l10,451r1,2l70,553r,23l83,576r-7,11xm83,576r-1,l82,553,141,453r1,-2l144,450r3,l149,450r2,2l152,454r,2l151,459,83,576xm82,576r-12,l70,553r6,11l71,573r11,l82,576xm82,573r-1,l76,564r6,-11l82,573xm81,573r-10,l76,564r5,9xe" fillcolor="black" stroked="f">
                  <v:path arrowok="t" o:connecttype="custom" o:connectlocs="76,1931;70,1920;70,1367;82,1367;82,1920;76,1931;76,1954;1,1826;0,1823;0,1821;1,1819;3,1817;5,1817;8,1817;10,1818;11,1820;70,1920;70,1943;83,1943;76,1954;83,1943;82,1943;82,1920;141,1820;142,1818;144,1817;147,1817;149,1817;151,1819;152,1821;152,1823;151,1826;83,1943;82,1943;70,1943;70,1920;76,1931;71,1940;82,1940;82,1943;82,1940;81,1940;76,1931;82,1920;82,1940;81,1940;71,1940;76,1931;81,1940" o:connectangles="0,0,0,0,0,0,0,0,0,0,0,0,0,0,0,0,0,0,0,0,0,0,0,0,0,0,0,0,0,0,0,0,0,0,0,0,0,0,0,0,0,0,0,0,0,0,0,0,0"/>
                </v:shape>
                <v:shape id="Text Box 113" o:spid="_x0000_s1081" type="#_x0000_t202" style="position:absolute;left:4250;top:444;width:2880;height: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" filled="f" stroked="f">
                  <v:textbox inset="0,0,0,0">
                    <w:txbxContent>
                      <w:p w14:paraId="257BFA01" w14:textId="77777777" w:rsidR="00CE6784" w:rsidRDefault="00CE6784" w:rsidP="00CE6784">
                        <w:pPr>
                          <w:ind w:left="535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ANALYZE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SAMPLE</w:t>
                        </w:r>
                      </w:p>
                      <w:p w14:paraId="2032CB3D" w14:textId="77777777" w:rsidR="00CE6784" w:rsidRDefault="00CE6784" w:rsidP="00CE6784">
                        <w:pPr>
                          <w:spacing w:before="10"/>
                          <w:rPr>
                            <w:b/>
                            <w:sz w:val="23"/>
                          </w:rPr>
                        </w:pPr>
                      </w:p>
                      <w:p w14:paraId="57AB9E17" w14:textId="77777777" w:rsidR="00CE6784" w:rsidRDefault="00CE6784" w:rsidP="00CE6784">
                        <w:pPr>
                          <w:tabs>
                            <w:tab w:val="left" w:pos="1910"/>
                          </w:tabs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Y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--&gt;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Continue</w:t>
                        </w:r>
                        <w:r>
                          <w:rPr>
                            <w:b/>
                            <w:sz w:val="24"/>
                          </w:rPr>
                          <w:tab/>
                          <w:t>N--&gt;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Exit</w:t>
                        </w:r>
                      </w:p>
                    </w:txbxContent>
                  </v:textbox>
                </v:shape>
                <v:shape id="Text Box 114" o:spid="_x0000_s1082" type="#_x0000_t202" style="position:absolute;left:4644;top:2035;width:2135;height:2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" filled="f" stroked="f">
                  <v:textbox inset="0,0,0,0">
                    <w:txbxContent>
                      <w:p w14:paraId="6DDCC004" w14:textId="77777777" w:rsidR="00CE6784" w:rsidRDefault="00CE6784" w:rsidP="00CE6784">
                        <w:pPr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Please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Lift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Sampler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23724E4" w14:textId="77777777" w:rsidR="00F67266" w:rsidRDefault="00F67266" w:rsidP="000C62C0">
      <w:pPr>
        <w:pStyle w:val="TDPL-BodyTxt"/>
        <w:numPr>
          <w:ilvl w:val="0"/>
          <w:numId w:val="0"/>
        </w:numPr>
        <w:ind w:left="5670" w:hanging="708"/>
        <w:jc w:val="both"/>
      </w:pPr>
    </w:p>
    <w:p w14:paraId="29088E23" w14:textId="0ED91FF4" w:rsidR="00B51076" w:rsidRDefault="000C62C0" w:rsidP="000C62C0">
      <w:pPr>
        <w:pStyle w:val="TDPL-BodyTxt"/>
        <w:numPr>
          <w:ilvl w:val="0"/>
          <w:numId w:val="0"/>
        </w:numPr>
        <w:ind w:left="5670" w:hanging="708"/>
        <w:jc w:val="both"/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7B91159F" wp14:editId="3D690310">
                <wp:simplePos x="0" y="0"/>
                <wp:positionH relativeFrom="column">
                  <wp:posOffset>314325</wp:posOffset>
                </wp:positionH>
                <wp:positionV relativeFrom="paragraph">
                  <wp:posOffset>4036695</wp:posOffset>
                </wp:positionV>
                <wp:extent cx="2324100" cy="2365906"/>
                <wp:effectExtent l="0" t="0" r="19050" b="15875"/>
                <wp:wrapNone/>
                <wp:docPr id="1914389913" name="Rectangle: Rounded Corners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4100" cy="2365906"/>
                        </a:xfrm>
                        <a:prstGeom prst="round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36A2DF" w14:textId="77777777" w:rsidR="000C62C0" w:rsidRPr="000C62C0" w:rsidRDefault="000C62C0" w:rsidP="000C62C0">
                            <w:pPr>
                              <w:ind w:right="9"/>
                              <w:rPr>
                                <w:b/>
                                <w:color w:val="000000" w:themeColor="text1"/>
                              </w:rPr>
                            </w:pPr>
                            <w:r w:rsidRPr="000C62C0">
                              <w:rPr>
                                <w:b/>
                                <w:color w:val="000000" w:themeColor="text1"/>
                              </w:rPr>
                              <w:t>Displays</w:t>
                            </w:r>
                            <w:r w:rsidRPr="000C62C0">
                              <w:rPr>
                                <w:b/>
                                <w:color w:val="000000" w:themeColor="text1"/>
                                <w:spacing w:val="-3"/>
                              </w:rPr>
                              <w:t xml:space="preserve"> </w:t>
                            </w:r>
                            <w:r w:rsidRPr="000C62C0">
                              <w:rPr>
                                <w:b/>
                                <w:color w:val="000000" w:themeColor="text1"/>
                              </w:rPr>
                              <w:t>Sample</w:t>
                            </w:r>
                            <w:r w:rsidRPr="000C62C0">
                              <w:rPr>
                                <w:b/>
                                <w:color w:val="000000" w:themeColor="text1"/>
                                <w:spacing w:val="-4"/>
                              </w:rPr>
                              <w:t xml:space="preserve"> </w:t>
                            </w:r>
                            <w:r w:rsidRPr="000C62C0">
                              <w:rPr>
                                <w:b/>
                                <w:color w:val="000000" w:themeColor="text1"/>
                              </w:rPr>
                              <w:t>milli</w:t>
                            </w:r>
                            <w:r w:rsidRPr="000C62C0">
                              <w:rPr>
                                <w:b/>
                                <w:color w:val="000000" w:themeColor="text1"/>
                                <w:spacing w:val="-4"/>
                              </w:rPr>
                              <w:t xml:space="preserve"> </w:t>
                            </w:r>
                            <w:r w:rsidRPr="000C62C0">
                              <w:rPr>
                                <w:b/>
                                <w:color w:val="000000" w:themeColor="text1"/>
                              </w:rPr>
                              <w:t>volts on</w:t>
                            </w:r>
                            <w:r w:rsidRPr="000C62C0">
                              <w:rPr>
                                <w:b/>
                                <w:color w:val="000000" w:themeColor="text1"/>
                                <w:spacing w:val="-42"/>
                              </w:rPr>
                              <w:t xml:space="preserve"> </w:t>
                            </w:r>
                            <w:r w:rsidRPr="000C62C0">
                              <w:rPr>
                                <w:b/>
                                <w:color w:val="000000" w:themeColor="text1"/>
                              </w:rPr>
                              <w:t>display</w:t>
                            </w:r>
                          </w:p>
                          <w:p w14:paraId="63133FBE" w14:textId="77777777" w:rsidR="000C62C0" w:rsidRPr="000C62C0" w:rsidRDefault="000C62C0" w:rsidP="000C62C0">
                            <w:pPr>
                              <w:spacing w:line="233" w:lineRule="exact"/>
                              <w:rPr>
                                <w:b/>
                                <w:color w:val="000000" w:themeColor="text1"/>
                              </w:rPr>
                            </w:pPr>
                            <w:r w:rsidRPr="000C62C0">
                              <w:rPr>
                                <w:b/>
                                <w:color w:val="000000" w:themeColor="text1"/>
                              </w:rPr>
                              <w:t>Example.,</w:t>
                            </w:r>
                          </w:p>
                          <w:p w14:paraId="6BFF7E56" w14:textId="513EB4E1" w:rsidR="000C62C0" w:rsidRPr="000C62C0" w:rsidRDefault="000C62C0" w:rsidP="000C62C0">
                            <w:pPr>
                              <w:ind w:right="1349"/>
                              <w:rPr>
                                <w:b/>
                                <w:color w:val="000000" w:themeColor="text1"/>
                              </w:rPr>
                            </w:pPr>
                            <w:r w:rsidRPr="000C62C0">
                              <w:rPr>
                                <w:b/>
                                <w:color w:val="000000" w:themeColor="text1"/>
                              </w:rPr>
                              <w:t>Na = 27.82 mV</w:t>
                            </w:r>
                            <w:r w:rsidRPr="000C62C0">
                              <w:rPr>
                                <w:b/>
                                <w:color w:val="000000" w:themeColor="text1"/>
                                <w:spacing w:val="1"/>
                              </w:rPr>
                              <w:t xml:space="preserve"> </w:t>
                            </w:r>
                            <w:r w:rsidRPr="000C62C0">
                              <w:rPr>
                                <w:b/>
                                <w:color w:val="000000" w:themeColor="text1"/>
                              </w:rPr>
                              <w:t>K = 53.92 mV</w:t>
                            </w:r>
                            <w:r w:rsidRPr="000C62C0">
                              <w:rPr>
                                <w:b/>
                                <w:color w:val="000000" w:themeColor="text1"/>
                                <w:spacing w:val="1"/>
                              </w:rPr>
                              <w:t xml:space="preserve"> </w:t>
                            </w:r>
                            <w:r w:rsidRPr="000C62C0">
                              <w:rPr>
                                <w:b/>
                                <w:color w:val="000000" w:themeColor="text1"/>
                              </w:rPr>
                              <w:t>iCa = 49.50 mV</w:t>
                            </w:r>
                            <w:r w:rsidRPr="000C62C0">
                              <w:rPr>
                                <w:b/>
                                <w:color w:val="000000" w:themeColor="text1"/>
                                <w:spacing w:val="1"/>
                              </w:rPr>
                              <w:t xml:space="preserve"> </w:t>
                            </w:r>
                            <w:r w:rsidRPr="000C62C0">
                              <w:rPr>
                                <w:b/>
                                <w:color w:val="000000" w:themeColor="text1"/>
                              </w:rPr>
                              <w:t>Li = 53.22 mV</w:t>
                            </w:r>
                            <w:r w:rsidRPr="000C62C0">
                              <w:rPr>
                                <w:b/>
                                <w:color w:val="000000" w:themeColor="text1"/>
                                <w:spacing w:val="1"/>
                              </w:rPr>
                              <w:t xml:space="preserve"> </w:t>
                            </w:r>
                            <w:r w:rsidRPr="000C62C0">
                              <w:rPr>
                                <w:b/>
                                <w:color w:val="000000" w:themeColor="text1"/>
                              </w:rPr>
                              <w:t>pH</w:t>
                            </w:r>
                            <w:r w:rsidRPr="000C62C0">
                              <w:rPr>
                                <w:b/>
                                <w:color w:val="000000" w:themeColor="text1"/>
                                <w:spacing w:val="-7"/>
                              </w:rPr>
                              <w:t xml:space="preserve"> </w:t>
                            </w:r>
                            <w:r w:rsidRPr="000C62C0">
                              <w:rPr>
                                <w:b/>
                                <w:color w:val="000000" w:themeColor="text1"/>
                              </w:rPr>
                              <w:t>=</w:t>
                            </w:r>
                            <w:r w:rsidRPr="000C62C0">
                              <w:rPr>
                                <w:b/>
                                <w:color w:val="000000" w:themeColor="text1"/>
                                <w:spacing w:val="-5"/>
                              </w:rPr>
                              <w:t xml:space="preserve"> </w:t>
                            </w:r>
                            <w:r w:rsidRPr="000C62C0">
                              <w:rPr>
                                <w:b/>
                                <w:color w:val="000000" w:themeColor="text1"/>
                              </w:rPr>
                              <w:t>-52.18</w:t>
                            </w:r>
                            <w:r w:rsidRPr="000C62C0">
                              <w:rPr>
                                <w:b/>
                                <w:color w:val="000000" w:themeColor="text1"/>
                                <w:spacing w:val="-5"/>
                              </w:rPr>
                              <w:t xml:space="preserve"> </w:t>
                            </w:r>
                            <w:r w:rsidRPr="000C62C0">
                              <w:rPr>
                                <w:b/>
                                <w:color w:val="000000" w:themeColor="text1"/>
                              </w:rPr>
                              <w:t>mV</w:t>
                            </w:r>
                            <w:r w:rsidRPr="000C62C0">
                              <w:rPr>
                                <w:b/>
                                <w:color w:val="000000" w:themeColor="text1"/>
                                <w:spacing w:val="-42"/>
                              </w:rPr>
                              <w:t xml:space="preserve"> </w:t>
                            </w:r>
                            <w:r w:rsidRPr="000C62C0">
                              <w:rPr>
                                <w:b/>
                                <w:color w:val="000000" w:themeColor="text1"/>
                              </w:rPr>
                              <w:t>Cl</w:t>
                            </w:r>
                            <w:r w:rsidRPr="000C62C0">
                              <w:rPr>
                                <w:b/>
                                <w:color w:val="000000" w:themeColor="text1"/>
                                <w:spacing w:val="-4"/>
                              </w:rPr>
                              <w:t xml:space="preserve"> </w:t>
                            </w:r>
                            <w:r w:rsidRPr="000C62C0">
                              <w:rPr>
                                <w:b/>
                                <w:color w:val="000000" w:themeColor="text1"/>
                              </w:rPr>
                              <w:t>= 47.79 mV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B91159F" id="Rectangle: Rounded Corners 36" o:spid="_x0000_s1083" style="position:absolute;left:0;text-align:left;margin-left:24.75pt;margin-top:317.85pt;width:183pt;height:186.3pt;z-index:2517012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" fillcolor="#e2efd9 [665]" strokecolor="#09101d [484]" strokeweight="1pt">
                <v:stroke joinstyle="miter"/>
                <v:textbox>
                  <w:txbxContent>
                    <w:p w14:paraId="7836A2DF" w14:textId="77777777" w:rsidR="000C62C0" w:rsidRPr="000C62C0" w:rsidRDefault="000C62C0" w:rsidP="000C62C0">
                      <w:pPr>
                        <w:ind w:right="9"/>
                        <w:rPr>
                          <w:b/>
                          <w:color w:val="000000" w:themeColor="text1"/>
                        </w:rPr>
                      </w:pPr>
                      <w:r w:rsidRPr="000C62C0">
                        <w:rPr>
                          <w:b/>
                          <w:color w:val="000000" w:themeColor="text1"/>
                        </w:rPr>
                        <w:t>Displays</w:t>
                      </w:r>
                      <w:r w:rsidRPr="000C62C0">
                        <w:rPr>
                          <w:b/>
                          <w:color w:val="000000" w:themeColor="text1"/>
                          <w:spacing w:val="-3"/>
                        </w:rPr>
                        <w:t xml:space="preserve"> </w:t>
                      </w:r>
                      <w:r w:rsidRPr="000C62C0">
                        <w:rPr>
                          <w:b/>
                          <w:color w:val="000000" w:themeColor="text1"/>
                        </w:rPr>
                        <w:t>Sample</w:t>
                      </w:r>
                      <w:r w:rsidRPr="000C62C0">
                        <w:rPr>
                          <w:b/>
                          <w:color w:val="000000" w:themeColor="text1"/>
                          <w:spacing w:val="-4"/>
                        </w:rPr>
                        <w:t xml:space="preserve"> </w:t>
                      </w:r>
                      <w:r w:rsidRPr="000C62C0">
                        <w:rPr>
                          <w:b/>
                          <w:color w:val="000000" w:themeColor="text1"/>
                        </w:rPr>
                        <w:t>milli</w:t>
                      </w:r>
                      <w:r w:rsidRPr="000C62C0">
                        <w:rPr>
                          <w:b/>
                          <w:color w:val="000000" w:themeColor="text1"/>
                          <w:spacing w:val="-4"/>
                        </w:rPr>
                        <w:t xml:space="preserve"> </w:t>
                      </w:r>
                      <w:r w:rsidRPr="000C62C0">
                        <w:rPr>
                          <w:b/>
                          <w:color w:val="000000" w:themeColor="text1"/>
                        </w:rPr>
                        <w:t>volts on</w:t>
                      </w:r>
                      <w:r w:rsidRPr="000C62C0">
                        <w:rPr>
                          <w:b/>
                          <w:color w:val="000000" w:themeColor="text1"/>
                          <w:spacing w:val="-42"/>
                        </w:rPr>
                        <w:t xml:space="preserve"> </w:t>
                      </w:r>
                      <w:r w:rsidRPr="000C62C0">
                        <w:rPr>
                          <w:b/>
                          <w:color w:val="000000" w:themeColor="text1"/>
                        </w:rPr>
                        <w:t>display</w:t>
                      </w:r>
                    </w:p>
                    <w:p w14:paraId="63133FBE" w14:textId="77777777" w:rsidR="000C62C0" w:rsidRPr="000C62C0" w:rsidRDefault="000C62C0" w:rsidP="000C62C0">
                      <w:pPr>
                        <w:spacing w:line="233" w:lineRule="exact"/>
                        <w:rPr>
                          <w:b/>
                          <w:color w:val="000000" w:themeColor="text1"/>
                        </w:rPr>
                      </w:pPr>
                      <w:r w:rsidRPr="000C62C0">
                        <w:rPr>
                          <w:b/>
                          <w:color w:val="000000" w:themeColor="text1"/>
                        </w:rPr>
                        <w:t>Example.,</w:t>
                      </w:r>
                    </w:p>
                    <w:p w14:paraId="6BFF7E56" w14:textId="513EB4E1" w:rsidR="000C62C0" w:rsidRPr="000C62C0" w:rsidRDefault="000C62C0" w:rsidP="000C62C0">
                      <w:pPr>
                        <w:ind w:right="1349"/>
                        <w:rPr>
                          <w:b/>
                          <w:color w:val="000000" w:themeColor="text1"/>
                        </w:rPr>
                      </w:pPr>
                      <w:r w:rsidRPr="000C62C0">
                        <w:rPr>
                          <w:b/>
                          <w:color w:val="000000" w:themeColor="text1"/>
                        </w:rPr>
                        <w:t>Na = 27.82 mV</w:t>
                      </w:r>
                      <w:r w:rsidRPr="000C62C0">
                        <w:rPr>
                          <w:b/>
                          <w:color w:val="000000" w:themeColor="text1"/>
                          <w:spacing w:val="1"/>
                        </w:rPr>
                        <w:t xml:space="preserve"> </w:t>
                      </w:r>
                      <w:r w:rsidRPr="000C62C0">
                        <w:rPr>
                          <w:b/>
                          <w:color w:val="000000" w:themeColor="text1"/>
                        </w:rPr>
                        <w:t>K = 53.92 mV</w:t>
                      </w:r>
                      <w:r w:rsidRPr="000C62C0">
                        <w:rPr>
                          <w:b/>
                          <w:color w:val="000000" w:themeColor="text1"/>
                          <w:spacing w:val="1"/>
                        </w:rPr>
                        <w:t xml:space="preserve"> </w:t>
                      </w:r>
                      <w:r w:rsidRPr="000C62C0">
                        <w:rPr>
                          <w:b/>
                          <w:color w:val="000000" w:themeColor="text1"/>
                        </w:rPr>
                        <w:t>iCa = 49.50 mV</w:t>
                      </w:r>
                      <w:r w:rsidRPr="000C62C0">
                        <w:rPr>
                          <w:b/>
                          <w:color w:val="000000" w:themeColor="text1"/>
                          <w:spacing w:val="1"/>
                        </w:rPr>
                        <w:t xml:space="preserve"> </w:t>
                      </w:r>
                      <w:r w:rsidRPr="000C62C0">
                        <w:rPr>
                          <w:b/>
                          <w:color w:val="000000" w:themeColor="text1"/>
                        </w:rPr>
                        <w:t>Li = 53.22 mV</w:t>
                      </w:r>
                      <w:r w:rsidRPr="000C62C0">
                        <w:rPr>
                          <w:b/>
                          <w:color w:val="000000" w:themeColor="text1"/>
                          <w:spacing w:val="1"/>
                        </w:rPr>
                        <w:t xml:space="preserve"> </w:t>
                      </w:r>
                      <w:r w:rsidRPr="000C62C0">
                        <w:rPr>
                          <w:b/>
                          <w:color w:val="000000" w:themeColor="text1"/>
                        </w:rPr>
                        <w:t>pH</w:t>
                      </w:r>
                      <w:r w:rsidRPr="000C62C0">
                        <w:rPr>
                          <w:b/>
                          <w:color w:val="000000" w:themeColor="text1"/>
                          <w:spacing w:val="-7"/>
                        </w:rPr>
                        <w:t xml:space="preserve"> </w:t>
                      </w:r>
                      <w:r w:rsidRPr="000C62C0">
                        <w:rPr>
                          <w:b/>
                          <w:color w:val="000000" w:themeColor="text1"/>
                        </w:rPr>
                        <w:t>=</w:t>
                      </w:r>
                      <w:r w:rsidRPr="000C62C0">
                        <w:rPr>
                          <w:b/>
                          <w:color w:val="000000" w:themeColor="text1"/>
                          <w:spacing w:val="-5"/>
                        </w:rPr>
                        <w:t xml:space="preserve"> </w:t>
                      </w:r>
                      <w:r w:rsidRPr="000C62C0">
                        <w:rPr>
                          <w:b/>
                          <w:color w:val="000000" w:themeColor="text1"/>
                        </w:rPr>
                        <w:t>-52.18</w:t>
                      </w:r>
                      <w:r w:rsidRPr="000C62C0">
                        <w:rPr>
                          <w:b/>
                          <w:color w:val="000000" w:themeColor="text1"/>
                          <w:spacing w:val="-5"/>
                        </w:rPr>
                        <w:t xml:space="preserve"> </w:t>
                      </w:r>
                      <w:r w:rsidRPr="000C62C0">
                        <w:rPr>
                          <w:b/>
                          <w:color w:val="000000" w:themeColor="text1"/>
                        </w:rPr>
                        <w:t>mV</w:t>
                      </w:r>
                      <w:r w:rsidRPr="000C62C0">
                        <w:rPr>
                          <w:b/>
                          <w:color w:val="000000" w:themeColor="text1"/>
                          <w:spacing w:val="-42"/>
                        </w:rPr>
                        <w:t xml:space="preserve"> </w:t>
                      </w:r>
                      <w:r w:rsidRPr="000C62C0">
                        <w:rPr>
                          <w:b/>
                          <w:color w:val="000000" w:themeColor="text1"/>
                        </w:rPr>
                        <w:t>Cl</w:t>
                      </w:r>
                      <w:r w:rsidRPr="000C62C0">
                        <w:rPr>
                          <w:b/>
                          <w:color w:val="000000" w:themeColor="text1"/>
                          <w:spacing w:val="-4"/>
                        </w:rPr>
                        <w:t xml:space="preserve"> </w:t>
                      </w:r>
                      <w:r w:rsidRPr="000C62C0">
                        <w:rPr>
                          <w:b/>
                          <w:color w:val="000000" w:themeColor="text1"/>
                        </w:rPr>
                        <w:t>= 47.79 mV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FC62C6E" wp14:editId="131B05AD">
                <wp:simplePos x="0" y="0"/>
                <wp:positionH relativeFrom="column">
                  <wp:posOffset>400050</wp:posOffset>
                </wp:positionH>
                <wp:positionV relativeFrom="paragraph">
                  <wp:posOffset>359410</wp:posOffset>
                </wp:positionV>
                <wp:extent cx="2324100" cy="476250"/>
                <wp:effectExtent l="0" t="0" r="19050" b="19050"/>
                <wp:wrapNone/>
                <wp:docPr id="1870232241" name="Rectangle: Rounded Corners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4100" cy="476250"/>
                        </a:xfrm>
                        <a:prstGeom prst="round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35C013" w14:textId="50F517D4" w:rsidR="000C62C0" w:rsidRPr="000C62C0" w:rsidRDefault="000C62C0" w:rsidP="000C62C0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0C62C0">
                              <w:rPr>
                                <w:b/>
                                <w:bCs/>
                                <w:color w:val="000000" w:themeColor="text1"/>
                              </w:rPr>
                              <w:t>Insert the Sample at the Sample Probe and Select “Y”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FC62C6E" id="_x0000_s1084" style="position:absolute;left:0;text-align:left;margin-left:31.5pt;margin-top:28.3pt;width:183pt;height:37.5pt;z-index:2516992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" fillcolor="#e2efd9 [665]" strokecolor="#09101d [484]" strokeweight="1pt">
                <v:stroke joinstyle="miter"/>
                <v:textbox>
                  <w:txbxContent>
                    <w:p w14:paraId="5B35C013" w14:textId="50F517D4" w:rsidR="000C62C0" w:rsidRPr="000C62C0" w:rsidRDefault="000C62C0" w:rsidP="000C62C0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r w:rsidRPr="000C62C0">
                        <w:rPr>
                          <w:b/>
                          <w:bCs/>
                          <w:color w:val="000000" w:themeColor="text1"/>
                        </w:rPr>
                        <w:t>Insert the Sample at the Sample Probe and Select “Y”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g">
            <w:drawing>
              <wp:inline distT="0" distB="0" distL="0" distR="0" wp14:anchorId="0F309150" wp14:editId="2C6E6666">
                <wp:extent cx="2705784" cy="6847890"/>
                <wp:effectExtent l="0" t="0" r="0" b="0"/>
                <wp:docPr id="812302069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705784" cy="6847890"/>
                          <a:chOff x="3378" y="0"/>
                          <a:chExt cx="3416" cy="12282"/>
                        </a:xfrm>
                      </wpg:grpSpPr>
                      <wps:wsp>
                        <wps:cNvPr id="758752165" name="AutoShape 147"/>
                        <wps:cNvSpPr>
                          <a:spLocks/>
                        </wps:cNvSpPr>
                        <wps:spPr bwMode="auto">
                          <a:xfrm>
                            <a:off x="3618" y="10380"/>
                            <a:ext cx="2652" cy="1902"/>
                          </a:xfrm>
                          <a:custGeom>
                            <a:avLst/>
                            <a:gdLst>
                              <a:gd name="T0" fmla="+- 0 6265 3619"/>
                              <a:gd name="T1" fmla="*/ T0 w 2652"/>
                              <a:gd name="T2" fmla="+- 0 12282 10380"/>
                              <a:gd name="T3" fmla="*/ 12282 h 1902"/>
                              <a:gd name="T4" fmla="+- 0 3625 3619"/>
                              <a:gd name="T5" fmla="*/ T4 w 2652"/>
                              <a:gd name="T6" fmla="+- 0 12282 10380"/>
                              <a:gd name="T7" fmla="*/ 12282 h 1902"/>
                              <a:gd name="T8" fmla="+- 0 3623 3619"/>
                              <a:gd name="T9" fmla="*/ T8 w 2652"/>
                              <a:gd name="T10" fmla="+- 0 12282 10380"/>
                              <a:gd name="T11" fmla="*/ 12282 h 1902"/>
                              <a:gd name="T12" fmla="+- 0 3621 3619"/>
                              <a:gd name="T13" fmla="*/ T12 w 2652"/>
                              <a:gd name="T14" fmla="+- 0 12280 10380"/>
                              <a:gd name="T15" fmla="*/ 12280 h 1902"/>
                              <a:gd name="T16" fmla="+- 0 3619 3619"/>
                              <a:gd name="T17" fmla="*/ T16 w 2652"/>
                              <a:gd name="T18" fmla="+- 0 12278 10380"/>
                              <a:gd name="T19" fmla="*/ 12278 h 1902"/>
                              <a:gd name="T20" fmla="+- 0 3619 3619"/>
                              <a:gd name="T21" fmla="*/ T20 w 2652"/>
                              <a:gd name="T22" fmla="+- 0 12276 10380"/>
                              <a:gd name="T23" fmla="*/ 12276 h 1902"/>
                              <a:gd name="T24" fmla="+- 0 3619 3619"/>
                              <a:gd name="T25" fmla="*/ T24 w 2652"/>
                              <a:gd name="T26" fmla="+- 0 10386 10380"/>
                              <a:gd name="T27" fmla="*/ 10386 h 1902"/>
                              <a:gd name="T28" fmla="+- 0 3619 3619"/>
                              <a:gd name="T29" fmla="*/ T28 w 2652"/>
                              <a:gd name="T30" fmla="+- 0 10384 10380"/>
                              <a:gd name="T31" fmla="*/ 10384 h 1902"/>
                              <a:gd name="T32" fmla="+- 0 3621 3619"/>
                              <a:gd name="T33" fmla="*/ T32 w 2652"/>
                              <a:gd name="T34" fmla="+- 0 10382 10380"/>
                              <a:gd name="T35" fmla="*/ 10382 h 1902"/>
                              <a:gd name="T36" fmla="+- 0 3623 3619"/>
                              <a:gd name="T37" fmla="*/ T36 w 2652"/>
                              <a:gd name="T38" fmla="+- 0 10380 10380"/>
                              <a:gd name="T39" fmla="*/ 10380 h 1902"/>
                              <a:gd name="T40" fmla="+- 0 3625 3619"/>
                              <a:gd name="T41" fmla="*/ T40 w 2652"/>
                              <a:gd name="T42" fmla="+- 0 10380 10380"/>
                              <a:gd name="T43" fmla="*/ 10380 h 1902"/>
                              <a:gd name="T44" fmla="+- 0 6265 3619"/>
                              <a:gd name="T45" fmla="*/ T44 w 2652"/>
                              <a:gd name="T46" fmla="+- 0 10380 10380"/>
                              <a:gd name="T47" fmla="*/ 10380 h 1902"/>
                              <a:gd name="T48" fmla="+- 0 6267 3619"/>
                              <a:gd name="T49" fmla="*/ T48 w 2652"/>
                              <a:gd name="T50" fmla="+- 0 10380 10380"/>
                              <a:gd name="T51" fmla="*/ 10380 h 1902"/>
                              <a:gd name="T52" fmla="+- 0 6269 3619"/>
                              <a:gd name="T53" fmla="*/ T52 w 2652"/>
                              <a:gd name="T54" fmla="+- 0 10382 10380"/>
                              <a:gd name="T55" fmla="*/ 10382 h 1902"/>
                              <a:gd name="T56" fmla="+- 0 6270 3619"/>
                              <a:gd name="T57" fmla="*/ T56 w 2652"/>
                              <a:gd name="T58" fmla="+- 0 10384 10380"/>
                              <a:gd name="T59" fmla="*/ 10384 h 1902"/>
                              <a:gd name="T60" fmla="+- 0 6271 3619"/>
                              <a:gd name="T61" fmla="*/ T60 w 2652"/>
                              <a:gd name="T62" fmla="+- 0 10386 10380"/>
                              <a:gd name="T63" fmla="*/ 10386 h 1902"/>
                              <a:gd name="T64" fmla="+- 0 3631 3619"/>
                              <a:gd name="T65" fmla="*/ T64 w 2652"/>
                              <a:gd name="T66" fmla="+- 0 10386 10380"/>
                              <a:gd name="T67" fmla="*/ 10386 h 1902"/>
                              <a:gd name="T68" fmla="+- 0 3625 3619"/>
                              <a:gd name="T69" fmla="*/ T68 w 2652"/>
                              <a:gd name="T70" fmla="+- 0 10392 10380"/>
                              <a:gd name="T71" fmla="*/ 10392 h 1902"/>
                              <a:gd name="T72" fmla="+- 0 3631 3619"/>
                              <a:gd name="T73" fmla="*/ T72 w 2652"/>
                              <a:gd name="T74" fmla="+- 0 10392 10380"/>
                              <a:gd name="T75" fmla="*/ 10392 h 1902"/>
                              <a:gd name="T76" fmla="+- 0 3631 3619"/>
                              <a:gd name="T77" fmla="*/ T76 w 2652"/>
                              <a:gd name="T78" fmla="+- 0 12270 10380"/>
                              <a:gd name="T79" fmla="*/ 12270 h 1902"/>
                              <a:gd name="T80" fmla="+- 0 3625 3619"/>
                              <a:gd name="T81" fmla="*/ T80 w 2652"/>
                              <a:gd name="T82" fmla="+- 0 12270 10380"/>
                              <a:gd name="T83" fmla="*/ 12270 h 1902"/>
                              <a:gd name="T84" fmla="+- 0 3631 3619"/>
                              <a:gd name="T85" fmla="*/ T84 w 2652"/>
                              <a:gd name="T86" fmla="+- 0 12276 10380"/>
                              <a:gd name="T87" fmla="*/ 12276 h 1902"/>
                              <a:gd name="T88" fmla="+- 0 6271 3619"/>
                              <a:gd name="T89" fmla="*/ T88 w 2652"/>
                              <a:gd name="T90" fmla="+- 0 12276 10380"/>
                              <a:gd name="T91" fmla="*/ 12276 h 1902"/>
                              <a:gd name="T92" fmla="+- 0 6270 3619"/>
                              <a:gd name="T93" fmla="*/ T92 w 2652"/>
                              <a:gd name="T94" fmla="+- 0 12278 10380"/>
                              <a:gd name="T95" fmla="*/ 12278 h 1902"/>
                              <a:gd name="T96" fmla="+- 0 6269 3619"/>
                              <a:gd name="T97" fmla="*/ T96 w 2652"/>
                              <a:gd name="T98" fmla="+- 0 12280 10380"/>
                              <a:gd name="T99" fmla="*/ 12280 h 1902"/>
                              <a:gd name="T100" fmla="+- 0 6267 3619"/>
                              <a:gd name="T101" fmla="*/ T100 w 2652"/>
                              <a:gd name="T102" fmla="+- 0 12282 10380"/>
                              <a:gd name="T103" fmla="*/ 12282 h 1902"/>
                              <a:gd name="T104" fmla="+- 0 6265 3619"/>
                              <a:gd name="T105" fmla="*/ T104 w 2652"/>
                              <a:gd name="T106" fmla="+- 0 12282 10380"/>
                              <a:gd name="T107" fmla="*/ 12282 h 1902"/>
                              <a:gd name="T108" fmla="+- 0 3631 3619"/>
                              <a:gd name="T109" fmla="*/ T108 w 2652"/>
                              <a:gd name="T110" fmla="+- 0 10392 10380"/>
                              <a:gd name="T111" fmla="*/ 10392 h 1902"/>
                              <a:gd name="T112" fmla="+- 0 3625 3619"/>
                              <a:gd name="T113" fmla="*/ T112 w 2652"/>
                              <a:gd name="T114" fmla="+- 0 10392 10380"/>
                              <a:gd name="T115" fmla="*/ 10392 h 1902"/>
                              <a:gd name="T116" fmla="+- 0 3631 3619"/>
                              <a:gd name="T117" fmla="*/ T116 w 2652"/>
                              <a:gd name="T118" fmla="+- 0 10386 10380"/>
                              <a:gd name="T119" fmla="*/ 10386 h 1902"/>
                              <a:gd name="T120" fmla="+- 0 3631 3619"/>
                              <a:gd name="T121" fmla="*/ T120 w 2652"/>
                              <a:gd name="T122" fmla="+- 0 10392 10380"/>
                              <a:gd name="T123" fmla="*/ 10392 h 1902"/>
                              <a:gd name="T124" fmla="+- 0 6259 3619"/>
                              <a:gd name="T125" fmla="*/ T124 w 2652"/>
                              <a:gd name="T126" fmla="+- 0 10392 10380"/>
                              <a:gd name="T127" fmla="*/ 10392 h 1902"/>
                              <a:gd name="T128" fmla="+- 0 3631 3619"/>
                              <a:gd name="T129" fmla="*/ T128 w 2652"/>
                              <a:gd name="T130" fmla="+- 0 10392 10380"/>
                              <a:gd name="T131" fmla="*/ 10392 h 1902"/>
                              <a:gd name="T132" fmla="+- 0 3631 3619"/>
                              <a:gd name="T133" fmla="*/ T132 w 2652"/>
                              <a:gd name="T134" fmla="+- 0 10386 10380"/>
                              <a:gd name="T135" fmla="*/ 10386 h 1902"/>
                              <a:gd name="T136" fmla="+- 0 6259 3619"/>
                              <a:gd name="T137" fmla="*/ T136 w 2652"/>
                              <a:gd name="T138" fmla="+- 0 10386 10380"/>
                              <a:gd name="T139" fmla="*/ 10386 h 1902"/>
                              <a:gd name="T140" fmla="+- 0 6259 3619"/>
                              <a:gd name="T141" fmla="*/ T140 w 2652"/>
                              <a:gd name="T142" fmla="+- 0 10392 10380"/>
                              <a:gd name="T143" fmla="*/ 10392 h 1902"/>
                              <a:gd name="T144" fmla="+- 0 6259 3619"/>
                              <a:gd name="T145" fmla="*/ T144 w 2652"/>
                              <a:gd name="T146" fmla="+- 0 12276 10380"/>
                              <a:gd name="T147" fmla="*/ 12276 h 1902"/>
                              <a:gd name="T148" fmla="+- 0 6259 3619"/>
                              <a:gd name="T149" fmla="*/ T148 w 2652"/>
                              <a:gd name="T150" fmla="+- 0 10386 10380"/>
                              <a:gd name="T151" fmla="*/ 10386 h 1902"/>
                              <a:gd name="T152" fmla="+- 0 6265 3619"/>
                              <a:gd name="T153" fmla="*/ T152 w 2652"/>
                              <a:gd name="T154" fmla="+- 0 10392 10380"/>
                              <a:gd name="T155" fmla="*/ 10392 h 1902"/>
                              <a:gd name="T156" fmla="+- 0 6271 3619"/>
                              <a:gd name="T157" fmla="*/ T156 w 2652"/>
                              <a:gd name="T158" fmla="+- 0 10392 10380"/>
                              <a:gd name="T159" fmla="*/ 10392 h 1902"/>
                              <a:gd name="T160" fmla="+- 0 6271 3619"/>
                              <a:gd name="T161" fmla="*/ T160 w 2652"/>
                              <a:gd name="T162" fmla="+- 0 12270 10380"/>
                              <a:gd name="T163" fmla="*/ 12270 h 1902"/>
                              <a:gd name="T164" fmla="+- 0 6265 3619"/>
                              <a:gd name="T165" fmla="*/ T164 w 2652"/>
                              <a:gd name="T166" fmla="+- 0 12270 10380"/>
                              <a:gd name="T167" fmla="*/ 12270 h 1902"/>
                              <a:gd name="T168" fmla="+- 0 6259 3619"/>
                              <a:gd name="T169" fmla="*/ T168 w 2652"/>
                              <a:gd name="T170" fmla="+- 0 12276 10380"/>
                              <a:gd name="T171" fmla="*/ 12276 h 1902"/>
                              <a:gd name="T172" fmla="+- 0 6271 3619"/>
                              <a:gd name="T173" fmla="*/ T172 w 2652"/>
                              <a:gd name="T174" fmla="+- 0 10392 10380"/>
                              <a:gd name="T175" fmla="*/ 10392 h 1902"/>
                              <a:gd name="T176" fmla="+- 0 6265 3619"/>
                              <a:gd name="T177" fmla="*/ T176 w 2652"/>
                              <a:gd name="T178" fmla="+- 0 10392 10380"/>
                              <a:gd name="T179" fmla="*/ 10392 h 1902"/>
                              <a:gd name="T180" fmla="+- 0 6259 3619"/>
                              <a:gd name="T181" fmla="*/ T180 w 2652"/>
                              <a:gd name="T182" fmla="+- 0 10386 10380"/>
                              <a:gd name="T183" fmla="*/ 10386 h 1902"/>
                              <a:gd name="T184" fmla="+- 0 6271 3619"/>
                              <a:gd name="T185" fmla="*/ T184 w 2652"/>
                              <a:gd name="T186" fmla="+- 0 10386 10380"/>
                              <a:gd name="T187" fmla="*/ 10386 h 1902"/>
                              <a:gd name="T188" fmla="+- 0 6271 3619"/>
                              <a:gd name="T189" fmla="*/ T188 w 2652"/>
                              <a:gd name="T190" fmla="+- 0 10392 10380"/>
                              <a:gd name="T191" fmla="*/ 10392 h 1902"/>
                              <a:gd name="T192" fmla="+- 0 3631 3619"/>
                              <a:gd name="T193" fmla="*/ T192 w 2652"/>
                              <a:gd name="T194" fmla="+- 0 12276 10380"/>
                              <a:gd name="T195" fmla="*/ 12276 h 1902"/>
                              <a:gd name="T196" fmla="+- 0 3625 3619"/>
                              <a:gd name="T197" fmla="*/ T196 w 2652"/>
                              <a:gd name="T198" fmla="+- 0 12270 10380"/>
                              <a:gd name="T199" fmla="*/ 12270 h 1902"/>
                              <a:gd name="T200" fmla="+- 0 3631 3619"/>
                              <a:gd name="T201" fmla="*/ T200 w 2652"/>
                              <a:gd name="T202" fmla="+- 0 12270 10380"/>
                              <a:gd name="T203" fmla="*/ 12270 h 1902"/>
                              <a:gd name="T204" fmla="+- 0 3631 3619"/>
                              <a:gd name="T205" fmla="*/ T204 w 2652"/>
                              <a:gd name="T206" fmla="+- 0 12276 10380"/>
                              <a:gd name="T207" fmla="*/ 12276 h 1902"/>
                              <a:gd name="T208" fmla="+- 0 6259 3619"/>
                              <a:gd name="T209" fmla="*/ T208 w 2652"/>
                              <a:gd name="T210" fmla="+- 0 12276 10380"/>
                              <a:gd name="T211" fmla="*/ 12276 h 1902"/>
                              <a:gd name="T212" fmla="+- 0 3631 3619"/>
                              <a:gd name="T213" fmla="*/ T212 w 2652"/>
                              <a:gd name="T214" fmla="+- 0 12276 10380"/>
                              <a:gd name="T215" fmla="*/ 12276 h 1902"/>
                              <a:gd name="T216" fmla="+- 0 3631 3619"/>
                              <a:gd name="T217" fmla="*/ T216 w 2652"/>
                              <a:gd name="T218" fmla="+- 0 12270 10380"/>
                              <a:gd name="T219" fmla="*/ 12270 h 1902"/>
                              <a:gd name="T220" fmla="+- 0 6259 3619"/>
                              <a:gd name="T221" fmla="*/ T220 w 2652"/>
                              <a:gd name="T222" fmla="+- 0 12270 10380"/>
                              <a:gd name="T223" fmla="*/ 12270 h 1902"/>
                              <a:gd name="T224" fmla="+- 0 6259 3619"/>
                              <a:gd name="T225" fmla="*/ T224 w 2652"/>
                              <a:gd name="T226" fmla="+- 0 12276 10380"/>
                              <a:gd name="T227" fmla="*/ 12276 h 1902"/>
                              <a:gd name="T228" fmla="+- 0 6271 3619"/>
                              <a:gd name="T229" fmla="*/ T228 w 2652"/>
                              <a:gd name="T230" fmla="+- 0 12276 10380"/>
                              <a:gd name="T231" fmla="*/ 12276 h 1902"/>
                              <a:gd name="T232" fmla="+- 0 6259 3619"/>
                              <a:gd name="T233" fmla="*/ T232 w 2652"/>
                              <a:gd name="T234" fmla="+- 0 12276 10380"/>
                              <a:gd name="T235" fmla="*/ 12276 h 1902"/>
                              <a:gd name="T236" fmla="+- 0 6265 3619"/>
                              <a:gd name="T237" fmla="*/ T236 w 2652"/>
                              <a:gd name="T238" fmla="+- 0 12270 10380"/>
                              <a:gd name="T239" fmla="*/ 12270 h 1902"/>
                              <a:gd name="T240" fmla="+- 0 6271 3619"/>
                              <a:gd name="T241" fmla="*/ T240 w 2652"/>
                              <a:gd name="T242" fmla="+- 0 12270 10380"/>
                              <a:gd name="T243" fmla="*/ 12270 h 1902"/>
                              <a:gd name="T244" fmla="+- 0 6271 3619"/>
                              <a:gd name="T245" fmla="*/ T244 w 2652"/>
                              <a:gd name="T246" fmla="+- 0 12276 10380"/>
                              <a:gd name="T247" fmla="*/ 12276 h 190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  <a:cxn ang="0">
                                <a:pos x="T237" y="T239"/>
                              </a:cxn>
                              <a:cxn ang="0">
                                <a:pos x="T241" y="T243"/>
                              </a:cxn>
                              <a:cxn ang="0">
                                <a:pos x="T245" y="T247"/>
                              </a:cxn>
                            </a:cxnLst>
                            <a:rect l="0" t="0" r="r" b="b"/>
                            <a:pathLst>
                              <a:path w="2652" h="1902">
                                <a:moveTo>
                                  <a:pt x="2646" y="1902"/>
                                </a:moveTo>
                                <a:lnTo>
                                  <a:pt x="6" y="1902"/>
                                </a:lnTo>
                                <a:lnTo>
                                  <a:pt x="4" y="1902"/>
                                </a:lnTo>
                                <a:lnTo>
                                  <a:pt x="2" y="1900"/>
                                </a:lnTo>
                                <a:lnTo>
                                  <a:pt x="0" y="1898"/>
                                </a:lnTo>
                                <a:lnTo>
                                  <a:pt x="0" y="1896"/>
                                </a:lnTo>
                                <a:lnTo>
                                  <a:pt x="0" y="6"/>
                                </a:lnTo>
                                <a:lnTo>
                                  <a:pt x="0" y="4"/>
                                </a:lnTo>
                                <a:lnTo>
                                  <a:pt x="2" y="2"/>
                                </a:lnTo>
                                <a:lnTo>
                                  <a:pt x="4" y="0"/>
                                </a:lnTo>
                                <a:lnTo>
                                  <a:pt x="6" y="0"/>
                                </a:lnTo>
                                <a:lnTo>
                                  <a:pt x="2646" y="0"/>
                                </a:lnTo>
                                <a:lnTo>
                                  <a:pt x="2648" y="0"/>
                                </a:lnTo>
                                <a:lnTo>
                                  <a:pt x="2650" y="2"/>
                                </a:lnTo>
                                <a:lnTo>
                                  <a:pt x="2651" y="4"/>
                                </a:lnTo>
                                <a:lnTo>
                                  <a:pt x="2652" y="6"/>
                                </a:lnTo>
                                <a:lnTo>
                                  <a:pt x="12" y="6"/>
                                </a:lnTo>
                                <a:lnTo>
                                  <a:pt x="6" y="12"/>
                                </a:lnTo>
                                <a:lnTo>
                                  <a:pt x="12" y="12"/>
                                </a:lnTo>
                                <a:lnTo>
                                  <a:pt x="12" y="1890"/>
                                </a:lnTo>
                                <a:lnTo>
                                  <a:pt x="6" y="1890"/>
                                </a:lnTo>
                                <a:lnTo>
                                  <a:pt x="12" y="1896"/>
                                </a:lnTo>
                                <a:lnTo>
                                  <a:pt x="2652" y="1896"/>
                                </a:lnTo>
                                <a:lnTo>
                                  <a:pt x="2651" y="1898"/>
                                </a:lnTo>
                                <a:lnTo>
                                  <a:pt x="2650" y="1900"/>
                                </a:lnTo>
                                <a:lnTo>
                                  <a:pt x="2648" y="1902"/>
                                </a:lnTo>
                                <a:lnTo>
                                  <a:pt x="2646" y="1902"/>
                                </a:lnTo>
                                <a:close/>
                                <a:moveTo>
                                  <a:pt x="12" y="12"/>
                                </a:moveTo>
                                <a:lnTo>
                                  <a:pt x="6" y="12"/>
                                </a:lnTo>
                                <a:lnTo>
                                  <a:pt x="12" y="6"/>
                                </a:lnTo>
                                <a:lnTo>
                                  <a:pt x="12" y="12"/>
                                </a:lnTo>
                                <a:close/>
                                <a:moveTo>
                                  <a:pt x="2640" y="12"/>
                                </a:moveTo>
                                <a:lnTo>
                                  <a:pt x="12" y="12"/>
                                </a:lnTo>
                                <a:lnTo>
                                  <a:pt x="12" y="6"/>
                                </a:lnTo>
                                <a:lnTo>
                                  <a:pt x="2640" y="6"/>
                                </a:lnTo>
                                <a:lnTo>
                                  <a:pt x="2640" y="12"/>
                                </a:lnTo>
                                <a:close/>
                                <a:moveTo>
                                  <a:pt x="2640" y="1896"/>
                                </a:moveTo>
                                <a:lnTo>
                                  <a:pt x="2640" y="6"/>
                                </a:lnTo>
                                <a:lnTo>
                                  <a:pt x="2646" y="12"/>
                                </a:lnTo>
                                <a:lnTo>
                                  <a:pt x="2652" y="12"/>
                                </a:lnTo>
                                <a:lnTo>
                                  <a:pt x="2652" y="1890"/>
                                </a:lnTo>
                                <a:lnTo>
                                  <a:pt x="2646" y="1890"/>
                                </a:lnTo>
                                <a:lnTo>
                                  <a:pt x="2640" y="1896"/>
                                </a:lnTo>
                                <a:close/>
                                <a:moveTo>
                                  <a:pt x="2652" y="12"/>
                                </a:moveTo>
                                <a:lnTo>
                                  <a:pt x="2646" y="12"/>
                                </a:lnTo>
                                <a:lnTo>
                                  <a:pt x="2640" y="6"/>
                                </a:lnTo>
                                <a:lnTo>
                                  <a:pt x="2652" y="6"/>
                                </a:lnTo>
                                <a:lnTo>
                                  <a:pt x="2652" y="12"/>
                                </a:lnTo>
                                <a:close/>
                                <a:moveTo>
                                  <a:pt x="12" y="1896"/>
                                </a:moveTo>
                                <a:lnTo>
                                  <a:pt x="6" y="1890"/>
                                </a:lnTo>
                                <a:lnTo>
                                  <a:pt x="12" y="1890"/>
                                </a:lnTo>
                                <a:lnTo>
                                  <a:pt x="12" y="1896"/>
                                </a:lnTo>
                                <a:close/>
                                <a:moveTo>
                                  <a:pt x="2640" y="1896"/>
                                </a:moveTo>
                                <a:lnTo>
                                  <a:pt x="12" y="1896"/>
                                </a:lnTo>
                                <a:lnTo>
                                  <a:pt x="12" y="1890"/>
                                </a:lnTo>
                                <a:lnTo>
                                  <a:pt x="2640" y="1890"/>
                                </a:lnTo>
                                <a:lnTo>
                                  <a:pt x="2640" y="1896"/>
                                </a:lnTo>
                                <a:close/>
                                <a:moveTo>
                                  <a:pt x="2652" y="1896"/>
                                </a:moveTo>
                                <a:lnTo>
                                  <a:pt x="2640" y="1896"/>
                                </a:lnTo>
                                <a:lnTo>
                                  <a:pt x="2646" y="1890"/>
                                </a:lnTo>
                                <a:lnTo>
                                  <a:pt x="2652" y="1890"/>
                                </a:lnTo>
                                <a:lnTo>
                                  <a:pt x="2652" y="18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FC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5600172" name="AutoShape 148"/>
                        <wps:cNvSpPr>
                          <a:spLocks/>
                        </wps:cNvSpPr>
                        <wps:spPr bwMode="auto">
                          <a:xfrm>
                            <a:off x="4898" y="8656"/>
                            <a:ext cx="152" cy="1727"/>
                          </a:xfrm>
                          <a:custGeom>
                            <a:avLst/>
                            <a:gdLst>
                              <a:gd name="T0" fmla="+- 0 5051 4899"/>
                              <a:gd name="T1" fmla="*/ T0 w 152"/>
                              <a:gd name="T2" fmla="+- 0 10252 8656"/>
                              <a:gd name="T3" fmla="*/ 10252 h 1727"/>
                              <a:gd name="T4" fmla="+- 0 5051 4899"/>
                              <a:gd name="T5" fmla="*/ T4 w 152"/>
                              <a:gd name="T6" fmla="+- 0 10250 8656"/>
                              <a:gd name="T7" fmla="*/ 10250 h 1727"/>
                              <a:gd name="T8" fmla="+- 0 5050 4899"/>
                              <a:gd name="T9" fmla="*/ T8 w 152"/>
                              <a:gd name="T10" fmla="+- 0 10247 8656"/>
                              <a:gd name="T11" fmla="*/ 10247 h 1727"/>
                              <a:gd name="T12" fmla="+- 0 5048 4899"/>
                              <a:gd name="T13" fmla="*/ T12 w 152"/>
                              <a:gd name="T14" fmla="+- 0 10246 8656"/>
                              <a:gd name="T15" fmla="*/ 10246 h 1727"/>
                              <a:gd name="T16" fmla="+- 0 5046 4899"/>
                              <a:gd name="T17" fmla="*/ T16 w 152"/>
                              <a:gd name="T18" fmla="+- 0 10245 8656"/>
                              <a:gd name="T19" fmla="*/ 10245 h 1727"/>
                              <a:gd name="T20" fmla="+- 0 5043 4899"/>
                              <a:gd name="T21" fmla="*/ T20 w 152"/>
                              <a:gd name="T22" fmla="+- 0 10245 8656"/>
                              <a:gd name="T23" fmla="*/ 10245 h 1727"/>
                              <a:gd name="T24" fmla="+- 0 5041 4899"/>
                              <a:gd name="T25" fmla="*/ T24 w 152"/>
                              <a:gd name="T26" fmla="+- 0 10246 8656"/>
                              <a:gd name="T27" fmla="*/ 10246 h 1727"/>
                              <a:gd name="T28" fmla="+- 0 5040 4899"/>
                              <a:gd name="T29" fmla="*/ T28 w 152"/>
                              <a:gd name="T30" fmla="+- 0 10248 8656"/>
                              <a:gd name="T31" fmla="*/ 10248 h 1727"/>
                              <a:gd name="T32" fmla="+- 0 4981 4899"/>
                              <a:gd name="T33" fmla="*/ T32 w 152"/>
                              <a:gd name="T34" fmla="+- 0 10349 8656"/>
                              <a:gd name="T35" fmla="*/ 10349 h 1727"/>
                              <a:gd name="T36" fmla="+- 0 4981 4899"/>
                              <a:gd name="T37" fmla="*/ T36 w 152"/>
                              <a:gd name="T38" fmla="+- 0 9796 8656"/>
                              <a:gd name="T39" fmla="*/ 9796 h 1727"/>
                              <a:gd name="T40" fmla="+- 0 4969 4899"/>
                              <a:gd name="T41" fmla="*/ T40 w 152"/>
                              <a:gd name="T42" fmla="+- 0 9796 8656"/>
                              <a:gd name="T43" fmla="*/ 9796 h 1727"/>
                              <a:gd name="T44" fmla="+- 0 4969 4899"/>
                              <a:gd name="T45" fmla="*/ T44 w 152"/>
                              <a:gd name="T46" fmla="+- 0 10349 8656"/>
                              <a:gd name="T47" fmla="*/ 10349 h 1727"/>
                              <a:gd name="T48" fmla="+- 0 4910 4899"/>
                              <a:gd name="T49" fmla="*/ T48 w 152"/>
                              <a:gd name="T50" fmla="+- 0 10248 8656"/>
                              <a:gd name="T51" fmla="*/ 10248 h 1727"/>
                              <a:gd name="T52" fmla="+- 0 4909 4899"/>
                              <a:gd name="T53" fmla="*/ T52 w 152"/>
                              <a:gd name="T54" fmla="+- 0 10246 8656"/>
                              <a:gd name="T55" fmla="*/ 10246 h 1727"/>
                              <a:gd name="T56" fmla="+- 0 4906 4899"/>
                              <a:gd name="T57" fmla="*/ T56 w 152"/>
                              <a:gd name="T58" fmla="+- 0 10245 8656"/>
                              <a:gd name="T59" fmla="*/ 10245 h 1727"/>
                              <a:gd name="T60" fmla="+- 0 4904 4899"/>
                              <a:gd name="T61" fmla="*/ T60 w 152"/>
                              <a:gd name="T62" fmla="+- 0 10245 8656"/>
                              <a:gd name="T63" fmla="*/ 10245 h 1727"/>
                              <a:gd name="T64" fmla="+- 0 4902 4899"/>
                              <a:gd name="T65" fmla="*/ T64 w 152"/>
                              <a:gd name="T66" fmla="+- 0 10246 8656"/>
                              <a:gd name="T67" fmla="*/ 10246 h 1727"/>
                              <a:gd name="T68" fmla="+- 0 4900 4899"/>
                              <a:gd name="T69" fmla="*/ T68 w 152"/>
                              <a:gd name="T70" fmla="+- 0 10247 8656"/>
                              <a:gd name="T71" fmla="*/ 10247 h 1727"/>
                              <a:gd name="T72" fmla="+- 0 4899 4899"/>
                              <a:gd name="T73" fmla="*/ T72 w 152"/>
                              <a:gd name="T74" fmla="+- 0 10250 8656"/>
                              <a:gd name="T75" fmla="*/ 10250 h 1727"/>
                              <a:gd name="T76" fmla="+- 0 4899 4899"/>
                              <a:gd name="T77" fmla="*/ T76 w 152"/>
                              <a:gd name="T78" fmla="+- 0 10252 8656"/>
                              <a:gd name="T79" fmla="*/ 10252 h 1727"/>
                              <a:gd name="T80" fmla="+- 0 4900 4899"/>
                              <a:gd name="T81" fmla="*/ T80 w 152"/>
                              <a:gd name="T82" fmla="+- 0 10254 8656"/>
                              <a:gd name="T83" fmla="*/ 10254 h 1727"/>
                              <a:gd name="T84" fmla="+- 0 4975 4899"/>
                              <a:gd name="T85" fmla="*/ T84 w 152"/>
                              <a:gd name="T86" fmla="+- 0 10383 8656"/>
                              <a:gd name="T87" fmla="*/ 10383 h 1727"/>
                              <a:gd name="T88" fmla="+- 0 4982 4899"/>
                              <a:gd name="T89" fmla="*/ T88 w 152"/>
                              <a:gd name="T90" fmla="+- 0 10371 8656"/>
                              <a:gd name="T91" fmla="*/ 10371 h 1727"/>
                              <a:gd name="T92" fmla="+- 0 5050 4899"/>
                              <a:gd name="T93" fmla="*/ T92 w 152"/>
                              <a:gd name="T94" fmla="+- 0 10254 8656"/>
                              <a:gd name="T95" fmla="*/ 10254 h 1727"/>
                              <a:gd name="T96" fmla="+- 0 5051 4899"/>
                              <a:gd name="T97" fmla="*/ T96 w 152"/>
                              <a:gd name="T98" fmla="+- 0 10252 8656"/>
                              <a:gd name="T99" fmla="*/ 10252 h 1727"/>
                              <a:gd name="T100" fmla="+- 0 5051 4899"/>
                              <a:gd name="T101" fmla="*/ T100 w 152"/>
                              <a:gd name="T102" fmla="+- 0 9112 8656"/>
                              <a:gd name="T103" fmla="*/ 9112 h 1727"/>
                              <a:gd name="T104" fmla="+- 0 5051 4899"/>
                              <a:gd name="T105" fmla="*/ T104 w 152"/>
                              <a:gd name="T106" fmla="+- 0 9110 8656"/>
                              <a:gd name="T107" fmla="*/ 9110 h 1727"/>
                              <a:gd name="T108" fmla="+- 0 5050 4899"/>
                              <a:gd name="T109" fmla="*/ T108 w 152"/>
                              <a:gd name="T110" fmla="+- 0 9107 8656"/>
                              <a:gd name="T111" fmla="*/ 9107 h 1727"/>
                              <a:gd name="T112" fmla="+- 0 5048 4899"/>
                              <a:gd name="T113" fmla="*/ T112 w 152"/>
                              <a:gd name="T114" fmla="+- 0 9106 8656"/>
                              <a:gd name="T115" fmla="*/ 9106 h 1727"/>
                              <a:gd name="T116" fmla="+- 0 5046 4899"/>
                              <a:gd name="T117" fmla="*/ T116 w 152"/>
                              <a:gd name="T118" fmla="+- 0 9105 8656"/>
                              <a:gd name="T119" fmla="*/ 9105 h 1727"/>
                              <a:gd name="T120" fmla="+- 0 5043 4899"/>
                              <a:gd name="T121" fmla="*/ T120 w 152"/>
                              <a:gd name="T122" fmla="+- 0 9105 8656"/>
                              <a:gd name="T123" fmla="*/ 9105 h 1727"/>
                              <a:gd name="T124" fmla="+- 0 5041 4899"/>
                              <a:gd name="T125" fmla="*/ T124 w 152"/>
                              <a:gd name="T126" fmla="+- 0 9106 8656"/>
                              <a:gd name="T127" fmla="*/ 9106 h 1727"/>
                              <a:gd name="T128" fmla="+- 0 5040 4899"/>
                              <a:gd name="T129" fmla="*/ T128 w 152"/>
                              <a:gd name="T130" fmla="+- 0 9108 8656"/>
                              <a:gd name="T131" fmla="*/ 9108 h 1727"/>
                              <a:gd name="T132" fmla="+- 0 4981 4899"/>
                              <a:gd name="T133" fmla="*/ T132 w 152"/>
                              <a:gd name="T134" fmla="+- 0 9209 8656"/>
                              <a:gd name="T135" fmla="*/ 9209 h 1727"/>
                              <a:gd name="T136" fmla="+- 0 4981 4899"/>
                              <a:gd name="T137" fmla="*/ T136 w 152"/>
                              <a:gd name="T138" fmla="+- 0 8656 8656"/>
                              <a:gd name="T139" fmla="*/ 8656 h 1727"/>
                              <a:gd name="T140" fmla="+- 0 4969 4899"/>
                              <a:gd name="T141" fmla="*/ T140 w 152"/>
                              <a:gd name="T142" fmla="+- 0 8656 8656"/>
                              <a:gd name="T143" fmla="*/ 8656 h 1727"/>
                              <a:gd name="T144" fmla="+- 0 4969 4899"/>
                              <a:gd name="T145" fmla="*/ T144 w 152"/>
                              <a:gd name="T146" fmla="+- 0 9209 8656"/>
                              <a:gd name="T147" fmla="*/ 9209 h 1727"/>
                              <a:gd name="T148" fmla="+- 0 4910 4899"/>
                              <a:gd name="T149" fmla="*/ T148 w 152"/>
                              <a:gd name="T150" fmla="+- 0 9108 8656"/>
                              <a:gd name="T151" fmla="*/ 9108 h 1727"/>
                              <a:gd name="T152" fmla="+- 0 4909 4899"/>
                              <a:gd name="T153" fmla="*/ T152 w 152"/>
                              <a:gd name="T154" fmla="+- 0 9106 8656"/>
                              <a:gd name="T155" fmla="*/ 9106 h 1727"/>
                              <a:gd name="T156" fmla="+- 0 4906 4899"/>
                              <a:gd name="T157" fmla="*/ T156 w 152"/>
                              <a:gd name="T158" fmla="+- 0 9105 8656"/>
                              <a:gd name="T159" fmla="*/ 9105 h 1727"/>
                              <a:gd name="T160" fmla="+- 0 4904 4899"/>
                              <a:gd name="T161" fmla="*/ T160 w 152"/>
                              <a:gd name="T162" fmla="+- 0 9105 8656"/>
                              <a:gd name="T163" fmla="*/ 9105 h 1727"/>
                              <a:gd name="T164" fmla="+- 0 4902 4899"/>
                              <a:gd name="T165" fmla="*/ T164 w 152"/>
                              <a:gd name="T166" fmla="+- 0 9106 8656"/>
                              <a:gd name="T167" fmla="*/ 9106 h 1727"/>
                              <a:gd name="T168" fmla="+- 0 4900 4899"/>
                              <a:gd name="T169" fmla="*/ T168 w 152"/>
                              <a:gd name="T170" fmla="+- 0 9107 8656"/>
                              <a:gd name="T171" fmla="*/ 9107 h 1727"/>
                              <a:gd name="T172" fmla="+- 0 4899 4899"/>
                              <a:gd name="T173" fmla="*/ T172 w 152"/>
                              <a:gd name="T174" fmla="+- 0 9110 8656"/>
                              <a:gd name="T175" fmla="*/ 9110 h 1727"/>
                              <a:gd name="T176" fmla="+- 0 4899 4899"/>
                              <a:gd name="T177" fmla="*/ T176 w 152"/>
                              <a:gd name="T178" fmla="+- 0 9112 8656"/>
                              <a:gd name="T179" fmla="*/ 9112 h 1727"/>
                              <a:gd name="T180" fmla="+- 0 4900 4899"/>
                              <a:gd name="T181" fmla="*/ T180 w 152"/>
                              <a:gd name="T182" fmla="+- 0 9114 8656"/>
                              <a:gd name="T183" fmla="*/ 9114 h 1727"/>
                              <a:gd name="T184" fmla="+- 0 4975 4899"/>
                              <a:gd name="T185" fmla="*/ T184 w 152"/>
                              <a:gd name="T186" fmla="+- 0 9243 8656"/>
                              <a:gd name="T187" fmla="*/ 9243 h 1727"/>
                              <a:gd name="T188" fmla="+- 0 4982 4899"/>
                              <a:gd name="T189" fmla="*/ T188 w 152"/>
                              <a:gd name="T190" fmla="+- 0 9231 8656"/>
                              <a:gd name="T191" fmla="*/ 9231 h 1727"/>
                              <a:gd name="T192" fmla="+- 0 5050 4899"/>
                              <a:gd name="T193" fmla="*/ T192 w 152"/>
                              <a:gd name="T194" fmla="+- 0 9114 8656"/>
                              <a:gd name="T195" fmla="*/ 9114 h 1727"/>
                              <a:gd name="T196" fmla="+- 0 5051 4899"/>
                              <a:gd name="T197" fmla="*/ T196 w 152"/>
                              <a:gd name="T198" fmla="+- 0 9112 8656"/>
                              <a:gd name="T199" fmla="*/ 9112 h 172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</a:cxnLst>
                            <a:rect l="0" t="0" r="r" b="b"/>
                            <a:pathLst>
                              <a:path w="152" h="1727">
                                <a:moveTo>
                                  <a:pt x="152" y="1596"/>
                                </a:moveTo>
                                <a:lnTo>
                                  <a:pt x="152" y="1594"/>
                                </a:lnTo>
                                <a:lnTo>
                                  <a:pt x="151" y="1591"/>
                                </a:lnTo>
                                <a:lnTo>
                                  <a:pt x="149" y="1590"/>
                                </a:lnTo>
                                <a:lnTo>
                                  <a:pt x="147" y="1589"/>
                                </a:lnTo>
                                <a:lnTo>
                                  <a:pt x="144" y="1589"/>
                                </a:lnTo>
                                <a:lnTo>
                                  <a:pt x="142" y="1590"/>
                                </a:lnTo>
                                <a:lnTo>
                                  <a:pt x="141" y="1592"/>
                                </a:lnTo>
                                <a:lnTo>
                                  <a:pt x="82" y="1693"/>
                                </a:lnTo>
                                <a:lnTo>
                                  <a:pt x="82" y="1140"/>
                                </a:lnTo>
                                <a:lnTo>
                                  <a:pt x="70" y="1140"/>
                                </a:lnTo>
                                <a:lnTo>
                                  <a:pt x="70" y="1693"/>
                                </a:lnTo>
                                <a:lnTo>
                                  <a:pt x="11" y="1592"/>
                                </a:lnTo>
                                <a:lnTo>
                                  <a:pt x="10" y="1590"/>
                                </a:lnTo>
                                <a:lnTo>
                                  <a:pt x="7" y="1589"/>
                                </a:lnTo>
                                <a:lnTo>
                                  <a:pt x="5" y="1589"/>
                                </a:lnTo>
                                <a:lnTo>
                                  <a:pt x="3" y="1590"/>
                                </a:lnTo>
                                <a:lnTo>
                                  <a:pt x="1" y="1591"/>
                                </a:lnTo>
                                <a:lnTo>
                                  <a:pt x="0" y="1594"/>
                                </a:lnTo>
                                <a:lnTo>
                                  <a:pt x="0" y="1596"/>
                                </a:lnTo>
                                <a:lnTo>
                                  <a:pt x="1" y="1598"/>
                                </a:lnTo>
                                <a:lnTo>
                                  <a:pt x="76" y="1727"/>
                                </a:lnTo>
                                <a:lnTo>
                                  <a:pt x="83" y="1715"/>
                                </a:lnTo>
                                <a:lnTo>
                                  <a:pt x="151" y="1598"/>
                                </a:lnTo>
                                <a:lnTo>
                                  <a:pt x="152" y="1596"/>
                                </a:lnTo>
                                <a:close/>
                                <a:moveTo>
                                  <a:pt x="152" y="456"/>
                                </a:moveTo>
                                <a:lnTo>
                                  <a:pt x="152" y="454"/>
                                </a:lnTo>
                                <a:lnTo>
                                  <a:pt x="151" y="451"/>
                                </a:lnTo>
                                <a:lnTo>
                                  <a:pt x="149" y="450"/>
                                </a:lnTo>
                                <a:lnTo>
                                  <a:pt x="147" y="449"/>
                                </a:lnTo>
                                <a:lnTo>
                                  <a:pt x="144" y="449"/>
                                </a:lnTo>
                                <a:lnTo>
                                  <a:pt x="142" y="450"/>
                                </a:lnTo>
                                <a:lnTo>
                                  <a:pt x="141" y="452"/>
                                </a:lnTo>
                                <a:lnTo>
                                  <a:pt x="82" y="553"/>
                                </a:lnTo>
                                <a:lnTo>
                                  <a:pt x="82" y="0"/>
                                </a:lnTo>
                                <a:lnTo>
                                  <a:pt x="70" y="0"/>
                                </a:lnTo>
                                <a:lnTo>
                                  <a:pt x="70" y="553"/>
                                </a:lnTo>
                                <a:lnTo>
                                  <a:pt x="11" y="452"/>
                                </a:lnTo>
                                <a:lnTo>
                                  <a:pt x="10" y="450"/>
                                </a:lnTo>
                                <a:lnTo>
                                  <a:pt x="7" y="449"/>
                                </a:lnTo>
                                <a:lnTo>
                                  <a:pt x="5" y="449"/>
                                </a:lnTo>
                                <a:lnTo>
                                  <a:pt x="3" y="450"/>
                                </a:lnTo>
                                <a:lnTo>
                                  <a:pt x="1" y="451"/>
                                </a:lnTo>
                                <a:lnTo>
                                  <a:pt x="0" y="454"/>
                                </a:lnTo>
                                <a:lnTo>
                                  <a:pt x="0" y="456"/>
                                </a:lnTo>
                                <a:lnTo>
                                  <a:pt x="1" y="458"/>
                                </a:lnTo>
                                <a:lnTo>
                                  <a:pt x="76" y="587"/>
                                </a:lnTo>
                                <a:lnTo>
                                  <a:pt x="83" y="575"/>
                                </a:lnTo>
                                <a:lnTo>
                                  <a:pt x="151" y="458"/>
                                </a:lnTo>
                                <a:lnTo>
                                  <a:pt x="152" y="4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85957518" name="AutoShape 149"/>
                        <wps:cNvSpPr>
                          <a:spLocks/>
                        </wps:cNvSpPr>
                        <wps:spPr bwMode="auto">
                          <a:xfrm>
                            <a:off x="3378" y="5610"/>
                            <a:ext cx="3356" cy="3028"/>
                          </a:xfrm>
                          <a:custGeom>
                            <a:avLst/>
                            <a:gdLst>
                              <a:gd name="T0" fmla="+- 0 6406 3379"/>
                              <a:gd name="T1" fmla="*/ T0 w 3356"/>
                              <a:gd name="T2" fmla="+- 0 6741 5610"/>
                              <a:gd name="T3" fmla="*/ 6741 h 3028"/>
                              <a:gd name="T4" fmla="+- 0 6405 3379"/>
                              <a:gd name="T5" fmla="*/ T4 w 3356"/>
                              <a:gd name="T6" fmla="+- 0 6739 5610"/>
                              <a:gd name="T7" fmla="*/ 6739 h 3028"/>
                              <a:gd name="T8" fmla="+- 0 6404 3379"/>
                              <a:gd name="T9" fmla="*/ T8 w 3356"/>
                              <a:gd name="T10" fmla="+- 0 6737 5610"/>
                              <a:gd name="T11" fmla="*/ 6737 h 3028"/>
                              <a:gd name="T12" fmla="+- 0 6402 3379"/>
                              <a:gd name="T13" fmla="*/ T12 w 3356"/>
                              <a:gd name="T14" fmla="+- 0 6735 5610"/>
                              <a:gd name="T15" fmla="*/ 6735 h 3028"/>
                              <a:gd name="T16" fmla="+- 0 6400 3379"/>
                              <a:gd name="T17" fmla="*/ T16 w 3356"/>
                              <a:gd name="T18" fmla="+- 0 6735 5610"/>
                              <a:gd name="T19" fmla="*/ 6735 h 3028"/>
                              <a:gd name="T20" fmla="+- 0 6394 3379"/>
                              <a:gd name="T21" fmla="*/ T20 w 3356"/>
                              <a:gd name="T22" fmla="+- 0 6735 5610"/>
                              <a:gd name="T23" fmla="*/ 6735 h 3028"/>
                              <a:gd name="T24" fmla="+- 0 6394 3379"/>
                              <a:gd name="T25" fmla="*/ T24 w 3356"/>
                              <a:gd name="T26" fmla="+- 0 6747 5610"/>
                              <a:gd name="T27" fmla="*/ 6747 h 3028"/>
                              <a:gd name="T28" fmla="+- 0 6394 3379"/>
                              <a:gd name="T29" fmla="*/ T28 w 3356"/>
                              <a:gd name="T30" fmla="+- 0 8625 5610"/>
                              <a:gd name="T31" fmla="*/ 8625 h 3028"/>
                              <a:gd name="T32" fmla="+- 0 3766 3379"/>
                              <a:gd name="T33" fmla="*/ T32 w 3356"/>
                              <a:gd name="T34" fmla="+- 0 8625 5610"/>
                              <a:gd name="T35" fmla="*/ 8625 h 3028"/>
                              <a:gd name="T36" fmla="+- 0 3766 3379"/>
                              <a:gd name="T37" fmla="*/ T36 w 3356"/>
                              <a:gd name="T38" fmla="+- 0 6747 5610"/>
                              <a:gd name="T39" fmla="*/ 6747 h 3028"/>
                              <a:gd name="T40" fmla="+- 0 6394 3379"/>
                              <a:gd name="T41" fmla="*/ T40 w 3356"/>
                              <a:gd name="T42" fmla="+- 0 6747 5610"/>
                              <a:gd name="T43" fmla="*/ 6747 h 3028"/>
                              <a:gd name="T44" fmla="+- 0 6394 3379"/>
                              <a:gd name="T45" fmla="*/ T44 w 3356"/>
                              <a:gd name="T46" fmla="+- 0 6735 5610"/>
                              <a:gd name="T47" fmla="*/ 6735 h 3028"/>
                              <a:gd name="T48" fmla="+- 0 3760 3379"/>
                              <a:gd name="T49" fmla="*/ T48 w 3356"/>
                              <a:gd name="T50" fmla="+- 0 6735 5610"/>
                              <a:gd name="T51" fmla="*/ 6735 h 3028"/>
                              <a:gd name="T52" fmla="+- 0 3758 3379"/>
                              <a:gd name="T53" fmla="*/ T52 w 3356"/>
                              <a:gd name="T54" fmla="+- 0 6735 5610"/>
                              <a:gd name="T55" fmla="*/ 6735 h 3028"/>
                              <a:gd name="T56" fmla="+- 0 3756 3379"/>
                              <a:gd name="T57" fmla="*/ T56 w 3356"/>
                              <a:gd name="T58" fmla="+- 0 6737 5610"/>
                              <a:gd name="T59" fmla="*/ 6737 h 3028"/>
                              <a:gd name="T60" fmla="+- 0 3754 3379"/>
                              <a:gd name="T61" fmla="*/ T60 w 3356"/>
                              <a:gd name="T62" fmla="+- 0 6739 5610"/>
                              <a:gd name="T63" fmla="*/ 6739 h 3028"/>
                              <a:gd name="T64" fmla="+- 0 3754 3379"/>
                              <a:gd name="T65" fmla="*/ T64 w 3356"/>
                              <a:gd name="T66" fmla="+- 0 6741 5610"/>
                              <a:gd name="T67" fmla="*/ 6741 h 3028"/>
                              <a:gd name="T68" fmla="+- 0 3754 3379"/>
                              <a:gd name="T69" fmla="*/ T68 w 3356"/>
                              <a:gd name="T70" fmla="+- 0 8631 5610"/>
                              <a:gd name="T71" fmla="*/ 8631 h 3028"/>
                              <a:gd name="T72" fmla="+- 0 3754 3379"/>
                              <a:gd name="T73" fmla="*/ T72 w 3356"/>
                              <a:gd name="T74" fmla="+- 0 8633 5610"/>
                              <a:gd name="T75" fmla="*/ 8633 h 3028"/>
                              <a:gd name="T76" fmla="+- 0 3756 3379"/>
                              <a:gd name="T77" fmla="*/ T76 w 3356"/>
                              <a:gd name="T78" fmla="+- 0 8635 5610"/>
                              <a:gd name="T79" fmla="*/ 8635 h 3028"/>
                              <a:gd name="T80" fmla="+- 0 3758 3379"/>
                              <a:gd name="T81" fmla="*/ T80 w 3356"/>
                              <a:gd name="T82" fmla="+- 0 8637 5610"/>
                              <a:gd name="T83" fmla="*/ 8637 h 3028"/>
                              <a:gd name="T84" fmla="+- 0 3760 3379"/>
                              <a:gd name="T85" fmla="*/ T84 w 3356"/>
                              <a:gd name="T86" fmla="+- 0 8637 5610"/>
                              <a:gd name="T87" fmla="*/ 8637 h 3028"/>
                              <a:gd name="T88" fmla="+- 0 6400 3379"/>
                              <a:gd name="T89" fmla="*/ T88 w 3356"/>
                              <a:gd name="T90" fmla="+- 0 8637 5610"/>
                              <a:gd name="T91" fmla="*/ 8637 h 3028"/>
                              <a:gd name="T92" fmla="+- 0 6402 3379"/>
                              <a:gd name="T93" fmla="*/ T92 w 3356"/>
                              <a:gd name="T94" fmla="+- 0 8637 5610"/>
                              <a:gd name="T95" fmla="*/ 8637 h 3028"/>
                              <a:gd name="T96" fmla="+- 0 6404 3379"/>
                              <a:gd name="T97" fmla="*/ T96 w 3356"/>
                              <a:gd name="T98" fmla="+- 0 8635 5610"/>
                              <a:gd name="T99" fmla="*/ 8635 h 3028"/>
                              <a:gd name="T100" fmla="+- 0 6405 3379"/>
                              <a:gd name="T101" fmla="*/ T100 w 3356"/>
                              <a:gd name="T102" fmla="+- 0 8633 5610"/>
                              <a:gd name="T103" fmla="*/ 8633 h 3028"/>
                              <a:gd name="T104" fmla="+- 0 6406 3379"/>
                              <a:gd name="T105" fmla="*/ T104 w 3356"/>
                              <a:gd name="T106" fmla="+- 0 8631 5610"/>
                              <a:gd name="T107" fmla="*/ 8631 h 3028"/>
                              <a:gd name="T108" fmla="+- 0 6406 3379"/>
                              <a:gd name="T109" fmla="*/ T108 w 3356"/>
                              <a:gd name="T110" fmla="+- 0 8625 5610"/>
                              <a:gd name="T111" fmla="*/ 8625 h 3028"/>
                              <a:gd name="T112" fmla="+- 0 6406 3379"/>
                              <a:gd name="T113" fmla="*/ T112 w 3356"/>
                              <a:gd name="T114" fmla="+- 0 6747 5610"/>
                              <a:gd name="T115" fmla="*/ 6747 h 3028"/>
                              <a:gd name="T116" fmla="+- 0 6406 3379"/>
                              <a:gd name="T117" fmla="*/ T116 w 3356"/>
                              <a:gd name="T118" fmla="+- 0 6741 5610"/>
                              <a:gd name="T119" fmla="*/ 6741 h 3028"/>
                              <a:gd name="T120" fmla="+- 0 6735 3379"/>
                              <a:gd name="T121" fmla="*/ T120 w 3356"/>
                              <a:gd name="T122" fmla="+- 0 5616 5610"/>
                              <a:gd name="T123" fmla="*/ 5616 h 3028"/>
                              <a:gd name="T124" fmla="+- 0 6734 3379"/>
                              <a:gd name="T125" fmla="*/ T124 w 3356"/>
                              <a:gd name="T126" fmla="+- 0 5614 5610"/>
                              <a:gd name="T127" fmla="*/ 5614 h 3028"/>
                              <a:gd name="T128" fmla="+- 0 6733 3379"/>
                              <a:gd name="T129" fmla="*/ T128 w 3356"/>
                              <a:gd name="T130" fmla="+- 0 5612 5610"/>
                              <a:gd name="T131" fmla="*/ 5612 h 3028"/>
                              <a:gd name="T132" fmla="+- 0 6731 3379"/>
                              <a:gd name="T133" fmla="*/ T132 w 3356"/>
                              <a:gd name="T134" fmla="+- 0 5610 5610"/>
                              <a:gd name="T135" fmla="*/ 5610 h 3028"/>
                              <a:gd name="T136" fmla="+- 0 6729 3379"/>
                              <a:gd name="T137" fmla="*/ T136 w 3356"/>
                              <a:gd name="T138" fmla="+- 0 5610 5610"/>
                              <a:gd name="T139" fmla="*/ 5610 h 3028"/>
                              <a:gd name="T140" fmla="+- 0 6723 3379"/>
                              <a:gd name="T141" fmla="*/ T140 w 3356"/>
                              <a:gd name="T142" fmla="+- 0 5610 5610"/>
                              <a:gd name="T143" fmla="*/ 5610 h 3028"/>
                              <a:gd name="T144" fmla="+- 0 6723 3379"/>
                              <a:gd name="T145" fmla="*/ T144 w 3356"/>
                              <a:gd name="T146" fmla="+- 0 5622 5610"/>
                              <a:gd name="T147" fmla="*/ 5622 h 3028"/>
                              <a:gd name="T148" fmla="+- 0 6723 3379"/>
                              <a:gd name="T149" fmla="*/ T148 w 3356"/>
                              <a:gd name="T150" fmla="+- 0 6092 5610"/>
                              <a:gd name="T151" fmla="*/ 6092 h 3028"/>
                              <a:gd name="T152" fmla="+- 0 3391 3379"/>
                              <a:gd name="T153" fmla="*/ T152 w 3356"/>
                              <a:gd name="T154" fmla="+- 0 6092 5610"/>
                              <a:gd name="T155" fmla="*/ 6092 h 3028"/>
                              <a:gd name="T156" fmla="+- 0 3391 3379"/>
                              <a:gd name="T157" fmla="*/ T156 w 3356"/>
                              <a:gd name="T158" fmla="+- 0 5622 5610"/>
                              <a:gd name="T159" fmla="*/ 5622 h 3028"/>
                              <a:gd name="T160" fmla="+- 0 6723 3379"/>
                              <a:gd name="T161" fmla="*/ T160 w 3356"/>
                              <a:gd name="T162" fmla="+- 0 5622 5610"/>
                              <a:gd name="T163" fmla="*/ 5622 h 3028"/>
                              <a:gd name="T164" fmla="+- 0 6723 3379"/>
                              <a:gd name="T165" fmla="*/ T164 w 3356"/>
                              <a:gd name="T166" fmla="+- 0 5610 5610"/>
                              <a:gd name="T167" fmla="*/ 5610 h 3028"/>
                              <a:gd name="T168" fmla="+- 0 3385 3379"/>
                              <a:gd name="T169" fmla="*/ T168 w 3356"/>
                              <a:gd name="T170" fmla="+- 0 5610 5610"/>
                              <a:gd name="T171" fmla="*/ 5610 h 3028"/>
                              <a:gd name="T172" fmla="+- 0 3383 3379"/>
                              <a:gd name="T173" fmla="*/ T172 w 3356"/>
                              <a:gd name="T174" fmla="+- 0 5610 5610"/>
                              <a:gd name="T175" fmla="*/ 5610 h 3028"/>
                              <a:gd name="T176" fmla="+- 0 3381 3379"/>
                              <a:gd name="T177" fmla="*/ T176 w 3356"/>
                              <a:gd name="T178" fmla="+- 0 5612 5610"/>
                              <a:gd name="T179" fmla="*/ 5612 h 3028"/>
                              <a:gd name="T180" fmla="+- 0 3379 3379"/>
                              <a:gd name="T181" fmla="*/ T180 w 3356"/>
                              <a:gd name="T182" fmla="+- 0 5614 5610"/>
                              <a:gd name="T183" fmla="*/ 5614 h 3028"/>
                              <a:gd name="T184" fmla="+- 0 3379 3379"/>
                              <a:gd name="T185" fmla="*/ T184 w 3356"/>
                              <a:gd name="T186" fmla="+- 0 5616 5610"/>
                              <a:gd name="T187" fmla="*/ 5616 h 3028"/>
                              <a:gd name="T188" fmla="+- 0 3379 3379"/>
                              <a:gd name="T189" fmla="*/ T188 w 3356"/>
                              <a:gd name="T190" fmla="+- 0 6098 5610"/>
                              <a:gd name="T191" fmla="*/ 6098 h 3028"/>
                              <a:gd name="T192" fmla="+- 0 3379 3379"/>
                              <a:gd name="T193" fmla="*/ T192 w 3356"/>
                              <a:gd name="T194" fmla="+- 0 6100 5610"/>
                              <a:gd name="T195" fmla="*/ 6100 h 3028"/>
                              <a:gd name="T196" fmla="+- 0 3381 3379"/>
                              <a:gd name="T197" fmla="*/ T196 w 3356"/>
                              <a:gd name="T198" fmla="+- 0 6102 5610"/>
                              <a:gd name="T199" fmla="*/ 6102 h 3028"/>
                              <a:gd name="T200" fmla="+- 0 3383 3379"/>
                              <a:gd name="T201" fmla="*/ T200 w 3356"/>
                              <a:gd name="T202" fmla="+- 0 6104 5610"/>
                              <a:gd name="T203" fmla="*/ 6104 h 3028"/>
                              <a:gd name="T204" fmla="+- 0 3385 3379"/>
                              <a:gd name="T205" fmla="*/ T204 w 3356"/>
                              <a:gd name="T206" fmla="+- 0 6104 5610"/>
                              <a:gd name="T207" fmla="*/ 6104 h 3028"/>
                              <a:gd name="T208" fmla="+- 0 6729 3379"/>
                              <a:gd name="T209" fmla="*/ T208 w 3356"/>
                              <a:gd name="T210" fmla="+- 0 6104 5610"/>
                              <a:gd name="T211" fmla="*/ 6104 h 3028"/>
                              <a:gd name="T212" fmla="+- 0 6731 3379"/>
                              <a:gd name="T213" fmla="*/ T212 w 3356"/>
                              <a:gd name="T214" fmla="+- 0 6104 5610"/>
                              <a:gd name="T215" fmla="*/ 6104 h 3028"/>
                              <a:gd name="T216" fmla="+- 0 6733 3379"/>
                              <a:gd name="T217" fmla="*/ T216 w 3356"/>
                              <a:gd name="T218" fmla="+- 0 6102 5610"/>
                              <a:gd name="T219" fmla="*/ 6102 h 3028"/>
                              <a:gd name="T220" fmla="+- 0 6734 3379"/>
                              <a:gd name="T221" fmla="*/ T220 w 3356"/>
                              <a:gd name="T222" fmla="+- 0 6100 5610"/>
                              <a:gd name="T223" fmla="*/ 6100 h 3028"/>
                              <a:gd name="T224" fmla="+- 0 6735 3379"/>
                              <a:gd name="T225" fmla="*/ T224 w 3356"/>
                              <a:gd name="T226" fmla="+- 0 6098 5610"/>
                              <a:gd name="T227" fmla="*/ 6098 h 3028"/>
                              <a:gd name="T228" fmla="+- 0 6735 3379"/>
                              <a:gd name="T229" fmla="*/ T228 w 3356"/>
                              <a:gd name="T230" fmla="+- 0 6092 5610"/>
                              <a:gd name="T231" fmla="*/ 6092 h 3028"/>
                              <a:gd name="T232" fmla="+- 0 6735 3379"/>
                              <a:gd name="T233" fmla="*/ T232 w 3356"/>
                              <a:gd name="T234" fmla="+- 0 5622 5610"/>
                              <a:gd name="T235" fmla="*/ 5622 h 3028"/>
                              <a:gd name="T236" fmla="+- 0 6735 3379"/>
                              <a:gd name="T237" fmla="*/ T236 w 3356"/>
                              <a:gd name="T238" fmla="+- 0 5616 5610"/>
                              <a:gd name="T239" fmla="*/ 5616 h 302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  <a:cxn ang="0">
                                <a:pos x="T237" y="T239"/>
                              </a:cxn>
                            </a:cxnLst>
                            <a:rect l="0" t="0" r="r" b="b"/>
                            <a:pathLst>
                              <a:path w="3356" h="3028">
                                <a:moveTo>
                                  <a:pt x="3027" y="1131"/>
                                </a:moveTo>
                                <a:lnTo>
                                  <a:pt x="3026" y="1129"/>
                                </a:lnTo>
                                <a:lnTo>
                                  <a:pt x="3025" y="1127"/>
                                </a:lnTo>
                                <a:lnTo>
                                  <a:pt x="3023" y="1125"/>
                                </a:lnTo>
                                <a:lnTo>
                                  <a:pt x="3021" y="1125"/>
                                </a:lnTo>
                                <a:lnTo>
                                  <a:pt x="3015" y="1125"/>
                                </a:lnTo>
                                <a:lnTo>
                                  <a:pt x="3015" y="1137"/>
                                </a:lnTo>
                                <a:lnTo>
                                  <a:pt x="3015" y="3015"/>
                                </a:lnTo>
                                <a:lnTo>
                                  <a:pt x="387" y="3015"/>
                                </a:lnTo>
                                <a:lnTo>
                                  <a:pt x="387" y="1137"/>
                                </a:lnTo>
                                <a:lnTo>
                                  <a:pt x="3015" y="1137"/>
                                </a:lnTo>
                                <a:lnTo>
                                  <a:pt x="3015" y="1125"/>
                                </a:lnTo>
                                <a:lnTo>
                                  <a:pt x="381" y="1125"/>
                                </a:lnTo>
                                <a:lnTo>
                                  <a:pt x="379" y="1125"/>
                                </a:lnTo>
                                <a:lnTo>
                                  <a:pt x="377" y="1127"/>
                                </a:lnTo>
                                <a:lnTo>
                                  <a:pt x="375" y="1129"/>
                                </a:lnTo>
                                <a:lnTo>
                                  <a:pt x="375" y="1131"/>
                                </a:lnTo>
                                <a:lnTo>
                                  <a:pt x="375" y="3021"/>
                                </a:lnTo>
                                <a:lnTo>
                                  <a:pt x="375" y="3023"/>
                                </a:lnTo>
                                <a:lnTo>
                                  <a:pt x="377" y="3025"/>
                                </a:lnTo>
                                <a:lnTo>
                                  <a:pt x="379" y="3027"/>
                                </a:lnTo>
                                <a:lnTo>
                                  <a:pt x="381" y="3027"/>
                                </a:lnTo>
                                <a:lnTo>
                                  <a:pt x="3021" y="3027"/>
                                </a:lnTo>
                                <a:lnTo>
                                  <a:pt x="3023" y="3027"/>
                                </a:lnTo>
                                <a:lnTo>
                                  <a:pt x="3025" y="3025"/>
                                </a:lnTo>
                                <a:lnTo>
                                  <a:pt x="3026" y="3023"/>
                                </a:lnTo>
                                <a:lnTo>
                                  <a:pt x="3027" y="3021"/>
                                </a:lnTo>
                                <a:lnTo>
                                  <a:pt x="3027" y="3015"/>
                                </a:lnTo>
                                <a:lnTo>
                                  <a:pt x="3027" y="1137"/>
                                </a:lnTo>
                                <a:lnTo>
                                  <a:pt x="3027" y="1131"/>
                                </a:lnTo>
                                <a:close/>
                                <a:moveTo>
                                  <a:pt x="3356" y="6"/>
                                </a:moveTo>
                                <a:lnTo>
                                  <a:pt x="3355" y="4"/>
                                </a:lnTo>
                                <a:lnTo>
                                  <a:pt x="3354" y="2"/>
                                </a:lnTo>
                                <a:lnTo>
                                  <a:pt x="3352" y="0"/>
                                </a:lnTo>
                                <a:lnTo>
                                  <a:pt x="3350" y="0"/>
                                </a:lnTo>
                                <a:lnTo>
                                  <a:pt x="3344" y="0"/>
                                </a:lnTo>
                                <a:lnTo>
                                  <a:pt x="3344" y="12"/>
                                </a:lnTo>
                                <a:lnTo>
                                  <a:pt x="3344" y="482"/>
                                </a:lnTo>
                                <a:lnTo>
                                  <a:pt x="12" y="482"/>
                                </a:lnTo>
                                <a:lnTo>
                                  <a:pt x="12" y="12"/>
                                </a:lnTo>
                                <a:lnTo>
                                  <a:pt x="3344" y="12"/>
                                </a:lnTo>
                                <a:lnTo>
                                  <a:pt x="3344" y="0"/>
                                </a:lnTo>
                                <a:lnTo>
                                  <a:pt x="6" y="0"/>
                                </a:lnTo>
                                <a:lnTo>
                                  <a:pt x="4" y="0"/>
                                </a:lnTo>
                                <a:lnTo>
                                  <a:pt x="2" y="2"/>
                                </a:lnTo>
                                <a:lnTo>
                                  <a:pt x="0" y="4"/>
                                </a:lnTo>
                                <a:lnTo>
                                  <a:pt x="0" y="6"/>
                                </a:lnTo>
                                <a:lnTo>
                                  <a:pt x="0" y="488"/>
                                </a:lnTo>
                                <a:lnTo>
                                  <a:pt x="0" y="490"/>
                                </a:lnTo>
                                <a:lnTo>
                                  <a:pt x="2" y="492"/>
                                </a:lnTo>
                                <a:lnTo>
                                  <a:pt x="4" y="494"/>
                                </a:lnTo>
                                <a:lnTo>
                                  <a:pt x="6" y="494"/>
                                </a:lnTo>
                                <a:lnTo>
                                  <a:pt x="3350" y="494"/>
                                </a:lnTo>
                                <a:lnTo>
                                  <a:pt x="3352" y="494"/>
                                </a:lnTo>
                                <a:lnTo>
                                  <a:pt x="3354" y="492"/>
                                </a:lnTo>
                                <a:lnTo>
                                  <a:pt x="3355" y="490"/>
                                </a:lnTo>
                                <a:lnTo>
                                  <a:pt x="3356" y="488"/>
                                </a:lnTo>
                                <a:lnTo>
                                  <a:pt x="3356" y="482"/>
                                </a:lnTo>
                                <a:lnTo>
                                  <a:pt x="3356" y="12"/>
                                </a:lnTo>
                                <a:lnTo>
                                  <a:pt x="3356" y="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FC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2038753" name="AutoShape 150"/>
                        <wps:cNvSpPr>
                          <a:spLocks/>
                        </wps:cNvSpPr>
                        <wps:spPr bwMode="auto">
                          <a:xfrm>
                            <a:off x="4928" y="5041"/>
                            <a:ext cx="182" cy="1697"/>
                          </a:xfrm>
                          <a:custGeom>
                            <a:avLst/>
                            <a:gdLst>
                              <a:gd name="T0" fmla="+- 0 5081 4929"/>
                              <a:gd name="T1" fmla="*/ T0 w 182"/>
                              <a:gd name="T2" fmla="+- 0 6607 5041"/>
                              <a:gd name="T3" fmla="*/ 6607 h 1697"/>
                              <a:gd name="T4" fmla="+- 0 5081 4929"/>
                              <a:gd name="T5" fmla="*/ T4 w 182"/>
                              <a:gd name="T6" fmla="+- 0 6605 5041"/>
                              <a:gd name="T7" fmla="*/ 6605 h 1697"/>
                              <a:gd name="T8" fmla="+- 0 5080 4929"/>
                              <a:gd name="T9" fmla="*/ T8 w 182"/>
                              <a:gd name="T10" fmla="+- 0 6602 5041"/>
                              <a:gd name="T11" fmla="*/ 6602 h 1697"/>
                              <a:gd name="T12" fmla="+- 0 5078 4929"/>
                              <a:gd name="T13" fmla="*/ T12 w 182"/>
                              <a:gd name="T14" fmla="+- 0 6601 5041"/>
                              <a:gd name="T15" fmla="*/ 6601 h 1697"/>
                              <a:gd name="T16" fmla="+- 0 5076 4929"/>
                              <a:gd name="T17" fmla="*/ T16 w 182"/>
                              <a:gd name="T18" fmla="+- 0 6600 5041"/>
                              <a:gd name="T19" fmla="*/ 6600 h 1697"/>
                              <a:gd name="T20" fmla="+- 0 5073 4929"/>
                              <a:gd name="T21" fmla="*/ T20 w 182"/>
                              <a:gd name="T22" fmla="+- 0 6600 5041"/>
                              <a:gd name="T23" fmla="*/ 6600 h 1697"/>
                              <a:gd name="T24" fmla="+- 0 5071 4929"/>
                              <a:gd name="T25" fmla="*/ T24 w 182"/>
                              <a:gd name="T26" fmla="+- 0 6601 5041"/>
                              <a:gd name="T27" fmla="*/ 6601 h 1697"/>
                              <a:gd name="T28" fmla="+- 0 5070 4929"/>
                              <a:gd name="T29" fmla="*/ T28 w 182"/>
                              <a:gd name="T30" fmla="+- 0 6603 5041"/>
                              <a:gd name="T31" fmla="*/ 6603 h 1697"/>
                              <a:gd name="T32" fmla="+- 0 5011 4929"/>
                              <a:gd name="T33" fmla="*/ T32 w 182"/>
                              <a:gd name="T34" fmla="+- 0 6704 5041"/>
                              <a:gd name="T35" fmla="*/ 6704 h 1697"/>
                              <a:gd name="T36" fmla="+- 0 5011 4929"/>
                              <a:gd name="T37" fmla="*/ T36 w 182"/>
                              <a:gd name="T38" fmla="+- 0 6151 5041"/>
                              <a:gd name="T39" fmla="*/ 6151 h 1697"/>
                              <a:gd name="T40" fmla="+- 0 4999 4929"/>
                              <a:gd name="T41" fmla="*/ T40 w 182"/>
                              <a:gd name="T42" fmla="+- 0 6151 5041"/>
                              <a:gd name="T43" fmla="*/ 6151 h 1697"/>
                              <a:gd name="T44" fmla="+- 0 4999 4929"/>
                              <a:gd name="T45" fmla="*/ T44 w 182"/>
                              <a:gd name="T46" fmla="+- 0 6704 5041"/>
                              <a:gd name="T47" fmla="*/ 6704 h 1697"/>
                              <a:gd name="T48" fmla="+- 0 4940 4929"/>
                              <a:gd name="T49" fmla="*/ T48 w 182"/>
                              <a:gd name="T50" fmla="+- 0 6603 5041"/>
                              <a:gd name="T51" fmla="*/ 6603 h 1697"/>
                              <a:gd name="T52" fmla="+- 0 4939 4929"/>
                              <a:gd name="T53" fmla="*/ T52 w 182"/>
                              <a:gd name="T54" fmla="+- 0 6601 5041"/>
                              <a:gd name="T55" fmla="*/ 6601 h 1697"/>
                              <a:gd name="T56" fmla="+- 0 4936 4929"/>
                              <a:gd name="T57" fmla="*/ T56 w 182"/>
                              <a:gd name="T58" fmla="+- 0 6600 5041"/>
                              <a:gd name="T59" fmla="*/ 6600 h 1697"/>
                              <a:gd name="T60" fmla="+- 0 4934 4929"/>
                              <a:gd name="T61" fmla="*/ T60 w 182"/>
                              <a:gd name="T62" fmla="+- 0 6600 5041"/>
                              <a:gd name="T63" fmla="*/ 6600 h 1697"/>
                              <a:gd name="T64" fmla="+- 0 4932 4929"/>
                              <a:gd name="T65" fmla="*/ T64 w 182"/>
                              <a:gd name="T66" fmla="+- 0 6601 5041"/>
                              <a:gd name="T67" fmla="*/ 6601 h 1697"/>
                              <a:gd name="T68" fmla="+- 0 4930 4929"/>
                              <a:gd name="T69" fmla="*/ T68 w 182"/>
                              <a:gd name="T70" fmla="+- 0 6602 5041"/>
                              <a:gd name="T71" fmla="*/ 6602 h 1697"/>
                              <a:gd name="T72" fmla="+- 0 4929 4929"/>
                              <a:gd name="T73" fmla="*/ T72 w 182"/>
                              <a:gd name="T74" fmla="+- 0 6605 5041"/>
                              <a:gd name="T75" fmla="*/ 6605 h 1697"/>
                              <a:gd name="T76" fmla="+- 0 4929 4929"/>
                              <a:gd name="T77" fmla="*/ T76 w 182"/>
                              <a:gd name="T78" fmla="+- 0 6607 5041"/>
                              <a:gd name="T79" fmla="*/ 6607 h 1697"/>
                              <a:gd name="T80" fmla="+- 0 4930 4929"/>
                              <a:gd name="T81" fmla="*/ T80 w 182"/>
                              <a:gd name="T82" fmla="+- 0 6609 5041"/>
                              <a:gd name="T83" fmla="*/ 6609 h 1697"/>
                              <a:gd name="T84" fmla="+- 0 5005 4929"/>
                              <a:gd name="T85" fmla="*/ T84 w 182"/>
                              <a:gd name="T86" fmla="+- 0 6738 5041"/>
                              <a:gd name="T87" fmla="*/ 6738 h 1697"/>
                              <a:gd name="T88" fmla="+- 0 5012 4929"/>
                              <a:gd name="T89" fmla="*/ T88 w 182"/>
                              <a:gd name="T90" fmla="+- 0 6726 5041"/>
                              <a:gd name="T91" fmla="*/ 6726 h 1697"/>
                              <a:gd name="T92" fmla="+- 0 5080 4929"/>
                              <a:gd name="T93" fmla="*/ T92 w 182"/>
                              <a:gd name="T94" fmla="+- 0 6609 5041"/>
                              <a:gd name="T95" fmla="*/ 6609 h 1697"/>
                              <a:gd name="T96" fmla="+- 0 5081 4929"/>
                              <a:gd name="T97" fmla="*/ T96 w 182"/>
                              <a:gd name="T98" fmla="+- 0 6607 5041"/>
                              <a:gd name="T99" fmla="*/ 6607 h 1697"/>
                              <a:gd name="T100" fmla="+- 0 5111 4929"/>
                              <a:gd name="T101" fmla="*/ T100 w 182"/>
                              <a:gd name="T102" fmla="+- 0 5497 5041"/>
                              <a:gd name="T103" fmla="*/ 5497 h 1697"/>
                              <a:gd name="T104" fmla="+- 0 5111 4929"/>
                              <a:gd name="T105" fmla="*/ T104 w 182"/>
                              <a:gd name="T106" fmla="+- 0 5495 5041"/>
                              <a:gd name="T107" fmla="*/ 5495 h 1697"/>
                              <a:gd name="T108" fmla="+- 0 5110 4929"/>
                              <a:gd name="T109" fmla="*/ T108 w 182"/>
                              <a:gd name="T110" fmla="+- 0 5492 5041"/>
                              <a:gd name="T111" fmla="*/ 5492 h 1697"/>
                              <a:gd name="T112" fmla="+- 0 5108 4929"/>
                              <a:gd name="T113" fmla="*/ T112 w 182"/>
                              <a:gd name="T114" fmla="+- 0 5491 5041"/>
                              <a:gd name="T115" fmla="*/ 5491 h 1697"/>
                              <a:gd name="T116" fmla="+- 0 5106 4929"/>
                              <a:gd name="T117" fmla="*/ T116 w 182"/>
                              <a:gd name="T118" fmla="+- 0 5490 5041"/>
                              <a:gd name="T119" fmla="*/ 5490 h 1697"/>
                              <a:gd name="T120" fmla="+- 0 5103 4929"/>
                              <a:gd name="T121" fmla="*/ T120 w 182"/>
                              <a:gd name="T122" fmla="+- 0 5490 5041"/>
                              <a:gd name="T123" fmla="*/ 5490 h 1697"/>
                              <a:gd name="T124" fmla="+- 0 5101 4929"/>
                              <a:gd name="T125" fmla="*/ T124 w 182"/>
                              <a:gd name="T126" fmla="+- 0 5491 5041"/>
                              <a:gd name="T127" fmla="*/ 5491 h 1697"/>
                              <a:gd name="T128" fmla="+- 0 5100 4929"/>
                              <a:gd name="T129" fmla="*/ T128 w 182"/>
                              <a:gd name="T130" fmla="+- 0 5493 5041"/>
                              <a:gd name="T131" fmla="*/ 5493 h 1697"/>
                              <a:gd name="T132" fmla="+- 0 5041 4929"/>
                              <a:gd name="T133" fmla="*/ T132 w 182"/>
                              <a:gd name="T134" fmla="+- 0 5594 5041"/>
                              <a:gd name="T135" fmla="*/ 5594 h 1697"/>
                              <a:gd name="T136" fmla="+- 0 5041 4929"/>
                              <a:gd name="T137" fmla="*/ T136 w 182"/>
                              <a:gd name="T138" fmla="+- 0 5041 5041"/>
                              <a:gd name="T139" fmla="*/ 5041 h 1697"/>
                              <a:gd name="T140" fmla="+- 0 5029 4929"/>
                              <a:gd name="T141" fmla="*/ T140 w 182"/>
                              <a:gd name="T142" fmla="+- 0 5041 5041"/>
                              <a:gd name="T143" fmla="*/ 5041 h 1697"/>
                              <a:gd name="T144" fmla="+- 0 5029 4929"/>
                              <a:gd name="T145" fmla="*/ T144 w 182"/>
                              <a:gd name="T146" fmla="+- 0 5594 5041"/>
                              <a:gd name="T147" fmla="*/ 5594 h 1697"/>
                              <a:gd name="T148" fmla="+- 0 4970 4929"/>
                              <a:gd name="T149" fmla="*/ T148 w 182"/>
                              <a:gd name="T150" fmla="+- 0 5493 5041"/>
                              <a:gd name="T151" fmla="*/ 5493 h 1697"/>
                              <a:gd name="T152" fmla="+- 0 4969 4929"/>
                              <a:gd name="T153" fmla="*/ T152 w 182"/>
                              <a:gd name="T154" fmla="+- 0 5491 5041"/>
                              <a:gd name="T155" fmla="*/ 5491 h 1697"/>
                              <a:gd name="T156" fmla="+- 0 4966 4929"/>
                              <a:gd name="T157" fmla="*/ T156 w 182"/>
                              <a:gd name="T158" fmla="+- 0 5490 5041"/>
                              <a:gd name="T159" fmla="*/ 5490 h 1697"/>
                              <a:gd name="T160" fmla="+- 0 4964 4929"/>
                              <a:gd name="T161" fmla="*/ T160 w 182"/>
                              <a:gd name="T162" fmla="+- 0 5490 5041"/>
                              <a:gd name="T163" fmla="*/ 5490 h 1697"/>
                              <a:gd name="T164" fmla="+- 0 4962 4929"/>
                              <a:gd name="T165" fmla="*/ T164 w 182"/>
                              <a:gd name="T166" fmla="+- 0 5491 5041"/>
                              <a:gd name="T167" fmla="*/ 5491 h 1697"/>
                              <a:gd name="T168" fmla="+- 0 4960 4929"/>
                              <a:gd name="T169" fmla="*/ T168 w 182"/>
                              <a:gd name="T170" fmla="+- 0 5492 5041"/>
                              <a:gd name="T171" fmla="*/ 5492 h 1697"/>
                              <a:gd name="T172" fmla="+- 0 4959 4929"/>
                              <a:gd name="T173" fmla="*/ T172 w 182"/>
                              <a:gd name="T174" fmla="+- 0 5495 5041"/>
                              <a:gd name="T175" fmla="*/ 5495 h 1697"/>
                              <a:gd name="T176" fmla="+- 0 4959 4929"/>
                              <a:gd name="T177" fmla="*/ T176 w 182"/>
                              <a:gd name="T178" fmla="+- 0 5497 5041"/>
                              <a:gd name="T179" fmla="*/ 5497 h 1697"/>
                              <a:gd name="T180" fmla="+- 0 4960 4929"/>
                              <a:gd name="T181" fmla="*/ T180 w 182"/>
                              <a:gd name="T182" fmla="+- 0 5499 5041"/>
                              <a:gd name="T183" fmla="*/ 5499 h 1697"/>
                              <a:gd name="T184" fmla="+- 0 5035 4929"/>
                              <a:gd name="T185" fmla="*/ T184 w 182"/>
                              <a:gd name="T186" fmla="+- 0 5628 5041"/>
                              <a:gd name="T187" fmla="*/ 5628 h 1697"/>
                              <a:gd name="T188" fmla="+- 0 5042 4929"/>
                              <a:gd name="T189" fmla="*/ T188 w 182"/>
                              <a:gd name="T190" fmla="+- 0 5616 5041"/>
                              <a:gd name="T191" fmla="*/ 5616 h 1697"/>
                              <a:gd name="T192" fmla="+- 0 5110 4929"/>
                              <a:gd name="T193" fmla="*/ T192 w 182"/>
                              <a:gd name="T194" fmla="+- 0 5499 5041"/>
                              <a:gd name="T195" fmla="*/ 5499 h 1697"/>
                              <a:gd name="T196" fmla="+- 0 5111 4929"/>
                              <a:gd name="T197" fmla="*/ T196 w 182"/>
                              <a:gd name="T198" fmla="+- 0 5497 5041"/>
                              <a:gd name="T199" fmla="*/ 5497 h 169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</a:cxnLst>
                            <a:rect l="0" t="0" r="r" b="b"/>
                            <a:pathLst>
                              <a:path w="182" h="1697">
                                <a:moveTo>
                                  <a:pt x="152" y="1566"/>
                                </a:moveTo>
                                <a:lnTo>
                                  <a:pt x="152" y="1564"/>
                                </a:lnTo>
                                <a:lnTo>
                                  <a:pt x="151" y="1561"/>
                                </a:lnTo>
                                <a:lnTo>
                                  <a:pt x="149" y="1560"/>
                                </a:lnTo>
                                <a:lnTo>
                                  <a:pt x="147" y="1559"/>
                                </a:lnTo>
                                <a:lnTo>
                                  <a:pt x="144" y="1559"/>
                                </a:lnTo>
                                <a:lnTo>
                                  <a:pt x="142" y="1560"/>
                                </a:lnTo>
                                <a:lnTo>
                                  <a:pt x="141" y="1562"/>
                                </a:lnTo>
                                <a:lnTo>
                                  <a:pt x="82" y="1663"/>
                                </a:lnTo>
                                <a:lnTo>
                                  <a:pt x="82" y="1110"/>
                                </a:lnTo>
                                <a:lnTo>
                                  <a:pt x="70" y="1110"/>
                                </a:lnTo>
                                <a:lnTo>
                                  <a:pt x="70" y="1663"/>
                                </a:lnTo>
                                <a:lnTo>
                                  <a:pt x="11" y="1562"/>
                                </a:lnTo>
                                <a:lnTo>
                                  <a:pt x="10" y="1560"/>
                                </a:lnTo>
                                <a:lnTo>
                                  <a:pt x="7" y="1559"/>
                                </a:lnTo>
                                <a:lnTo>
                                  <a:pt x="5" y="1559"/>
                                </a:lnTo>
                                <a:lnTo>
                                  <a:pt x="3" y="1560"/>
                                </a:lnTo>
                                <a:lnTo>
                                  <a:pt x="1" y="1561"/>
                                </a:lnTo>
                                <a:lnTo>
                                  <a:pt x="0" y="1564"/>
                                </a:lnTo>
                                <a:lnTo>
                                  <a:pt x="0" y="1566"/>
                                </a:lnTo>
                                <a:lnTo>
                                  <a:pt x="1" y="1568"/>
                                </a:lnTo>
                                <a:lnTo>
                                  <a:pt x="76" y="1697"/>
                                </a:lnTo>
                                <a:lnTo>
                                  <a:pt x="83" y="1685"/>
                                </a:lnTo>
                                <a:lnTo>
                                  <a:pt x="151" y="1568"/>
                                </a:lnTo>
                                <a:lnTo>
                                  <a:pt x="152" y="1566"/>
                                </a:lnTo>
                                <a:close/>
                                <a:moveTo>
                                  <a:pt x="182" y="456"/>
                                </a:moveTo>
                                <a:lnTo>
                                  <a:pt x="182" y="454"/>
                                </a:lnTo>
                                <a:lnTo>
                                  <a:pt x="181" y="451"/>
                                </a:lnTo>
                                <a:lnTo>
                                  <a:pt x="179" y="450"/>
                                </a:lnTo>
                                <a:lnTo>
                                  <a:pt x="177" y="449"/>
                                </a:lnTo>
                                <a:lnTo>
                                  <a:pt x="174" y="449"/>
                                </a:lnTo>
                                <a:lnTo>
                                  <a:pt x="172" y="450"/>
                                </a:lnTo>
                                <a:lnTo>
                                  <a:pt x="171" y="452"/>
                                </a:lnTo>
                                <a:lnTo>
                                  <a:pt x="112" y="553"/>
                                </a:lnTo>
                                <a:lnTo>
                                  <a:pt x="112" y="0"/>
                                </a:lnTo>
                                <a:lnTo>
                                  <a:pt x="100" y="0"/>
                                </a:lnTo>
                                <a:lnTo>
                                  <a:pt x="100" y="553"/>
                                </a:lnTo>
                                <a:lnTo>
                                  <a:pt x="41" y="452"/>
                                </a:lnTo>
                                <a:lnTo>
                                  <a:pt x="40" y="450"/>
                                </a:lnTo>
                                <a:lnTo>
                                  <a:pt x="37" y="449"/>
                                </a:lnTo>
                                <a:lnTo>
                                  <a:pt x="35" y="449"/>
                                </a:lnTo>
                                <a:lnTo>
                                  <a:pt x="33" y="450"/>
                                </a:lnTo>
                                <a:lnTo>
                                  <a:pt x="31" y="451"/>
                                </a:lnTo>
                                <a:lnTo>
                                  <a:pt x="30" y="454"/>
                                </a:lnTo>
                                <a:lnTo>
                                  <a:pt x="30" y="456"/>
                                </a:lnTo>
                                <a:lnTo>
                                  <a:pt x="31" y="458"/>
                                </a:lnTo>
                                <a:lnTo>
                                  <a:pt x="106" y="587"/>
                                </a:lnTo>
                                <a:lnTo>
                                  <a:pt x="113" y="575"/>
                                </a:lnTo>
                                <a:lnTo>
                                  <a:pt x="181" y="458"/>
                                </a:lnTo>
                                <a:lnTo>
                                  <a:pt x="182" y="4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6326222" name="AutoShape 151"/>
                        <wps:cNvSpPr>
                          <a:spLocks/>
                        </wps:cNvSpPr>
                        <wps:spPr bwMode="auto">
                          <a:xfrm>
                            <a:off x="3588" y="9285"/>
                            <a:ext cx="2936" cy="494"/>
                          </a:xfrm>
                          <a:custGeom>
                            <a:avLst/>
                            <a:gdLst>
                              <a:gd name="T0" fmla="+- 0 6519 3589"/>
                              <a:gd name="T1" fmla="*/ T0 w 2936"/>
                              <a:gd name="T2" fmla="+- 0 9779 9285"/>
                              <a:gd name="T3" fmla="*/ 9779 h 494"/>
                              <a:gd name="T4" fmla="+- 0 3595 3589"/>
                              <a:gd name="T5" fmla="*/ T4 w 2936"/>
                              <a:gd name="T6" fmla="+- 0 9779 9285"/>
                              <a:gd name="T7" fmla="*/ 9779 h 494"/>
                              <a:gd name="T8" fmla="+- 0 3593 3589"/>
                              <a:gd name="T9" fmla="*/ T8 w 2936"/>
                              <a:gd name="T10" fmla="+- 0 9779 9285"/>
                              <a:gd name="T11" fmla="*/ 9779 h 494"/>
                              <a:gd name="T12" fmla="+- 0 3591 3589"/>
                              <a:gd name="T13" fmla="*/ T12 w 2936"/>
                              <a:gd name="T14" fmla="+- 0 9777 9285"/>
                              <a:gd name="T15" fmla="*/ 9777 h 494"/>
                              <a:gd name="T16" fmla="+- 0 3589 3589"/>
                              <a:gd name="T17" fmla="*/ T16 w 2936"/>
                              <a:gd name="T18" fmla="+- 0 9775 9285"/>
                              <a:gd name="T19" fmla="*/ 9775 h 494"/>
                              <a:gd name="T20" fmla="+- 0 3589 3589"/>
                              <a:gd name="T21" fmla="*/ T20 w 2936"/>
                              <a:gd name="T22" fmla="+- 0 9773 9285"/>
                              <a:gd name="T23" fmla="*/ 9773 h 494"/>
                              <a:gd name="T24" fmla="+- 0 3589 3589"/>
                              <a:gd name="T25" fmla="*/ T24 w 2936"/>
                              <a:gd name="T26" fmla="+- 0 9291 9285"/>
                              <a:gd name="T27" fmla="*/ 9291 h 494"/>
                              <a:gd name="T28" fmla="+- 0 3589 3589"/>
                              <a:gd name="T29" fmla="*/ T28 w 2936"/>
                              <a:gd name="T30" fmla="+- 0 9289 9285"/>
                              <a:gd name="T31" fmla="*/ 9289 h 494"/>
                              <a:gd name="T32" fmla="+- 0 3591 3589"/>
                              <a:gd name="T33" fmla="*/ T32 w 2936"/>
                              <a:gd name="T34" fmla="+- 0 9287 9285"/>
                              <a:gd name="T35" fmla="*/ 9287 h 494"/>
                              <a:gd name="T36" fmla="+- 0 3593 3589"/>
                              <a:gd name="T37" fmla="*/ T36 w 2936"/>
                              <a:gd name="T38" fmla="+- 0 9285 9285"/>
                              <a:gd name="T39" fmla="*/ 9285 h 494"/>
                              <a:gd name="T40" fmla="+- 0 3595 3589"/>
                              <a:gd name="T41" fmla="*/ T40 w 2936"/>
                              <a:gd name="T42" fmla="+- 0 9285 9285"/>
                              <a:gd name="T43" fmla="*/ 9285 h 494"/>
                              <a:gd name="T44" fmla="+- 0 6519 3589"/>
                              <a:gd name="T45" fmla="*/ T44 w 2936"/>
                              <a:gd name="T46" fmla="+- 0 9285 9285"/>
                              <a:gd name="T47" fmla="*/ 9285 h 494"/>
                              <a:gd name="T48" fmla="+- 0 6521 3589"/>
                              <a:gd name="T49" fmla="*/ T48 w 2936"/>
                              <a:gd name="T50" fmla="+- 0 9285 9285"/>
                              <a:gd name="T51" fmla="*/ 9285 h 494"/>
                              <a:gd name="T52" fmla="+- 0 6523 3589"/>
                              <a:gd name="T53" fmla="*/ T52 w 2936"/>
                              <a:gd name="T54" fmla="+- 0 9287 9285"/>
                              <a:gd name="T55" fmla="*/ 9287 h 494"/>
                              <a:gd name="T56" fmla="+- 0 6524 3589"/>
                              <a:gd name="T57" fmla="*/ T56 w 2936"/>
                              <a:gd name="T58" fmla="+- 0 9289 9285"/>
                              <a:gd name="T59" fmla="*/ 9289 h 494"/>
                              <a:gd name="T60" fmla="+- 0 6525 3589"/>
                              <a:gd name="T61" fmla="*/ T60 w 2936"/>
                              <a:gd name="T62" fmla="+- 0 9291 9285"/>
                              <a:gd name="T63" fmla="*/ 9291 h 494"/>
                              <a:gd name="T64" fmla="+- 0 3601 3589"/>
                              <a:gd name="T65" fmla="*/ T64 w 2936"/>
                              <a:gd name="T66" fmla="+- 0 9291 9285"/>
                              <a:gd name="T67" fmla="*/ 9291 h 494"/>
                              <a:gd name="T68" fmla="+- 0 3595 3589"/>
                              <a:gd name="T69" fmla="*/ T68 w 2936"/>
                              <a:gd name="T70" fmla="+- 0 9297 9285"/>
                              <a:gd name="T71" fmla="*/ 9297 h 494"/>
                              <a:gd name="T72" fmla="+- 0 3601 3589"/>
                              <a:gd name="T73" fmla="*/ T72 w 2936"/>
                              <a:gd name="T74" fmla="+- 0 9297 9285"/>
                              <a:gd name="T75" fmla="*/ 9297 h 494"/>
                              <a:gd name="T76" fmla="+- 0 3601 3589"/>
                              <a:gd name="T77" fmla="*/ T76 w 2936"/>
                              <a:gd name="T78" fmla="+- 0 9767 9285"/>
                              <a:gd name="T79" fmla="*/ 9767 h 494"/>
                              <a:gd name="T80" fmla="+- 0 3595 3589"/>
                              <a:gd name="T81" fmla="*/ T80 w 2936"/>
                              <a:gd name="T82" fmla="+- 0 9767 9285"/>
                              <a:gd name="T83" fmla="*/ 9767 h 494"/>
                              <a:gd name="T84" fmla="+- 0 3601 3589"/>
                              <a:gd name="T85" fmla="*/ T84 w 2936"/>
                              <a:gd name="T86" fmla="+- 0 9773 9285"/>
                              <a:gd name="T87" fmla="*/ 9773 h 494"/>
                              <a:gd name="T88" fmla="+- 0 6525 3589"/>
                              <a:gd name="T89" fmla="*/ T88 w 2936"/>
                              <a:gd name="T90" fmla="+- 0 9773 9285"/>
                              <a:gd name="T91" fmla="*/ 9773 h 494"/>
                              <a:gd name="T92" fmla="+- 0 6524 3589"/>
                              <a:gd name="T93" fmla="*/ T92 w 2936"/>
                              <a:gd name="T94" fmla="+- 0 9775 9285"/>
                              <a:gd name="T95" fmla="*/ 9775 h 494"/>
                              <a:gd name="T96" fmla="+- 0 6523 3589"/>
                              <a:gd name="T97" fmla="*/ T96 w 2936"/>
                              <a:gd name="T98" fmla="+- 0 9777 9285"/>
                              <a:gd name="T99" fmla="*/ 9777 h 494"/>
                              <a:gd name="T100" fmla="+- 0 6521 3589"/>
                              <a:gd name="T101" fmla="*/ T100 w 2936"/>
                              <a:gd name="T102" fmla="+- 0 9779 9285"/>
                              <a:gd name="T103" fmla="*/ 9779 h 494"/>
                              <a:gd name="T104" fmla="+- 0 6519 3589"/>
                              <a:gd name="T105" fmla="*/ T104 w 2936"/>
                              <a:gd name="T106" fmla="+- 0 9779 9285"/>
                              <a:gd name="T107" fmla="*/ 9779 h 494"/>
                              <a:gd name="T108" fmla="+- 0 3601 3589"/>
                              <a:gd name="T109" fmla="*/ T108 w 2936"/>
                              <a:gd name="T110" fmla="+- 0 9297 9285"/>
                              <a:gd name="T111" fmla="*/ 9297 h 494"/>
                              <a:gd name="T112" fmla="+- 0 3595 3589"/>
                              <a:gd name="T113" fmla="*/ T112 w 2936"/>
                              <a:gd name="T114" fmla="+- 0 9297 9285"/>
                              <a:gd name="T115" fmla="*/ 9297 h 494"/>
                              <a:gd name="T116" fmla="+- 0 3601 3589"/>
                              <a:gd name="T117" fmla="*/ T116 w 2936"/>
                              <a:gd name="T118" fmla="+- 0 9291 9285"/>
                              <a:gd name="T119" fmla="*/ 9291 h 494"/>
                              <a:gd name="T120" fmla="+- 0 3601 3589"/>
                              <a:gd name="T121" fmla="*/ T120 w 2936"/>
                              <a:gd name="T122" fmla="+- 0 9297 9285"/>
                              <a:gd name="T123" fmla="*/ 9297 h 494"/>
                              <a:gd name="T124" fmla="+- 0 6513 3589"/>
                              <a:gd name="T125" fmla="*/ T124 w 2936"/>
                              <a:gd name="T126" fmla="+- 0 9297 9285"/>
                              <a:gd name="T127" fmla="*/ 9297 h 494"/>
                              <a:gd name="T128" fmla="+- 0 3601 3589"/>
                              <a:gd name="T129" fmla="*/ T128 w 2936"/>
                              <a:gd name="T130" fmla="+- 0 9297 9285"/>
                              <a:gd name="T131" fmla="*/ 9297 h 494"/>
                              <a:gd name="T132" fmla="+- 0 3601 3589"/>
                              <a:gd name="T133" fmla="*/ T132 w 2936"/>
                              <a:gd name="T134" fmla="+- 0 9291 9285"/>
                              <a:gd name="T135" fmla="*/ 9291 h 494"/>
                              <a:gd name="T136" fmla="+- 0 6513 3589"/>
                              <a:gd name="T137" fmla="*/ T136 w 2936"/>
                              <a:gd name="T138" fmla="+- 0 9291 9285"/>
                              <a:gd name="T139" fmla="*/ 9291 h 494"/>
                              <a:gd name="T140" fmla="+- 0 6513 3589"/>
                              <a:gd name="T141" fmla="*/ T140 w 2936"/>
                              <a:gd name="T142" fmla="+- 0 9297 9285"/>
                              <a:gd name="T143" fmla="*/ 9297 h 494"/>
                              <a:gd name="T144" fmla="+- 0 6513 3589"/>
                              <a:gd name="T145" fmla="*/ T144 w 2936"/>
                              <a:gd name="T146" fmla="+- 0 9773 9285"/>
                              <a:gd name="T147" fmla="*/ 9773 h 494"/>
                              <a:gd name="T148" fmla="+- 0 6513 3589"/>
                              <a:gd name="T149" fmla="*/ T148 w 2936"/>
                              <a:gd name="T150" fmla="+- 0 9291 9285"/>
                              <a:gd name="T151" fmla="*/ 9291 h 494"/>
                              <a:gd name="T152" fmla="+- 0 6519 3589"/>
                              <a:gd name="T153" fmla="*/ T152 w 2936"/>
                              <a:gd name="T154" fmla="+- 0 9297 9285"/>
                              <a:gd name="T155" fmla="*/ 9297 h 494"/>
                              <a:gd name="T156" fmla="+- 0 6525 3589"/>
                              <a:gd name="T157" fmla="*/ T156 w 2936"/>
                              <a:gd name="T158" fmla="+- 0 9297 9285"/>
                              <a:gd name="T159" fmla="*/ 9297 h 494"/>
                              <a:gd name="T160" fmla="+- 0 6525 3589"/>
                              <a:gd name="T161" fmla="*/ T160 w 2936"/>
                              <a:gd name="T162" fmla="+- 0 9767 9285"/>
                              <a:gd name="T163" fmla="*/ 9767 h 494"/>
                              <a:gd name="T164" fmla="+- 0 6519 3589"/>
                              <a:gd name="T165" fmla="*/ T164 w 2936"/>
                              <a:gd name="T166" fmla="+- 0 9767 9285"/>
                              <a:gd name="T167" fmla="*/ 9767 h 494"/>
                              <a:gd name="T168" fmla="+- 0 6513 3589"/>
                              <a:gd name="T169" fmla="*/ T168 w 2936"/>
                              <a:gd name="T170" fmla="+- 0 9773 9285"/>
                              <a:gd name="T171" fmla="*/ 9773 h 494"/>
                              <a:gd name="T172" fmla="+- 0 6525 3589"/>
                              <a:gd name="T173" fmla="*/ T172 w 2936"/>
                              <a:gd name="T174" fmla="+- 0 9297 9285"/>
                              <a:gd name="T175" fmla="*/ 9297 h 494"/>
                              <a:gd name="T176" fmla="+- 0 6519 3589"/>
                              <a:gd name="T177" fmla="*/ T176 w 2936"/>
                              <a:gd name="T178" fmla="+- 0 9297 9285"/>
                              <a:gd name="T179" fmla="*/ 9297 h 494"/>
                              <a:gd name="T180" fmla="+- 0 6513 3589"/>
                              <a:gd name="T181" fmla="*/ T180 w 2936"/>
                              <a:gd name="T182" fmla="+- 0 9291 9285"/>
                              <a:gd name="T183" fmla="*/ 9291 h 494"/>
                              <a:gd name="T184" fmla="+- 0 6525 3589"/>
                              <a:gd name="T185" fmla="*/ T184 w 2936"/>
                              <a:gd name="T186" fmla="+- 0 9291 9285"/>
                              <a:gd name="T187" fmla="*/ 9291 h 494"/>
                              <a:gd name="T188" fmla="+- 0 6525 3589"/>
                              <a:gd name="T189" fmla="*/ T188 w 2936"/>
                              <a:gd name="T190" fmla="+- 0 9297 9285"/>
                              <a:gd name="T191" fmla="*/ 9297 h 494"/>
                              <a:gd name="T192" fmla="+- 0 3601 3589"/>
                              <a:gd name="T193" fmla="*/ T192 w 2936"/>
                              <a:gd name="T194" fmla="+- 0 9773 9285"/>
                              <a:gd name="T195" fmla="*/ 9773 h 494"/>
                              <a:gd name="T196" fmla="+- 0 3595 3589"/>
                              <a:gd name="T197" fmla="*/ T196 w 2936"/>
                              <a:gd name="T198" fmla="+- 0 9767 9285"/>
                              <a:gd name="T199" fmla="*/ 9767 h 494"/>
                              <a:gd name="T200" fmla="+- 0 3601 3589"/>
                              <a:gd name="T201" fmla="*/ T200 w 2936"/>
                              <a:gd name="T202" fmla="+- 0 9767 9285"/>
                              <a:gd name="T203" fmla="*/ 9767 h 494"/>
                              <a:gd name="T204" fmla="+- 0 3601 3589"/>
                              <a:gd name="T205" fmla="*/ T204 w 2936"/>
                              <a:gd name="T206" fmla="+- 0 9773 9285"/>
                              <a:gd name="T207" fmla="*/ 9773 h 494"/>
                              <a:gd name="T208" fmla="+- 0 6513 3589"/>
                              <a:gd name="T209" fmla="*/ T208 w 2936"/>
                              <a:gd name="T210" fmla="+- 0 9773 9285"/>
                              <a:gd name="T211" fmla="*/ 9773 h 494"/>
                              <a:gd name="T212" fmla="+- 0 3601 3589"/>
                              <a:gd name="T213" fmla="*/ T212 w 2936"/>
                              <a:gd name="T214" fmla="+- 0 9773 9285"/>
                              <a:gd name="T215" fmla="*/ 9773 h 494"/>
                              <a:gd name="T216" fmla="+- 0 3601 3589"/>
                              <a:gd name="T217" fmla="*/ T216 w 2936"/>
                              <a:gd name="T218" fmla="+- 0 9767 9285"/>
                              <a:gd name="T219" fmla="*/ 9767 h 494"/>
                              <a:gd name="T220" fmla="+- 0 6513 3589"/>
                              <a:gd name="T221" fmla="*/ T220 w 2936"/>
                              <a:gd name="T222" fmla="+- 0 9767 9285"/>
                              <a:gd name="T223" fmla="*/ 9767 h 494"/>
                              <a:gd name="T224" fmla="+- 0 6513 3589"/>
                              <a:gd name="T225" fmla="*/ T224 w 2936"/>
                              <a:gd name="T226" fmla="+- 0 9773 9285"/>
                              <a:gd name="T227" fmla="*/ 9773 h 494"/>
                              <a:gd name="T228" fmla="+- 0 6525 3589"/>
                              <a:gd name="T229" fmla="*/ T228 w 2936"/>
                              <a:gd name="T230" fmla="+- 0 9773 9285"/>
                              <a:gd name="T231" fmla="*/ 9773 h 494"/>
                              <a:gd name="T232" fmla="+- 0 6513 3589"/>
                              <a:gd name="T233" fmla="*/ T232 w 2936"/>
                              <a:gd name="T234" fmla="+- 0 9773 9285"/>
                              <a:gd name="T235" fmla="*/ 9773 h 494"/>
                              <a:gd name="T236" fmla="+- 0 6519 3589"/>
                              <a:gd name="T237" fmla="*/ T236 w 2936"/>
                              <a:gd name="T238" fmla="+- 0 9767 9285"/>
                              <a:gd name="T239" fmla="*/ 9767 h 494"/>
                              <a:gd name="T240" fmla="+- 0 6525 3589"/>
                              <a:gd name="T241" fmla="*/ T240 w 2936"/>
                              <a:gd name="T242" fmla="+- 0 9767 9285"/>
                              <a:gd name="T243" fmla="*/ 9767 h 494"/>
                              <a:gd name="T244" fmla="+- 0 6525 3589"/>
                              <a:gd name="T245" fmla="*/ T244 w 2936"/>
                              <a:gd name="T246" fmla="+- 0 9773 9285"/>
                              <a:gd name="T247" fmla="*/ 9773 h 49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  <a:cxn ang="0">
                                <a:pos x="T237" y="T239"/>
                              </a:cxn>
                              <a:cxn ang="0">
                                <a:pos x="T241" y="T243"/>
                              </a:cxn>
                              <a:cxn ang="0">
                                <a:pos x="T245" y="T247"/>
                              </a:cxn>
                            </a:cxnLst>
                            <a:rect l="0" t="0" r="r" b="b"/>
                            <a:pathLst>
                              <a:path w="2936" h="494">
                                <a:moveTo>
                                  <a:pt x="2930" y="494"/>
                                </a:moveTo>
                                <a:lnTo>
                                  <a:pt x="6" y="494"/>
                                </a:lnTo>
                                <a:lnTo>
                                  <a:pt x="4" y="494"/>
                                </a:lnTo>
                                <a:lnTo>
                                  <a:pt x="2" y="492"/>
                                </a:lnTo>
                                <a:lnTo>
                                  <a:pt x="0" y="490"/>
                                </a:lnTo>
                                <a:lnTo>
                                  <a:pt x="0" y="488"/>
                                </a:lnTo>
                                <a:lnTo>
                                  <a:pt x="0" y="6"/>
                                </a:lnTo>
                                <a:lnTo>
                                  <a:pt x="0" y="4"/>
                                </a:lnTo>
                                <a:lnTo>
                                  <a:pt x="2" y="2"/>
                                </a:lnTo>
                                <a:lnTo>
                                  <a:pt x="4" y="0"/>
                                </a:lnTo>
                                <a:lnTo>
                                  <a:pt x="6" y="0"/>
                                </a:lnTo>
                                <a:lnTo>
                                  <a:pt x="2930" y="0"/>
                                </a:lnTo>
                                <a:lnTo>
                                  <a:pt x="2932" y="0"/>
                                </a:lnTo>
                                <a:lnTo>
                                  <a:pt x="2934" y="2"/>
                                </a:lnTo>
                                <a:lnTo>
                                  <a:pt x="2935" y="4"/>
                                </a:lnTo>
                                <a:lnTo>
                                  <a:pt x="2936" y="6"/>
                                </a:lnTo>
                                <a:lnTo>
                                  <a:pt x="12" y="6"/>
                                </a:lnTo>
                                <a:lnTo>
                                  <a:pt x="6" y="12"/>
                                </a:lnTo>
                                <a:lnTo>
                                  <a:pt x="12" y="12"/>
                                </a:lnTo>
                                <a:lnTo>
                                  <a:pt x="12" y="482"/>
                                </a:lnTo>
                                <a:lnTo>
                                  <a:pt x="6" y="482"/>
                                </a:lnTo>
                                <a:lnTo>
                                  <a:pt x="12" y="488"/>
                                </a:lnTo>
                                <a:lnTo>
                                  <a:pt x="2936" y="488"/>
                                </a:lnTo>
                                <a:lnTo>
                                  <a:pt x="2935" y="490"/>
                                </a:lnTo>
                                <a:lnTo>
                                  <a:pt x="2934" y="492"/>
                                </a:lnTo>
                                <a:lnTo>
                                  <a:pt x="2932" y="494"/>
                                </a:lnTo>
                                <a:lnTo>
                                  <a:pt x="2930" y="494"/>
                                </a:lnTo>
                                <a:close/>
                                <a:moveTo>
                                  <a:pt x="12" y="12"/>
                                </a:moveTo>
                                <a:lnTo>
                                  <a:pt x="6" y="12"/>
                                </a:lnTo>
                                <a:lnTo>
                                  <a:pt x="12" y="6"/>
                                </a:lnTo>
                                <a:lnTo>
                                  <a:pt x="12" y="12"/>
                                </a:lnTo>
                                <a:close/>
                                <a:moveTo>
                                  <a:pt x="2924" y="12"/>
                                </a:moveTo>
                                <a:lnTo>
                                  <a:pt x="12" y="12"/>
                                </a:lnTo>
                                <a:lnTo>
                                  <a:pt x="12" y="6"/>
                                </a:lnTo>
                                <a:lnTo>
                                  <a:pt x="2924" y="6"/>
                                </a:lnTo>
                                <a:lnTo>
                                  <a:pt x="2924" y="12"/>
                                </a:lnTo>
                                <a:close/>
                                <a:moveTo>
                                  <a:pt x="2924" y="488"/>
                                </a:moveTo>
                                <a:lnTo>
                                  <a:pt x="2924" y="6"/>
                                </a:lnTo>
                                <a:lnTo>
                                  <a:pt x="2930" y="12"/>
                                </a:lnTo>
                                <a:lnTo>
                                  <a:pt x="2936" y="12"/>
                                </a:lnTo>
                                <a:lnTo>
                                  <a:pt x="2936" y="482"/>
                                </a:lnTo>
                                <a:lnTo>
                                  <a:pt x="2930" y="482"/>
                                </a:lnTo>
                                <a:lnTo>
                                  <a:pt x="2924" y="488"/>
                                </a:lnTo>
                                <a:close/>
                                <a:moveTo>
                                  <a:pt x="2936" y="12"/>
                                </a:moveTo>
                                <a:lnTo>
                                  <a:pt x="2930" y="12"/>
                                </a:lnTo>
                                <a:lnTo>
                                  <a:pt x="2924" y="6"/>
                                </a:lnTo>
                                <a:lnTo>
                                  <a:pt x="2936" y="6"/>
                                </a:lnTo>
                                <a:lnTo>
                                  <a:pt x="2936" y="12"/>
                                </a:lnTo>
                                <a:close/>
                                <a:moveTo>
                                  <a:pt x="12" y="488"/>
                                </a:moveTo>
                                <a:lnTo>
                                  <a:pt x="6" y="482"/>
                                </a:lnTo>
                                <a:lnTo>
                                  <a:pt x="12" y="482"/>
                                </a:lnTo>
                                <a:lnTo>
                                  <a:pt x="12" y="488"/>
                                </a:lnTo>
                                <a:close/>
                                <a:moveTo>
                                  <a:pt x="2924" y="488"/>
                                </a:moveTo>
                                <a:lnTo>
                                  <a:pt x="12" y="488"/>
                                </a:lnTo>
                                <a:lnTo>
                                  <a:pt x="12" y="482"/>
                                </a:lnTo>
                                <a:lnTo>
                                  <a:pt x="2924" y="482"/>
                                </a:lnTo>
                                <a:lnTo>
                                  <a:pt x="2924" y="488"/>
                                </a:lnTo>
                                <a:close/>
                                <a:moveTo>
                                  <a:pt x="2936" y="488"/>
                                </a:moveTo>
                                <a:lnTo>
                                  <a:pt x="2924" y="488"/>
                                </a:lnTo>
                                <a:lnTo>
                                  <a:pt x="2930" y="482"/>
                                </a:lnTo>
                                <a:lnTo>
                                  <a:pt x="2936" y="482"/>
                                </a:lnTo>
                                <a:lnTo>
                                  <a:pt x="2936" y="4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FC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64249734" name="AutoShape 152"/>
                        <wps:cNvSpPr>
                          <a:spLocks/>
                        </wps:cNvSpPr>
                        <wps:spPr bwMode="auto">
                          <a:xfrm>
                            <a:off x="4988" y="3991"/>
                            <a:ext cx="152" cy="587"/>
                          </a:xfrm>
                          <a:custGeom>
                            <a:avLst/>
                            <a:gdLst>
                              <a:gd name="T0" fmla="+- 0 5065 4989"/>
                              <a:gd name="T1" fmla="*/ T0 w 152"/>
                              <a:gd name="T2" fmla="+- 0 4554 3991"/>
                              <a:gd name="T3" fmla="*/ 4554 h 587"/>
                              <a:gd name="T4" fmla="+- 0 5059 4989"/>
                              <a:gd name="T5" fmla="*/ T4 w 152"/>
                              <a:gd name="T6" fmla="+- 0 4544 3991"/>
                              <a:gd name="T7" fmla="*/ 4544 h 587"/>
                              <a:gd name="T8" fmla="+- 0 5059 4989"/>
                              <a:gd name="T9" fmla="*/ T8 w 152"/>
                              <a:gd name="T10" fmla="+- 0 3991 3991"/>
                              <a:gd name="T11" fmla="*/ 3991 h 587"/>
                              <a:gd name="T12" fmla="+- 0 5071 4989"/>
                              <a:gd name="T13" fmla="*/ T12 w 152"/>
                              <a:gd name="T14" fmla="+- 0 3991 3991"/>
                              <a:gd name="T15" fmla="*/ 3991 h 587"/>
                              <a:gd name="T16" fmla="+- 0 5071 4989"/>
                              <a:gd name="T17" fmla="*/ T16 w 152"/>
                              <a:gd name="T18" fmla="+- 0 4544 3991"/>
                              <a:gd name="T19" fmla="*/ 4544 h 587"/>
                              <a:gd name="T20" fmla="+- 0 5065 4989"/>
                              <a:gd name="T21" fmla="*/ T20 w 152"/>
                              <a:gd name="T22" fmla="+- 0 4554 3991"/>
                              <a:gd name="T23" fmla="*/ 4554 h 587"/>
                              <a:gd name="T24" fmla="+- 0 5065 4989"/>
                              <a:gd name="T25" fmla="*/ T24 w 152"/>
                              <a:gd name="T26" fmla="+- 0 4578 3991"/>
                              <a:gd name="T27" fmla="*/ 4578 h 587"/>
                              <a:gd name="T28" fmla="+- 0 4990 4989"/>
                              <a:gd name="T29" fmla="*/ T28 w 152"/>
                              <a:gd name="T30" fmla="+- 0 4449 3991"/>
                              <a:gd name="T31" fmla="*/ 4449 h 587"/>
                              <a:gd name="T32" fmla="+- 0 4989 4989"/>
                              <a:gd name="T33" fmla="*/ T32 w 152"/>
                              <a:gd name="T34" fmla="+- 0 4447 3991"/>
                              <a:gd name="T35" fmla="*/ 4447 h 587"/>
                              <a:gd name="T36" fmla="+- 0 4989 4989"/>
                              <a:gd name="T37" fmla="*/ T36 w 152"/>
                              <a:gd name="T38" fmla="+- 0 4445 3991"/>
                              <a:gd name="T39" fmla="*/ 4445 h 587"/>
                              <a:gd name="T40" fmla="+- 0 4990 4989"/>
                              <a:gd name="T41" fmla="*/ T40 w 152"/>
                              <a:gd name="T42" fmla="+- 0 4442 3991"/>
                              <a:gd name="T43" fmla="*/ 4442 h 587"/>
                              <a:gd name="T44" fmla="+- 0 4992 4989"/>
                              <a:gd name="T45" fmla="*/ T44 w 152"/>
                              <a:gd name="T46" fmla="+- 0 4441 3991"/>
                              <a:gd name="T47" fmla="*/ 4441 h 587"/>
                              <a:gd name="T48" fmla="+- 0 4994 4989"/>
                              <a:gd name="T49" fmla="*/ T48 w 152"/>
                              <a:gd name="T50" fmla="+- 0 4440 3991"/>
                              <a:gd name="T51" fmla="*/ 4440 h 587"/>
                              <a:gd name="T52" fmla="+- 0 4996 4989"/>
                              <a:gd name="T53" fmla="*/ T52 w 152"/>
                              <a:gd name="T54" fmla="+- 0 4440 3991"/>
                              <a:gd name="T55" fmla="*/ 4440 h 587"/>
                              <a:gd name="T56" fmla="+- 0 4998 4989"/>
                              <a:gd name="T57" fmla="*/ T56 w 152"/>
                              <a:gd name="T58" fmla="+- 0 4441 3991"/>
                              <a:gd name="T59" fmla="*/ 4441 h 587"/>
                              <a:gd name="T60" fmla="+- 0 5000 4989"/>
                              <a:gd name="T61" fmla="*/ T60 w 152"/>
                              <a:gd name="T62" fmla="+- 0 4443 3991"/>
                              <a:gd name="T63" fmla="*/ 4443 h 587"/>
                              <a:gd name="T64" fmla="+- 0 5059 4989"/>
                              <a:gd name="T65" fmla="*/ T64 w 152"/>
                              <a:gd name="T66" fmla="+- 0 4544 3991"/>
                              <a:gd name="T67" fmla="*/ 4544 h 587"/>
                              <a:gd name="T68" fmla="+- 0 5059 4989"/>
                              <a:gd name="T69" fmla="*/ T68 w 152"/>
                              <a:gd name="T70" fmla="+- 0 4566 3991"/>
                              <a:gd name="T71" fmla="*/ 4566 h 587"/>
                              <a:gd name="T72" fmla="+- 0 5072 4989"/>
                              <a:gd name="T73" fmla="*/ T72 w 152"/>
                              <a:gd name="T74" fmla="+- 0 4566 3991"/>
                              <a:gd name="T75" fmla="*/ 4566 h 587"/>
                              <a:gd name="T76" fmla="+- 0 5065 4989"/>
                              <a:gd name="T77" fmla="*/ T76 w 152"/>
                              <a:gd name="T78" fmla="+- 0 4578 3991"/>
                              <a:gd name="T79" fmla="*/ 4578 h 587"/>
                              <a:gd name="T80" fmla="+- 0 5072 4989"/>
                              <a:gd name="T81" fmla="*/ T80 w 152"/>
                              <a:gd name="T82" fmla="+- 0 4566 3991"/>
                              <a:gd name="T83" fmla="*/ 4566 h 587"/>
                              <a:gd name="T84" fmla="+- 0 5071 4989"/>
                              <a:gd name="T85" fmla="*/ T84 w 152"/>
                              <a:gd name="T86" fmla="+- 0 4566 3991"/>
                              <a:gd name="T87" fmla="*/ 4566 h 587"/>
                              <a:gd name="T88" fmla="+- 0 5071 4989"/>
                              <a:gd name="T89" fmla="*/ T88 w 152"/>
                              <a:gd name="T90" fmla="+- 0 4544 3991"/>
                              <a:gd name="T91" fmla="*/ 4544 h 587"/>
                              <a:gd name="T92" fmla="+- 0 5130 4989"/>
                              <a:gd name="T93" fmla="*/ T92 w 152"/>
                              <a:gd name="T94" fmla="+- 0 4443 3991"/>
                              <a:gd name="T95" fmla="*/ 4443 h 587"/>
                              <a:gd name="T96" fmla="+- 0 5131 4989"/>
                              <a:gd name="T97" fmla="*/ T96 w 152"/>
                              <a:gd name="T98" fmla="+- 0 4441 3991"/>
                              <a:gd name="T99" fmla="*/ 4441 h 587"/>
                              <a:gd name="T100" fmla="+- 0 5133 4989"/>
                              <a:gd name="T101" fmla="*/ T100 w 152"/>
                              <a:gd name="T102" fmla="+- 0 4440 3991"/>
                              <a:gd name="T103" fmla="*/ 4440 h 587"/>
                              <a:gd name="T104" fmla="+- 0 5136 4989"/>
                              <a:gd name="T105" fmla="*/ T104 w 152"/>
                              <a:gd name="T106" fmla="+- 0 4440 3991"/>
                              <a:gd name="T107" fmla="*/ 4440 h 587"/>
                              <a:gd name="T108" fmla="+- 0 5138 4989"/>
                              <a:gd name="T109" fmla="*/ T108 w 152"/>
                              <a:gd name="T110" fmla="+- 0 4441 3991"/>
                              <a:gd name="T111" fmla="*/ 4441 h 587"/>
                              <a:gd name="T112" fmla="+- 0 5140 4989"/>
                              <a:gd name="T113" fmla="*/ T112 w 152"/>
                              <a:gd name="T114" fmla="+- 0 4442 3991"/>
                              <a:gd name="T115" fmla="*/ 4442 h 587"/>
                              <a:gd name="T116" fmla="+- 0 5141 4989"/>
                              <a:gd name="T117" fmla="*/ T116 w 152"/>
                              <a:gd name="T118" fmla="+- 0 4445 3991"/>
                              <a:gd name="T119" fmla="*/ 4445 h 587"/>
                              <a:gd name="T120" fmla="+- 0 5141 4989"/>
                              <a:gd name="T121" fmla="*/ T120 w 152"/>
                              <a:gd name="T122" fmla="+- 0 4447 3991"/>
                              <a:gd name="T123" fmla="*/ 4447 h 587"/>
                              <a:gd name="T124" fmla="+- 0 5140 4989"/>
                              <a:gd name="T125" fmla="*/ T124 w 152"/>
                              <a:gd name="T126" fmla="+- 0 4449 3991"/>
                              <a:gd name="T127" fmla="*/ 4449 h 587"/>
                              <a:gd name="T128" fmla="+- 0 5072 4989"/>
                              <a:gd name="T129" fmla="*/ T128 w 152"/>
                              <a:gd name="T130" fmla="+- 0 4566 3991"/>
                              <a:gd name="T131" fmla="*/ 4566 h 587"/>
                              <a:gd name="T132" fmla="+- 0 5071 4989"/>
                              <a:gd name="T133" fmla="*/ T132 w 152"/>
                              <a:gd name="T134" fmla="+- 0 4566 3991"/>
                              <a:gd name="T135" fmla="*/ 4566 h 587"/>
                              <a:gd name="T136" fmla="+- 0 5059 4989"/>
                              <a:gd name="T137" fmla="*/ T136 w 152"/>
                              <a:gd name="T138" fmla="+- 0 4566 3991"/>
                              <a:gd name="T139" fmla="*/ 4566 h 587"/>
                              <a:gd name="T140" fmla="+- 0 5059 4989"/>
                              <a:gd name="T141" fmla="*/ T140 w 152"/>
                              <a:gd name="T142" fmla="+- 0 4544 3991"/>
                              <a:gd name="T143" fmla="*/ 4544 h 587"/>
                              <a:gd name="T144" fmla="+- 0 5065 4989"/>
                              <a:gd name="T145" fmla="*/ T144 w 152"/>
                              <a:gd name="T146" fmla="+- 0 4554 3991"/>
                              <a:gd name="T147" fmla="*/ 4554 h 587"/>
                              <a:gd name="T148" fmla="+- 0 5060 4989"/>
                              <a:gd name="T149" fmla="*/ T148 w 152"/>
                              <a:gd name="T150" fmla="+- 0 4563 3991"/>
                              <a:gd name="T151" fmla="*/ 4563 h 587"/>
                              <a:gd name="T152" fmla="+- 0 5071 4989"/>
                              <a:gd name="T153" fmla="*/ T152 w 152"/>
                              <a:gd name="T154" fmla="+- 0 4563 3991"/>
                              <a:gd name="T155" fmla="*/ 4563 h 587"/>
                              <a:gd name="T156" fmla="+- 0 5071 4989"/>
                              <a:gd name="T157" fmla="*/ T156 w 152"/>
                              <a:gd name="T158" fmla="+- 0 4566 3991"/>
                              <a:gd name="T159" fmla="*/ 4566 h 587"/>
                              <a:gd name="T160" fmla="+- 0 5071 4989"/>
                              <a:gd name="T161" fmla="*/ T160 w 152"/>
                              <a:gd name="T162" fmla="+- 0 4563 3991"/>
                              <a:gd name="T163" fmla="*/ 4563 h 587"/>
                              <a:gd name="T164" fmla="+- 0 5070 4989"/>
                              <a:gd name="T165" fmla="*/ T164 w 152"/>
                              <a:gd name="T166" fmla="+- 0 4563 3991"/>
                              <a:gd name="T167" fmla="*/ 4563 h 587"/>
                              <a:gd name="T168" fmla="+- 0 5065 4989"/>
                              <a:gd name="T169" fmla="*/ T168 w 152"/>
                              <a:gd name="T170" fmla="+- 0 4554 3991"/>
                              <a:gd name="T171" fmla="*/ 4554 h 587"/>
                              <a:gd name="T172" fmla="+- 0 5071 4989"/>
                              <a:gd name="T173" fmla="*/ T172 w 152"/>
                              <a:gd name="T174" fmla="+- 0 4544 3991"/>
                              <a:gd name="T175" fmla="*/ 4544 h 587"/>
                              <a:gd name="T176" fmla="+- 0 5071 4989"/>
                              <a:gd name="T177" fmla="*/ T176 w 152"/>
                              <a:gd name="T178" fmla="+- 0 4563 3991"/>
                              <a:gd name="T179" fmla="*/ 4563 h 587"/>
                              <a:gd name="T180" fmla="+- 0 5070 4989"/>
                              <a:gd name="T181" fmla="*/ T180 w 152"/>
                              <a:gd name="T182" fmla="+- 0 4563 3991"/>
                              <a:gd name="T183" fmla="*/ 4563 h 587"/>
                              <a:gd name="T184" fmla="+- 0 5060 4989"/>
                              <a:gd name="T185" fmla="*/ T184 w 152"/>
                              <a:gd name="T186" fmla="+- 0 4563 3991"/>
                              <a:gd name="T187" fmla="*/ 4563 h 587"/>
                              <a:gd name="T188" fmla="+- 0 5065 4989"/>
                              <a:gd name="T189" fmla="*/ T188 w 152"/>
                              <a:gd name="T190" fmla="+- 0 4554 3991"/>
                              <a:gd name="T191" fmla="*/ 4554 h 587"/>
                              <a:gd name="T192" fmla="+- 0 5070 4989"/>
                              <a:gd name="T193" fmla="*/ T192 w 152"/>
                              <a:gd name="T194" fmla="+- 0 4563 3991"/>
                              <a:gd name="T195" fmla="*/ 4563 h 58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</a:cxnLst>
                            <a:rect l="0" t="0" r="r" b="b"/>
                            <a:pathLst>
                              <a:path w="152" h="587">
                                <a:moveTo>
                                  <a:pt x="76" y="563"/>
                                </a:moveTo>
                                <a:lnTo>
                                  <a:pt x="70" y="553"/>
                                </a:lnTo>
                                <a:lnTo>
                                  <a:pt x="70" y="0"/>
                                </a:lnTo>
                                <a:lnTo>
                                  <a:pt x="82" y="0"/>
                                </a:lnTo>
                                <a:lnTo>
                                  <a:pt x="82" y="553"/>
                                </a:lnTo>
                                <a:lnTo>
                                  <a:pt x="76" y="563"/>
                                </a:lnTo>
                                <a:close/>
                                <a:moveTo>
                                  <a:pt x="76" y="587"/>
                                </a:moveTo>
                                <a:lnTo>
                                  <a:pt x="1" y="458"/>
                                </a:lnTo>
                                <a:lnTo>
                                  <a:pt x="0" y="456"/>
                                </a:lnTo>
                                <a:lnTo>
                                  <a:pt x="0" y="454"/>
                                </a:lnTo>
                                <a:lnTo>
                                  <a:pt x="1" y="451"/>
                                </a:lnTo>
                                <a:lnTo>
                                  <a:pt x="3" y="450"/>
                                </a:lnTo>
                                <a:lnTo>
                                  <a:pt x="5" y="449"/>
                                </a:lnTo>
                                <a:lnTo>
                                  <a:pt x="7" y="449"/>
                                </a:lnTo>
                                <a:lnTo>
                                  <a:pt x="9" y="450"/>
                                </a:lnTo>
                                <a:lnTo>
                                  <a:pt x="11" y="452"/>
                                </a:lnTo>
                                <a:lnTo>
                                  <a:pt x="70" y="553"/>
                                </a:lnTo>
                                <a:lnTo>
                                  <a:pt x="70" y="575"/>
                                </a:lnTo>
                                <a:lnTo>
                                  <a:pt x="83" y="575"/>
                                </a:lnTo>
                                <a:lnTo>
                                  <a:pt x="76" y="587"/>
                                </a:lnTo>
                                <a:close/>
                                <a:moveTo>
                                  <a:pt x="83" y="575"/>
                                </a:moveTo>
                                <a:lnTo>
                                  <a:pt x="82" y="575"/>
                                </a:lnTo>
                                <a:lnTo>
                                  <a:pt x="82" y="553"/>
                                </a:lnTo>
                                <a:lnTo>
                                  <a:pt x="141" y="452"/>
                                </a:lnTo>
                                <a:lnTo>
                                  <a:pt x="142" y="450"/>
                                </a:lnTo>
                                <a:lnTo>
                                  <a:pt x="144" y="449"/>
                                </a:lnTo>
                                <a:lnTo>
                                  <a:pt x="147" y="449"/>
                                </a:lnTo>
                                <a:lnTo>
                                  <a:pt x="149" y="450"/>
                                </a:lnTo>
                                <a:lnTo>
                                  <a:pt x="151" y="451"/>
                                </a:lnTo>
                                <a:lnTo>
                                  <a:pt x="152" y="454"/>
                                </a:lnTo>
                                <a:lnTo>
                                  <a:pt x="152" y="456"/>
                                </a:lnTo>
                                <a:lnTo>
                                  <a:pt x="151" y="458"/>
                                </a:lnTo>
                                <a:lnTo>
                                  <a:pt x="83" y="575"/>
                                </a:lnTo>
                                <a:close/>
                                <a:moveTo>
                                  <a:pt x="82" y="575"/>
                                </a:moveTo>
                                <a:lnTo>
                                  <a:pt x="70" y="575"/>
                                </a:lnTo>
                                <a:lnTo>
                                  <a:pt x="70" y="553"/>
                                </a:lnTo>
                                <a:lnTo>
                                  <a:pt x="76" y="563"/>
                                </a:lnTo>
                                <a:lnTo>
                                  <a:pt x="71" y="572"/>
                                </a:lnTo>
                                <a:lnTo>
                                  <a:pt x="82" y="572"/>
                                </a:lnTo>
                                <a:lnTo>
                                  <a:pt x="82" y="575"/>
                                </a:lnTo>
                                <a:close/>
                                <a:moveTo>
                                  <a:pt x="82" y="572"/>
                                </a:moveTo>
                                <a:lnTo>
                                  <a:pt x="81" y="572"/>
                                </a:lnTo>
                                <a:lnTo>
                                  <a:pt x="76" y="563"/>
                                </a:lnTo>
                                <a:lnTo>
                                  <a:pt x="82" y="553"/>
                                </a:lnTo>
                                <a:lnTo>
                                  <a:pt x="82" y="572"/>
                                </a:lnTo>
                                <a:close/>
                                <a:moveTo>
                                  <a:pt x="81" y="572"/>
                                </a:moveTo>
                                <a:lnTo>
                                  <a:pt x="71" y="572"/>
                                </a:lnTo>
                                <a:lnTo>
                                  <a:pt x="76" y="563"/>
                                </a:lnTo>
                                <a:lnTo>
                                  <a:pt x="81" y="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65012268" name="Rectangle 153"/>
                        <wps:cNvSpPr>
                          <a:spLocks noChangeArrowheads="1"/>
                        </wps:cNvSpPr>
                        <wps:spPr bwMode="auto">
                          <a:xfrm>
                            <a:off x="3385" y="4535"/>
                            <a:ext cx="3344" cy="48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7518660" name="AutoShape 154"/>
                        <wps:cNvSpPr>
                          <a:spLocks/>
                        </wps:cNvSpPr>
                        <wps:spPr bwMode="auto">
                          <a:xfrm>
                            <a:off x="3378" y="4530"/>
                            <a:ext cx="3356" cy="494"/>
                          </a:xfrm>
                          <a:custGeom>
                            <a:avLst/>
                            <a:gdLst>
                              <a:gd name="T0" fmla="+- 0 6729 3379"/>
                              <a:gd name="T1" fmla="*/ T0 w 3356"/>
                              <a:gd name="T2" fmla="+- 0 5024 4530"/>
                              <a:gd name="T3" fmla="*/ 5024 h 494"/>
                              <a:gd name="T4" fmla="+- 0 3385 3379"/>
                              <a:gd name="T5" fmla="*/ T4 w 3356"/>
                              <a:gd name="T6" fmla="+- 0 5024 4530"/>
                              <a:gd name="T7" fmla="*/ 5024 h 494"/>
                              <a:gd name="T8" fmla="+- 0 3383 3379"/>
                              <a:gd name="T9" fmla="*/ T8 w 3356"/>
                              <a:gd name="T10" fmla="+- 0 5024 4530"/>
                              <a:gd name="T11" fmla="*/ 5024 h 494"/>
                              <a:gd name="T12" fmla="+- 0 3381 3379"/>
                              <a:gd name="T13" fmla="*/ T12 w 3356"/>
                              <a:gd name="T14" fmla="+- 0 5022 4530"/>
                              <a:gd name="T15" fmla="*/ 5022 h 494"/>
                              <a:gd name="T16" fmla="+- 0 3379 3379"/>
                              <a:gd name="T17" fmla="*/ T16 w 3356"/>
                              <a:gd name="T18" fmla="+- 0 5020 4530"/>
                              <a:gd name="T19" fmla="*/ 5020 h 494"/>
                              <a:gd name="T20" fmla="+- 0 3379 3379"/>
                              <a:gd name="T21" fmla="*/ T20 w 3356"/>
                              <a:gd name="T22" fmla="+- 0 5018 4530"/>
                              <a:gd name="T23" fmla="*/ 5018 h 494"/>
                              <a:gd name="T24" fmla="+- 0 3379 3379"/>
                              <a:gd name="T25" fmla="*/ T24 w 3356"/>
                              <a:gd name="T26" fmla="+- 0 4536 4530"/>
                              <a:gd name="T27" fmla="*/ 4536 h 494"/>
                              <a:gd name="T28" fmla="+- 0 3379 3379"/>
                              <a:gd name="T29" fmla="*/ T28 w 3356"/>
                              <a:gd name="T30" fmla="+- 0 4534 4530"/>
                              <a:gd name="T31" fmla="*/ 4534 h 494"/>
                              <a:gd name="T32" fmla="+- 0 3381 3379"/>
                              <a:gd name="T33" fmla="*/ T32 w 3356"/>
                              <a:gd name="T34" fmla="+- 0 4532 4530"/>
                              <a:gd name="T35" fmla="*/ 4532 h 494"/>
                              <a:gd name="T36" fmla="+- 0 3383 3379"/>
                              <a:gd name="T37" fmla="*/ T36 w 3356"/>
                              <a:gd name="T38" fmla="+- 0 4530 4530"/>
                              <a:gd name="T39" fmla="*/ 4530 h 494"/>
                              <a:gd name="T40" fmla="+- 0 3385 3379"/>
                              <a:gd name="T41" fmla="*/ T40 w 3356"/>
                              <a:gd name="T42" fmla="+- 0 4530 4530"/>
                              <a:gd name="T43" fmla="*/ 4530 h 494"/>
                              <a:gd name="T44" fmla="+- 0 6729 3379"/>
                              <a:gd name="T45" fmla="*/ T44 w 3356"/>
                              <a:gd name="T46" fmla="+- 0 4530 4530"/>
                              <a:gd name="T47" fmla="*/ 4530 h 494"/>
                              <a:gd name="T48" fmla="+- 0 6731 3379"/>
                              <a:gd name="T49" fmla="*/ T48 w 3356"/>
                              <a:gd name="T50" fmla="+- 0 4530 4530"/>
                              <a:gd name="T51" fmla="*/ 4530 h 494"/>
                              <a:gd name="T52" fmla="+- 0 6733 3379"/>
                              <a:gd name="T53" fmla="*/ T52 w 3356"/>
                              <a:gd name="T54" fmla="+- 0 4532 4530"/>
                              <a:gd name="T55" fmla="*/ 4532 h 494"/>
                              <a:gd name="T56" fmla="+- 0 6734 3379"/>
                              <a:gd name="T57" fmla="*/ T56 w 3356"/>
                              <a:gd name="T58" fmla="+- 0 4534 4530"/>
                              <a:gd name="T59" fmla="*/ 4534 h 494"/>
                              <a:gd name="T60" fmla="+- 0 6735 3379"/>
                              <a:gd name="T61" fmla="*/ T60 w 3356"/>
                              <a:gd name="T62" fmla="+- 0 4536 4530"/>
                              <a:gd name="T63" fmla="*/ 4536 h 494"/>
                              <a:gd name="T64" fmla="+- 0 3391 3379"/>
                              <a:gd name="T65" fmla="*/ T64 w 3356"/>
                              <a:gd name="T66" fmla="+- 0 4536 4530"/>
                              <a:gd name="T67" fmla="*/ 4536 h 494"/>
                              <a:gd name="T68" fmla="+- 0 3385 3379"/>
                              <a:gd name="T69" fmla="*/ T68 w 3356"/>
                              <a:gd name="T70" fmla="+- 0 4542 4530"/>
                              <a:gd name="T71" fmla="*/ 4542 h 494"/>
                              <a:gd name="T72" fmla="+- 0 3391 3379"/>
                              <a:gd name="T73" fmla="*/ T72 w 3356"/>
                              <a:gd name="T74" fmla="+- 0 4542 4530"/>
                              <a:gd name="T75" fmla="*/ 4542 h 494"/>
                              <a:gd name="T76" fmla="+- 0 3391 3379"/>
                              <a:gd name="T77" fmla="*/ T76 w 3356"/>
                              <a:gd name="T78" fmla="+- 0 5012 4530"/>
                              <a:gd name="T79" fmla="*/ 5012 h 494"/>
                              <a:gd name="T80" fmla="+- 0 3385 3379"/>
                              <a:gd name="T81" fmla="*/ T80 w 3356"/>
                              <a:gd name="T82" fmla="+- 0 5012 4530"/>
                              <a:gd name="T83" fmla="*/ 5012 h 494"/>
                              <a:gd name="T84" fmla="+- 0 3391 3379"/>
                              <a:gd name="T85" fmla="*/ T84 w 3356"/>
                              <a:gd name="T86" fmla="+- 0 5018 4530"/>
                              <a:gd name="T87" fmla="*/ 5018 h 494"/>
                              <a:gd name="T88" fmla="+- 0 6735 3379"/>
                              <a:gd name="T89" fmla="*/ T88 w 3356"/>
                              <a:gd name="T90" fmla="+- 0 5018 4530"/>
                              <a:gd name="T91" fmla="*/ 5018 h 494"/>
                              <a:gd name="T92" fmla="+- 0 6734 3379"/>
                              <a:gd name="T93" fmla="*/ T92 w 3356"/>
                              <a:gd name="T94" fmla="+- 0 5020 4530"/>
                              <a:gd name="T95" fmla="*/ 5020 h 494"/>
                              <a:gd name="T96" fmla="+- 0 6733 3379"/>
                              <a:gd name="T97" fmla="*/ T96 w 3356"/>
                              <a:gd name="T98" fmla="+- 0 5022 4530"/>
                              <a:gd name="T99" fmla="*/ 5022 h 494"/>
                              <a:gd name="T100" fmla="+- 0 6731 3379"/>
                              <a:gd name="T101" fmla="*/ T100 w 3356"/>
                              <a:gd name="T102" fmla="+- 0 5024 4530"/>
                              <a:gd name="T103" fmla="*/ 5024 h 494"/>
                              <a:gd name="T104" fmla="+- 0 6729 3379"/>
                              <a:gd name="T105" fmla="*/ T104 w 3356"/>
                              <a:gd name="T106" fmla="+- 0 5024 4530"/>
                              <a:gd name="T107" fmla="*/ 5024 h 494"/>
                              <a:gd name="T108" fmla="+- 0 3391 3379"/>
                              <a:gd name="T109" fmla="*/ T108 w 3356"/>
                              <a:gd name="T110" fmla="+- 0 4542 4530"/>
                              <a:gd name="T111" fmla="*/ 4542 h 494"/>
                              <a:gd name="T112" fmla="+- 0 3385 3379"/>
                              <a:gd name="T113" fmla="*/ T112 w 3356"/>
                              <a:gd name="T114" fmla="+- 0 4542 4530"/>
                              <a:gd name="T115" fmla="*/ 4542 h 494"/>
                              <a:gd name="T116" fmla="+- 0 3391 3379"/>
                              <a:gd name="T117" fmla="*/ T116 w 3356"/>
                              <a:gd name="T118" fmla="+- 0 4536 4530"/>
                              <a:gd name="T119" fmla="*/ 4536 h 494"/>
                              <a:gd name="T120" fmla="+- 0 3391 3379"/>
                              <a:gd name="T121" fmla="*/ T120 w 3356"/>
                              <a:gd name="T122" fmla="+- 0 4542 4530"/>
                              <a:gd name="T123" fmla="*/ 4542 h 494"/>
                              <a:gd name="T124" fmla="+- 0 6723 3379"/>
                              <a:gd name="T125" fmla="*/ T124 w 3356"/>
                              <a:gd name="T126" fmla="+- 0 4542 4530"/>
                              <a:gd name="T127" fmla="*/ 4542 h 494"/>
                              <a:gd name="T128" fmla="+- 0 3391 3379"/>
                              <a:gd name="T129" fmla="*/ T128 w 3356"/>
                              <a:gd name="T130" fmla="+- 0 4542 4530"/>
                              <a:gd name="T131" fmla="*/ 4542 h 494"/>
                              <a:gd name="T132" fmla="+- 0 3391 3379"/>
                              <a:gd name="T133" fmla="*/ T132 w 3356"/>
                              <a:gd name="T134" fmla="+- 0 4536 4530"/>
                              <a:gd name="T135" fmla="*/ 4536 h 494"/>
                              <a:gd name="T136" fmla="+- 0 6723 3379"/>
                              <a:gd name="T137" fmla="*/ T136 w 3356"/>
                              <a:gd name="T138" fmla="+- 0 4536 4530"/>
                              <a:gd name="T139" fmla="*/ 4536 h 494"/>
                              <a:gd name="T140" fmla="+- 0 6723 3379"/>
                              <a:gd name="T141" fmla="*/ T140 w 3356"/>
                              <a:gd name="T142" fmla="+- 0 4542 4530"/>
                              <a:gd name="T143" fmla="*/ 4542 h 494"/>
                              <a:gd name="T144" fmla="+- 0 6723 3379"/>
                              <a:gd name="T145" fmla="*/ T144 w 3356"/>
                              <a:gd name="T146" fmla="+- 0 5018 4530"/>
                              <a:gd name="T147" fmla="*/ 5018 h 494"/>
                              <a:gd name="T148" fmla="+- 0 6723 3379"/>
                              <a:gd name="T149" fmla="*/ T148 w 3356"/>
                              <a:gd name="T150" fmla="+- 0 4536 4530"/>
                              <a:gd name="T151" fmla="*/ 4536 h 494"/>
                              <a:gd name="T152" fmla="+- 0 6729 3379"/>
                              <a:gd name="T153" fmla="*/ T152 w 3356"/>
                              <a:gd name="T154" fmla="+- 0 4542 4530"/>
                              <a:gd name="T155" fmla="*/ 4542 h 494"/>
                              <a:gd name="T156" fmla="+- 0 6735 3379"/>
                              <a:gd name="T157" fmla="*/ T156 w 3356"/>
                              <a:gd name="T158" fmla="+- 0 4542 4530"/>
                              <a:gd name="T159" fmla="*/ 4542 h 494"/>
                              <a:gd name="T160" fmla="+- 0 6735 3379"/>
                              <a:gd name="T161" fmla="*/ T160 w 3356"/>
                              <a:gd name="T162" fmla="+- 0 5012 4530"/>
                              <a:gd name="T163" fmla="*/ 5012 h 494"/>
                              <a:gd name="T164" fmla="+- 0 6729 3379"/>
                              <a:gd name="T165" fmla="*/ T164 w 3356"/>
                              <a:gd name="T166" fmla="+- 0 5012 4530"/>
                              <a:gd name="T167" fmla="*/ 5012 h 494"/>
                              <a:gd name="T168" fmla="+- 0 6723 3379"/>
                              <a:gd name="T169" fmla="*/ T168 w 3356"/>
                              <a:gd name="T170" fmla="+- 0 5018 4530"/>
                              <a:gd name="T171" fmla="*/ 5018 h 494"/>
                              <a:gd name="T172" fmla="+- 0 6735 3379"/>
                              <a:gd name="T173" fmla="*/ T172 w 3356"/>
                              <a:gd name="T174" fmla="+- 0 4542 4530"/>
                              <a:gd name="T175" fmla="*/ 4542 h 494"/>
                              <a:gd name="T176" fmla="+- 0 6729 3379"/>
                              <a:gd name="T177" fmla="*/ T176 w 3356"/>
                              <a:gd name="T178" fmla="+- 0 4542 4530"/>
                              <a:gd name="T179" fmla="*/ 4542 h 494"/>
                              <a:gd name="T180" fmla="+- 0 6723 3379"/>
                              <a:gd name="T181" fmla="*/ T180 w 3356"/>
                              <a:gd name="T182" fmla="+- 0 4536 4530"/>
                              <a:gd name="T183" fmla="*/ 4536 h 494"/>
                              <a:gd name="T184" fmla="+- 0 6735 3379"/>
                              <a:gd name="T185" fmla="*/ T184 w 3356"/>
                              <a:gd name="T186" fmla="+- 0 4536 4530"/>
                              <a:gd name="T187" fmla="*/ 4536 h 494"/>
                              <a:gd name="T188" fmla="+- 0 6735 3379"/>
                              <a:gd name="T189" fmla="*/ T188 w 3356"/>
                              <a:gd name="T190" fmla="+- 0 4542 4530"/>
                              <a:gd name="T191" fmla="*/ 4542 h 494"/>
                              <a:gd name="T192" fmla="+- 0 3391 3379"/>
                              <a:gd name="T193" fmla="*/ T192 w 3356"/>
                              <a:gd name="T194" fmla="+- 0 5018 4530"/>
                              <a:gd name="T195" fmla="*/ 5018 h 494"/>
                              <a:gd name="T196" fmla="+- 0 3385 3379"/>
                              <a:gd name="T197" fmla="*/ T196 w 3356"/>
                              <a:gd name="T198" fmla="+- 0 5012 4530"/>
                              <a:gd name="T199" fmla="*/ 5012 h 494"/>
                              <a:gd name="T200" fmla="+- 0 3391 3379"/>
                              <a:gd name="T201" fmla="*/ T200 w 3356"/>
                              <a:gd name="T202" fmla="+- 0 5012 4530"/>
                              <a:gd name="T203" fmla="*/ 5012 h 494"/>
                              <a:gd name="T204" fmla="+- 0 3391 3379"/>
                              <a:gd name="T205" fmla="*/ T204 w 3356"/>
                              <a:gd name="T206" fmla="+- 0 5018 4530"/>
                              <a:gd name="T207" fmla="*/ 5018 h 494"/>
                              <a:gd name="T208" fmla="+- 0 6723 3379"/>
                              <a:gd name="T209" fmla="*/ T208 w 3356"/>
                              <a:gd name="T210" fmla="+- 0 5018 4530"/>
                              <a:gd name="T211" fmla="*/ 5018 h 494"/>
                              <a:gd name="T212" fmla="+- 0 3391 3379"/>
                              <a:gd name="T213" fmla="*/ T212 w 3356"/>
                              <a:gd name="T214" fmla="+- 0 5018 4530"/>
                              <a:gd name="T215" fmla="*/ 5018 h 494"/>
                              <a:gd name="T216" fmla="+- 0 3391 3379"/>
                              <a:gd name="T217" fmla="*/ T216 w 3356"/>
                              <a:gd name="T218" fmla="+- 0 5012 4530"/>
                              <a:gd name="T219" fmla="*/ 5012 h 494"/>
                              <a:gd name="T220" fmla="+- 0 6723 3379"/>
                              <a:gd name="T221" fmla="*/ T220 w 3356"/>
                              <a:gd name="T222" fmla="+- 0 5012 4530"/>
                              <a:gd name="T223" fmla="*/ 5012 h 494"/>
                              <a:gd name="T224" fmla="+- 0 6723 3379"/>
                              <a:gd name="T225" fmla="*/ T224 w 3356"/>
                              <a:gd name="T226" fmla="+- 0 5018 4530"/>
                              <a:gd name="T227" fmla="*/ 5018 h 494"/>
                              <a:gd name="T228" fmla="+- 0 6735 3379"/>
                              <a:gd name="T229" fmla="*/ T228 w 3356"/>
                              <a:gd name="T230" fmla="+- 0 5018 4530"/>
                              <a:gd name="T231" fmla="*/ 5018 h 494"/>
                              <a:gd name="T232" fmla="+- 0 6723 3379"/>
                              <a:gd name="T233" fmla="*/ T232 w 3356"/>
                              <a:gd name="T234" fmla="+- 0 5018 4530"/>
                              <a:gd name="T235" fmla="*/ 5018 h 494"/>
                              <a:gd name="T236" fmla="+- 0 6729 3379"/>
                              <a:gd name="T237" fmla="*/ T236 w 3356"/>
                              <a:gd name="T238" fmla="+- 0 5012 4530"/>
                              <a:gd name="T239" fmla="*/ 5012 h 494"/>
                              <a:gd name="T240" fmla="+- 0 6735 3379"/>
                              <a:gd name="T241" fmla="*/ T240 w 3356"/>
                              <a:gd name="T242" fmla="+- 0 5012 4530"/>
                              <a:gd name="T243" fmla="*/ 5012 h 494"/>
                              <a:gd name="T244" fmla="+- 0 6735 3379"/>
                              <a:gd name="T245" fmla="*/ T244 w 3356"/>
                              <a:gd name="T246" fmla="+- 0 5018 4530"/>
                              <a:gd name="T247" fmla="*/ 5018 h 49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  <a:cxn ang="0">
                                <a:pos x="T237" y="T239"/>
                              </a:cxn>
                              <a:cxn ang="0">
                                <a:pos x="T241" y="T243"/>
                              </a:cxn>
                              <a:cxn ang="0">
                                <a:pos x="T245" y="T247"/>
                              </a:cxn>
                            </a:cxnLst>
                            <a:rect l="0" t="0" r="r" b="b"/>
                            <a:pathLst>
                              <a:path w="3356" h="494">
                                <a:moveTo>
                                  <a:pt x="3350" y="494"/>
                                </a:moveTo>
                                <a:lnTo>
                                  <a:pt x="6" y="494"/>
                                </a:lnTo>
                                <a:lnTo>
                                  <a:pt x="4" y="494"/>
                                </a:lnTo>
                                <a:lnTo>
                                  <a:pt x="2" y="492"/>
                                </a:lnTo>
                                <a:lnTo>
                                  <a:pt x="0" y="490"/>
                                </a:lnTo>
                                <a:lnTo>
                                  <a:pt x="0" y="488"/>
                                </a:lnTo>
                                <a:lnTo>
                                  <a:pt x="0" y="6"/>
                                </a:lnTo>
                                <a:lnTo>
                                  <a:pt x="0" y="4"/>
                                </a:lnTo>
                                <a:lnTo>
                                  <a:pt x="2" y="2"/>
                                </a:lnTo>
                                <a:lnTo>
                                  <a:pt x="4" y="0"/>
                                </a:lnTo>
                                <a:lnTo>
                                  <a:pt x="6" y="0"/>
                                </a:lnTo>
                                <a:lnTo>
                                  <a:pt x="3350" y="0"/>
                                </a:lnTo>
                                <a:lnTo>
                                  <a:pt x="3352" y="0"/>
                                </a:lnTo>
                                <a:lnTo>
                                  <a:pt x="3354" y="2"/>
                                </a:lnTo>
                                <a:lnTo>
                                  <a:pt x="3355" y="4"/>
                                </a:lnTo>
                                <a:lnTo>
                                  <a:pt x="3356" y="6"/>
                                </a:lnTo>
                                <a:lnTo>
                                  <a:pt x="12" y="6"/>
                                </a:lnTo>
                                <a:lnTo>
                                  <a:pt x="6" y="12"/>
                                </a:lnTo>
                                <a:lnTo>
                                  <a:pt x="12" y="12"/>
                                </a:lnTo>
                                <a:lnTo>
                                  <a:pt x="12" y="482"/>
                                </a:lnTo>
                                <a:lnTo>
                                  <a:pt x="6" y="482"/>
                                </a:lnTo>
                                <a:lnTo>
                                  <a:pt x="12" y="488"/>
                                </a:lnTo>
                                <a:lnTo>
                                  <a:pt x="3356" y="488"/>
                                </a:lnTo>
                                <a:lnTo>
                                  <a:pt x="3355" y="490"/>
                                </a:lnTo>
                                <a:lnTo>
                                  <a:pt x="3354" y="492"/>
                                </a:lnTo>
                                <a:lnTo>
                                  <a:pt x="3352" y="494"/>
                                </a:lnTo>
                                <a:lnTo>
                                  <a:pt x="3350" y="494"/>
                                </a:lnTo>
                                <a:close/>
                                <a:moveTo>
                                  <a:pt x="12" y="12"/>
                                </a:moveTo>
                                <a:lnTo>
                                  <a:pt x="6" y="12"/>
                                </a:lnTo>
                                <a:lnTo>
                                  <a:pt x="12" y="6"/>
                                </a:lnTo>
                                <a:lnTo>
                                  <a:pt x="12" y="12"/>
                                </a:lnTo>
                                <a:close/>
                                <a:moveTo>
                                  <a:pt x="3344" y="12"/>
                                </a:moveTo>
                                <a:lnTo>
                                  <a:pt x="12" y="12"/>
                                </a:lnTo>
                                <a:lnTo>
                                  <a:pt x="12" y="6"/>
                                </a:lnTo>
                                <a:lnTo>
                                  <a:pt x="3344" y="6"/>
                                </a:lnTo>
                                <a:lnTo>
                                  <a:pt x="3344" y="12"/>
                                </a:lnTo>
                                <a:close/>
                                <a:moveTo>
                                  <a:pt x="3344" y="488"/>
                                </a:moveTo>
                                <a:lnTo>
                                  <a:pt x="3344" y="6"/>
                                </a:lnTo>
                                <a:lnTo>
                                  <a:pt x="3350" y="12"/>
                                </a:lnTo>
                                <a:lnTo>
                                  <a:pt x="3356" y="12"/>
                                </a:lnTo>
                                <a:lnTo>
                                  <a:pt x="3356" y="482"/>
                                </a:lnTo>
                                <a:lnTo>
                                  <a:pt x="3350" y="482"/>
                                </a:lnTo>
                                <a:lnTo>
                                  <a:pt x="3344" y="488"/>
                                </a:lnTo>
                                <a:close/>
                                <a:moveTo>
                                  <a:pt x="3356" y="12"/>
                                </a:moveTo>
                                <a:lnTo>
                                  <a:pt x="3350" y="12"/>
                                </a:lnTo>
                                <a:lnTo>
                                  <a:pt x="3344" y="6"/>
                                </a:lnTo>
                                <a:lnTo>
                                  <a:pt x="3356" y="6"/>
                                </a:lnTo>
                                <a:lnTo>
                                  <a:pt x="3356" y="12"/>
                                </a:lnTo>
                                <a:close/>
                                <a:moveTo>
                                  <a:pt x="12" y="488"/>
                                </a:moveTo>
                                <a:lnTo>
                                  <a:pt x="6" y="482"/>
                                </a:lnTo>
                                <a:lnTo>
                                  <a:pt x="12" y="482"/>
                                </a:lnTo>
                                <a:lnTo>
                                  <a:pt x="12" y="488"/>
                                </a:lnTo>
                                <a:close/>
                                <a:moveTo>
                                  <a:pt x="3344" y="488"/>
                                </a:moveTo>
                                <a:lnTo>
                                  <a:pt x="12" y="488"/>
                                </a:lnTo>
                                <a:lnTo>
                                  <a:pt x="12" y="482"/>
                                </a:lnTo>
                                <a:lnTo>
                                  <a:pt x="3344" y="482"/>
                                </a:lnTo>
                                <a:lnTo>
                                  <a:pt x="3344" y="488"/>
                                </a:lnTo>
                                <a:close/>
                                <a:moveTo>
                                  <a:pt x="3356" y="488"/>
                                </a:moveTo>
                                <a:lnTo>
                                  <a:pt x="3344" y="488"/>
                                </a:lnTo>
                                <a:lnTo>
                                  <a:pt x="3350" y="482"/>
                                </a:lnTo>
                                <a:lnTo>
                                  <a:pt x="3356" y="482"/>
                                </a:lnTo>
                                <a:lnTo>
                                  <a:pt x="3356" y="4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FC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38833" name="AutoShape 155"/>
                        <wps:cNvSpPr>
                          <a:spLocks/>
                        </wps:cNvSpPr>
                        <wps:spPr bwMode="auto">
                          <a:xfrm>
                            <a:off x="5018" y="2386"/>
                            <a:ext cx="152" cy="587"/>
                          </a:xfrm>
                          <a:custGeom>
                            <a:avLst/>
                            <a:gdLst>
                              <a:gd name="T0" fmla="+- 0 5095 5019"/>
                              <a:gd name="T1" fmla="*/ T0 w 152"/>
                              <a:gd name="T2" fmla="+- 0 2949 2386"/>
                              <a:gd name="T3" fmla="*/ 2949 h 587"/>
                              <a:gd name="T4" fmla="+- 0 5089 5019"/>
                              <a:gd name="T5" fmla="*/ T4 w 152"/>
                              <a:gd name="T6" fmla="+- 0 2939 2386"/>
                              <a:gd name="T7" fmla="*/ 2939 h 587"/>
                              <a:gd name="T8" fmla="+- 0 5089 5019"/>
                              <a:gd name="T9" fmla="*/ T8 w 152"/>
                              <a:gd name="T10" fmla="+- 0 2386 2386"/>
                              <a:gd name="T11" fmla="*/ 2386 h 587"/>
                              <a:gd name="T12" fmla="+- 0 5101 5019"/>
                              <a:gd name="T13" fmla="*/ T12 w 152"/>
                              <a:gd name="T14" fmla="+- 0 2386 2386"/>
                              <a:gd name="T15" fmla="*/ 2386 h 587"/>
                              <a:gd name="T16" fmla="+- 0 5101 5019"/>
                              <a:gd name="T17" fmla="*/ T16 w 152"/>
                              <a:gd name="T18" fmla="+- 0 2939 2386"/>
                              <a:gd name="T19" fmla="*/ 2939 h 587"/>
                              <a:gd name="T20" fmla="+- 0 5095 5019"/>
                              <a:gd name="T21" fmla="*/ T20 w 152"/>
                              <a:gd name="T22" fmla="+- 0 2949 2386"/>
                              <a:gd name="T23" fmla="*/ 2949 h 587"/>
                              <a:gd name="T24" fmla="+- 0 5095 5019"/>
                              <a:gd name="T25" fmla="*/ T24 w 152"/>
                              <a:gd name="T26" fmla="+- 0 2973 2386"/>
                              <a:gd name="T27" fmla="*/ 2973 h 587"/>
                              <a:gd name="T28" fmla="+- 0 5020 5019"/>
                              <a:gd name="T29" fmla="*/ T28 w 152"/>
                              <a:gd name="T30" fmla="+- 0 2844 2386"/>
                              <a:gd name="T31" fmla="*/ 2844 h 587"/>
                              <a:gd name="T32" fmla="+- 0 5019 5019"/>
                              <a:gd name="T33" fmla="*/ T32 w 152"/>
                              <a:gd name="T34" fmla="+- 0 2842 2386"/>
                              <a:gd name="T35" fmla="*/ 2842 h 587"/>
                              <a:gd name="T36" fmla="+- 0 5019 5019"/>
                              <a:gd name="T37" fmla="*/ T36 w 152"/>
                              <a:gd name="T38" fmla="+- 0 2840 2386"/>
                              <a:gd name="T39" fmla="*/ 2840 h 587"/>
                              <a:gd name="T40" fmla="+- 0 5020 5019"/>
                              <a:gd name="T41" fmla="*/ T40 w 152"/>
                              <a:gd name="T42" fmla="+- 0 2837 2386"/>
                              <a:gd name="T43" fmla="*/ 2837 h 587"/>
                              <a:gd name="T44" fmla="+- 0 5022 5019"/>
                              <a:gd name="T45" fmla="*/ T44 w 152"/>
                              <a:gd name="T46" fmla="+- 0 2836 2386"/>
                              <a:gd name="T47" fmla="*/ 2836 h 587"/>
                              <a:gd name="T48" fmla="+- 0 5024 5019"/>
                              <a:gd name="T49" fmla="*/ T48 w 152"/>
                              <a:gd name="T50" fmla="+- 0 2835 2386"/>
                              <a:gd name="T51" fmla="*/ 2835 h 587"/>
                              <a:gd name="T52" fmla="+- 0 5026 5019"/>
                              <a:gd name="T53" fmla="*/ T52 w 152"/>
                              <a:gd name="T54" fmla="+- 0 2835 2386"/>
                              <a:gd name="T55" fmla="*/ 2835 h 587"/>
                              <a:gd name="T56" fmla="+- 0 5028 5019"/>
                              <a:gd name="T57" fmla="*/ T56 w 152"/>
                              <a:gd name="T58" fmla="+- 0 2836 2386"/>
                              <a:gd name="T59" fmla="*/ 2836 h 587"/>
                              <a:gd name="T60" fmla="+- 0 5030 5019"/>
                              <a:gd name="T61" fmla="*/ T60 w 152"/>
                              <a:gd name="T62" fmla="+- 0 2838 2386"/>
                              <a:gd name="T63" fmla="*/ 2838 h 587"/>
                              <a:gd name="T64" fmla="+- 0 5089 5019"/>
                              <a:gd name="T65" fmla="*/ T64 w 152"/>
                              <a:gd name="T66" fmla="+- 0 2939 2386"/>
                              <a:gd name="T67" fmla="*/ 2939 h 587"/>
                              <a:gd name="T68" fmla="+- 0 5089 5019"/>
                              <a:gd name="T69" fmla="*/ T68 w 152"/>
                              <a:gd name="T70" fmla="+- 0 2961 2386"/>
                              <a:gd name="T71" fmla="*/ 2961 h 587"/>
                              <a:gd name="T72" fmla="+- 0 5102 5019"/>
                              <a:gd name="T73" fmla="*/ T72 w 152"/>
                              <a:gd name="T74" fmla="+- 0 2961 2386"/>
                              <a:gd name="T75" fmla="*/ 2961 h 587"/>
                              <a:gd name="T76" fmla="+- 0 5095 5019"/>
                              <a:gd name="T77" fmla="*/ T76 w 152"/>
                              <a:gd name="T78" fmla="+- 0 2973 2386"/>
                              <a:gd name="T79" fmla="*/ 2973 h 587"/>
                              <a:gd name="T80" fmla="+- 0 5102 5019"/>
                              <a:gd name="T81" fmla="*/ T80 w 152"/>
                              <a:gd name="T82" fmla="+- 0 2961 2386"/>
                              <a:gd name="T83" fmla="*/ 2961 h 587"/>
                              <a:gd name="T84" fmla="+- 0 5101 5019"/>
                              <a:gd name="T85" fmla="*/ T84 w 152"/>
                              <a:gd name="T86" fmla="+- 0 2961 2386"/>
                              <a:gd name="T87" fmla="*/ 2961 h 587"/>
                              <a:gd name="T88" fmla="+- 0 5101 5019"/>
                              <a:gd name="T89" fmla="*/ T88 w 152"/>
                              <a:gd name="T90" fmla="+- 0 2939 2386"/>
                              <a:gd name="T91" fmla="*/ 2939 h 587"/>
                              <a:gd name="T92" fmla="+- 0 5160 5019"/>
                              <a:gd name="T93" fmla="*/ T92 w 152"/>
                              <a:gd name="T94" fmla="+- 0 2838 2386"/>
                              <a:gd name="T95" fmla="*/ 2838 h 587"/>
                              <a:gd name="T96" fmla="+- 0 5161 5019"/>
                              <a:gd name="T97" fmla="*/ T96 w 152"/>
                              <a:gd name="T98" fmla="+- 0 2836 2386"/>
                              <a:gd name="T99" fmla="*/ 2836 h 587"/>
                              <a:gd name="T100" fmla="+- 0 5163 5019"/>
                              <a:gd name="T101" fmla="*/ T100 w 152"/>
                              <a:gd name="T102" fmla="+- 0 2835 2386"/>
                              <a:gd name="T103" fmla="*/ 2835 h 587"/>
                              <a:gd name="T104" fmla="+- 0 5166 5019"/>
                              <a:gd name="T105" fmla="*/ T104 w 152"/>
                              <a:gd name="T106" fmla="+- 0 2835 2386"/>
                              <a:gd name="T107" fmla="*/ 2835 h 587"/>
                              <a:gd name="T108" fmla="+- 0 5168 5019"/>
                              <a:gd name="T109" fmla="*/ T108 w 152"/>
                              <a:gd name="T110" fmla="+- 0 2836 2386"/>
                              <a:gd name="T111" fmla="*/ 2836 h 587"/>
                              <a:gd name="T112" fmla="+- 0 5170 5019"/>
                              <a:gd name="T113" fmla="*/ T112 w 152"/>
                              <a:gd name="T114" fmla="+- 0 2837 2386"/>
                              <a:gd name="T115" fmla="*/ 2837 h 587"/>
                              <a:gd name="T116" fmla="+- 0 5171 5019"/>
                              <a:gd name="T117" fmla="*/ T116 w 152"/>
                              <a:gd name="T118" fmla="+- 0 2840 2386"/>
                              <a:gd name="T119" fmla="*/ 2840 h 587"/>
                              <a:gd name="T120" fmla="+- 0 5171 5019"/>
                              <a:gd name="T121" fmla="*/ T120 w 152"/>
                              <a:gd name="T122" fmla="+- 0 2842 2386"/>
                              <a:gd name="T123" fmla="*/ 2842 h 587"/>
                              <a:gd name="T124" fmla="+- 0 5170 5019"/>
                              <a:gd name="T125" fmla="*/ T124 w 152"/>
                              <a:gd name="T126" fmla="+- 0 2844 2386"/>
                              <a:gd name="T127" fmla="*/ 2844 h 587"/>
                              <a:gd name="T128" fmla="+- 0 5102 5019"/>
                              <a:gd name="T129" fmla="*/ T128 w 152"/>
                              <a:gd name="T130" fmla="+- 0 2961 2386"/>
                              <a:gd name="T131" fmla="*/ 2961 h 587"/>
                              <a:gd name="T132" fmla="+- 0 5101 5019"/>
                              <a:gd name="T133" fmla="*/ T132 w 152"/>
                              <a:gd name="T134" fmla="+- 0 2961 2386"/>
                              <a:gd name="T135" fmla="*/ 2961 h 587"/>
                              <a:gd name="T136" fmla="+- 0 5089 5019"/>
                              <a:gd name="T137" fmla="*/ T136 w 152"/>
                              <a:gd name="T138" fmla="+- 0 2961 2386"/>
                              <a:gd name="T139" fmla="*/ 2961 h 587"/>
                              <a:gd name="T140" fmla="+- 0 5089 5019"/>
                              <a:gd name="T141" fmla="*/ T140 w 152"/>
                              <a:gd name="T142" fmla="+- 0 2939 2386"/>
                              <a:gd name="T143" fmla="*/ 2939 h 587"/>
                              <a:gd name="T144" fmla="+- 0 5095 5019"/>
                              <a:gd name="T145" fmla="*/ T144 w 152"/>
                              <a:gd name="T146" fmla="+- 0 2949 2386"/>
                              <a:gd name="T147" fmla="*/ 2949 h 587"/>
                              <a:gd name="T148" fmla="+- 0 5090 5019"/>
                              <a:gd name="T149" fmla="*/ T148 w 152"/>
                              <a:gd name="T150" fmla="+- 0 2958 2386"/>
                              <a:gd name="T151" fmla="*/ 2958 h 587"/>
                              <a:gd name="T152" fmla="+- 0 5101 5019"/>
                              <a:gd name="T153" fmla="*/ T152 w 152"/>
                              <a:gd name="T154" fmla="+- 0 2958 2386"/>
                              <a:gd name="T155" fmla="*/ 2958 h 587"/>
                              <a:gd name="T156" fmla="+- 0 5101 5019"/>
                              <a:gd name="T157" fmla="*/ T156 w 152"/>
                              <a:gd name="T158" fmla="+- 0 2961 2386"/>
                              <a:gd name="T159" fmla="*/ 2961 h 587"/>
                              <a:gd name="T160" fmla="+- 0 5101 5019"/>
                              <a:gd name="T161" fmla="*/ T160 w 152"/>
                              <a:gd name="T162" fmla="+- 0 2958 2386"/>
                              <a:gd name="T163" fmla="*/ 2958 h 587"/>
                              <a:gd name="T164" fmla="+- 0 5100 5019"/>
                              <a:gd name="T165" fmla="*/ T164 w 152"/>
                              <a:gd name="T166" fmla="+- 0 2958 2386"/>
                              <a:gd name="T167" fmla="*/ 2958 h 587"/>
                              <a:gd name="T168" fmla="+- 0 5095 5019"/>
                              <a:gd name="T169" fmla="*/ T168 w 152"/>
                              <a:gd name="T170" fmla="+- 0 2949 2386"/>
                              <a:gd name="T171" fmla="*/ 2949 h 587"/>
                              <a:gd name="T172" fmla="+- 0 5101 5019"/>
                              <a:gd name="T173" fmla="*/ T172 w 152"/>
                              <a:gd name="T174" fmla="+- 0 2939 2386"/>
                              <a:gd name="T175" fmla="*/ 2939 h 587"/>
                              <a:gd name="T176" fmla="+- 0 5101 5019"/>
                              <a:gd name="T177" fmla="*/ T176 w 152"/>
                              <a:gd name="T178" fmla="+- 0 2958 2386"/>
                              <a:gd name="T179" fmla="*/ 2958 h 587"/>
                              <a:gd name="T180" fmla="+- 0 5100 5019"/>
                              <a:gd name="T181" fmla="*/ T180 w 152"/>
                              <a:gd name="T182" fmla="+- 0 2958 2386"/>
                              <a:gd name="T183" fmla="*/ 2958 h 587"/>
                              <a:gd name="T184" fmla="+- 0 5090 5019"/>
                              <a:gd name="T185" fmla="*/ T184 w 152"/>
                              <a:gd name="T186" fmla="+- 0 2958 2386"/>
                              <a:gd name="T187" fmla="*/ 2958 h 587"/>
                              <a:gd name="T188" fmla="+- 0 5095 5019"/>
                              <a:gd name="T189" fmla="*/ T188 w 152"/>
                              <a:gd name="T190" fmla="+- 0 2949 2386"/>
                              <a:gd name="T191" fmla="*/ 2949 h 587"/>
                              <a:gd name="T192" fmla="+- 0 5100 5019"/>
                              <a:gd name="T193" fmla="*/ T192 w 152"/>
                              <a:gd name="T194" fmla="+- 0 2958 2386"/>
                              <a:gd name="T195" fmla="*/ 2958 h 58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</a:cxnLst>
                            <a:rect l="0" t="0" r="r" b="b"/>
                            <a:pathLst>
                              <a:path w="152" h="587">
                                <a:moveTo>
                                  <a:pt x="76" y="563"/>
                                </a:moveTo>
                                <a:lnTo>
                                  <a:pt x="70" y="553"/>
                                </a:lnTo>
                                <a:lnTo>
                                  <a:pt x="70" y="0"/>
                                </a:lnTo>
                                <a:lnTo>
                                  <a:pt x="82" y="0"/>
                                </a:lnTo>
                                <a:lnTo>
                                  <a:pt x="82" y="553"/>
                                </a:lnTo>
                                <a:lnTo>
                                  <a:pt x="76" y="563"/>
                                </a:lnTo>
                                <a:close/>
                                <a:moveTo>
                                  <a:pt x="76" y="587"/>
                                </a:moveTo>
                                <a:lnTo>
                                  <a:pt x="1" y="458"/>
                                </a:lnTo>
                                <a:lnTo>
                                  <a:pt x="0" y="456"/>
                                </a:lnTo>
                                <a:lnTo>
                                  <a:pt x="0" y="454"/>
                                </a:lnTo>
                                <a:lnTo>
                                  <a:pt x="1" y="451"/>
                                </a:lnTo>
                                <a:lnTo>
                                  <a:pt x="3" y="450"/>
                                </a:lnTo>
                                <a:lnTo>
                                  <a:pt x="5" y="449"/>
                                </a:lnTo>
                                <a:lnTo>
                                  <a:pt x="7" y="449"/>
                                </a:lnTo>
                                <a:lnTo>
                                  <a:pt x="9" y="450"/>
                                </a:lnTo>
                                <a:lnTo>
                                  <a:pt x="11" y="452"/>
                                </a:lnTo>
                                <a:lnTo>
                                  <a:pt x="70" y="553"/>
                                </a:lnTo>
                                <a:lnTo>
                                  <a:pt x="70" y="575"/>
                                </a:lnTo>
                                <a:lnTo>
                                  <a:pt x="83" y="575"/>
                                </a:lnTo>
                                <a:lnTo>
                                  <a:pt x="76" y="587"/>
                                </a:lnTo>
                                <a:close/>
                                <a:moveTo>
                                  <a:pt x="83" y="575"/>
                                </a:moveTo>
                                <a:lnTo>
                                  <a:pt x="82" y="575"/>
                                </a:lnTo>
                                <a:lnTo>
                                  <a:pt x="82" y="553"/>
                                </a:lnTo>
                                <a:lnTo>
                                  <a:pt x="141" y="452"/>
                                </a:lnTo>
                                <a:lnTo>
                                  <a:pt x="142" y="450"/>
                                </a:lnTo>
                                <a:lnTo>
                                  <a:pt x="144" y="449"/>
                                </a:lnTo>
                                <a:lnTo>
                                  <a:pt x="147" y="449"/>
                                </a:lnTo>
                                <a:lnTo>
                                  <a:pt x="149" y="450"/>
                                </a:lnTo>
                                <a:lnTo>
                                  <a:pt x="151" y="451"/>
                                </a:lnTo>
                                <a:lnTo>
                                  <a:pt x="152" y="454"/>
                                </a:lnTo>
                                <a:lnTo>
                                  <a:pt x="152" y="456"/>
                                </a:lnTo>
                                <a:lnTo>
                                  <a:pt x="151" y="458"/>
                                </a:lnTo>
                                <a:lnTo>
                                  <a:pt x="83" y="575"/>
                                </a:lnTo>
                                <a:close/>
                                <a:moveTo>
                                  <a:pt x="82" y="575"/>
                                </a:moveTo>
                                <a:lnTo>
                                  <a:pt x="70" y="575"/>
                                </a:lnTo>
                                <a:lnTo>
                                  <a:pt x="70" y="553"/>
                                </a:lnTo>
                                <a:lnTo>
                                  <a:pt x="76" y="563"/>
                                </a:lnTo>
                                <a:lnTo>
                                  <a:pt x="71" y="572"/>
                                </a:lnTo>
                                <a:lnTo>
                                  <a:pt x="82" y="572"/>
                                </a:lnTo>
                                <a:lnTo>
                                  <a:pt x="82" y="575"/>
                                </a:lnTo>
                                <a:close/>
                                <a:moveTo>
                                  <a:pt x="82" y="572"/>
                                </a:moveTo>
                                <a:lnTo>
                                  <a:pt x="81" y="572"/>
                                </a:lnTo>
                                <a:lnTo>
                                  <a:pt x="76" y="563"/>
                                </a:lnTo>
                                <a:lnTo>
                                  <a:pt x="82" y="553"/>
                                </a:lnTo>
                                <a:lnTo>
                                  <a:pt x="82" y="572"/>
                                </a:lnTo>
                                <a:close/>
                                <a:moveTo>
                                  <a:pt x="81" y="572"/>
                                </a:moveTo>
                                <a:lnTo>
                                  <a:pt x="71" y="572"/>
                                </a:lnTo>
                                <a:lnTo>
                                  <a:pt x="76" y="563"/>
                                </a:lnTo>
                                <a:lnTo>
                                  <a:pt x="81" y="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78202557" name="AutoShape 156"/>
                        <wps:cNvSpPr>
                          <a:spLocks/>
                        </wps:cNvSpPr>
                        <wps:spPr bwMode="auto">
                          <a:xfrm>
                            <a:off x="3393" y="2970"/>
                            <a:ext cx="3356" cy="988"/>
                          </a:xfrm>
                          <a:custGeom>
                            <a:avLst/>
                            <a:gdLst>
                              <a:gd name="T0" fmla="+- 0 6744 3394"/>
                              <a:gd name="T1" fmla="*/ T0 w 3356"/>
                              <a:gd name="T2" fmla="+- 0 3958 2970"/>
                              <a:gd name="T3" fmla="*/ 3958 h 988"/>
                              <a:gd name="T4" fmla="+- 0 3400 3394"/>
                              <a:gd name="T5" fmla="*/ T4 w 3356"/>
                              <a:gd name="T6" fmla="+- 0 3958 2970"/>
                              <a:gd name="T7" fmla="*/ 3958 h 988"/>
                              <a:gd name="T8" fmla="+- 0 3398 3394"/>
                              <a:gd name="T9" fmla="*/ T8 w 3356"/>
                              <a:gd name="T10" fmla="+- 0 3958 2970"/>
                              <a:gd name="T11" fmla="*/ 3958 h 988"/>
                              <a:gd name="T12" fmla="+- 0 3396 3394"/>
                              <a:gd name="T13" fmla="*/ T12 w 3356"/>
                              <a:gd name="T14" fmla="+- 0 3956 2970"/>
                              <a:gd name="T15" fmla="*/ 3956 h 988"/>
                              <a:gd name="T16" fmla="+- 0 3394 3394"/>
                              <a:gd name="T17" fmla="*/ T16 w 3356"/>
                              <a:gd name="T18" fmla="+- 0 3954 2970"/>
                              <a:gd name="T19" fmla="*/ 3954 h 988"/>
                              <a:gd name="T20" fmla="+- 0 3394 3394"/>
                              <a:gd name="T21" fmla="*/ T20 w 3356"/>
                              <a:gd name="T22" fmla="+- 0 3952 2970"/>
                              <a:gd name="T23" fmla="*/ 3952 h 988"/>
                              <a:gd name="T24" fmla="+- 0 3394 3394"/>
                              <a:gd name="T25" fmla="*/ T24 w 3356"/>
                              <a:gd name="T26" fmla="+- 0 2976 2970"/>
                              <a:gd name="T27" fmla="*/ 2976 h 988"/>
                              <a:gd name="T28" fmla="+- 0 3394 3394"/>
                              <a:gd name="T29" fmla="*/ T28 w 3356"/>
                              <a:gd name="T30" fmla="+- 0 2974 2970"/>
                              <a:gd name="T31" fmla="*/ 2974 h 988"/>
                              <a:gd name="T32" fmla="+- 0 3396 3394"/>
                              <a:gd name="T33" fmla="*/ T32 w 3356"/>
                              <a:gd name="T34" fmla="+- 0 2972 2970"/>
                              <a:gd name="T35" fmla="*/ 2972 h 988"/>
                              <a:gd name="T36" fmla="+- 0 3398 3394"/>
                              <a:gd name="T37" fmla="*/ T36 w 3356"/>
                              <a:gd name="T38" fmla="+- 0 2970 2970"/>
                              <a:gd name="T39" fmla="*/ 2970 h 988"/>
                              <a:gd name="T40" fmla="+- 0 3400 3394"/>
                              <a:gd name="T41" fmla="*/ T40 w 3356"/>
                              <a:gd name="T42" fmla="+- 0 2970 2970"/>
                              <a:gd name="T43" fmla="*/ 2970 h 988"/>
                              <a:gd name="T44" fmla="+- 0 6744 3394"/>
                              <a:gd name="T45" fmla="*/ T44 w 3356"/>
                              <a:gd name="T46" fmla="+- 0 2970 2970"/>
                              <a:gd name="T47" fmla="*/ 2970 h 988"/>
                              <a:gd name="T48" fmla="+- 0 6746 3394"/>
                              <a:gd name="T49" fmla="*/ T48 w 3356"/>
                              <a:gd name="T50" fmla="+- 0 2970 2970"/>
                              <a:gd name="T51" fmla="*/ 2970 h 988"/>
                              <a:gd name="T52" fmla="+- 0 6748 3394"/>
                              <a:gd name="T53" fmla="*/ T52 w 3356"/>
                              <a:gd name="T54" fmla="+- 0 2972 2970"/>
                              <a:gd name="T55" fmla="*/ 2972 h 988"/>
                              <a:gd name="T56" fmla="+- 0 6749 3394"/>
                              <a:gd name="T57" fmla="*/ T56 w 3356"/>
                              <a:gd name="T58" fmla="+- 0 2974 2970"/>
                              <a:gd name="T59" fmla="*/ 2974 h 988"/>
                              <a:gd name="T60" fmla="+- 0 6750 3394"/>
                              <a:gd name="T61" fmla="*/ T60 w 3356"/>
                              <a:gd name="T62" fmla="+- 0 2976 2970"/>
                              <a:gd name="T63" fmla="*/ 2976 h 988"/>
                              <a:gd name="T64" fmla="+- 0 3406 3394"/>
                              <a:gd name="T65" fmla="*/ T64 w 3356"/>
                              <a:gd name="T66" fmla="+- 0 2976 2970"/>
                              <a:gd name="T67" fmla="*/ 2976 h 988"/>
                              <a:gd name="T68" fmla="+- 0 3400 3394"/>
                              <a:gd name="T69" fmla="*/ T68 w 3356"/>
                              <a:gd name="T70" fmla="+- 0 2982 2970"/>
                              <a:gd name="T71" fmla="*/ 2982 h 988"/>
                              <a:gd name="T72" fmla="+- 0 3406 3394"/>
                              <a:gd name="T73" fmla="*/ T72 w 3356"/>
                              <a:gd name="T74" fmla="+- 0 2982 2970"/>
                              <a:gd name="T75" fmla="*/ 2982 h 988"/>
                              <a:gd name="T76" fmla="+- 0 3406 3394"/>
                              <a:gd name="T77" fmla="*/ T76 w 3356"/>
                              <a:gd name="T78" fmla="+- 0 3946 2970"/>
                              <a:gd name="T79" fmla="*/ 3946 h 988"/>
                              <a:gd name="T80" fmla="+- 0 3400 3394"/>
                              <a:gd name="T81" fmla="*/ T80 w 3356"/>
                              <a:gd name="T82" fmla="+- 0 3946 2970"/>
                              <a:gd name="T83" fmla="*/ 3946 h 988"/>
                              <a:gd name="T84" fmla="+- 0 3406 3394"/>
                              <a:gd name="T85" fmla="*/ T84 w 3356"/>
                              <a:gd name="T86" fmla="+- 0 3952 2970"/>
                              <a:gd name="T87" fmla="*/ 3952 h 988"/>
                              <a:gd name="T88" fmla="+- 0 6750 3394"/>
                              <a:gd name="T89" fmla="*/ T88 w 3356"/>
                              <a:gd name="T90" fmla="+- 0 3952 2970"/>
                              <a:gd name="T91" fmla="*/ 3952 h 988"/>
                              <a:gd name="T92" fmla="+- 0 6749 3394"/>
                              <a:gd name="T93" fmla="*/ T92 w 3356"/>
                              <a:gd name="T94" fmla="+- 0 3954 2970"/>
                              <a:gd name="T95" fmla="*/ 3954 h 988"/>
                              <a:gd name="T96" fmla="+- 0 6748 3394"/>
                              <a:gd name="T97" fmla="*/ T96 w 3356"/>
                              <a:gd name="T98" fmla="+- 0 3956 2970"/>
                              <a:gd name="T99" fmla="*/ 3956 h 988"/>
                              <a:gd name="T100" fmla="+- 0 6746 3394"/>
                              <a:gd name="T101" fmla="*/ T100 w 3356"/>
                              <a:gd name="T102" fmla="+- 0 3958 2970"/>
                              <a:gd name="T103" fmla="*/ 3958 h 988"/>
                              <a:gd name="T104" fmla="+- 0 6744 3394"/>
                              <a:gd name="T105" fmla="*/ T104 w 3356"/>
                              <a:gd name="T106" fmla="+- 0 3958 2970"/>
                              <a:gd name="T107" fmla="*/ 3958 h 988"/>
                              <a:gd name="T108" fmla="+- 0 3406 3394"/>
                              <a:gd name="T109" fmla="*/ T108 w 3356"/>
                              <a:gd name="T110" fmla="+- 0 2982 2970"/>
                              <a:gd name="T111" fmla="*/ 2982 h 988"/>
                              <a:gd name="T112" fmla="+- 0 3400 3394"/>
                              <a:gd name="T113" fmla="*/ T112 w 3356"/>
                              <a:gd name="T114" fmla="+- 0 2982 2970"/>
                              <a:gd name="T115" fmla="*/ 2982 h 988"/>
                              <a:gd name="T116" fmla="+- 0 3406 3394"/>
                              <a:gd name="T117" fmla="*/ T116 w 3356"/>
                              <a:gd name="T118" fmla="+- 0 2976 2970"/>
                              <a:gd name="T119" fmla="*/ 2976 h 988"/>
                              <a:gd name="T120" fmla="+- 0 3406 3394"/>
                              <a:gd name="T121" fmla="*/ T120 w 3356"/>
                              <a:gd name="T122" fmla="+- 0 2982 2970"/>
                              <a:gd name="T123" fmla="*/ 2982 h 988"/>
                              <a:gd name="T124" fmla="+- 0 6738 3394"/>
                              <a:gd name="T125" fmla="*/ T124 w 3356"/>
                              <a:gd name="T126" fmla="+- 0 2982 2970"/>
                              <a:gd name="T127" fmla="*/ 2982 h 988"/>
                              <a:gd name="T128" fmla="+- 0 3406 3394"/>
                              <a:gd name="T129" fmla="*/ T128 w 3356"/>
                              <a:gd name="T130" fmla="+- 0 2982 2970"/>
                              <a:gd name="T131" fmla="*/ 2982 h 988"/>
                              <a:gd name="T132" fmla="+- 0 3406 3394"/>
                              <a:gd name="T133" fmla="*/ T132 w 3356"/>
                              <a:gd name="T134" fmla="+- 0 2976 2970"/>
                              <a:gd name="T135" fmla="*/ 2976 h 988"/>
                              <a:gd name="T136" fmla="+- 0 6738 3394"/>
                              <a:gd name="T137" fmla="*/ T136 w 3356"/>
                              <a:gd name="T138" fmla="+- 0 2976 2970"/>
                              <a:gd name="T139" fmla="*/ 2976 h 988"/>
                              <a:gd name="T140" fmla="+- 0 6738 3394"/>
                              <a:gd name="T141" fmla="*/ T140 w 3356"/>
                              <a:gd name="T142" fmla="+- 0 2982 2970"/>
                              <a:gd name="T143" fmla="*/ 2982 h 988"/>
                              <a:gd name="T144" fmla="+- 0 6738 3394"/>
                              <a:gd name="T145" fmla="*/ T144 w 3356"/>
                              <a:gd name="T146" fmla="+- 0 3952 2970"/>
                              <a:gd name="T147" fmla="*/ 3952 h 988"/>
                              <a:gd name="T148" fmla="+- 0 6738 3394"/>
                              <a:gd name="T149" fmla="*/ T148 w 3356"/>
                              <a:gd name="T150" fmla="+- 0 2976 2970"/>
                              <a:gd name="T151" fmla="*/ 2976 h 988"/>
                              <a:gd name="T152" fmla="+- 0 6744 3394"/>
                              <a:gd name="T153" fmla="*/ T152 w 3356"/>
                              <a:gd name="T154" fmla="+- 0 2982 2970"/>
                              <a:gd name="T155" fmla="*/ 2982 h 988"/>
                              <a:gd name="T156" fmla="+- 0 6750 3394"/>
                              <a:gd name="T157" fmla="*/ T156 w 3356"/>
                              <a:gd name="T158" fmla="+- 0 2982 2970"/>
                              <a:gd name="T159" fmla="*/ 2982 h 988"/>
                              <a:gd name="T160" fmla="+- 0 6750 3394"/>
                              <a:gd name="T161" fmla="*/ T160 w 3356"/>
                              <a:gd name="T162" fmla="+- 0 3946 2970"/>
                              <a:gd name="T163" fmla="*/ 3946 h 988"/>
                              <a:gd name="T164" fmla="+- 0 6744 3394"/>
                              <a:gd name="T165" fmla="*/ T164 w 3356"/>
                              <a:gd name="T166" fmla="+- 0 3946 2970"/>
                              <a:gd name="T167" fmla="*/ 3946 h 988"/>
                              <a:gd name="T168" fmla="+- 0 6738 3394"/>
                              <a:gd name="T169" fmla="*/ T168 w 3356"/>
                              <a:gd name="T170" fmla="+- 0 3952 2970"/>
                              <a:gd name="T171" fmla="*/ 3952 h 988"/>
                              <a:gd name="T172" fmla="+- 0 6750 3394"/>
                              <a:gd name="T173" fmla="*/ T172 w 3356"/>
                              <a:gd name="T174" fmla="+- 0 2982 2970"/>
                              <a:gd name="T175" fmla="*/ 2982 h 988"/>
                              <a:gd name="T176" fmla="+- 0 6744 3394"/>
                              <a:gd name="T177" fmla="*/ T176 w 3356"/>
                              <a:gd name="T178" fmla="+- 0 2982 2970"/>
                              <a:gd name="T179" fmla="*/ 2982 h 988"/>
                              <a:gd name="T180" fmla="+- 0 6738 3394"/>
                              <a:gd name="T181" fmla="*/ T180 w 3356"/>
                              <a:gd name="T182" fmla="+- 0 2976 2970"/>
                              <a:gd name="T183" fmla="*/ 2976 h 988"/>
                              <a:gd name="T184" fmla="+- 0 6750 3394"/>
                              <a:gd name="T185" fmla="*/ T184 w 3356"/>
                              <a:gd name="T186" fmla="+- 0 2976 2970"/>
                              <a:gd name="T187" fmla="*/ 2976 h 988"/>
                              <a:gd name="T188" fmla="+- 0 6750 3394"/>
                              <a:gd name="T189" fmla="*/ T188 w 3356"/>
                              <a:gd name="T190" fmla="+- 0 2982 2970"/>
                              <a:gd name="T191" fmla="*/ 2982 h 988"/>
                              <a:gd name="T192" fmla="+- 0 3406 3394"/>
                              <a:gd name="T193" fmla="*/ T192 w 3356"/>
                              <a:gd name="T194" fmla="+- 0 3952 2970"/>
                              <a:gd name="T195" fmla="*/ 3952 h 988"/>
                              <a:gd name="T196" fmla="+- 0 3400 3394"/>
                              <a:gd name="T197" fmla="*/ T196 w 3356"/>
                              <a:gd name="T198" fmla="+- 0 3946 2970"/>
                              <a:gd name="T199" fmla="*/ 3946 h 988"/>
                              <a:gd name="T200" fmla="+- 0 3406 3394"/>
                              <a:gd name="T201" fmla="*/ T200 w 3356"/>
                              <a:gd name="T202" fmla="+- 0 3946 2970"/>
                              <a:gd name="T203" fmla="*/ 3946 h 988"/>
                              <a:gd name="T204" fmla="+- 0 3406 3394"/>
                              <a:gd name="T205" fmla="*/ T204 w 3356"/>
                              <a:gd name="T206" fmla="+- 0 3952 2970"/>
                              <a:gd name="T207" fmla="*/ 3952 h 988"/>
                              <a:gd name="T208" fmla="+- 0 6738 3394"/>
                              <a:gd name="T209" fmla="*/ T208 w 3356"/>
                              <a:gd name="T210" fmla="+- 0 3952 2970"/>
                              <a:gd name="T211" fmla="*/ 3952 h 988"/>
                              <a:gd name="T212" fmla="+- 0 3406 3394"/>
                              <a:gd name="T213" fmla="*/ T212 w 3356"/>
                              <a:gd name="T214" fmla="+- 0 3952 2970"/>
                              <a:gd name="T215" fmla="*/ 3952 h 988"/>
                              <a:gd name="T216" fmla="+- 0 3406 3394"/>
                              <a:gd name="T217" fmla="*/ T216 w 3356"/>
                              <a:gd name="T218" fmla="+- 0 3946 2970"/>
                              <a:gd name="T219" fmla="*/ 3946 h 988"/>
                              <a:gd name="T220" fmla="+- 0 6738 3394"/>
                              <a:gd name="T221" fmla="*/ T220 w 3356"/>
                              <a:gd name="T222" fmla="+- 0 3946 2970"/>
                              <a:gd name="T223" fmla="*/ 3946 h 988"/>
                              <a:gd name="T224" fmla="+- 0 6738 3394"/>
                              <a:gd name="T225" fmla="*/ T224 w 3356"/>
                              <a:gd name="T226" fmla="+- 0 3952 2970"/>
                              <a:gd name="T227" fmla="*/ 3952 h 988"/>
                              <a:gd name="T228" fmla="+- 0 6750 3394"/>
                              <a:gd name="T229" fmla="*/ T228 w 3356"/>
                              <a:gd name="T230" fmla="+- 0 3952 2970"/>
                              <a:gd name="T231" fmla="*/ 3952 h 988"/>
                              <a:gd name="T232" fmla="+- 0 6738 3394"/>
                              <a:gd name="T233" fmla="*/ T232 w 3356"/>
                              <a:gd name="T234" fmla="+- 0 3952 2970"/>
                              <a:gd name="T235" fmla="*/ 3952 h 988"/>
                              <a:gd name="T236" fmla="+- 0 6744 3394"/>
                              <a:gd name="T237" fmla="*/ T236 w 3356"/>
                              <a:gd name="T238" fmla="+- 0 3946 2970"/>
                              <a:gd name="T239" fmla="*/ 3946 h 988"/>
                              <a:gd name="T240" fmla="+- 0 6750 3394"/>
                              <a:gd name="T241" fmla="*/ T240 w 3356"/>
                              <a:gd name="T242" fmla="+- 0 3946 2970"/>
                              <a:gd name="T243" fmla="*/ 3946 h 988"/>
                              <a:gd name="T244" fmla="+- 0 6750 3394"/>
                              <a:gd name="T245" fmla="*/ T244 w 3356"/>
                              <a:gd name="T246" fmla="+- 0 3952 2970"/>
                              <a:gd name="T247" fmla="*/ 3952 h 98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  <a:cxn ang="0">
                                <a:pos x="T237" y="T239"/>
                              </a:cxn>
                              <a:cxn ang="0">
                                <a:pos x="T241" y="T243"/>
                              </a:cxn>
                              <a:cxn ang="0">
                                <a:pos x="T245" y="T247"/>
                              </a:cxn>
                            </a:cxnLst>
                            <a:rect l="0" t="0" r="r" b="b"/>
                            <a:pathLst>
                              <a:path w="3356" h="988">
                                <a:moveTo>
                                  <a:pt x="3350" y="988"/>
                                </a:moveTo>
                                <a:lnTo>
                                  <a:pt x="6" y="988"/>
                                </a:lnTo>
                                <a:lnTo>
                                  <a:pt x="4" y="988"/>
                                </a:lnTo>
                                <a:lnTo>
                                  <a:pt x="2" y="986"/>
                                </a:lnTo>
                                <a:lnTo>
                                  <a:pt x="0" y="984"/>
                                </a:lnTo>
                                <a:lnTo>
                                  <a:pt x="0" y="982"/>
                                </a:lnTo>
                                <a:lnTo>
                                  <a:pt x="0" y="6"/>
                                </a:lnTo>
                                <a:lnTo>
                                  <a:pt x="0" y="4"/>
                                </a:lnTo>
                                <a:lnTo>
                                  <a:pt x="2" y="2"/>
                                </a:lnTo>
                                <a:lnTo>
                                  <a:pt x="4" y="0"/>
                                </a:lnTo>
                                <a:lnTo>
                                  <a:pt x="6" y="0"/>
                                </a:lnTo>
                                <a:lnTo>
                                  <a:pt x="3350" y="0"/>
                                </a:lnTo>
                                <a:lnTo>
                                  <a:pt x="3352" y="0"/>
                                </a:lnTo>
                                <a:lnTo>
                                  <a:pt x="3354" y="2"/>
                                </a:lnTo>
                                <a:lnTo>
                                  <a:pt x="3355" y="4"/>
                                </a:lnTo>
                                <a:lnTo>
                                  <a:pt x="3356" y="6"/>
                                </a:lnTo>
                                <a:lnTo>
                                  <a:pt x="12" y="6"/>
                                </a:lnTo>
                                <a:lnTo>
                                  <a:pt x="6" y="12"/>
                                </a:lnTo>
                                <a:lnTo>
                                  <a:pt x="12" y="12"/>
                                </a:lnTo>
                                <a:lnTo>
                                  <a:pt x="12" y="976"/>
                                </a:lnTo>
                                <a:lnTo>
                                  <a:pt x="6" y="976"/>
                                </a:lnTo>
                                <a:lnTo>
                                  <a:pt x="12" y="982"/>
                                </a:lnTo>
                                <a:lnTo>
                                  <a:pt x="3356" y="982"/>
                                </a:lnTo>
                                <a:lnTo>
                                  <a:pt x="3355" y="984"/>
                                </a:lnTo>
                                <a:lnTo>
                                  <a:pt x="3354" y="986"/>
                                </a:lnTo>
                                <a:lnTo>
                                  <a:pt x="3352" y="988"/>
                                </a:lnTo>
                                <a:lnTo>
                                  <a:pt x="3350" y="988"/>
                                </a:lnTo>
                                <a:close/>
                                <a:moveTo>
                                  <a:pt x="12" y="12"/>
                                </a:moveTo>
                                <a:lnTo>
                                  <a:pt x="6" y="12"/>
                                </a:lnTo>
                                <a:lnTo>
                                  <a:pt x="12" y="6"/>
                                </a:lnTo>
                                <a:lnTo>
                                  <a:pt x="12" y="12"/>
                                </a:lnTo>
                                <a:close/>
                                <a:moveTo>
                                  <a:pt x="3344" y="12"/>
                                </a:moveTo>
                                <a:lnTo>
                                  <a:pt x="12" y="12"/>
                                </a:lnTo>
                                <a:lnTo>
                                  <a:pt x="12" y="6"/>
                                </a:lnTo>
                                <a:lnTo>
                                  <a:pt x="3344" y="6"/>
                                </a:lnTo>
                                <a:lnTo>
                                  <a:pt x="3344" y="12"/>
                                </a:lnTo>
                                <a:close/>
                                <a:moveTo>
                                  <a:pt x="3344" y="982"/>
                                </a:moveTo>
                                <a:lnTo>
                                  <a:pt x="3344" y="6"/>
                                </a:lnTo>
                                <a:lnTo>
                                  <a:pt x="3350" y="12"/>
                                </a:lnTo>
                                <a:lnTo>
                                  <a:pt x="3356" y="12"/>
                                </a:lnTo>
                                <a:lnTo>
                                  <a:pt x="3356" y="976"/>
                                </a:lnTo>
                                <a:lnTo>
                                  <a:pt x="3350" y="976"/>
                                </a:lnTo>
                                <a:lnTo>
                                  <a:pt x="3344" y="982"/>
                                </a:lnTo>
                                <a:close/>
                                <a:moveTo>
                                  <a:pt x="3356" y="12"/>
                                </a:moveTo>
                                <a:lnTo>
                                  <a:pt x="3350" y="12"/>
                                </a:lnTo>
                                <a:lnTo>
                                  <a:pt x="3344" y="6"/>
                                </a:lnTo>
                                <a:lnTo>
                                  <a:pt x="3356" y="6"/>
                                </a:lnTo>
                                <a:lnTo>
                                  <a:pt x="3356" y="12"/>
                                </a:lnTo>
                                <a:close/>
                                <a:moveTo>
                                  <a:pt x="12" y="982"/>
                                </a:moveTo>
                                <a:lnTo>
                                  <a:pt x="6" y="976"/>
                                </a:lnTo>
                                <a:lnTo>
                                  <a:pt x="12" y="976"/>
                                </a:lnTo>
                                <a:lnTo>
                                  <a:pt x="12" y="982"/>
                                </a:lnTo>
                                <a:close/>
                                <a:moveTo>
                                  <a:pt x="3344" y="982"/>
                                </a:moveTo>
                                <a:lnTo>
                                  <a:pt x="12" y="982"/>
                                </a:lnTo>
                                <a:lnTo>
                                  <a:pt x="12" y="976"/>
                                </a:lnTo>
                                <a:lnTo>
                                  <a:pt x="3344" y="976"/>
                                </a:lnTo>
                                <a:lnTo>
                                  <a:pt x="3344" y="982"/>
                                </a:lnTo>
                                <a:close/>
                                <a:moveTo>
                                  <a:pt x="3356" y="982"/>
                                </a:moveTo>
                                <a:lnTo>
                                  <a:pt x="3344" y="982"/>
                                </a:lnTo>
                                <a:lnTo>
                                  <a:pt x="3350" y="976"/>
                                </a:lnTo>
                                <a:lnTo>
                                  <a:pt x="3356" y="976"/>
                                </a:lnTo>
                                <a:lnTo>
                                  <a:pt x="3356" y="9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FC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7915920" name="AutoShape 157"/>
                        <wps:cNvSpPr>
                          <a:spLocks/>
                        </wps:cNvSpPr>
                        <wps:spPr bwMode="auto">
                          <a:xfrm>
                            <a:off x="5025" y="1001"/>
                            <a:ext cx="152" cy="865"/>
                          </a:xfrm>
                          <a:custGeom>
                            <a:avLst/>
                            <a:gdLst>
                              <a:gd name="T0" fmla="+- 0 5102 5026"/>
                              <a:gd name="T1" fmla="*/ T0 w 152"/>
                              <a:gd name="T2" fmla="+- 0 1842 1001"/>
                              <a:gd name="T3" fmla="*/ 1842 h 865"/>
                              <a:gd name="T4" fmla="+- 0 5096 5026"/>
                              <a:gd name="T5" fmla="*/ T4 w 152"/>
                              <a:gd name="T6" fmla="+- 0 1832 1001"/>
                              <a:gd name="T7" fmla="*/ 1832 h 865"/>
                              <a:gd name="T8" fmla="+- 0 5096 5026"/>
                              <a:gd name="T9" fmla="*/ T8 w 152"/>
                              <a:gd name="T10" fmla="+- 0 1001 1001"/>
                              <a:gd name="T11" fmla="*/ 1001 h 865"/>
                              <a:gd name="T12" fmla="+- 0 5108 5026"/>
                              <a:gd name="T13" fmla="*/ T12 w 152"/>
                              <a:gd name="T14" fmla="+- 0 1001 1001"/>
                              <a:gd name="T15" fmla="*/ 1001 h 865"/>
                              <a:gd name="T16" fmla="+- 0 5108 5026"/>
                              <a:gd name="T17" fmla="*/ T16 w 152"/>
                              <a:gd name="T18" fmla="+- 0 1832 1001"/>
                              <a:gd name="T19" fmla="*/ 1832 h 865"/>
                              <a:gd name="T20" fmla="+- 0 5102 5026"/>
                              <a:gd name="T21" fmla="*/ T20 w 152"/>
                              <a:gd name="T22" fmla="+- 0 1842 1001"/>
                              <a:gd name="T23" fmla="*/ 1842 h 865"/>
                              <a:gd name="T24" fmla="+- 0 5102 5026"/>
                              <a:gd name="T25" fmla="*/ T24 w 152"/>
                              <a:gd name="T26" fmla="+- 0 1866 1001"/>
                              <a:gd name="T27" fmla="*/ 1866 h 865"/>
                              <a:gd name="T28" fmla="+- 0 5027 5026"/>
                              <a:gd name="T29" fmla="*/ T28 w 152"/>
                              <a:gd name="T30" fmla="+- 0 1737 1001"/>
                              <a:gd name="T31" fmla="*/ 1737 h 865"/>
                              <a:gd name="T32" fmla="+- 0 5026 5026"/>
                              <a:gd name="T33" fmla="*/ T32 w 152"/>
                              <a:gd name="T34" fmla="+- 0 1735 1001"/>
                              <a:gd name="T35" fmla="*/ 1735 h 865"/>
                              <a:gd name="T36" fmla="+- 0 5026 5026"/>
                              <a:gd name="T37" fmla="*/ T36 w 152"/>
                              <a:gd name="T38" fmla="+- 0 1733 1001"/>
                              <a:gd name="T39" fmla="*/ 1733 h 865"/>
                              <a:gd name="T40" fmla="+- 0 5027 5026"/>
                              <a:gd name="T41" fmla="*/ T40 w 152"/>
                              <a:gd name="T42" fmla="+- 0 1730 1001"/>
                              <a:gd name="T43" fmla="*/ 1730 h 865"/>
                              <a:gd name="T44" fmla="+- 0 5029 5026"/>
                              <a:gd name="T45" fmla="*/ T44 w 152"/>
                              <a:gd name="T46" fmla="+- 0 1729 1001"/>
                              <a:gd name="T47" fmla="*/ 1729 h 865"/>
                              <a:gd name="T48" fmla="+- 0 5031 5026"/>
                              <a:gd name="T49" fmla="*/ T48 w 152"/>
                              <a:gd name="T50" fmla="+- 0 1728 1001"/>
                              <a:gd name="T51" fmla="*/ 1728 h 865"/>
                              <a:gd name="T52" fmla="+- 0 5033 5026"/>
                              <a:gd name="T53" fmla="*/ T52 w 152"/>
                              <a:gd name="T54" fmla="+- 0 1728 1001"/>
                              <a:gd name="T55" fmla="*/ 1728 h 865"/>
                              <a:gd name="T56" fmla="+- 0 5036 5026"/>
                              <a:gd name="T57" fmla="*/ T56 w 152"/>
                              <a:gd name="T58" fmla="+- 0 1729 1001"/>
                              <a:gd name="T59" fmla="*/ 1729 h 865"/>
                              <a:gd name="T60" fmla="+- 0 5037 5026"/>
                              <a:gd name="T61" fmla="*/ T60 w 152"/>
                              <a:gd name="T62" fmla="+- 0 1731 1001"/>
                              <a:gd name="T63" fmla="*/ 1731 h 865"/>
                              <a:gd name="T64" fmla="+- 0 5096 5026"/>
                              <a:gd name="T65" fmla="*/ T64 w 152"/>
                              <a:gd name="T66" fmla="+- 0 1832 1001"/>
                              <a:gd name="T67" fmla="*/ 1832 h 865"/>
                              <a:gd name="T68" fmla="+- 0 5096 5026"/>
                              <a:gd name="T69" fmla="*/ T68 w 152"/>
                              <a:gd name="T70" fmla="+- 0 1854 1001"/>
                              <a:gd name="T71" fmla="*/ 1854 h 865"/>
                              <a:gd name="T72" fmla="+- 0 5109 5026"/>
                              <a:gd name="T73" fmla="*/ T72 w 152"/>
                              <a:gd name="T74" fmla="+- 0 1854 1001"/>
                              <a:gd name="T75" fmla="*/ 1854 h 865"/>
                              <a:gd name="T76" fmla="+- 0 5102 5026"/>
                              <a:gd name="T77" fmla="*/ T76 w 152"/>
                              <a:gd name="T78" fmla="+- 0 1866 1001"/>
                              <a:gd name="T79" fmla="*/ 1866 h 865"/>
                              <a:gd name="T80" fmla="+- 0 5109 5026"/>
                              <a:gd name="T81" fmla="*/ T80 w 152"/>
                              <a:gd name="T82" fmla="+- 0 1854 1001"/>
                              <a:gd name="T83" fmla="*/ 1854 h 865"/>
                              <a:gd name="T84" fmla="+- 0 5108 5026"/>
                              <a:gd name="T85" fmla="*/ T84 w 152"/>
                              <a:gd name="T86" fmla="+- 0 1854 1001"/>
                              <a:gd name="T87" fmla="*/ 1854 h 865"/>
                              <a:gd name="T88" fmla="+- 0 5108 5026"/>
                              <a:gd name="T89" fmla="*/ T88 w 152"/>
                              <a:gd name="T90" fmla="+- 0 1832 1001"/>
                              <a:gd name="T91" fmla="*/ 1832 h 865"/>
                              <a:gd name="T92" fmla="+- 0 5167 5026"/>
                              <a:gd name="T93" fmla="*/ T92 w 152"/>
                              <a:gd name="T94" fmla="+- 0 1731 1001"/>
                              <a:gd name="T95" fmla="*/ 1731 h 865"/>
                              <a:gd name="T96" fmla="+- 0 5168 5026"/>
                              <a:gd name="T97" fmla="*/ T96 w 152"/>
                              <a:gd name="T98" fmla="+- 0 1729 1001"/>
                              <a:gd name="T99" fmla="*/ 1729 h 865"/>
                              <a:gd name="T100" fmla="+- 0 5170 5026"/>
                              <a:gd name="T101" fmla="*/ T100 w 152"/>
                              <a:gd name="T102" fmla="+- 0 1728 1001"/>
                              <a:gd name="T103" fmla="*/ 1728 h 865"/>
                              <a:gd name="T104" fmla="+- 0 5173 5026"/>
                              <a:gd name="T105" fmla="*/ T104 w 152"/>
                              <a:gd name="T106" fmla="+- 0 1728 1001"/>
                              <a:gd name="T107" fmla="*/ 1728 h 865"/>
                              <a:gd name="T108" fmla="+- 0 5175 5026"/>
                              <a:gd name="T109" fmla="*/ T108 w 152"/>
                              <a:gd name="T110" fmla="+- 0 1729 1001"/>
                              <a:gd name="T111" fmla="*/ 1729 h 865"/>
                              <a:gd name="T112" fmla="+- 0 5177 5026"/>
                              <a:gd name="T113" fmla="*/ T112 w 152"/>
                              <a:gd name="T114" fmla="+- 0 1730 1001"/>
                              <a:gd name="T115" fmla="*/ 1730 h 865"/>
                              <a:gd name="T116" fmla="+- 0 5178 5026"/>
                              <a:gd name="T117" fmla="*/ T116 w 152"/>
                              <a:gd name="T118" fmla="+- 0 1733 1001"/>
                              <a:gd name="T119" fmla="*/ 1733 h 865"/>
                              <a:gd name="T120" fmla="+- 0 5178 5026"/>
                              <a:gd name="T121" fmla="*/ T120 w 152"/>
                              <a:gd name="T122" fmla="+- 0 1735 1001"/>
                              <a:gd name="T123" fmla="*/ 1735 h 865"/>
                              <a:gd name="T124" fmla="+- 0 5177 5026"/>
                              <a:gd name="T125" fmla="*/ T124 w 152"/>
                              <a:gd name="T126" fmla="+- 0 1737 1001"/>
                              <a:gd name="T127" fmla="*/ 1737 h 865"/>
                              <a:gd name="T128" fmla="+- 0 5109 5026"/>
                              <a:gd name="T129" fmla="*/ T128 w 152"/>
                              <a:gd name="T130" fmla="+- 0 1854 1001"/>
                              <a:gd name="T131" fmla="*/ 1854 h 865"/>
                              <a:gd name="T132" fmla="+- 0 5108 5026"/>
                              <a:gd name="T133" fmla="*/ T132 w 152"/>
                              <a:gd name="T134" fmla="+- 0 1854 1001"/>
                              <a:gd name="T135" fmla="*/ 1854 h 865"/>
                              <a:gd name="T136" fmla="+- 0 5096 5026"/>
                              <a:gd name="T137" fmla="*/ T136 w 152"/>
                              <a:gd name="T138" fmla="+- 0 1854 1001"/>
                              <a:gd name="T139" fmla="*/ 1854 h 865"/>
                              <a:gd name="T140" fmla="+- 0 5096 5026"/>
                              <a:gd name="T141" fmla="*/ T140 w 152"/>
                              <a:gd name="T142" fmla="+- 0 1832 1001"/>
                              <a:gd name="T143" fmla="*/ 1832 h 865"/>
                              <a:gd name="T144" fmla="+- 0 5102 5026"/>
                              <a:gd name="T145" fmla="*/ T144 w 152"/>
                              <a:gd name="T146" fmla="+- 0 1842 1001"/>
                              <a:gd name="T147" fmla="*/ 1842 h 865"/>
                              <a:gd name="T148" fmla="+- 0 5097 5026"/>
                              <a:gd name="T149" fmla="*/ T148 w 152"/>
                              <a:gd name="T150" fmla="+- 0 1851 1001"/>
                              <a:gd name="T151" fmla="*/ 1851 h 865"/>
                              <a:gd name="T152" fmla="+- 0 5108 5026"/>
                              <a:gd name="T153" fmla="*/ T152 w 152"/>
                              <a:gd name="T154" fmla="+- 0 1851 1001"/>
                              <a:gd name="T155" fmla="*/ 1851 h 865"/>
                              <a:gd name="T156" fmla="+- 0 5108 5026"/>
                              <a:gd name="T157" fmla="*/ T156 w 152"/>
                              <a:gd name="T158" fmla="+- 0 1854 1001"/>
                              <a:gd name="T159" fmla="*/ 1854 h 865"/>
                              <a:gd name="T160" fmla="+- 0 5108 5026"/>
                              <a:gd name="T161" fmla="*/ T160 w 152"/>
                              <a:gd name="T162" fmla="+- 0 1851 1001"/>
                              <a:gd name="T163" fmla="*/ 1851 h 865"/>
                              <a:gd name="T164" fmla="+- 0 5107 5026"/>
                              <a:gd name="T165" fmla="*/ T164 w 152"/>
                              <a:gd name="T166" fmla="+- 0 1851 1001"/>
                              <a:gd name="T167" fmla="*/ 1851 h 865"/>
                              <a:gd name="T168" fmla="+- 0 5102 5026"/>
                              <a:gd name="T169" fmla="*/ T168 w 152"/>
                              <a:gd name="T170" fmla="+- 0 1842 1001"/>
                              <a:gd name="T171" fmla="*/ 1842 h 865"/>
                              <a:gd name="T172" fmla="+- 0 5108 5026"/>
                              <a:gd name="T173" fmla="*/ T172 w 152"/>
                              <a:gd name="T174" fmla="+- 0 1832 1001"/>
                              <a:gd name="T175" fmla="*/ 1832 h 865"/>
                              <a:gd name="T176" fmla="+- 0 5108 5026"/>
                              <a:gd name="T177" fmla="*/ T176 w 152"/>
                              <a:gd name="T178" fmla="+- 0 1851 1001"/>
                              <a:gd name="T179" fmla="*/ 1851 h 865"/>
                              <a:gd name="T180" fmla="+- 0 5107 5026"/>
                              <a:gd name="T181" fmla="*/ T180 w 152"/>
                              <a:gd name="T182" fmla="+- 0 1851 1001"/>
                              <a:gd name="T183" fmla="*/ 1851 h 865"/>
                              <a:gd name="T184" fmla="+- 0 5097 5026"/>
                              <a:gd name="T185" fmla="*/ T184 w 152"/>
                              <a:gd name="T186" fmla="+- 0 1851 1001"/>
                              <a:gd name="T187" fmla="*/ 1851 h 865"/>
                              <a:gd name="T188" fmla="+- 0 5102 5026"/>
                              <a:gd name="T189" fmla="*/ T188 w 152"/>
                              <a:gd name="T190" fmla="+- 0 1842 1001"/>
                              <a:gd name="T191" fmla="*/ 1842 h 865"/>
                              <a:gd name="T192" fmla="+- 0 5107 5026"/>
                              <a:gd name="T193" fmla="*/ T192 w 152"/>
                              <a:gd name="T194" fmla="+- 0 1851 1001"/>
                              <a:gd name="T195" fmla="*/ 1851 h 86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</a:cxnLst>
                            <a:rect l="0" t="0" r="r" b="b"/>
                            <a:pathLst>
                              <a:path w="152" h="865">
                                <a:moveTo>
                                  <a:pt x="76" y="841"/>
                                </a:moveTo>
                                <a:lnTo>
                                  <a:pt x="70" y="831"/>
                                </a:lnTo>
                                <a:lnTo>
                                  <a:pt x="70" y="0"/>
                                </a:lnTo>
                                <a:lnTo>
                                  <a:pt x="82" y="0"/>
                                </a:lnTo>
                                <a:lnTo>
                                  <a:pt x="82" y="831"/>
                                </a:lnTo>
                                <a:lnTo>
                                  <a:pt x="76" y="841"/>
                                </a:lnTo>
                                <a:close/>
                                <a:moveTo>
                                  <a:pt x="76" y="865"/>
                                </a:moveTo>
                                <a:lnTo>
                                  <a:pt x="1" y="736"/>
                                </a:lnTo>
                                <a:lnTo>
                                  <a:pt x="0" y="734"/>
                                </a:lnTo>
                                <a:lnTo>
                                  <a:pt x="0" y="732"/>
                                </a:lnTo>
                                <a:lnTo>
                                  <a:pt x="1" y="729"/>
                                </a:lnTo>
                                <a:lnTo>
                                  <a:pt x="3" y="728"/>
                                </a:lnTo>
                                <a:lnTo>
                                  <a:pt x="5" y="727"/>
                                </a:lnTo>
                                <a:lnTo>
                                  <a:pt x="7" y="727"/>
                                </a:lnTo>
                                <a:lnTo>
                                  <a:pt x="10" y="728"/>
                                </a:lnTo>
                                <a:lnTo>
                                  <a:pt x="11" y="730"/>
                                </a:lnTo>
                                <a:lnTo>
                                  <a:pt x="70" y="831"/>
                                </a:lnTo>
                                <a:lnTo>
                                  <a:pt x="70" y="853"/>
                                </a:lnTo>
                                <a:lnTo>
                                  <a:pt x="83" y="853"/>
                                </a:lnTo>
                                <a:lnTo>
                                  <a:pt x="76" y="865"/>
                                </a:lnTo>
                                <a:close/>
                                <a:moveTo>
                                  <a:pt x="83" y="853"/>
                                </a:moveTo>
                                <a:lnTo>
                                  <a:pt x="82" y="853"/>
                                </a:lnTo>
                                <a:lnTo>
                                  <a:pt x="82" y="831"/>
                                </a:lnTo>
                                <a:lnTo>
                                  <a:pt x="141" y="730"/>
                                </a:lnTo>
                                <a:lnTo>
                                  <a:pt x="142" y="728"/>
                                </a:lnTo>
                                <a:lnTo>
                                  <a:pt x="144" y="727"/>
                                </a:lnTo>
                                <a:lnTo>
                                  <a:pt x="147" y="727"/>
                                </a:lnTo>
                                <a:lnTo>
                                  <a:pt x="149" y="728"/>
                                </a:lnTo>
                                <a:lnTo>
                                  <a:pt x="151" y="729"/>
                                </a:lnTo>
                                <a:lnTo>
                                  <a:pt x="152" y="732"/>
                                </a:lnTo>
                                <a:lnTo>
                                  <a:pt x="152" y="734"/>
                                </a:lnTo>
                                <a:lnTo>
                                  <a:pt x="151" y="736"/>
                                </a:lnTo>
                                <a:lnTo>
                                  <a:pt x="83" y="853"/>
                                </a:lnTo>
                                <a:close/>
                                <a:moveTo>
                                  <a:pt x="82" y="853"/>
                                </a:moveTo>
                                <a:lnTo>
                                  <a:pt x="70" y="853"/>
                                </a:lnTo>
                                <a:lnTo>
                                  <a:pt x="70" y="831"/>
                                </a:lnTo>
                                <a:lnTo>
                                  <a:pt x="76" y="841"/>
                                </a:lnTo>
                                <a:lnTo>
                                  <a:pt x="71" y="850"/>
                                </a:lnTo>
                                <a:lnTo>
                                  <a:pt x="82" y="850"/>
                                </a:lnTo>
                                <a:lnTo>
                                  <a:pt x="82" y="853"/>
                                </a:lnTo>
                                <a:close/>
                                <a:moveTo>
                                  <a:pt x="82" y="850"/>
                                </a:moveTo>
                                <a:lnTo>
                                  <a:pt x="81" y="850"/>
                                </a:lnTo>
                                <a:lnTo>
                                  <a:pt x="76" y="841"/>
                                </a:lnTo>
                                <a:lnTo>
                                  <a:pt x="82" y="831"/>
                                </a:lnTo>
                                <a:lnTo>
                                  <a:pt x="82" y="850"/>
                                </a:lnTo>
                                <a:close/>
                                <a:moveTo>
                                  <a:pt x="81" y="850"/>
                                </a:moveTo>
                                <a:lnTo>
                                  <a:pt x="71" y="850"/>
                                </a:lnTo>
                                <a:lnTo>
                                  <a:pt x="76" y="841"/>
                                </a:lnTo>
                                <a:lnTo>
                                  <a:pt x="81" y="8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4454585" name="AutoShape 158"/>
                        <wps:cNvSpPr>
                          <a:spLocks/>
                        </wps:cNvSpPr>
                        <wps:spPr bwMode="auto">
                          <a:xfrm>
                            <a:off x="3423" y="0"/>
                            <a:ext cx="3371" cy="2354"/>
                          </a:xfrm>
                          <a:custGeom>
                            <a:avLst/>
                            <a:gdLst>
                              <a:gd name="T0" fmla="+- 0 6780 3424"/>
                              <a:gd name="T1" fmla="*/ T0 w 3371"/>
                              <a:gd name="T2" fmla="*/ 1866 h 2354"/>
                              <a:gd name="T3" fmla="+- 0 6779 3424"/>
                              <a:gd name="T4" fmla="*/ T3 w 3371"/>
                              <a:gd name="T5" fmla="*/ 1864 h 2354"/>
                              <a:gd name="T6" fmla="+- 0 6778 3424"/>
                              <a:gd name="T7" fmla="*/ T6 w 3371"/>
                              <a:gd name="T8" fmla="*/ 1862 h 2354"/>
                              <a:gd name="T9" fmla="+- 0 6776 3424"/>
                              <a:gd name="T10" fmla="*/ T9 w 3371"/>
                              <a:gd name="T11" fmla="*/ 1860 h 2354"/>
                              <a:gd name="T12" fmla="+- 0 6774 3424"/>
                              <a:gd name="T13" fmla="*/ T12 w 3371"/>
                              <a:gd name="T14" fmla="*/ 1860 h 2354"/>
                              <a:gd name="T15" fmla="+- 0 6768 3424"/>
                              <a:gd name="T16" fmla="*/ T15 w 3371"/>
                              <a:gd name="T17" fmla="*/ 1860 h 2354"/>
                              <a:gd name="T18" fmla="+- 0 6768 3424"/>
                              <a:gd name="T19" fmla="*/ T18 w 3371"/>
                              <a:gd name="T20" fmla="*/ 1872 h 2354"/>
                              <a:gd name="T21" fmla="+- 0 6768 3424"/>
                              <a:gd name="T22" fmla="*/ T21 w 3371"/>
                              <a:gd name="T23" fmla="*/ 2342 h 2354"/>
                              <a:gd name="T24" fmla="+- 0 3436 3424"/>
                              <a:gd name="T25" fmla="*/ T24 w 3371"/>
                              <a:gd name="T26" fmla="*/ 2342 h 2354"/>
                              <a:gd name="T27" fmla="+- 0 3436 3424"/>
                              <a:gd name="T28" fmla="*/ T27 w 3371"/>
                              <a:gd name="T29" fmla="*/ 1872 h 2354"/>
                              <a:gd name="T30" fmla="+- 0 6768 3424"/>
                              <a:gd name="T31" fmla="*/ T30 w 3371"/>
                              <a:gd name="T32" fmla="*/ 1872 h 2354"/>
                              <a:gd name="T33" fmla="+- 0 6768 3424"/>
                              <a:gd name="T34" fmla="*/ T33 w 3371"/>
                              <a:gd name="T35" fmla="*/ 1860 h 2354"/>
                              <a:gd name="T36" fmla="+- 0 3430 3424"/>
                              <a:gd name="T37" fmla="*/ T36 w 3371"/>
                              <a:gd name="T38" fmla="*/ 1860 h 2354"/>
                              <a:gd name="T39" fmla="+- 0 3428 3424"/>
                              <a:gd name="T40" fmla="*/ T39 w 3371"/>
                              <a:gd name="T41" fmla="*/ 1860 h 2354"/>
                              <a:gd name="T42" fmla="+- 0 3426 3424"/>
                              <a:gd name="T43" fmla="*/ T42 w 3371"/>
                              <a:gd name="T44" fmla="*/ 1862 h 2354"/>
                              <a:gd name="T45" fmla="+- 0 3424 3424"/>
                              <a:gd name="T46" fmla="*/ T45 w 3371"/>
                              <a:gd name="T47" fmla="*/ 1864 h 2354"/>
                              <a:gd name="T48" fmla="+- 0 3424 3424"/>
                              <a:gd name="T49" fmla="*/ T48 w 3371"/>
                              <a:gd name="T50" fmla="*/ 1866 h 2354"/>
                              <a:gd name="T51" fmla="+- 0 3424 3424"/>
                              <a:gd name="T52" fmla="*/ T51 w 3371"/>
                              <a:gd name="T53" fmla="*/ 2348 h 2354"/>
                              <a:gd name="T54" fmla="+- 0 3424 3424"/>
                              <a:gd name="T55" fmla="*/ T54 w 3371"/>
                              <a:gd name="T56" fmla="*/ 2350 h 2354"/>
                              <a:gd name="T57" fmla="+- 0 3426 3424"/>
                              <a:gd name="T58" fmla="*/ T57 w 3371"/>
                              <a:gd name="T59" fmla="*/ 2352 h 2354"/>
                              <a:gd name="T60" fmla="+- 0 3428 3424"/>
                              <a:gd name="T61" fmla="*/ T60 w 3371"/>
                              <a:gd name="T62" fmla="*/ 2354 h 2354"/>
                              <a:gd name="T63" fmla="+- 0 3430 3424"/>
                              <a:gd name="T64" fmla="*/ T63 w 3371"/>
                              <a:gd name="T65" fmla="*/ 2354 h 2354"/>
                              <a:gd name="T66" fmla="+- 0 6774 3424"/>
                              <a:gd name="T67" fmla="*/ T66 w 3371"/>
                              <a:gd name="T68" fmla="*/ 2354 h 2354"/>
                              <a:gd name="T69" fmla="+- 0 6776 3424"/>
                              <a:gd name="T70" fmla="*/ T69 w 3371"/>
                              <a:gd name="T71" fmla="*/ 2354 h 2354"/>
                              <a:gd name="T72" fmla="+- 0 6778 3424"/>
                              <a:gd name="T73" fmla="*/ T72 w 3371"/>
                              <a:gd name="T74" fmla="*/ 2352 h 2354"/>
                              <a:gd name="T75" fmla="+- 0 6779 3424"/>
                              <a:gd name="T76" fmla="*/ T75 w 3371"/>
                              <a:gd name="T77" fmla="*/ 2350 h 2354"/>
                              <a:gd name="T78" fmla="+- 0 6780 3424"/>
                              <a:gd name="T79" fmla="*/ T78 w 3371"/>
                              <a:gd name="T80" fmla="*/ 2348 h 2354"/>
                              <a:gd name="T81" fmla="+- 0 6780 3424"/>
                              <a:gd name="T82" fmla="*/ T81 w 3371"/>
                              <a:gd name="T83" fmla="*/ 2342 h 2354"/>
                              <a:gd name="T84" fmla="+- 0 6780 3424"/>
                              <a:gd name="T85" fmla="*/ T84 w 3371"/>
                              <a:gd name="T86" fmla="*/ 1872 h 2354"/>
                              <a:gd name="T87" fmla="+- 0 6780 3424"/>
                              <a:gd name="T88" fmla="*/ T87 w 3371"/>
                              <a:gd name="T89" fmla="*/ 1866 h 2354"/>
                              <a:gd name="T90" fmla="+- 0 6795 3424"/>
                              <a:gd name="T91" fmla="*/ T90 w 3371"/>
                              <a:gd name="T92" fmla="*/ 6 h 2354"/>
                              <a:gd name="T93" fmla="+- 0 6794 3424"/>
                              <a:gd name="T94" fmla="*/ T93 w 3371"/>
                              <a:gd name="T95" fmla="*/ 4 h 2354"/>
                              <a:gd name="T96" fmla="+- 0 6793 3424"/>
                              <a:gd name="T97" fmla="*/ T96 w 3371"/>
                              <a:gd name="T98" fmla="*/ 2 h 2354"/>
                              <a:gd name="T99" fmla="+- 0 6791 3424"/>
                              <a:gd name="T100" fmla="*/ T99 w 3371"/>
                              <a:gd name="T101" fmla="*/ 0 h 2354"/>
                              <a:gd name="T102" fmla="+- 0 6789 3424"/>
                              <a:gd name="T103" fmla="*/ T102 w 3371"/>
                              <a:gd name="T104" fmla="*/ 0 h 2354"/>
                              <a:gd name="T105" fmla="+- 0 6783 3424"/>
                              <a:gd name="T106" fmla="*/ T105 w 3371"/>
                              <a:gd name="T107" fmla="*/ 0 h 2354"/>
                              <a:gd name="T108" fmla="+- 0 6783 3424"/>
                              <a:gd name="T109" fmla="*/ T108 w 3371"/>
                              <a:gd name="T110" fmla="*/ 12 h 2354"/>
                              <a:gd name="T111" fmla="+- 0 6783 3424"/>
                              <a:gd name="T112" fmla="*/ T111 w 3371"/>
                              <a:gd name="T113" fmla="*/ 976 h 2354"/>
                              <a:gd name="T114" fmla="+- 0 3451 3424"/>
                              <a:gd name="T115" fmla="*/ T114 w 3371"/>
                              <a:gd name="T116" fmla="*/ 976 h 2354"/>
                              <a:gd name="T117" fmla="+- 0 3451 3424"/>
                              <a:gd name="T118" fmla="*/ T117 w 3371"/>
                              <a:gd name="T119" fmla="*/ 12 h 2354"/>
                              <a:gd name="T120" fmla="+- 0 6783 3424"/>
                              <a:gd name="T121" fmla="*/ T120 w 3371"/>
                              <a:gd name="T122" fmla="*/ 12 h 2354"/>
                              <a:gd name="T123" fmla="+- 0 6783 3424"/>
                              <a:gd name="T124" fmla="*/ T123 w 3371"/>
                              <a:gd name="T125" fmla="*/ 0 h 2354"/>
                              <a:gd name="T126" fmla="+- 0 3445 3424"/>
                              <a:gd name="T127" fmla="*/ T126 w 3371"/>
                              <a:gd name="T128" fmla="*/ 0 h 2354"/>
                              <a:gd name="T129" fmla="+- 0 3443 3424"/>
                              <a:gd name="T130" fmla="*/ T129 w 3371"/>
                              <a:gd name="T131" fmla="*/ 0 h 2354"/>
                              <a:gd name="T132" fmla="+- 0 3441 3424"/>
                              <a:gd name="T133" fmla="*/ T132 w 3371"/>
                              <a:gd name="T134" fmla="*/ 2 h 2354"/>
                              <a:gd name="T135" fmla="+- 0 3439 3424"/>
                              <a:gd name="T136" fmla="*/ T135 w 3371"/>
                              <a:gd name="T137" fmla="*/ 4 h 2354"/>
                              <a:gd name="T138" fmla="+- 0 3439 3424"/>
                              <a:gd name="T139" fmla="*/ T138 w 3371"/>
                              <a:gd name="T140" fmla="*/ 6 h 2354"/>
                              <a:gd name="T141" fmla="+- 0 3439 3424"/>
                              <a:gd name="T142" fmla="*/ T141 w 3371"/>
                              <a:gd name="T143" fmla="*/ 982 h 2354"/>
                              <a:gd name="T144" fmla="+- 0 3439 3424"/>
                              <a:gd name="T145" fmla="*/ T144 w 3371"/>
                              <a:gd name="T146" fmla="*/ 984 h 2354"/>
                              <a:gd name="T147" fmla="+- 0 3441 3424"/>
                              <a:gd name="T148" fmla="*/ T147 w 3371"/>
                              <a:gd name="T149" fmla="*/ 986 h 2354"/>
                              <a:gd name="T150" fmla="+- 0 3443 3424"/>
                              <a:gd name="T151" fmla="*/ T150 w 3371"/>
                              <a:gd name="T152" fmla="*/ 988 h 2354"/>
                              <a:gd name="T153" fmla="+- 0 3445 3424"/>
                              <a:gd name="T154" fmla="*/ T153 w 3371"/>
                              <a:gd name="T155" fmla="*/ 988 h 2354"/>
                              <a:gd name="T156" fmla="+- 0 6789 3424"/>
                              <a:gd name="T157" fmla="*/ T156 w 3371"/>
                              <a:gd name="T158" fmla="*/ 988 h 2354"/>
                              <a:gd name="T159" fmla="+- 0 6791 3424"/>
                              <a:gd name="T160" fmla="*/ T159 w 3371"/>
                              <a:gd name="T161" fmla="*/ 988 h 2354"/>
                              <a:gd name="T162" fmla="+- 0 6793 3424"/>
                              <a:gd name="T163" fmla="*/ T162 w 3371"/>
                              <a:gd name="T164" fmla="*/ 986 h 2354"/>
                              <a:gd name="T165" fmla="+- 0 6794 3424"/>
                              <a:gd name="T166" fmla="*/ T165 w 3371"/>
                              <a:gd name="T167" fmla="*/ 984 h 2354"/>
                              <a:gd name="T168" fmla="+- 0 6795 3424"/>
                              <a:gd name="T169" fmla="*/ T168 w 3371"/>
                              <a:gd name="T170" fmla="*/ 982 h 2354"/>
                              <a:gd name="T171" fmla="+- 0 6795 3424"/>
                              <a:gd name="T172" fmla="*/ T171 w 3371"/>
                              <a:gd name="T173" fmla="*/ 976 h 2354"/>
                              <a:gd name="T174" fmla="+- 0 6795 3424"/>
                              <a:gd name="T175" fmla="*/ T174 w 3371"/>
                              <a:gd name="T176" fmla="*/ 12 h 2354"/>
                              <a:gd name="T177" fmla="+- 0 6795 3424"/>
                              <a:gd name="T178" fmla="*/ T177 w 3371"/>
                              <a:gd name="T179" fmla="*/ 6 h 2354"/>
                            </a:gdLst>
                            <a:ahLst/>
                            <a:cxnLst>
                              <a:cxn ang="0">
                                <a:pos x="T1" y="T2"/>
                              </a:cxn>
                              <a:cxn ang="0">
                                <a:pos x="T4" y="T5"/>
                              </a:cxn>
                              <a:cxn ang="0">
                                <a:pos x="T7" y="T8"/>
                              </a:cxn>
                              <a:cxn ang="0">
                                <a:pos x="T10" y="T11"/>
                              </a:cxn>
                              <a:cxn ang="0">
                                <a:pos x="T13" y="T14"/>
                              </a:cxn>
                              <a:cxn ang="0">
                                <a:pos x="T16" y="T17"/>
                              </a:cxn>
                              <a:cxn ang="0">
                                <a:pos x="T19" y="T20"/>
                              </a:cxn>
                              <a:cxn ang="0">
                                <a:pos x="T22" y="T23"/>
                              </a:cxn>
                              <a:cxn ang="0">
                                <a:pos x="T25" y="T26"/>
                              </a:cxn>
                              <a:cxn ang="0">
                                <a:pos x="T28" y="T29"/>
                              </a:cxn>
                              <a:cxn ang="0">
                                <a:pos x="T31" y="T32"/>
                              </a:cxn>
                              <a:cxn ang="0">
                                <a:pos x="T34" y="T35"/>
                              </a:cxn>
                              <a:cxn ang="0">
                                <a:pos x="T37" y="T38"/>
                              </a:cxn>
                              <a:cxn ang="0">
                                <a:pos x="T40" y="T41"/>
                              </a:cxn>
                              <a:cxn ang="0">
                                <a:pos x="T43" y="T44"/>
                              </a:cxn>
                              <a:cxn ang="0">
                                <a:pos x="T46" y="T47"/>
                              </a:cxn>
                              <a:cxn ang="0">
                                <a:pos x="T49" y="T50"/>
                              </a:cxn>
                              <a:cxn ang="0">
                                <a:pos x="T52" y="T53"/>
                              </a:cxn>
                              <a:cxn ang="0">
                                <a:pos x="T55" y="T56"/>
                              </a:cxn>
                              <a:cxn ang="0">
                                <a:pos x="T58" y="T59"/>
                              </a:cxn>
                              <a:cxn ang="0">
                                <a:pos x="T61" y="T62"/>
                              </a:cxn>
                              <a:cxn ang="0">
                                <a:pos x="T64" y="T65"/>
                              </a:cxn>
                              <a:cxn ang="0">
                                <a:pos x="T67" y="T68"/>
                              </a:cxn>
                              <a:cxn ang="0">
                                <a:pos x="T70" y="T71"/>
                              </a:cxn>
                              <a:cxn ang="0">
                                <a:pos x="T73" y="T74"/>
                              </a:cxn>
                              <a:cxn ang="0">
                                <a:pos x="T76" y="T77"/>
                              </a:cxn>
                              <a:cxn ang="0">
                                <a:pos x="T79" y="T80"/>
                              </a:cxn>
                              <a:cxn ang="0">
                                <a:pos x="T82" y="T83"/>
                              </a:cxn>
                              <a:cxn ang="0">
                                <a:pos x="T85" y="T86"/>
                              </a:cxn>
                              <a:cxn ang="0">
                                <a:pos x="T88" y="T89"/>
                              </a:cxn>
                              <a:cxn ang="0">
                                <a:pos x="T91" y="T92"/>
                              </a:cxn>
                              <a:cxn ang="0">
                                <a:pos x="T94" y="T95"/>
                              </a:cxn>
                              <a:cxn ang="0">
                                <a:pos x="T97" y="T98"/>
                              </a:cxn>
                              <a:cxn ang="0">
                                <a:pos x="T100" y="T101"/>
                              </a:cxn>
                              <a:cxn ang="0">
                                <a:pos x="T103" y="T104"/>
                              </a:cxn>
                              <a:cxn ang="0">
                                <a:pos x="T106" y="T107"/>
                              </a:cxn>
                              <a:cxn ang="0">
                                <a:pos x="T109" y="T110"/>
                              </a:cxn>
                              <a:cxn ang="0">
                                <a:pos x="T112" y="T113"/>
                              </a:cxn>
                              <a:cxn ang="0">
                                <a:pos x="T115" y="T116"/>
                              </a:cxn>
                              <a:cxn ang="0">
                                <a:pos x="T118" y="T119"/>
                              </a:cxn>
                              <a:cxn ang="0">
                                <a:pos x="T121" y="T122"/>
                              </a:cxn>
                              <a:cxn ang="0">
                                <a:pos x="T124" y="T125"/>
                              </a:cxn>
                              <a:cxn ang="0">
                                <a:pos x="T127" y="T128"/>
                              </a:cxn>
                              <a:cxn ang="0">
                                <a:pos x="T130" y="T131"/>
                              </a:cxn>
                              <a:cxn ang="0">
                                <a:pos x="T133" y="T134"/>
                              </a:cxn>
                              <a:cxn ang="0">
                                <a:pos x="T136" y="T137"/>
                              </a:cxn>
                              <a:cxn ang="0">
                                <a:pos x="T139" y="T140"/>
                              </a:cxn>
                              <a:cxn ang="0">
                                <a:pos x="T142" y="T143"/>
                              </a:cxn>
                              <a:cxn ang="0">
                                <a:pos x="T145" y="T146"/>
                              </a:cxn>
                              <a:cxn ang="0">
                                <a:pos x="T148" y="T149"/>
                              </a:cxn>
                              <a:cxn ang="0">
                                <a:pos x="T151" y="T152"/>
                              </a:cxn>
                              <a:cxn ang="0">
                                <a:pos x="T154" y="T155"/>
                              </a:cxn>
                              <a:cxn ang="0">
                                <a:pos x="T157" y="T158"/>
                              </a:cxn>
                              <a:cxn ang="0">
                                <a:pos x="T160" y="T161"/>
                              </a:cxn>
                              <a:cxn ang="0">
                                <a:pos x="T163" y="T164"/>
                              </a:cxn>
                              <a:cxn ang="0">
                                <a:pos x="T166" y="T167"/>
                              </a:cxn>
                              <a:cxn ang="0">
                                <a:pos x="T169" y="T170"/>
                              </a:cxn>
                              <a:cxn ang="0">
                                <a:pos x="T172" y="T173"/>
                              </a:cxn>
                              <a:cxn ang="0">
                                <a:pos x="T175" y="T176"/>
                              </a:cxn>
                              <a:cxn ang="0">
                                <a:pos x="T178" y="T179"/>
                              </a:cxn>
                            </a:cxnLst>
                            <a:rect l="0" t="0" r="r" b="b"/>
                            <a:pathLst>
                              <a:path w="3371" h="2354">
                                <a:moveTo>
                                  <a:pt x="3356" y="1866"/>
                                </a:moveTo>
                                <a:lnTo>
                                  <a:pt x="3355" y="1864"/>
                                </a:lnTo>
                                <a:lnTo>
                                  <a:pt x="3354" y="1862"/>
                                </a:lnTo>
                                <a:lnTo>
                                  <a:pt x="3352" y="1860"/>
                                </a:lnTo>
                                <a:lnTo>
                                  <a:pt x="3350" y="1860"/>
                                </a:lnTo>
                                <a:lnTo>
                                  <a:pt x="3344" y="1860"/>
                                </a:lnTo>
                                <a:lnTo>
                                  <a:pt x="3344" y="1872"/>
                                </a:lnTo>
                                <a:lnTo>
                                  <a:pt x="3344" y="2342"/>
                                </a:lnTo>
                                <a:lnTo>
                                  <a:pt x="12" y="2342"/>
                                </a:lnTo>
                                <a:lnTo>
                                  <a:pt x="12" y="1872"/>
                                </a:lnTo>
                                <a:lnTo>
                                  <a:pt x="3344" y="1872"/>
                                </a:lnTo>
                                <a:lnTo>
                                  <a:pt x="3344" y="1860"/>
                                </a:lnTo>
                                <a:lnTo>
                                  <a:pt x="6" y="1860"/>
                                </a:lnTo>
                                <a:lnTo>
                                  <a:pt x="4" y="1860"/>
                                </a:lnTo>
                                <a:lnTo>
                                  <a:pt x="2" y="1862"/>
                                </a:lnTo>
                                <a:lnTo>
                                  <a:pt x="0" y="1864"/>
                                </a:lnTo>
                                <a:lnTo>
                                  <a:pt x="0" y="1866"/>
                                </a:lnTo>
                                <a:lnTo>
                                  <a:pt x="0" y="2348"/>
                                </a:lnTo>
                                <a:lnTo>
                                  <a:pt x="0" y="2350"/>
                                </a:lnTo>
                                <a:lnTo>
                                  <a:pt x="2" y="2352"/>
                                </a:lnTo>
                                <a:lnTo>
                                  <a:pt x="4" y="2354"/>
                                </a:lnTo>
                                <a:lnTo>
                                  <a:pt x="6" y="2354"/>
                                </a:lnTo>
                                <a:lnTo>
                                  <a:pt x="3350" y="2354"/>
                                </a:lnTo>
                                <a:lnTo>
                                  <a:pt x="3352" y="2354"/>
                                </a:lnTo>
                                <a:lnTo>
                                  <a:pt x="3354" y="2352"/>
                                </a:lnTo>
                                <a:lnTo>
                                  <a:pt x="3355" y="2350"/>
                                </a:lnTo>
                                <a:lnTo>
                                  <a:pt x="3356" y="2348"/>
                                </a:lnTo>
                                <a:lnTo>
                                  <a:pt x="3356" y="2342"/>
                                </a:lnTo>
                                <a:lnTo>
                                  <a:pt x="3356" y="1872"/>
                                </a:lnTo>
                                <a:lnTo>
                                  <a:pt x="3356" y="1866"/>
                                </a:lnTo>
                                <a:close/>
                                <a:moveTo>
                                  <a:pt x="3371" y="6"/>
                                </a:moveTo>
                                <a:lnTo>
                                  <a:pt x="3370" y="4"/>
                                </a:lnTo>
                                <a:lnTo>
                                  <a:pt x="3369" y="2"/>
                                </a:lnTo>
                                <a:lnTo>
                                  <a:pt x="3367" y="0"/>
                                </a:lnTo>
                                <a:lnTo>
                                  <a:pt x="3365" y="0"/>
                                </a:lnTo>
                                <a:lnTo>
                                  <a:pt x="3359" y="0"/>
                                </a:lnTo>
                                <a:lnTo>
                                  <a:pt x="3359" y="12"/>
                                </a:lnTo>
                                <a:lnTo>
                                  <a:pt x="3359" y="976"/>
                                </a:lnTo>
                                <a:lnTo>
                                  <a:pt x="27" y="976"/>
                                </a:lnTo>
                                <a:lnTo>
                                  <a:pt x="27" y="12"/>
                                </a:lnTo>
                                <a:lnTo>
                                  <a:pt x="3359" y="12"/>
                                </a:lnTo>
                                <a:lnTo>
                                  <a:pt x="3359" y="0"/>
                                </a:lnTo>
                                <a:lnTo>
                                  <a:pt x="21" y="0"/>
                                </a:lnTo>
                                <a:lnTo>
                                  <a:pt x="19" y="0"/>
                                </a:lnTo>
                                <a:lnTo>
                                  <a:pt x="17" y="2"/>
                                </a:lnTo>
                                <a:lnTo>
                                  <a:pt x="15" y="4"/>
                                </a:lnTo>
                                <a:lnTo>
                                  <a:pt x="15" y="6"/>
                                </a:lnTo>
                                <a:lnTo>
                                  <a:pt x="15" y="982"/>
                                </a:lnTo>
                                <a:lnTo>
                                  <a:pt x="15" y="984"/>
                                </a:lnTo>
                                <a:lnTo>
                                  <a:pt x="17" y="986"/>
                                </a:lnTo>
                                <a:lnTo>
                                  <a:pt x="19" y="988"/>
                                </a:lnTo>
                                <a:lnTo>
                                  <a:pt x="21" y="988"/>
                                </a:lnTo>
                                <a:lnTo>
                                  <a:pt x="3365" y="988"/>
                                </a:lnTo>
                                <a:lnTo>
                                  <a:pt x="3367" y="988"/>
                                </a:lnTo>
                                <a:lnTo>
                                  <a:pt x="3369" y="986"/>
                                </a:lnTo>
                                <a:lnTo>
                                  <a:pt x="3370" y="984"/>
                                </a:lnTo>
                                <a:lnTo>
                                  <a:pt x="3371" y="982"/>
                                </a:lnTo>
                                <a:lnTo>
                                  <a:pt x="3371" y="976"/>
                                </a:lnTo>
                                <a:lnTo>
                                  <a:pt x="3371" y="12"/>
                                </a:lnTo>
                                <a:lnTo>
                                  <a:pt x="3371" y="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FC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97044675" name="Text Box 161"/>
                        <wps:cNvSpPr txBox="1">
                          <a:spLocks noChangeArrowheads="1"/>
                        </wps:cNvSpPr>
                        <wps:spPr bwMode="auto">
                          <a:xfrm>
                            <a:off x="4141" y="82"/>
                            <a:ext cx="1979" cy="2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9E255E" w14:textId="5EF96FF8" w:rsidR="000C62C0" w:rsidRDefault="000C62C0" w:rsidP="00F240BD">
                              <w:pPr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Probe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in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 w:rsidR="00F67266">
                                <w:rPr>
                                  <w:b/>
                                  <w:sz w:val="24"/>
                                </w:rPr>
                                <w:t>Sample</w:t>
                              </w:r>
                              <w:r w:rsidR="00F67266">
                                <w:rPr>
                                  <w:b/>
                                  <w:spacing w:val="-5"/>
                                  <w:sz w:val="24"/>
                                </w:rPr>
                                <w:t>?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16704158" name="Text Box 162"/>
                        <wps:cNvSpPr txBox="1">
                          <a:spLocks noChangeArrowheads="1"/>
                        </wps:cNvSpPr>
                        <wps:spPr bwMode="auto">
                          <a:xfrm>
                            <a:off x="3594" y="643"/>
                            <a:ext cx="1571" cy="2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90C5E4B" w14:textId="77777777" w:rsidR="000C62C0" w:rsidRDefault="000C62C0" w:rsidP="00F240BD">
                              <w:pPr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--&gt;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Continue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11449999" name="Text Box 163"/>
                        <wps:cNvSpPr txBox="1">
                          <a:spLocks noChangeArrowheads="1"/>
                        </wps:cNvSpPr>
                        <wps:spPr bwMode="auto">
                          <a:xfrm>
                            <a:off x="5624" y="643"/>
                            <a:ext cx="970" cy="2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A8A203E" w14:textId="77777777" w:rsidR="000C62C0" w:rsidRDefault="000C62C0" w:rsidP="00F240BD">
                              <w:pPr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N--&gt;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Exit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92733954" name="Text Box 165"/>
                        <wps:cNvSpPr txBox="1">
                          <a:spLocks noChangeArrowheads="1"/>
                        </wps:cNvSpPr>
                        <wps:spPr bwMode="auto">
                          <a:xfrm>
                            <a:off x="4386" y="1942"/>
                            <a:ext cx="1456" cy="2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FC813E" w14:textId="77777777" w:rsidR="000C62C0" w:rsidRDefault="000C62C0" w:rsidP="00F240BD">
                              <w:pPr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Please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wait…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90319696" name="Text Box 166"/>
                        <wps:cNvSpPr txBox="1">
                          <a:spLocks noChangeArrowheads="1"/>
                        </wps:cNvSpPr>
                        <wps:spPr bwMode="auto">
                          <a:xfrm>
                            <a:off x="3846" y="3053"/>
                            <a:ext cx="2481" cy="8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5F6FEF6" w14:textId="77777777" w:rsidR="000C62C0" w:rsidRDefault="000C62C0" w:rsidP="00F240BD">
                              <w:pPr>
                                <w:ind w:right="18"/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Please remove sample</w:t>
                              </w:r>
                              <w:r>
                                <w:rPr>
                                  <w:b/>
                                  <w:spacing w:val="-5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&amp;</w:t>
                              </w:r>
                            </w:p>
                            <w:p w14:paraId="1FA02299" w14:textId="77777777" w:rsidR="000C62C0" w:rsidRDefault="000C62C0" w:rsidP="00F240BD">
                              <w:pPr>
                                <w:spacing w:line="280" w:lineRule="exact"/>
                                <w:ind w:right="17"/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Close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Sampler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13420806" name="Text Box 167"/>
                        <wps:cNvSpPr txBox="1">
                          <a:spLocks noChangeArrowheads="1"/>
                        </wps:cNvSpPr>
                        <wps:spPr bwMode="auto">
                          <a:xfrm>
                            <a:off x="3999" y="4613"/>
                            <a:ext cx="2145" cy="2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5C0B8A" w14:textId="77777777" w:rsidR="000C62C0" w:rsidRDefault="000C62C0" w:rsidP="00F240BD">
                              <w:pPr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Positioning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</w:rPr>
                                <w:t xml:space="preserve"> Sa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mple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47910108" name="Text Box 168"/>
                        <wps:cNvSpPr txBox="1">
                          <a:spLocks noChangeArrowheads="1"/>
                        </wps:cNvSpPr>
                        <wps:spPr bwMode="auto">
                          <a:xfrm>
                            <a:off x="3867" y="5693"/>
                            <a:ext cx="2405" cy="2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F33A3AC" w14:textId="77777777" w:rsidR="000C62C0" w:rsidRDefault="000C62C0" w:rsidP="00F240BD">
                              <w:pPr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Sample</w:t>
                              </w:r>
                              <w:r>
                                <w:rPr>
                                  <w:b/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Measurement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22022942" name="Text Box 170"/>
                        <wps:cNvSpPr txBox="1">
                          <a:spLocks noChangeArrowheads="1"/>
                        </wps:cNvSpPr>
                        <wps:spPr bwMode="auto">
                          <a:xfrm>
                            <a:off x="3908" y="6816"/>
                            <a:ext cx="2018" cy="16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2F5E563" w14:textId="77777777" w:rsidR="000C62C0" w:rsidRDefault="000C62C0" w:rsidP="00F240BD">
                              <w:pPr>
                                <w:tabs>
                                  <w:tab w:val="left" w:leader="underscore" w:pos="1480"/>
                                </w:tabs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Na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ab/>
                                <w:t>mV</w:t>
                              </w:r>
                            </w:p>
                            <w:p w14:paraId="2E6DBE90" w14:textId="77777777" w:rsidR="000C62C0" w:rsidRDefault="000C62C0" w:rsidP="00F240BD">
                              <w:pPr>
                                <w:tabs>
                                  <w:tab w:val="left" w:leader="underscore" w:pos="1531"/>
                                </w:tabs>
                                <w:spacing w:before="2" w:line="281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K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ab/>
                                <w:t>mV</w:t>
                              </w:r>
                            </w:p>
                            <w:p w14:paraId="43346B9D" w14:textId="77777777" w:rsidR="000C62C0" w:rsidRDefault="000C62C0" w:rsidP="00F240BD">
                              <w:pPr>
                                <w:tabs>
                                  <w:tab w:val="left" w:leader="underscore" w:pos="1567"/>
                                </w:tabs>
                                <w:spacing w:line="281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iCa=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ab/>
                                <w:t>mV</w:t>
                              </w:r>
                            </w:p>
                            <w:p w14:paraId="4D113396" w14:textId="77777777" w:rsidR="000C62C0" w:rsidRDefault="000C62C0" w:rsidP="00F240BD">
                              <w:pPr>
                                <w:tabs>
                                  <w:tab w:val="left" w:leader="underscore" w:pos="1610"/>
                                </w:tabs>
                                <w:spacing w:line="281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Li=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ab/>
                                <w:t>mV</w:t>
                              </w:r>
                            </w:p>
                            <w:p w14:paraId="27F4DB42" w14:textId="77777777" w:rsidR="000C62C0" w:rsidRDefault="000C62C0" w:rsidP="00F240BD">
                              <w:pPr>
                                <w:tabs>
                                  <w:tab w:val="left" w:leader="underscore" w:pos="1631"/>
                                </w:tabs>
                                <w:spacing w:line="281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pH=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ab/>
                                <w:t>mV</w:t>
                              </w:r>
                            </w:p>
                            <w:p w14:paraId="778C3DAD" w14:textId="77777777" w:rsidR="000C62C0" w:rsidRDefault="000C62C0" w:rsidP="00F240BD">
                              <w:pPr>
                                <w:tabs>
                                  <w:tab w:val="left" w:leader="underscore" w:pos="1615"/>
                                </w:tabs>
                                <w:spacing w:line="281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Cl=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ab/>
                                <w:t>mV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35053875" name="Text Box 171"/>
                        <wps:cNvSpPr txBox="1">
                          <a:spLocks noChangeArrowheads="1"/>
                        </wps:cNvSpPr>
                        <wps:spPr bwMode="auto">
                          <a:xfrm>
                            <a:off x="4367" y="9367"/>
                            <a:ext cx="1406" cy="2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A2719B8" w14:textId="77777777" w:rsidR="000C62C0" w:rsidRDefault="000C62C0" w:rsidP="00F240BD">
                              <w:pPr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Processing…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20458334" name="Text Box 172"/>
                        <wps:cNvSpPr txBox="1">
                          <a:spLocks noChangeArrowheads="1"/>
                        </wps:cNvSpPr>
                        <wps:spPr bwMode="auto">
                          <a:xfrm>
                            <a:off x="3774" y="10462"/>
                            <a:ext cx="2016" cy="16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9129C0F" w14:textId="77777777" w:rsidR="000C62C0" w:rsidRDefault="000C62C0" w:rsidP="00F240BD">
                              <w:pPr>
                                <w:tabs>
                                  <w:tab w:val="left" w:leader="underscore" w:pos="1480"/>
                                </w:tabs>
                                <w:spacing w:line="281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Na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ab/>
                                <w:t>mV</w:t>
                              </w:r>
                            </w:p>
                            <w:p w14:paraId="49F9BAB9" w14:textId="77777777" w:rsidR="000C62C0" w:rsidRDefault="000C62C0" w:rsidP="00F240BD">
                              <w:pPr>
                                <w:tabs>
                                  <w:tab w:val="left" w:leader="underscore" w:pos="1531"/>
                                </w:tabs>
                                <w:spacing w:line="281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K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ab/>
                                <w:t>mV</w:t>
                              </w:r>
                            </w:p>
                            <w:p w14:paraId="0C7D2BCB" w14:textId="77777777" w:rsidR="000C62C0" w:rsidRDefault="000C62C0" w:rsidP="00F240BD">
                              <w:pPr>
                                <w:tabs>
                                  <w:tab w:val="left" w:leader="underscore" w:pos="1567"/>
                                </w:tabs>
                                <w:spacing w:line="281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iCa=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ab/>
                                <w:t>mV</w:t>
                              </w:r>
                            </w:p>
                            <w:p w14:paraId="3905C365" w14:textId="77777777" w:rsidR="000C62C0" w:rsidRDefault="000C62C0" w:rsidP="00F240BD">
                              <w:pPr>
                                <w:tabs>
                                  <w:tab w:val="left" w:leader="underscore" w:pos="1610"/>
                                </w:tabs>
                                <w:spacing w:before="2" w:line="281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Li=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ab/>
                                <w:t>mV</w:t>
                              </w:r>
                            </w:p>
                            <w:p w14:paraId="2D25B975" w14:textId="77777777" w:rsidR="000C62C0" w:rsidRDefault="000C62C0" w:rsidP="00F240BD">
                              <w:pPr>
                                <w:tabs>
                                  <w:tab w:val="left" w:leader="underscore" w:pos="1629"/>
                                </w:tabs>
                                <w:spacing w:line="281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pH=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ab/>
                                <w:t>mV</w:t>
                              </w:r>
                            </w:p>
                            <w:p w14:paraId="1B488716" w14:textId="77777777" w:rsidR="000C62C0" w:rsidRDefault="000C62C0" w:rsidP="00F240BD">
                              <w:pPr>
                                <w:tabs>
                                  <w:tab w:val="left" w:leader="underscore" w:pos="1615"/>
                                </w:tabs>
                                <w:spacing w:line="281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Cl=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ab/>
                                <w:t>mV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F309150" id="Group 35" o:spid="_x0000_s1085" style="width:213.05pt;height:539.2pt;mso-position-horizontal-relative:char;mso-position-vertical-relative:line" coordorigin="3378" coordsize="3416,122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">
                <v:shape id="AutoShape 147" o:spid="_x0000_s1086" style="position:absolute;left:3618;top:10380;width:2652;height:1902;visibility:visible;mso-wrap-style:square;v-text-anchor:top" coordsize="2652,19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" path="m2646,1902l6,1902r-2,l2,1900,,1898r,-2l,6,,4,2,2,4,,6,,2646,r2,l2650,2r1,2l2652,6,12,6,6,12r6,l12,1890r-6,l12,1896r2640,l2651,1898r-1,2l2648,1902r-2,xm12,12r-6,l12,6r,6xm2640,12l12,12r,-6l2640,6r,6xm2640,1896l2640,6r6,6l2652,12r,1878l2646,1890r-6,6xm2652,12r-6,l2640,6r12,l2652,12xm12,1896r-6,-6l12,1890r,6xm2640,1896r-2628,l12,1890r2628,l2640,1896xm2652,1896r-12,l2646,1890r6,l2652,1896xe" fillcolor="#006fc0" stroked="f">
                  <v:path arrowok="t" o:connecttype="custom" o:connectlocs="2646,12282;6,12282;4,12282;2,12280;0,12278;0,12276;0,10386;0,10384;2,10382;4,10380;6,10380;2646,10380;2648,10380;2650,10382;2651,10384;2652,10386;12,10386;6,10392;12,10392;12,12270;6,12270;12,12276;2652,12276;2651,12278;2650,12280;2648,12282;2646,12282;12,10392;6,10392;12,10386;12,10392;2640,10392;12,10392;12,10386;2640,10386;2640,10392;2640,12276;2640,10386;2646,10392;2652,10392;2652,12270;2646,12270;2640,12276;2652,10392;2646,10392;2640,10386;2652,10386;2652,10392;12,12276;6,12270;12,12270;12,12276;2640,12276;12,12276;12,12270;2640,12270;2640,12276;2652,12276;2640,12276;2646,12270;2652,12270;2652,12276" o:connectangles="0,0,0,0,0,0,0,0,0,0,0,0,0,0,0,0,0,0,0,0,0,0,0,0,0,0,0,0,0,0,0,0,0,0,0,0,0,0,0,0,0,0,0,0,0,0,0,0,0,0,0,0,0,0,0,0,0,0,0,0,0,0"/>
                </v:shape>
                <v:shape id="AutoShape 148" o:spid="_x0000_s1087" style="position:absolute;left:4898;top:8656;width:152;height:1727;visibility:visible;mso-wrap-style:square;v-text-anchor:top" coordsize="152,1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" path="m152,1596r,-2l151,1591r-2,-1l147,1589r-3,l142,1590r-1,2l82,1693r,-553l70,1140r,553l11,1592r-1,-2l7,1589r-2,l3,1590r-2,1l,1594r,2l1,1598r75,129l83,1715r68,-117l152,1596xm152,456r,-2l151,451r-2,-1l147,449r-3,l142,450r-1,2l82,553,82,,70,r,553l11,452r-1,-2l7,449r-2,l3,450r-2,1l,454r,2l1,458,76,587r7,-12l151,458r1,-2xe" fillcolor="black" stroked="f">
                  <v:path arrowok="t" o:connecttype="custom" o:connectlocs="152,10252;152,10250;151,10247;149,10246;147,10245;144,10245;142,10246;141,10248;82,10349;82,9796;70,9796;70,10349;11,10248;10,10246;7,10245;5,10245;3,10246;1,10247;0,10250;0,10252;1,10254;76,10383;83,10371;151,10254;152,10252;152,9112;152,9110;151,9107;149,9106;147,9105;144,9105;142,9106;141,9108;82,9209;82,8656;70,8656;70,9209;11,9108;10,9106;7,9105;5,9105;3,9106;1,9107;0,9110;0,9112;1,9114;76,9243;83,9231;151,9114;152,9112" o:connectangles="0,0,0,0,0,0,0,0,0,0,0,0,0,0,0,0,0,0,0,0,0,0,0,0,0,0,0,0,0,0,0,0,0,0,0,0,0,0,0,0,0,0,0,0,0,0,0,0,0,0"/>
                </v:shape>
                <v:shape id="AutoShape 149" o:spid="_x0000_s1088" style="position:absolute;left:3378;top:5610;width:3356;height:3028;visibility:visible;mso-wrap-style:square;v-text-anchor:top" coordsize="3356,3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" path="m3027,1131r-1,-2l3025,1127r-2,-2l3021,1125r-6,l3015,1137r,1878l387,3015r,-1878l3015,1137r,-12l381,1125r-2,l377,1127r-2,2l375,1131r,1890l375,3023r2,2l379,3027r2,l3021,3027r2,l3025,3025r1,-2l3027,3021r,-6l3027,1137r,-6xm3356,6r-1,-2l3354,2,3352,r-2,l3344,r,12l3344,482,12,482,12,12r3332,l3344,,6,,4,,2,2,,4,,6,,488r,2l2,492r2,2l6,494r3344,l3352,494r2,-2l3355,490r1,-2l3356,482r,-470l3356,6xe" fillcolor="#006fc0" stroked="f">
                  <v:path arrowok="t" o:connecttype="custom" o:connectlocs="3027,6741;3026,6739;3025,6737;3023,6735;3021,6735;3015,6735;3015,6747;3015,8625;387,8625;387,6747;3015,6747;3015,6735;381,6735;379,6735;377,6737;375,6739;375,6741;375,8631;375,8633;377,8635;379,8637;381,8637;3021,8637;3023,8637;3025,8635;3026,8633;3027,8631;3027,8625;3027,6747;3027,6741;3356,5616;3355,5614;3354,5612;3352,5610;3350,5610;3344,5610;3344,5622;3344,6092;12,6092;12,5622;3344,5622;3344,5610;6,5610;4,5610;2,5612;0,5614;0,5616;0,6098;0,6100;2,6102;4,6104;6,6104;3350,6104;3352,6104;3354,6102;3355,6100;3356,6098;3356,6092;3356,5622;3356,5616" o:connectangles="0,0,0,0,0,0,0,0,0,0,0,0,0,0,0,0,0,0,0,0,0,0,0,0,0,0,0,0,0,0,0,0,0,0,0,0,0,0,0,0,0,0,0,0,0,0,0,0,0,0,0,0,0,0,0,0,0,0,0,0"/>
                </v:shape>
                <v:shape id="AutoShape 150" o:spid="_x0000_s1089" style="position:absolute;left:4928;top:5041;width:182;height:1697;visibility:visible;mso-wrap-style:square;v-text-anchor:top" coordsize="182,16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" path="m152,1566r,-2l151,1561r-2,-1l147,1559r-3,l142,1560r-1,2l82,1663r,-553l70,1110r,553l11,1562r-1,-2l7,1559r-2,l3,1560r-2,1l,1564r,2l1,1568r75,129l83,1685r68,-117l152,1566xm182,456r,-2l181,451r-2,-1l177,449r-3,l172,450r-1,2l112,553,112,,100,r,553l41,452r-1,-2l37,449r-2,l33,450r-2,1l30,454r,2l31,458r75,129l113,575,181,458r1,-2xe" fillcolor="black" stroked="f">
                  <v:path arrowok="t" o:connecttype="custom" o:connectlocs="152,6607;152,6605;151,6602;149,6601;147,6600;144,6600;142,6601;141,6603;82,6704;82,6151;70,6151;70,6704;11,6603;10,6601;7,6600;5,6600;3,6601;1,6602;0,6605;0,6607;1,6609;76,6738;83,6726;151,6609;152,6607;182,5497;182,5495;181,5492;179,5491;177,5490;174,5490;172,5491;171,5493;112,5594;112,5041;100,5041;100,5594;41,5493;40,5491;37,5490;35,5490;33,5491;31,5492;30,5495;30,5497;31,5499;106,5628;113,5616;181,5499;182,5497" o:connectangles="0,0,0,0,0,0,0,0,0,0,0,0,0,0,0,0,0,0,0,0,0,0,0,0,0,0,0,0,0,0,0,0,0,0,0,0,0,0,0,0,0,0,0,0,0,0,0,0,0,0"/>
                </v:shape>
                <v:shape id="AutoShape 151" o:spid="_x0000_s1090" style="position:absolute;left:3588;top:9285;width:2936;height:494;visibility:visible;mso-wrap-style:square;v-text-anchor:top" coordsize="2936,4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" path="m2930,494l6,494r-2,l2,492,,490r,-2l,6,,4,2,2,4,,6,,2930,r2,l2934,2r1,2l2936,6,12,6,6,12r6,l12,482r-6,l12,488r2924,l2935,490r-1,2l2932,494r-2,xm12,12r-6,l12,6r,6xm2924,12l12,12r,-6l2924,6r,6xm2924,488r,-482l2930,12r6,l2936,482r-6,l2924,488xm2936,12r-6,l2924,6r12,l2936,12xm12,488l6,482r6,l12,488xm2924,488l12,488r,-6l2924,482r,6xm2936,488r-12,l2930,482r6,l2936,488xe" fillcolor="#006fc0" stroked="f">
                  <v:path arrowok="t" o:connecttype="custom" o:connectlocs="2930,9779;6,9779;4,9779;2,9777;0,9775;0,9773;0,9291;0,9289;2,9287;4,9285;6,9285;2930,9285;2932,9285;2934,9287;2935,9289;2936,9291;12,9291;6,9297;12,9297;12,9767;6,9767;12,9773;2936,9773;2935,9775;2934,9777;2932,9779;2930,9779;12,9297;6,9297;12,9291;12,9297;2924,9297;12,9297;12,9291;2924,9291;2924,9297;2924,9773;2924,9291;2930,9297;2936,9297;2936,9767;2930,9767;2924,9773;2936,9297;2930,9297;2924,9291;2936,9291;2936,9297;12,9773;6,9767;12,9767;12,9773;2924,9773;12,9773;12,9767;2924,9767;2924,9773;2936,9773;2924,9773;2930,9767;2936,9767;2936,9773" o:connectangles="0,0,0,0,0,0,0,0,0,0,0,0,0,0,0,0,0,0,0,0,0,0,0,0,0,0,0,0,0,0,0,0,0,0,0,0,0,0,0,0,0,0,0,0,0,0,0,0,0,0,0,0,0,0,0,0,0,0,0,0,0,0"/>
                </v:shape>
                <v:shape id="AutoShape 152" o:spid="_x0000_s1091" style="position:absolute;left:4988;top:3991;width:152;height:587;visibility:visible;mso-wrap-style:square;v-text-anchor:top" coordsize="152,5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" path="m76,563l70,553,70,,82,r,553l76,563xm76,587l1,458,,456r,-2l1,451r2,-1l5,449r2,l9,450r2,2l70,553r,22l83,575r-7,12xm83,575r-1,l82,553,141,452r1,-2l144,449r3,l149,450r2,1l152,454r,2l151,458,83,575xm82,575r-12,l70,553r6,10l71,572r11,l82,575xm82,572r-1,l76,563r6,-10l82,572xm81,572r-10,l76,563r5,9xe" fillcolor="black" stroked="f">
                  <v:path arrowok="t" o:connecttype="custom" o:connectlocs="76,4554;70,4544;70,3991;82,3991;82,4544;76,4554;76,4578;1,4449;0,4447;0,4445;1,4442;3,4441;5,4440;7,4440;9,4441;11,4443;70,4544;70,4566;83,4566;76,4578;83,4566;82,4566;82,4544;141,4443;142,4441;144,4440;147,4440;149,4441;151,4442;152,4445;152,4447;151,4449;83,4566;82,4566;70,4566;70,4544;76,4554;71,4563;82,4563;82,4566;82,4563;81,4563;76,4554;82,4544;82,4563;81,4563;71,4563;76,4554;81,4563" o:connectangles="0,0,0,0,0,0,0,0,0,0,0,0,0,0,0,0,0,0,0,0,0,0,0,0,0,0,0,0,0,0,0,0,0,0,0,0,0,0,0,0,0,0,0,0,0,0,0,0,0"/>
                </v:shape>
                <v:rect id="Rectangle 153" o:spid="_x0000_s1092" style="position:absolute;left:3385;top:4535;width:3344;height:4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" stroked="f"/>
                <v:shape id="AutoShape 154" o:spid="_x0000_s1093" style="position:absolute;left:3378;top:4530;width:3356;height:494;visibility:visible;mso-wrap-style:square;v-text-anchor:top" coordsize="3356,4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" path="m3350,494l6,494r-2,l2,492,,490r,-2l,6,,4,2,2,4,,6,,3350,r2,l3354,2r1,2l3356,6,12,6,6,12r6,l12,482r-6,l12,488r3344,l3355,490r-1,2l3352,494r-2,xm12,12r-6,l12,6r,6xm3344,12l12,12r,-6l3344,6r,6xm3344,488r,-482l3350,12r6,l3356,482r-6,l3344,488xm3356,12r-6,l3344,6r12,l3356,12xm12,488l6,482r6,l12,488xm3344,488l12,488r,-6l3344,482r,6xm3356,488r-12,l3350,482r6,l3356,488xe" fillcolor="#006fc0" stroked="f">
                  <v:path arrowok="t" o:connecttype="custom" o:connectlocs="3350,5024;6,5024;4,5024;2,5022;0,5020;0,5018;0,4536;0,4534;2,4532;4,4530;6,4530;3350,4530;3352,4530;3354,4532;3355,4534;3356,4536;12,4536;6,4542;12,4542;12,5012;6,5012;12,5018;3356,5018;3355,5020;3354,5022;3352,5024;3350,5024;12,4542;6,4542;12,4536;12,4542;3344,4542;12,4542;12,4536;3344,4536;3344,4542;3344,5018;3344,4536;3350,4542;3356,4542;3356,5012;3350,5012;3344,5018;3356,4542;3350,4542;3344,4536;3356,4536;3356,4542;12,5018;6,5012;12,5012;12,5018;3344,5018;12,5018;12,5012;3344,5012;3344,5018;3356,5018;3344,5018;3350,5012;3356,5012;3356,5018" o:connectangles="0,0,0,0,0,0,0,0,0,0,0,0,0,0,0,0,0,0,0,0,0,0,0,0,0,0,0,0,0,0,0,0,0,0,0,0,0,0,0,0,0,0,0,0,0,0,0,0,0,0,0,0,0,0,0,0,0,0,0,0,0,0"/>
                </v:shape>
                <v:shape id="AutoShape 155" o:spid="_x0000_s1094" style="position:absolute;left:5018;top:2386;width:152;height:587;visibility:visible;mso-wrap-style:square;v-text-anchor:top" coordsize="152,5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" path="m76,563l70,553,70,,82,r,553l76,563xm76,587l1,458,,456r,-2l1,451r2,-1l5,449r2,l9,450r2,2l70,553r,22l83,575r-7,12xm83,575r-1,l82,553,141,452r1,-2l144,449r3,l149,450r2,1l152,454r,2l151,458,83,575xm82,575r-12,l70,553r6,10l71,572r11,l82,575xm82,572r-1,l76,563r6,-10l82,572xm81,572r-10,l76,563r5,9xe" fillcolor="black" stroked="f">
                  <v:path arrowok="t" o:connecttype="custom" o:connectlocs="76,2949;70,2939;70,2386;82,2386;82,2939;76,2949;76,2973;1,2844;0,2842;0,2840;1,2837;3,2836;5,2835;7,2835;9,2836;11,2838;70,2939;70,2961;83,2961;76,2973;83,2961;82,2961;82,2939;141,2838;142,2836;144,2835;147,2835;149,2836;151,2837;152,2840;152,2842;151,2844;83,2961;82,2961;70,2961;70,2939;76,2949;71,2958;82,2958;82,2961;82,2958;81,2958;76,2949;82,2939;82,2958;81,2958;71,2958;76,2949;81,2958" o:connectangles="0,0,0,0,0,0,0,0,0,0,0,0,0,0,0,0,0,0,0,0,0,0,0,0,0,0,0,0,0,0,0,0,0,0,0,0,0,0,0,0,0,0,0,0,0,0,0,0,0"/>
                </v:shape>
                <v:shape id="AutoShape 156" o:spid="_x0000_s1095" style="position:absolute;left:3393;top:2970;width:3356;height:988;visibility:visible;mso-wrap-style:square;v-text-anchor:top" coordsize="3356,9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" path="m3350,988l6,988r-2,l2,986,,984r,-2l,6,,4,2,2,4,,6,,3350,r2,l3354,2r1,2l3356,6,12,6,6,12r6,l12,976r-6,l12,982r3344,l3355,984r-1,2l3352,988r-2,xm12,12r-6,l12,6r,6xm3344,12l12,12r,-6l3344,6r,6xm3344,982r,-976l3350,12r6,l3356,976r-6,l3344,982xm3356,12r-6,l3344,6r12,l3356,12xm12,982l6,976r6,l12,982xm3344,982l12,982r,-6l3344,976r,6xm3356,982r-12,l3350,976r6,l3356,982xe" fillcolor="#006fc0" stroked="f">
                  <v:path arrowok="t" o:connecttype="custom" o:connectlocs="3350,3958;6,3958;4,3958;2,3956;0,3954;0,3952;0,2976;0,2974;2,2972;4,2970;6,2970;3350,2970;3352,2970;3354,2972;3355,2974;3356,2976;12,2976;6,2982;12,2982;12,3946;6,3946;12,3952;3356,3952;3355,3954;3354,3956;3352,3958;3350,3958;12,2982;6,2982;12,2976;12,2982;3344,2982;12,2982;12,2976;3344,2976;3344,2982;3344,3952;3344,2976;3350,2982;3356,2982;3356,3946;3350,3946;3344,3952;3356,2982;3350,2982;3344,2976;3356,2976;3356,2982;12,3952;6,3946;12,3946;12,3952;3344,3952;12,3952;12,3946;3344,3946;3344,3952;3356,3952;3344,3952;3350,3946;3356,3946;3356,3952" o:connectangles="0,0,0,0,0,0,0,0,0,0,0,0,0,0,0,0,0,0,0,0,0,0,0,0,0,0,0,0,0,0,0,0,0,0,0,0,0,0,0,0,0,0,0,0,0,0,0,0,0,0,0,0,0,0,0,0,0,0,0,0,0,0"/>
                </v:shape>
                <v:shape id="AutoShape 157" o:spid="_x0000_s1096" style="position:absolute;left:5025;top:1001;width:152;height:865;visibility:visible;mso-wrap-style:square;v-text-anchor:top" coordsize="152,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" path="m76,841l70,831,70,,82,r,831l76,841xm76,865l1,736,,734r,-2l1,729r2,-1l5,727r2,l10,728r1,2l70,831r,22l83,853r-7,12xm83,853r-1,l82,831,141,730r1,-2l144,727r3,l149,728r2,1l152,732r,2l151,736,83,853xm82,853r-12,l70,831r6,10l71,850r11,l82,853xm82,850r-1,l76,841r6,-10l82,850xm81,850r-10,l76,841r5,9xe" fillcolor="black" stroked="f">
                  <v:path arrowok="t" o:connecttype="custom" o:connectlocs="76,1842;70,1832;70,1001;82,1001;82,1832;76,1842;76,1866;1,1737;0,1735;0,1733;1,1730;3,1729;5,1728;7,1728;10,1729;11,1731;70,1832;70,1854;83,1854;76,1866;83,1854;82,1854;82,1832;141,1731;142,1729;144,1728;147,1728;149,1729;151,1730;152,1733;152,1735;151,1737;83,1854;82,1854;70,1854;70,1832;76,1842;71,1851;82,1851;82,1854;82,1851;81,1851;76,1842;82,1832;82,1851;81,1851;71,1851;76,1842;81,1851" o:connectangles="0,0,0,0,0,0,0,0,0,0,0,0,0,0,0,0,0,0,0,0,0,0,0,0,0,0,0,0,0,0,0,0,0,0,0,0,0,0,0,0,0,0,0,0,0,0,0,0,0"/>
                </v:shape>
                <v:shape id="AutoShape 158" o:spid="_x0000_s1097" style="position:absolute;left:3423;width:3371;height:2354;visibility:visible;mso-wrap-style:square;v-text-anchor:top" coordsize="3371,23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" path="m3356,1866r-1,-2l3354,1862r-2,-2l3350,1860r-6,l3344,1872r,470l12,2342r,-470l3344,1872r,-12l6,1860r-2,l2,1862r-2,2l,1866r,482l,2350r2,2l4,2354r2,l3350,2354r2,l3354,2352r1,-2l3356,2348r,-6l3356,1872r,-6xm3371,6r-1,-2l3369,2,3367,r-2,l3359,r,12l3359,976,27,976,27,12r3332,l3359,,21,,19,,17,2,15,4r,2l15,982r,2l17,986r2,2l21,988r3344,l3367,988r2,-2l3370,984r1,-2l3371,976r,-964l3371,6xe" fillcolor="#006fc0" stroked="f">
                  <v:path arrowok="t" o:connecttype="custom" o:connectlocs="3356,1866;3355,1864;3354,1862;3352,1860;3350,1860;3344,1860;3344,1872;3344,2342;12,2342;12,1872;3344,1872;3344,1860;6,1860;4,1860;2,1862;0,1864;0,1866;0,2348;0,2350;2,2352;4,2354;6,2354;3350,2354;3352,2354;3354,2352;3355,2350;3356,2348;3356,2342;3356,1872;3356,1866;3371,6;3370,4;3369,2;3367,0;3365,0;3359,0;3359,12;3359,976;27,976;27,12;3359,12;3359,0;21,0;19,0;17,2;15,4;15,6;15,982;15,984;17,986;19,988;21,988;3365,988;3367,988;3369,986;3370,984;3371,982;3371,976;3371,12;3371,6" o:connectangles="0,0,0,0,0,0,0,0,0,0,0,0,0,0,0,0,0,0,0,0,0,0,0,0,0,0,0,0,0,0,0,0,0,0,0,0,0,0,0,0,0,0,0,0,0,0,0,0,0,0,0,0,0,0,0,0,0,0,0,0"/>
                </v:shape>
                <v:shape id="Text Box 161" o:spid="_x0000_s1098" type="#_x0000_t202" style="position:absolute;left:4141;top:82;width:1979;height:2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" filled="f" stroked="f">
                  <v:textbox inset="0,0,0,0">
                    <w:txbxContent>
                      <w:p w14:paraId="479E255E" w14:textId="5EF96FF8" w:rsidR="000C62C0" w:rsidRDefault="000C62C0" w:rsidP="00F240BD">
                        <w:pPr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Probe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in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 w:rsidR="00F67266">
                          <w:rPr>
                            <w:b/>
                            <w:sz w:val="24"/>
                          </w:rPr>
                          <w:t>Sample</w:t>
                        </w:r>
                        <w:r w:rsidR="00F67266">
                          <w:rPr>
                            <w:b/>
                            <w:spacing w:val="-5"/>
                            <w:sz w:val="24"/>
                          </w:rPr>
                          <w:t>?</w:t>
                        </w:r>
                      </w:p>
                    </w:txbxContent>
                  </v:textbox>
                </v:shape>
                <v:shape id="Text Box 162" o:spid="_x0000_s1099" type="#_x0000_t202" style="position:absolute;left:3594;top:643;width:1571;height:2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" filled="f" stroked="f">
                  <v:textbox inset="0,0,0,0">
                    <w:txbxContent>
                      <w:p w14:paraId="190C5E4B" w14:textId="77777777" w:rsidR="000C62C0" w:rsidRDefault="000C62C0" w:rsidP="00F240BD">
                        <w:pPr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Y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--&gt;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Continue</w:t>
                        </w:r>
                      </w:p>
                    </w:txbxContent>
                  </v:textbox>
                </v:shape>
                <v:shape id="Text Box 163" o:spid="_x0000_s1100" type="#_x0000_t202" style="position:absolute;left:5624;top:643;width:970;height:2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" filled="f" stroked="f">
                  <v:textbox inset="0,0,0,0">
                    <w:txbxContent>
                      <w:p w14:paraId="0A8A203E" w14:textId="77777777" w:rsidR="000C62C0" w:rsidRDefault="000C62C0" w:rsidP="00F240BD">
                        <w:pPr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N--&gt;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Exit</w:t>
                        </w:r>
                      </w:p>
                    </w:txbxContent>
                  </v:textbox>
                </v:shape>
                <v:shape id="Text Box 165" o:spid="_x0000_s1101" type="#_x0000_t202" style="position:absolute;left:4386;top:1942;width:1456;height:2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" filled="f" stroked="f">
                  <v:textbox inset="0,0,0,0">
                    <w:txbxContent>
                      <w:p w14:paraId="54FC813E" w14:textId="77777777" w:rsidR="000C62C0" w:rsidRDefault="000C62C0" w:rsidP="00F240BD">
                        <w:pPr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Please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wait…</w:t>
                        </w:r>
                      </w:p>
                    </w:txbxContent>
                  </v:textbox>
                </v:shape>
                <v:shape id="Text Box 166" o:spid="_x0000_s1102" type="#_x0000_t202" style="position:absolute;left:3846;top:3053;width:2481;height: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" filled="f" stroked="f">
                  <v:textbox inset="0,0,0,0">
                    <w:txbxContent>
                      <w:p w14:paraId="75F6FEF6" w14:textId="77777777" w:rsidR="000C62C0" w:rsidRDefault="000C62C0" w:rsidP="00F240BD">
                        <w:pPr>
                          <w:ind w:right="18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Please remove sample</w:t>
                        </w:r>
                        <w:r>
                          <w:rPr>
                            <w:b/>
                            <w:spacing w:val="-5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&amp;</w:t>
                        </w:r>
                      </w:p>
                      <w:p w14:paraId="1FA02299" w14:textId="77777777" w:rsidR="000C62C0" w:rsidRDefault="000C62C0" w:rsidP="00F240BD">
                        <w:pPr>
                          <w:spacing w:line="280" w:lineRule="exact"/>
                          <w:ind w:right="17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Close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the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Sampler</w:t>
                        </w:r>
                      </w:p>
                    </w:txbxContent>
                  </v:textbox>
                </v:shape>
                <v:shape id="Text Box 167" o:spid="_x0000_s1103" type="#_x0000_t202" style="position:absolute;left:3999;top:4613;width:2145;height:2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" filled="f" stroked="f">
                  <v:textbox inset="0,0,0,0">
                    <w:txbxContent>
                      <w:p w14:paraId="5D5C0B8A" w14:textId="77777777" w:rsidR="000C62C0" w:rsidRDefault="000C62C0" w:rsidP="00F240BD">
                        <w:pPr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Positioning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 xml:space="preserve"> Sa</w:t>
                        </w:r>
                        <w:r>
                          <w:rPr>
                            <w:b/>
                            <w:sz w:val="24"/>
                          </w:rPr>
                          <w:t>mple</w:t>
                        </w:r>
                      </w:p>
                    </w:txbxContent>
                  </v:textbox>
                </v:shape>
                <v:shape id="Text Box 168" o:spid="_x0000_s1104" type="#_x0000_t202" style="position:absolute;left:3867;top:5693;width:2405;height:2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" filled="f" stroked="f">
                  <v:textbox inset="0,0,0,0">
                    <w:txbxContent>
                      <w:p w14:paraId="2F33A3AC" w14:textId="77777777" w:rsidR="000C62C0" w:rsidRDefault="000C62C0" w:rsidP="00F240BD">
                        <w:pPr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Sample</w:t>
                        </w:r>
                        <w:r>
                          <w:rPr>
                            <w:b/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Measurement</w:t>
                        </w:r>
                      </w:p>
                    </w:txbxContent>
                  </v:textbox>
                </v:shape>
                <v:shape id="Text Box 170" o:spid="_x0000_s1105" type="#_x0000_t202" style="position:absolute;left:3908;top:6816;width:2018;height:16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" filled="f" stroked="f">
                  <v:textbox inset="0,0,0,0">
                    <w:txbxContent>
                      <w:p w14:paraId="02F5E563" w14:textId="77777777" w:rsidR="000C62C0" w:rsidRDefault="000C62C0" w:rsidP="00F240BD">
                        <w:pPr>
                          <w:tabs>
                            <w:tab w:val="left" w:leader="underscore" w:pos="1480"/>
                          </w:tabs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Na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=</w:t>
                        </w:r>
                        <w:r>
                          <w:rPr>
                            <w:b/>
                            <w:sz w:val="24"/>
                          </w:rPr>
                          <w:tab/>
                          <w:t>mV</w:t>
                        </w:r>
                      </w:p>
                      <w:p w14:paraId="2E6DBE90" w14:textId="77777777" w:rsidR="000C62C0" w:rsidRDefault="000C62C0" w:rsidP="00F240BD">
                        <w:pPr>
                          <w:tabs>
                            <w:tab w:val="left" w:leader="underscore" w:pos="1531"/>
                          </w:tabs>
                          <w:spacing w:before="2" w:line="281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K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=</w:t>
                        </w:r>
                        <w:r>
                          <w:rPr>
                            <w:b/>
                            <w:sz w:val="24"/>
                          </w:rPr>
                          <w:tab/>
                          <w:t>mV</w:t>
                        </w:r>
                      </w:p>
                      <w:p w14:paraId="43346B9D" w14:textId="77777777" w:rsidR="000C62C0" w:rsidRDefault="000C62C0" w:rsidP="00F240BD">
                        <w:pPr>
                          <w:tabs>
                            <w:tab w:val="left" w:leader="underscore" w:pos="1567"/>
                          </w:tabs>
                          <w:spacing w:line="281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iCa=</w:t>
                        </w:r>
                        <w:r>
                          <w:rPr>
                            <w:b/>
                            <w:sz w:val="24"/>
                          </w:rPr>
                          <w:tab/>
                          <w:t>mV</w:t>
                        </w:r>
                      </w:p>
                      <w:p w14:paraId="4D113396" w14:textId="77777777" w:rsidR="000C62C0" w:rsidRDefault="000C62C0" w:rsidP="00F240BD">
                        <w:pPr>
                          <w:tabs>
                            <w:tab w:val="left" w:leader="underscore" w:pos="1610"/>
                          </w:tabs>
                          <w:spacing w:line="281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Li=</w:t>
                        </w:r>
                        <w:r>
                          <w:rPr>
                            <w:b/>
                            <w:sz w:val="24"/>
                          </w:rPr>
                          <w:tab/>
                          <w:t>mV</w:t>
                        </w:r>
                      </w:p>
                      <w:p w14:paraId="27F4DB42" w14:textId="77777777" w:rsidR="000C62C0" w:rsidRDefault="000C62C0" w:rsidP="00F240BD">
                        <w:pPr>
                          <w:tabs>
                            <w:tab w:val="left" w:leader="underscore" w:pos="1631"/>
                          </w:tabs>
                          <w:spacing w:line="281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pH=</w:t>
                        </w:r>
                        <w:r>
                          <w:rPr>
                            <w:b/>
                            <w:sz w:val="24"/>
                          </w:rPr>
                          <w:tab/>
                          <w:t>mV</w:t>
                        </w:r>
                      </w:p>
                      <w:p w14:paraId="778C3DAD" w14:textId="77777777" w:rsidR="000C62C0" w:rsidRDefault="000C62C0" w:rsidP="00F240BD">
                        <w:pPr>
                          <w:tabs>
                            <w:tab w:val="left" w:leader="underscore" w:pos="1615"/>
                          </w:tabs>
                          <w:spacing w:line="281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Cl=</w:t>
                        </w:r>
                        <w:r>
                          <w:rPr>
                            <w:b/>
                            <w:sz w:val="24"/>
                          </w:rPr>
                          <w:tab/>
                          <w:t>mV</w:t>
                        </w:r>
                      </w:p>
                    </w:txbxContent>
                  </v:textbox>
                </v:shape>
                <v:shape id="Text Box 171" o:spid="_x0000_s1106" type="#_x0000_t202" style="position:absolute;left:4367;top:9367;width:1406;height:2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" filled="f" stroked="f">
                  <v:textbox inset="0,0,0,0">
                    <w:txbxContent>
                      <w:p w14:paraId="5A2719B8" w14:textId="77777777" w:rsidR="000C62C0" w:rsidRDefault="000C62C0" w:rsidP="00F240BD">
                        <w:pPr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Processing…</w:t>
                        </w:r>
                      </w:p>
                    </w:txbxContent>
                  </v:textbox>
                </v:shape>
                <v:shape id="Text Box 172" o:spid="_x0000_s1107" type="#_x0000_t202" style="position:absolute;left:3774;top:10462;width:2016;height:16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" filled="f" stroked="f">
                  <v:textbox inset="0,0,0,0">
                    <w:txbxContent>
                      <w:p w14:paraId="29129C0F" w14:textId="77777777" w:rsidR="000C62C0" w:rsidRDefault="000C62C0" w:rsidP="00F240BD">
                        <w:pPr>
                          <w:tabs>
                            <w:tab w:val="left" w:leader="underscore" w:pos="1480"/>
                          </w:tabs>
                          <w:spacing w:line="281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Na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=</w:t>
                        </w:r>
                        <w:r>
                          <w:rPr>
                            <w:b/>
                            <w:sz w:val="24"/>
                          </w:rPr>
                          <w:tab/>
                          <w:t>mV</w:t>
                        </w:r>
                      </w:p>
                      <w:p w14:paraId="49F9BAB9" w14:textId="77777777" w:rsidR="000C62C0" w:rsidRDefault="000C62C0" w:rsidP="00F240BD">
                        <w:pPr>
                          <w:tabs>
                            <w:tab w:val="left" w:leader="underscore" w:pos="1531"/>
                          </w:tabs>
                          <w:spacing w:line="281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K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=</w:t>
                        </w:r>
                        <w:r>
                          <w:rPr>
                            <w:b/>
                            <w:sz w:val="24"/>
                          </w:rPr>
                          <w:tab/>
                          <w:t>mV</w:t>
                        </w:r>
                      </w:p>
                      <w:p w14:paraId="0C7D2BCB" w14:textId="77777777" w:rsidR="000C62C0" w:rsidRDefault="000C62C0" w:rsidP="00F240BD">
                        <w:pPr>
                          <w:tabs>
                            <w:tab w:val="left" w:leader="underscore" w:pos="1567"/>
                          </w:tabs>
                          <w:spacing w:line="281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iCa=</w:t>
                        </w:r>
                        <w:r>
                          <w:rPr>
                            <w:b/>
                            <w:sz w:val="24"/>
                          </w:rPr>
                          <w:tab/>
                          <w:t>mV</w:t>
                        </w:r>
                      </w:p>
                      <w:p w14:paraId="3905C365" w14:textId="77777777" w:rsidR="000C62C0" w:rsidRDefault="000C62C0" w:rsidP="00F240BD">
                        <w:pPr>
                          <w:tabs>
                            <w:tab w:val="left" w:leader="underscore" w:pos="1610"/>
                          </w:tabs>
                          <w:spacing w:before="2" w:line="281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Li=</w:t>
                        </w:r>
                        <w:r>
                          <w:rPr>
                            <w:b/>
                            <w:sz w:val="24"/>
                          </w:rPr>
                          <w:tab/>
                          <w:t>mV</w:t>
                        </w:r>
                      </w:p>
                      <w:p w14:paraId="2D25B975" w14:textId="77777777" w:rsidR="000C62C0" w:rsidRDefault="000C62C0" w:rsidP="00F240BD">
                        <w:pPr>
                          <w:tabs>
                            <w:tab w:val="left" w:leader="underscore" w:pos="1629"/>
                          </w:tabs>
                          <w:spacing w:line="281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pH=</w:t>
                        </w:r>
                        <w:r>
                          <w:rPr>
                            <w:b/>
                            <w:sz w:val="24"/>
                          </w:rPr>
                          <w:tab/>
                          <w:t>mV</w:t>
                        </w:r>
                      </w:p>
                      <w:p w14:paraId="1B488716" w14:textId="77777777" w:rsidR="000C62C0" w:rsidRDefault="000C62C0" w:rsidP="00F240BD">
                        <w:pPr>
                          <w:tabs>
                            <w:tab w:val="left" w:leader="underscore" w:pos="1615"/>
                          </w:tabs>
                          <w:spacing w:line="281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Cl=</w:t>
                        </w:r>
                        <w:r>
                          <w:rPr>
                            <w:b/>
                            <w:sz w:val="24"/>
                          </w:rPr>
                          <w:tab/>
                          <w:t>mV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259F0D6" w14:textId="1834E2BB" w:rsidR="00F67266" w:rsidRDefault="00F67266" w:rsidP="00F67266">
      <w:pPr>
        <w:pStyle w:val="TDPL-BodyTxt"/>
        <w:numPr>
          <w:ilvl w:val="0"/>
          <w:numId w:val="0"/>
        </w:numPr>
        <w:ind w:left="1134"/>
        <w:jc w:val="both"/>
      </w:pPr>
      <w:r>
        <w:lastRenderedPageBreak/>
        <w:t>Now, the Analyze Sample results will be displayed on the Display Screen.</w:t>
      </w:r>
    </w:p>
    <w:p w14:paraId="3016254C" w14:textId="02063935" w:rsidR="00F67266" w:rsidRDefault="00EF619D" w:rsidP="00243CD1">
      <w:pPr>
        <w:pStyle w:val="TDPL-BodyTxt"/>
        <w:numPr>
          <w:ilvl w:val="0"/>
          <w:numId w:val="0"/>
        </w:numPr>
        <w:ind w:left="1134" w:firstLine="1985"/>
        <w:jc w:val="both"/>
      </w:pPr>
      <w:r>
        <w:rPr>
          <w:noProof/>
          <w14:ligatures w14:val="standardContextual"/>
        </w:rPr>
        <mc:AlternateContent>
          <mc:Choice Requires="wps">
            <w:drawing>
              <wp:inline distT="0" distB="0" distL="0" distR="0" wp14:anchorId="43CD5FF3" wp14:editId="010EE82C">
                <wp:extent cx="1438275" cy="1838325"/>
                <wp:effectExtent l="0" t="0" r="28575" b="28575"/>
                <wp:docPr id="2054738920" name="Rectangl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8275" cy="183832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C10EDE" w14:textId="0EF1C4B3" w:rsidR="00EF619D" w:rsidRPr="00243CD1" w:rsidRDefault="00EF619D" w:rsidP="00EF619D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243CD1">
                              <w:rPr>
                                <w:b/>
                                <w:bCs/>
                                <w:color w:val="000000" w:themeColor="text1"/>
                              </w:rPr>
                              <w:t>ANALYZE SAMPLE</w:t>
                            </w:r>
                          </w:p>
                          <w:p w14:paraId="4E539C9A" w14:textId="336D1597" w:rsidR="00EF619D" w:rsidRDefault="00EF619D" w:rsidP="00243CD1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Na = 141.6 mmol</w:t>
                            </w:r>
                            <w:r w:rsidR="00B155FD">
                              <w:rPr>
                                <w:color w:val="000000" w:themeColor="text1"/>
                              </w:rPr>
                              <w:t>/L</w:t>
                            </w:r>
                          </w:p>
                          <w:p w14:paraId="0041F46A" w14:textId="50500D33" w:rsidR="00EF619D" w:rsidRDefault="00EF619D" w:rsidP="00243CD1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K = 4.01 mmol</w:t>
                            </w:r>
                            <w:r w:rsidR="00B155FD">
                              <w:rPr>
                                <w:color w:val="000000" w:themeColor="text1"/>
                              </w:rPr>
                              <w:t>/L</w:t>
                            </w:r>
                          </w:p>
                          <w:p w14:paraId="49D5A42A" w14:textId="55FEF67A" w:rsidR="00EF619D" w:rsidRDefault="00EF619D" w:rsidP="00243CD1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iCa = 1.13 mmol</w:t>
                            </w:r>
                            <w:r w:rsidR="00B155FD">
                              <w:rPr>
                                <w:color w:val="000000" w:themeColor="text1"/>
                              </w:rPr>
                              <w:t>/L</w:t>
                            </w:r>
                          </w:p>
                          <w:p w14:paraId="176A8893" w14:textId="610D219D" w:rsidR="00EF619D" w:rsidRDefault="00EF619D" w:rsidP="00243CD1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Li = 1.36 mmol</w:t>
                            </w:r>
                            <w:r w:rsidR="00B155FD">
                              <w:rPr>
                                <w:color w:val="000000" w:themeColor="text1"/>
                              </w:rPr>
                              <w:t>/L</w:t>
                            </w:r>
                          </w:p>
                          <w:p w14:paraId="1166A3A6" w14:textId="06CF8903" w:rsidR="00EF619D" w:rsidRDefault="00EF619D" w:rsidP="00243CD1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pH = 7.450</w:t>
                            </w:r>
                          </w:p>
                          <w:p w14:paraId="2AA4EB59" w14:textId="64AF853F" w:rsidR="00EF619D" w:rsidRPr="00EF619D" w:rsidRDefault="00EF619D" w:rsidP="00243CD1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Cl = 101.1 mmol</w:t>
                            </w:r>
                            <w:r w:rsidR="00B155FD">
                              <w:rPr>
                                <w:color w:val="000000" w:themeColor="text1"/>
                              </w:rPr>
                              <w:t>/L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CD5FF3" id="Rectangle 37" o:spid="_x0000_s1108" style="width:113.25pt;height:144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" filled="f" strokecolor="#09101d [484]" strokeweight="1pt">
                <v:textbox>
                  <w:txbxContent>
                    <w:p w14:paraId="15C10EDE" w14:textId="0EF1C4B3" w:rsidR="00EF619D" w:rsidRPr="00243CD1" w:rsidRDefault="00EF619D" w:rsidP="00EF619D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r w:rsidRPr="00243CD1">
                        <w:rPr>
                          <w:b/>
                          <w:bCs/>
                          <w:color w:val="000000" w:themeColor="text1"/>
                        </w:rPr>
                        <w:t>ANALYZE SAMPLE</w:t>
                      </w:r>
                    </w:p>
                    <w:p w14:paraId="4E539C9A" w14:textId="336D1597" w:rsidR="00EF619D" w:rsidRDefault="00EF619D" w:rsidP="00243CD1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Na = 141.6 mmol</w:t>
                      </w:r>
                      <w:r w:rsidR="00B155FD">
                        <w:rPr>
                          <w:color w:val="000000" w:themeColor="text1"/>
                        </w:rPr>
                        <w:t>/L</w:t>
                      </w:r>
                    </w:p>
                    <w:p w14:paraId="0041F46A" w14:textId="50500D33" w:rsidR="00EF619D" w:rsidRDefault="00EF619D" w:rsidP="00243CD1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K = 4.01 mmol</w:t>
                      </w:r>
                      <w:r w:rsidR="00B155FD">
                        <w:rPr>
                          <w:color w:val="000000" w:themeColor="text1"/>
                        </w:rPr>
                        <w:t>/L</w:t>
                      </w:r>
                    </w:p>
                    <w:p w14:paraId="49D5A42A" w14:textId="55FEF67A" w:rsidR="00EF619D" w:rsidRDefault="00EF619D" w:rsidP="00243CD1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iCa = 1.13 mmol</w:t>
                      </w:r>
                      <w:r w:rsidR="00B155FD">
                        <w:rPr>
                          <w:color w:val="000000" w:themeColor="text1"/>
                        </w:rPr>
                        <w:t>/L</w:t>
                      </w:r>
                    </w:p>
                    <w:p w14:paraId="176A8893" w14:textId="610D219D" w:rsidR="00EF619D" w:rsidRDefault="00EF619D" w:rsidP="00243CD1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Li = 1.36 mmol</w:t>
                      </w:r>
                      <w:r w:rsidR="00B155FD">
                        <w:rPr>
                          <w:color w:val="000000" w:themeColor="text1"/>
                        </w:rPr>
                        <w:t>/L</w:t>
                      </w:r>
                    </w:p>
                    <w:p w14:paraId="1166A3A6" w14:textId="06CF8903" w:rsidR="00EF619D" w:rsidRDefault="00EF619D" w:rsidP="00243CD1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pH = 7.450</w:t>
                      </w:r>
                    </w:p>
                    <w:p w14:paraId="2AA4EB59" w14:textId="64AF853F" w:rsidR="00EF619D" w:rsidRPr="00EF619D" w:rsidRDefault="00EF619D" w:rsidP="00243CD1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Cl = 101.1 mmol</w:t>
                      </w:r>
                      <w:r w:rsidR="00B155FD">
                        <w:rPr>
                          <w:color w:val="000000" w:themeColor="text1"/>
                        </w:rPr>
                        <w:t>/L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2AD0C628" w14:textId="0D88812E" w:rsidR="00243CD1" w:rsidRDefault="00243CD1" w:rsidP="00243CD1">
      <w:pPr>
        <w:pStyle w:val="TDPL-BodyTxt"/>
        <w:numPr>
          <w:ilvl w:val="0"/>
          <w:numId w:val="0"/>
        </w:numPr>
        <w:ind w:left="1134"/>
        <w:jc w:val="both"/>
      </w:pPr>
      <w:r>
        <w:t>Apart from the above results the below-mentioned calculated parameters are printed on the paper.</w:t>
      </w:r>
    </w:p>
    <w:p w14:paraId="4500CFE8" w14:textId="51F847DE" w:rsidR="009A596D" w:rsidRDefault="009A596D" w:rsidP="009A596D">
      <w:pPr>
        <w:pStyle w:val="TDPL-BodyTxt"/>
        <w:numPr>
          <w:ilvl w:val="0"/>
          <w:numId w:val="0"/>
        </w:numPr>
        <w:ind w:left="1134" w:firstLine="1560"/>
        <w:jc w:val="both"/>
      </w:pPr>
      <w:r>
        <w:rPr>
          <w:noProof/>
          <w14:ligatures w14:val="standardContextual"/>
        </w:rPr>
        <mc:AlternateContent>
          <mc:Choice Requires="wps">
            <w:drawing>
              <wp:inline distT="0" distB="0" distL="0" distR="0" wp14:anchorId="3CE9FC4C" wp14:editId="37F0080A">
                <wp:extent cx="1990725" cy="809625"/>
                <wp:effectExtent l="0" t="0" r="28575" b="28575"/>
                <wp:docPr id="1463287157" name="Rectangl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0725" cy="80962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34BFD0" w14:textId="2CAE2E7D" w:rsidR="009A596D" w:rsidRPr="00243CD1" w:rsidRDefault="009A596D" w:rsidP="009A596D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</w:rPr>
                              <w:t>CALCULATED PARAMETERS</w:t>
                            </w:r>
                          </w:p>
                          <w:p w14:paraId="41AF61CF" w14:textId="298F3BB4" w:rsidR="009A596D" w:rsidRDefault="009A596D" w:rsidP="009A596D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nCa = 1.027 mmol</w:t>
                            </w:r>
                            <w:r w:rsidR="00C3510D">
                              <w:rPr>
                                <w:color w:val="000000" w:themeColor="text1"/>
                              </w:rPr>
                              <w:t>/L</w:t>
                            </w:r>
                          </w:p>
                          <w:p w14:paraId="0048147A" w14:textId="6937BCD5" w:rsidR="009A596D" w:rsidRDefault="009A596D" w:rsidP="009A596D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TCa = 2.054 mmol</w:t>
                            </w:r>
                            <w:r w:rsidR="00C3510D">
                              <w:rPr>
                                <w:color w:val="000000" w:themeColor="text1"/>
                              </w:rPr>
                              <w:t>/L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E9FC4C" id="_x0000_s1109" style="width:156.75pt;height:6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" filled="f" strokecolor="#09101d [484]" strokeweight="1pt">
                <v:textbox>
                  <w:txbxContent>
                    <w:p w14:paraId="4B34BFD0" w14:textId="2CAE2E7D" w:rsidR="009A596D" w:rsidRPr="00243CD1" w:rsidRDefault="009A596D" w:rsidP="009A596D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</w:rPr>
                        <w:t>CALCULATED PARAMETERS</w:t>
                      </w:r>
                    </w:p>
                    <w:p w14:paraId="41AF61CF" w14:textId="298F3BB4" w:rsidR="009A596D" w:rsidRDefault="009A596D" w:rsidP="009A596D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nCa = 1.027 </w:t>
                      </w:r>
                      <w:r>
                        <w:rPr>
                          <w:color w:val="000000" w:themeColor="text1"/>
                        </w:rPr>
                        <w:t>mmol</w:t>
                      </w:r>
                      <w:r w:rsidR="00C3510D">
                        <w:rPr>
                          <w:color w:val="000000" w:themeColor="text1"/>
                        </w:rPr>
                        <w:t>/L</w:t>
                      </w:r>
                    </w:p>
                    <w:p w14:paraId="0048147A" w14:textId="6937BCD5" w:rsidR="009A596D" w:rsidRDefault="009A596D" w:rsidP="009A596D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TCa = 2.054</w:t>
                      </w:r>
                      <w:r>
                        <w:rPr>
                          <w:color w:val="000000" w:themeColor="text1"/>
                        </w:rPr>
                        <w:t xml:space="preserve"> mmol</w:t>
                      </w:r>
                      <w:r w:rsidR="00C3510D">
                        <w:rPr>
                          <w:color w:val="000000" w:themeColor="text1"/>
                        </w:rPr>
                        <w:t>/L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48C9FF56" w14:textId="62AE264B" w:rsidR="009A596D" w:rsidRDefault="009A596D" w:rsidP="009A596D">
      <w:pPr>
        <w:ind w:left="1134"/>
      </w:pPr>
      <w:r>
        <w:t xml:space="preserve">Where, </w:t>
      </w:r>
    </w:p>
    <w:p w14:paraId="411E8E8A" w14:textId="77777777" w:rsidR="009A596D" w:rsidRDefault="009A596D" w:rsidP="009A596D">
      <w:pPr>
        <w:pStyle w:val="ListParagraph"/>
        <w:numPr>
          <w:ilvl w:val="6"/>
          <w:numId w:val="229"/>
        </w:numPr>
        <w:ind w:left="1418" w:hanging="284"/>
      </w:pPr>
      <w:r>
        <w:t>nCa = Normalized Calcium</w:t>
      </w:r>
    </w:p>
    <w:p w14:paraId="27F271F1" w14:textId="6549BC32" w:rsidR="009A596D" w:rsidRDefault="009A596D" w:rsidP="009A596D">
      <w:pPr>
        <w:pStyle w:val="ListParagraph"/>
        <w:ind w:left="1418" w:firstLine="0"/>
      </w:pPr>
      <w:r>
        <w:t>Formula used to calculate nCa is given below:</w:t>
      </w:r>
    </w:p>
    <w:p w14:paraId="08556D6C" w14:textId="5205148E" w:rsidR="009A596D" w:rsidRDefault="009A596D" w:rsidP="009A596D">
      <w:pPr>
        <w:pStyle w:val="ListParagraph"/>
        <w:ind w:left="1418" w:firstLine="0"/>
      </w:pPr>
      <w:r>
        <w:t xml:space="preserve">nCa = (iCa Result) x 10^(- 0.24 x (7.40 - pH Result)) </w:t>
      </w:r>
    </w:p>
    <w:p w14:paraId="330B8C4B" w14:textId="77777777" w:rsidR="009A596D" w:rsidRDefault="009A596D" w:rsidP="009A596D">
      <w:pPr>
        <w:pStyle w:val="ListParagraph"/>
        <w:numPr>
          <w:ilvl w:val="6"/>
          <w:numId w:val="229"/>
        </w:numPr>
        <w:ind w:left="1418" w:hanging="284"/>
      </w:pPr>
      <w:r>
        <w:t xml:space="preserve"> TCa = Total Calcium</w:t>
      </w:r>
    </w:p>
    <w:p w14:paraId="6D8F6E36" w14:textId="0B8C6BA6" w:rsidR="009A596D" w:rsidRDefault="009A596D" w:rsidP="009A596D">
      <w:pPr>
        <w:pStyle w:val="ListParagraph"/>
        <w:ind w:left="1418" w:firstLine="0"/>
      </w:pPr>
      <w:r>
        <w:t>Formula used to calculate TCa is given below:</w:t>
      </w:r>
    </w:p>
    <w:p w14:paraId="50538048" w14:textId="10D8F082" w:rsidR="009A596D" w:rsidRDefault="009A596D" w:rsidP="009A596D">
      <w:pPr>
        <w:pStyle w:val="ListParagraph"/>
        <w:ind w:left="1418" w:firstLine="0"/>
      </w:pPr>
      <w:r>
        <w:t xml:space="preserve"> TCa = nCa x 2</w:t>
      </w:r>
    </w:p>
    <w:p w14:paraId="6BA7DCD8" w14:textId="00388A30" w:rsidR="00C3510D" w:rsidRDefault="00C3510D" w:rsidP="00C3510D">
      <w:pPr>
        <w:pStyle w:val="TDPL-BodyTxt"/>
        <w:numPr>
          <w:ilvl w:val="0"/>
          <w:numId w:val="0"/>
        </w:numPr>
        <w:ind w:left="1134"/>
        <w:jc w:val="both"/>
      </w:pPr>
      <w:r>
        <w:t>The results outside the measurement range as follows will not be reported for WHOLE BLOOD, SERUM, PLASMA &amp; CSF</w:t>
      </w:r>
    </w:p>
    <w:p w14:paraId="4E7A1E0E" w14:textId="0DD9C367" w:rsidR="00C3510D" w:rsidRDefault="00C3510D" w:rsidP="00C3510D">
      <w:pPr>
        <w:pStyle w:val="TDPL-BodyTxt"/>
        <w:numPr>
          <w:ilvl w:val="0"/>
          <w:numId w:val="0"/>
        </w:numPr>
        <w:ind w:left="1134"/>
        <w:jc w:val="both"/>
      </w:pPr>
      <w:r>
        <w:t xml:space="preserve">Na+: 20.0 - 250 mmol/L </w:t>
      </w:r>
    </w:p>
    <w:p w14:paraId="3DDFEAD5" w14:textId="455021C0" w:rsidR="00C3510D" w:rsidRDefault="00C3510D" w:rsidP="00C3510D">
      <w:pPr>
        <w:pStyle w:val="TDPL-BodyTxt"/>
        <w:numPr>
          <w:ilvl w:val="0"/>
          <w:numId w:val="0"/>
        </w:numPr>
        <w:ind w:left="1134"/>
        <w:jc w:val="both"/>
      </w:pPr>
      <w:r>
        <w:t xml:space="preserve">K+: 0.2 - 40.0 mmol/L </w:t>
      </w:r>
    </w:p>
    <w:p w14:paraId="5240CEDC" w14:textId="267829CC" w:rsidR="00C3510D" w:rsidRDefault="00C3510D" w:rsidP="00C3510D">
      <w:pPr>
        <w:pStyle w:val="TDPL-BodyTxt"/>
        <w:numPr>
          <w:ilvl w:val="0"/>
          <w:numId w:val="0"/>
        </w:numPr>
        <w:ind w:left="1134"/>
        <w:jc w:val="both"/>
      </w:pPr>
      <w:r>
        <w:t xml:space="preserve">iCa++: 0 - 10.0 mmol/L </w:t>
      </w:r>
    </w:p>
    <w:p w14:paraId="1B4CB3D4" w14:textId="26549E02" w:rsidR="00C3510D" w:rsidRDefault="00C3510D" w:rsidP="00C3510D">
      <w:pPr>
        <w:pStyle w:val="TDPL-BodyTxt"/>
        <w:numPr>
          <w:ilvl w:val="0"/>
          <w:numId w:val="0"/>
        </w:numPr>
        <w:ind w:left="1134"/>
        <w:jc w:val="both"/>
      </w:pPr>
      <w:r>
        <w:t xml:space="preserve">Li+: 0 - 5 mmol/L </w:t>
      </w:r>
    </w:p>
    <w:p w14:paraId="689B80B0" w14:textId="73FD7B36" w:rsidR="00C3510D" w:rsidRDefault="00C3510D" w:rsidP="00C3510D">
      <w:pPr>
        <w:pStyle w:val="TDPL-BodyTxt"/>
        <w:numPr>
          <w:ilvl w:val="0"/>
          <w:numId w:val="0"/>
        </w:numPr>
        <w:ind w:left="1134"/>
        <w:jc w:val="both"/>
      </w:pPr>
      <w:r>
        <w:t xml:space="preserve">pH: 5.0 - 9.0 </w:t>
      </w:r>
    </w:p>
    <w:p w14:paraId="7EF61213" w14:textId="173E818E" w:rsidR="00243CD1" w:rsidRDefault="00C3510D" w:rsidP="00C3510D">
      <w:pPr>
        <w:pStyle w:val="TDPL-BodyTxt"/>
        <w:numPr>
          <w:ilvl w:val="0"/>
          <w:numId w:val="0"/>
        </w:numPr>
        <w:ind w:left="1134"/>
        <w:jc w:val="both"/>
      </w:pPr>
      <w:r>
        <w:t>Cl-: 20.0 - 200.0 mmol/L</w:t>
      </w:r>
    </w:p>
    <w:p w14:paraId="2E9B3BDE" w14:textId="77777777" w:rsidR="000518F3" w:rsidRPr="008D1567" w:rsidRDefault="000518F3" w:rsidP="00243CD1">
      <w:pPr>
        <w:pStyle w:val="TDPL-BodyTxt"/>
        <w:numPr>
          <w:ilvl w:val="0"/>
          <w:numId w:val="0"/>
        </w:numPr>
        <w:ind w:left="1134"/>
        <w:jc w:val="both"/>
      </w:pPr>
    </w:p>
    <w:p w14:paraId="68F4A0F4" w14:textId="4C09F139" w:rsidR="00C963BC" w:rsidRPr="00B155FD" w:rsidRDefault="00B155FD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25" w:name="_Toc195872787"/>
      <w:r>
        <w:rPr>
          <w:bCs/>
        </w:rPr>
        <w:lastRenderedPageBreak/>
        <w:t>Maintenance</w:t>
      </w:r>
      <w:bookmarkEnd w:id="25"/>
    </w:p>
    <w:p w14:paraId="489DA93B" w14:textId="3D9CBED5" w:rsidR="00B155FD" w:rsidRPr="00B155FD" w:rsidRDefault="00B155FD" w:rsidP="00D54267">
      <w:pPr>
        <w:pStyle w:val="TDPL-BodyTxt"/>
        <w:numPr>
          <w:ilvl w:val="0"/>
          <w:numId w:val="0"/>
        </w:numPr>
        <w:ind w:left="1134"/>
      </w:pPr>
      <w:r>
        <w:t xml:space="preserve">The operator must </w:t>
      </w:r>
      <w:r w:rsidRPr="00B155FD">
        <w:t>activate maintenance mode</w:t>
      </w:r>
      <w:r>
        <w:t xml:space="preserve"> before switching off the instrument.</w:t>
      </w:r>
    </w:p>
    <w:p w14:paraId="29144282" w14:textId="5FAB7062" w:rsidR="00A37B12" w:rsidRDefault="00DF7A33" w:rsidP="006916C1">
      <w:pPr>
        <w:pStyle w:val="TDPL-BodyTxt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Sensors</w:t>
      </w:r>
    </w:p>
    <w:p w14:paraId="49BC95DA" w14:textId="7B064692" w:rsidR="00DF7A33" w:rsidRDefault="00DF7A33" w:rsidP="00660A82">
      <w:pPr>
        <w:pStyle w:val="TDPL-BodyTxt"/>
        <w:numPr>
          <w:ilvl w:val="0"/>
          <w:numId w:val="0"/>
        </w:numPr>
        <w:spacing w:line="276" w:lineRule="auto"/>
        <w:ind w:left="1134"/>
        <w:jc w:val="both"/>
        <w:rPr>
          <w:sz w:val="24"/>
          <w:szCs w:val="24"/>
        </w:rPr>
      </w:pPr>
      <w:r w:rsidRPr="00DF7A33">
        <w:t>Sensors option is used to check mV of the electrodes for each reagent separately</w:t>
      </w:r>
      <w:r>
        <w:rPr>
          <w:sz w:val="24"/>
          <w:szCs w:val="24"/>
        </w:rPr>
        <w:t>.</w:t>
      </w:r>
    </w:p>
    <w:tbl>
      <w:tblPr>
        <w:tblW w:w="0" w:type="auto"/>
        <w:tblInd w:w="19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701"/>
      </w:tblGrid>
      <w:tr w:rsidR="00660A82" w:rsidRPr="006924AD" w14:paraId="2B1B9D6C" w14:textId="77777777" w:rsidTr="00660A82">
        <w:trPr>
          <w:trHeight w:val="778"/>
        </w:trPr>
        <w:tc>
          <w:tcPr>
            <w:tcW w:w="3701" w:type="dxa"/>
          </w:tcPr>
          <w:p w14:paraId="0C51AE75" w14:textId="77777777" w:rsidR="00660A82" w:rsidRDefault="00660A82" w:rsidP="00044069">
            <w:bookmarkStart w:id="26" w:name="_Hlk195869166"/>
            <w:r>
              <w:t xml:space="preserve">SENSORS ---------------- </w:t>
            </w:r>
          </w:p>
          <w:p w14:paraId="349E77D3" w14:textId="77777777" w:rsidR="00660A82" w:rsidRDefault="00660A82" w:rsidP="00044069">
            <w:r>
              <w:t xml:space="preserve">1. SENSOR CAL A-mV </w:t>
            </w:r>
          </w:p>
          <w:p w14:paraId="3E67B1C5" w14:textId="77777777" w:rsidR="00660A82" w:rsidRPr="006924AD" w:rsidRDefault="00660A82" w:rsidP="00044069">
            <w:pPr>
              <w:rPr>
                <w:b/>
                <w:sz w:val="24"/>
                <w:szCs w:val="24"/>
                <w:lang w:eastAsia="te-IN" w:bidi="te-IN"/>
              </w:rPr>
            </w:pPr>
            <w:r>
              <w:t>2. SENSOR CAL B-mV               N --&gt; E</w:t>
            </w:r>
          </w:p>
        </w:tc>
      </w:tr>
    </w:tbl>
    <w:bookmarkEnd w:id="26"/>
    <w:p w14:paraId="17EDED68" w14:textId="0D68A957" w:rsidR="00DF7A33" w:rsidRDefault="00660A82" w:rsidP="00660A82">
      <w:pPr>
        <w:pStyle w:val="TDPL-BodyTxt"/>
        <w:spacing w:before="240"/>
        <w:jc w:val="both"/>
        <w:rPr>
          <w:b/>
          <w:bCs/>
          <w:sz w:val="24"/>
          <w:szCs w:val="24"/>
        </w:rPr>
      </w:pPr>
      <w:r w:rsidRPr="00660A82">
        <w:rPr>
          <w:b/>
          <w:bCs/>
          <w:sz w:val="24"/>
          <w:szCs w:val="24"/>
        </w:rPr>
        <w:t>Daily Cleaning</w:t>
      </w:r>
    </w:p>
    <w:p w14:paraId="27B71952" w14:textId="784FCD4E" w:rsidR="00660A82" w:rsidRDefault="00660A82" w:rsidP="00660A82">
      <w:pPr>
        <w:pStyle w:val="TDPL-BodyTxt"/>
        <w:numPr>
          <w:ilvl w:val="0"/>
          <w:numId w:val="0"/>
        </w:numPr>
        <w:ind w:left="1134"/>
        <w:jc w:val="both"/>
      </w:pPr>
      <w:r w:rsidRPr="00660A82">
        <w:t xml:space="preserve">Daily cleaning is an important aspect in maintenance procedures. </w:t>
      </w:r>
      <w:r>
        <w:t>During</w:t>
      </w:r>
      <w:r w:rsidRPr="00660A82">
        <w:t xml:space="preserve"> daily cleaning</w:t>
      </w:r>
      <w:r>
        <w:t xml:space="preserve"> the </w:t>
      </w:r>
      <w:r w:rsidRPr="00660A82">
        <w:t xml:space="preserve">Cleaning </w:t>
      </w:r>
      <w:r>
        <w:t>S</w:t>
      </w:r>
      <w:r w:rsidRPr="00660A82">
        <w:t xml:space="preserve">olution </w:t>
      </w:r>
      <w:r>
        <w:t xml:space="preserve">is </w:t>
      </w:r>
      <w:r w:rsidRPr="00660A82">
        <w:t xml:space="preserve">aspirated through </w:t>
      </w:r>
      <w:r>
        <w:t xml:space="preserve">the </w:t>
      </w:r>
      <w:r w:rsidRPr="00660A82">
        <w:t xml:space="preserve">probe cleaner and then cleaning </w:t>
      </w:r>
      <w:r>
        <w:t xml:space="preserve">is </w:t>
      </w:r>
      <w:r w:rsidRPr="00660A82">
        <w:t xml:space="preserve">done by pumping </w:t>
      </w:r>
      <w:r>
        <w:t>the</w:t>
      </w:r>
      <w:r w:rsidRPr="00660A82">
        <w:t xml:space="preserve"> solution through Cal A and Cal B, which finally displays the calibration slope. The instrument is </w:t>
      </w:r>
      <w:r>
        <w:t xml:space="preserve">then </w:t>
      </w:r>
      <w:r w:rsidRPr="00660A82">
        <w:t>ready for analysis</w:t>
      </w:r>
      <w:r>
        <w:t>.</w:t>
      </w:r>
    </w:p>
    <w:p w14:paraId="629D2CAF" w14:textId="1BDE32E8" w:rsidR="00660A82" w:rsidRDefault="00660A82" w:rsidP="00660A82">
      <w:pPr>
        <w:pStyle w:val="TDPL-BodyTxt"/>
        <w:spacing w:before="240"/>
        <w:jc w:val="both"/>
      </w:pPr>
      <w:r w:rsidRPr="00660A82">
        <w:rPr>
          <w:b/>
          <w:bCs/>
          <w:sz w:val="24"/>
          <w:szCs w:val="24"/>
        </w:rPr>
        <w:t>Flow</w:t>
      </w:r>
    </w:p>
    <w:p w14:paraId="416047D1" w14:textId="4294F3BE" w:rsidR="00660A82" w:rsidRPr="00245CD2" w:rsidRDefault="00660A82" w:rsidP="00245CD2">
      <w:pPr>
        <w:pStyle w:val="TDPL-BodyTxt"/>
        <w:numPr>
          <w:ilvl w:val="0"/>
          <w:numId w:val="0"/>
        </w:numPr>
        <w:ind w:left="1134"/>
        <w:jc w:val="both"/>
      </w:pPr>
      <w:r w:rsidRPr="00245CD2">
        <w:t xml:space="preserve">It will </w:t>
      </w:r>
      <w:r w:rsidR="00245CD2" w:rsidRPr="00245CD2">
        <w:t>be used</w:t>
      </w:r>
      <w:r w:rsidRPr="00245CD2">
        <w:t xml:space="preserve"> </w:t>
      </w:r>
      <w:r w:rsidR="00245CD2" w:rsidRPr="00245CD2">
        <w:t>when</w:t>
      </w:r>
      <w:r w:rsidRPr="00245CD2">
        <w:t xml:space="preserve"> inserting a new reagent pack or troubleshooting flow issues in the instrument by priming CAL A, CAL B, WASH &amp; ALL.</w:t>
      </w:r>
    </w:p>
    <w:p w14:paraId="4645808B" w14:textId="12D18485" w:rsidR="00660A82" w:rsidRPr="00245CD2" w:rsidRDefault="00660A82" w:rsidP="00245CD2">
      <w:pPr>
        <w:pStyle w:val="TDPL-BodyTxt"/>
        <w:numPr>
          <w:ilvl w:val="0"/>
          <w:numId w:val="0"/>
        </w:numPr>
        <w:ind w:left="1134"/>
        <w:jc w:val="both"/>
      </w:pPr>
      <w:r w:rsidRPr="00245CD2">
        <w:t>Reagent priming, Pump calibration and Valve test are the important steps in FLOW</w:t>
      </w:r>
      <w:r w:rsidR="00245CD2">
        <w:t>.</w:t>
      </w:r>
    </w:p>
    <w:p w14:paraId="26D3B5BF" w14:textId="35793C21" w:rsidR="009A08D5" w:rsidRPr="00245CD2" w:rsidRDefault="00245CD2" w:rsidP="00245CD2">
      <w:pPr>
        <w:pStyle w:val="TDPL-BodyTxt"/>
        <w:spacing w:before="240"/>
        <w:jc w:val="both"/>
      </w:pPr>
      <w:r w:rsidRPr="00245CD2">
        <w:rPr>
          <w:b/>
          <w:bCs/>
          <w:sz w:val="24"/>
          <w:szCs w:val="24"/>
        </w:rPr>
        <w:t>Hardware</w:t>
      </w:r>
    </w:p>
    <w:p w14:paraId="667B02CF" w14:textId="5FD98DCE" w:rsidR="00245CD2" w:rsidRDefault="00245CD2" w:rsidP="00245CD2">
      <w:pPr>
        <w:pStyle w:val="TDPL-BodyTxt"/>
        <w:numPr>
          <w:ilvl w:val="0"/>
          <w:numId w:val="0"/>
        </w:numPr>
        <w:ind w:left="1134"/>
        <w:jc w:val="both"/>
      </w:pPr>
      <w:r>
        <w:t xml:space="preserve">This is an important aspect in the process of maintenance. Sample Detector, Pump module and Software version </w:t>
      </w:r>
      <w:r w:rsidR="00C707FC">
        <w:t>are crucial</w:t>
      </w:r>
      <w:r>
        <w:t xml:space="preserve"> steps involved in Hardware.</w:t>
      </w:r>
    </w:p>
    <w:p w14:paraId="7BB75FD5" w14:textId="49853C5B" w:rsidR="00C707FC" w:rsidRDefault="00245CD2" w:rsidP="00C707FC">
      <w:pPr>
        <w:pStyle w:val="TDPL-BodyTxt"/>
        <w:numPr>
          <w:ilvl w:val="2"/>
          <w:numId w:val="182"/>
        </w:numPr>
        <w:jc w:val="both"/>
      </w:pPr>
      <w:r>
        <w:t xml:space="preserve">Sample </w:t>
      </w:r>
      <w:r w:rsidR="00C707FC">
        <w:t>D</w:t>
      </w:r>
      <w:r>
        <w:t xml:space="preserve">etector test is used in the pumping </w:t>
      </w:r>
      <w:r w:rsidR="00C707FC">
        <w:t>of</w:t>
      </w:r>
      <w:r>
        <w:t xml:space="preserve"> air and liquid.</w:t>
      </w:r>
    </w:p>
    <w:p w14:paraId="7BCF10F0" w14:textId="7807D00E" w:rsidR="00C707FC" w:rsidRDefault="00245CD2" w:rsidP="00C707FC">
      <w:pPr>
        <w:pStyle w:val="TDPL-BodyTxt"/>
        <w:numPr>
          <w:ilvl w:val="2"/>
          <w:numId w:val="182"/>
        </w:numPr>
        <w:jc w:val="both"/>
      </w:pPr>
      <w:r>
        <w:t xml:space="preserve">Pump </w:t>
      </w:r>
      <w:r w:rsidR="00C707FC">
        <w:t>M</w:t>
      </w:r>
      <w:r>
        <w:t xml:space="preserve">odule test is used in checking the pumping speed </w:t>
      </w:r>
      <w:r w:rsidR="00C707FC">
        <w:t xml:space="preserve">- </w:t>
      </w:r>
      <w:r>
        <w:t>fast and slow.</w:t>
      </w:r>
    </w:p>
    <w:p w14:paraId="20195FDA" w14:textId="5255C50E" w:rsidR="00245CD2" w:rsidRDefault="00C707FC" w:rsidP="00C707FC">
      <w:pPr>
        <w:pStyle w:val="TDPL-BodyTxt"/>
        <w:numPr>
          <w:ilvl w:val="2"/>
          <w:numId w:val="182"/>
        </w:numPr>
        <w:jc w:val="both"/>
      </w:pPr>
      <w:r>
        <w:t>S</w:t>
      </w:r>
      <w:r w:rsidR="00245CD2">
        <w:t xml:space="preserve">oftware </w:t>
      </w:r>
      <w:r>
        <w:t>V</w:t>
      </w:r>
      <w:r w:rsidR="00245CD2">
        <w:t xml:space="preserve">ersion shows the version </w:t>
      </w:r>
      <w:r>
        <w:t xml:space="preserve">number </w:t>
      </w:r>
      <w:r w:rsidR="00245CD2">
        <w:t>and date</w:t>
      </w:r>
      <w:r>
        <w:t>.</w:t>
      </w:r>
    </w:p>
    <w:p w14:paraId="18E8BD11" w14:textId="4DEDCF0A" w:rsidR="00C707FC" w:rsidRDefault="00C707FC" w:rsidP="00C707FC">
      <w:pPr>
        <w:pStyle w:val="TDPL-BodyTxt"/>
        <w:spacing w:before="240"/>
        <w:jc w:val="both"/>
        <w:rPr>
          <w:b/>
          <w:bCs/>
          <w:sz w:val="24"/>
          <w:szCs w:val="24"/>
        </w:rPr>
      </w:pPr>
      <w:r w:rsidRPr="00C707FC">
        <w:rPr>
          <w:b/>
          <w:bCs/>
          <w:sz w:val="24"/>
          <w:szCs w:val="24"/>
        </w:rPr>
        <w:t>Reagent Pack</w:t>
      </w:r>
    </w:p>
    <w:p w14:paraId="6AD12315" w14:textId="652C5ABE" w:rsidR="00C707FC" w:rsidRPr="00C707FC" w:rsidRDefault="00C707FC" w:rsidP="00C707FC">
      <w:pPr>
        <w:pStyle w:val="TDPL-BodyTxt"/>
        <w:numPr>
          <w:ilvl w:val="0"/>
          <w:numId w:val="0"/>
        </w:numPr>
        <w:ind w:left="1134"/>
        <w:jc w:val="both"/>
      </w:pPr>
      <w:r w:rsidRPr="00C707FC">
        <w:t>Reagent pack contains the information of reagent pack like consumption, reagent pack lot number, pack volume and other information like about Cal A and Cal B concentration</w:t>
      </w:r>
      <w:r>
        <w:t>.</w:t>
      </w:r>
    </w:p>
    <w:p w14:paraId="27E4B63F" w14:textId="5E967513" w:rsidR="009A08D5" w:rsidRDefault="009A08D5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27" w:name="_Toc195872788"/>
      <w:r>
        <w:lastRenderedPageBreak/>
        <w:t>Biological Reference Interval</w:t>
      </w:r>
      <w:bookmarkEnd w:id="27"/>
    </w:p>
    <w:p w14:paraId="791E1CFB" w14:textId="7F588CFE" w:rsidR="00156FF2" w:rsidRDefault="007752BD" w:rsidP="007752BD">
      <w:pPr>
        <w:pStyle w:val="TDPL-BodyTxt"/>
        <w:numPr>
          <w:ilvl w:val="0"/>
          <w:numId w:val="0"/>
        </w:numPr>
        <w:ind w:left="1134"/>
        <w:jc w:val="both"/>
      </w:pPr>
      <w:r>
        <w:t>N/A.</w:t>
      </w:r>
    </w:p>
    <w:p w14:paraId="5DA0BC16" w14:textId="27E81E5C" w:rsidR="007752BD" w:rsidRDefault="007752BD" w:rsidP="007752BD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28" w:name="_Toc195872789"/>
      <w:r>
        <w:t>Performance Characteristics</w:t>
      </w:r>
      <w:bookmarkEnd w:id="28"/>
    </w:p>
    <w:p w14:paraId="0B213DB0" w14:textId="33CC8BC6" w:rsidR="007752BD" w:rsidRPr="007752BD" w:rsidRDefault="007752BD" w:rsidP="00D54267">
      <w:pPr>
        <w:pStyle w:val="TDPL-BodyTxt"/>
        <w:numPr>
          <w:ilvl w:val="0"/>
          <w:numId w:val="0"/>
        </w:numPr>
        <w:ind w:left="1134"/>
      </w:pPr>
      <w:r w:rsidRPr="007752BD">
        <w:t>N/A.</w:t>
      </w:r>
    </w:p>
    <w:p w14:paraId="291A3C24" w14:textId="77777777" w:rsidR="00501254" w:rsidRDefault="001608C0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  <w:rPr>
          <w:szCs w:val="28"/>
        </w:rPr>
      </w:pPr>
      <w:bookmarkStart w:id="29" w:name="_Toc195872790"/>
      <w:r w:rsidRPr="001608C0">
        <w:rPr>
          <w:szCs w:val="28"/>
        </w:rPr>
        <w:t>Re</w:t>
      </w:r>
      <w:r w:rsidR="00501254">
        <w:rPr>
          <w:szCs w:val="28"/>
        </w:rPr>
        <w:t>ferences</w:t>
      </w:r>
      <w:bookmarkEnd w:id="29"/>
    </w:p>
    <w:p w14:paraId="28A5FE53" w14:textId="3756B68E" w:rsidR="00DB7047" w:rsidRDefault="007752BD" w:rsidP="00DB7047">
      <w:pPr>
        <w:pStyle w:val="TDPL-BodyTxt"/>
        <w:numPr>
          <w:ilvl w:val="0"/>
          <w:numId w:val="0"/>
        </w:numPr>
        <w:ind w:left="1134"/>
        <w:jc w:val="both"/>
        <w:rPr>
          <w:szCs w:val="28"/>
        </w:rPr>
      </w:pPr>
      <w:r>
        <w:rPr>
          <w:szCs w:val="28"/>
        </w:rPr>
        <w:t>SENSACORE Operator Manual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69"/>
        <w:gridCol w:w="4156"/>
        <w:gridCol w:w="1957"/>
      </w:tblGrid>
      <w:tr w:rsidR="007752BD" w:rsidRPr="007752BD" w14:paraId="67F5C12F" w14:textId="77777777" w:rsidTr="007752BD">
        <w:trPr>
          <w:trHeight w:val="492"/>
        </w:trPr>
        <w:tc>
          <w:tcPr>
            <w:tcW w:w="3069" w:type="dxa"/>
            <w:vAlign w:val="center"/>
          </w:tcPr>
          <w:p w14:paraId="6601AF9B" w14:textId="77777777" w:rsidR="007752BD" w:rsidRPr="007752BD" w:rsidRDefault="007752BD" w:rsidP="007752BD">
            <w:pPr>
              <w:pStyle w:val="TableParagraph"/>
              <w:rPr>
                <w:rFonts w:ascii="Palatino Linotype" w:hAnsi="Palatino Linotype"/>
                <w:b/>
                <w:bCs/>
              </w:rPr>
            </w:pPr>
            <w:r w:rsidRPr="007752BD">
              <w:rPr>
                <w:rFonts w:ascii="Palatino Linotype" w:hAnsi="Palatino Linotype"/>
                <w:b/>
                <w:bCs/>
              </w:rPr>
              <w:t>Name of the instrument</w:t>
            </w:r>
          </w:p>
        </w:tc>
        <w:tc>
          <w:tcPr>
            <w:tcW w:w="4156" w:type="dxa"/>
            <w:vAlign w:val="center"/>
          </w:tcPr>
          <w:p w14:paraId="69BAADBD" w14:textId="77777777" w:rsidR="007752BD" w:rsidRPr="007752BD" w:rsidRDefault="007752BD" w:rsidP="007752BD">
            <w:pPr>
              <w:pStyle w:val="TableParagraph"/>
              <w:jc w:val="center"/>
              <w:rPr>
                <w:rFonts w:ascii="Palatino Linotype" w:hAnsi="Palatino Linotype"/>
              </w:rPr>
            </w:pPr>
            <w:r w:rsidRPr="007752BD">
              <w:rPr>
                <w:rFonts w:ascii="Palatino Linotype" w:hAnsi="Palatino Linotype"/>
              </w:rPr>
              <w:t>SENSACORE</w:t>
            </w:r>
          </w:p>
        </w:tc>
        <w:tc>
          <w:tcPr>
            <w:tcW w:w="1957" w:type="dxa"/>
            <w:vAlign w:val="center"/>
          </w:tcPr>
          <w:p w14:paraId="02573E18" w14:textId="69F23005" w:rsidR="007752BD" w:rsidRPr="007752BD" w:rsidRDefault="007752BD" w:rsidP="007752BD">
            <w:pPr>
              <w:pStyle w:val="TableParagraph"/>
              <w:jc w:val="center"/>
              <w:rPr>
                <w:rFonts w:ascii="Palatino Linotype" w:hAnsi="Palatino Linotype"/>
              </w:rPr>
            </w:pPr>
            <w:r w:rsidRPr="007752BD">
              <w:rPr>
                <w:rFonts w:ascii="Palatino Linotype" w:hAnsi="Palatino Linotype"/>
              </w:rPr>
              <w:t>Remarks</w:t>
            </w:r>
          </w:p>
        </w:tc>
      </w:tr>
      <w:tr w:rsidR="007752BD" w:rsidRPr="007752BD" w14:paraId="54A90B30" w14:textId="77777777" w:rsidTr="007752BD">
        <w:trPr>
          <w:trHeight w:val="246"/>
        </w:trPr>
        <w:tc>
          <w:tcPr>
            <w:tcW w:w="3069" w:type="dxa"/>
            <w:vAlign w:val="center"/>
          </w:tcPr>
          <w:p w14:paraId="5A011732" w14:textId="50F3D9CF" w:rsidR="007752BD" w:rsidRPr="007752BD" w:rsidRDefault="007752BD" w:rsidP="007752BD">
            <w:pPr>
              <w:pStyle w:val="TableParagraph"/>
              <w:rPr>
                <w:rFonts w:ascii="Palatino Linotype" w:hAnsi="Palatino Linotype"/>
                <w:b/>
                <w:bCs/>
              </w:rPr>
            </w:pPr>
            <w:r w:rsidRPr="007752BD">
              <w:rPr>
                <w:rFonts w:ascii="Palatino Linotype" w:hAnsi="Palatino Linotype"/>
                <w:b/>
                <w:bCs/>
              </w:rPr>
              <w:t>Date of installation</w:t>
            </w:r>
          </w:p>
        </w:tc>
        <w:tc>
          <w:tcPr>
            <w:tcW w:w="4156" w:type="dxa"/>
            <w:vAlign w:val="center"/>
          </w:tcPr>
          <w:p w14:paraId="76E3B1F3" w14:textId="77777777" w:rsidR="007752BD" w:rsidRPr="007752BD" w:rsidRDefault="007752BD" w:rsidP="007752BD">
            <w:pPr>
              <w:pStyle w:val="TableParagraph"/>
              <w:jc w:val="center"/>
              <w:rPr>
                <w:rFonts w:ascii="Palatino Linotype" w:hAnsi="Palatino Linotype"/>
              </w:rPr>
            </w:pPr>
            <w:r w:rsidRPr="007752BD">
              <w:rPr>
                <w:rFonts w:ascii="Palatino Linotype" w:hAnsi="Palatino Linotype"/>
              </w:rPr>
              <w:t>23-05-2022</w:t>
            </w:r>
          </w:p>
        </w:tc>
        <w:tc>
          <w:tcPr>
            <w:tcW w:w="1957" w:type="dxa"/>
            <w:vAlign w:val="center"/>
          </w:tcPr>
          <w:p w14:paraId="182EC0D9" w14:textId="77777777" w:rsidR="007752BD" w:rsidRPr="007752BD" w:rsidRDefault="007752BD" w:rsidP="007752BD">
            <w:pPr>
              <w:pStyle w:val="TableParagraph"/>
              <w:jc w:val="center"/>
              <w:rPr>
                <w:rFonts w:ascii="Palatino Linotype" w:hAnsi="Palatino Linotype"/>
              </w:rPr>
            </w:pPr>
          </w:p>
        </w:tc>
      </w:tr>
      <w:tr w:rsidR="007752BD" w:rsidRPr="007752BD" w14:paraId="59E5B10D" w14:textId="77777777" w:rsidTr="00D54267">
        <w:trPr>
          <w:trHeight w:val="3175"/>
        </w:trPr>
        <w:tc>
          <w:tcPr>
            <w:tcW w:w="3069" w:type="dxa"/>
            <w:vAlign w:val="center"/>
          </w:tcPr>
          <w:p w14:paraId="741F1FC7" w14:textId="35F7C4D3" w:rsidR="007752BD" w:rsidRPr="007752BD" w:rsidRDefault="007752BD" w:rsidP="007752BD">
            <w:pPr>
              <w:pStyle w:val="TableParagraph"/>
              <w:rPr>
                <w:rFonts w:ascii="Palatino Linotype" w:hAnsi="Palatino Linotype"/>
                <w:b/>
                <w:bCs/>
              </w:rPr>
            </w:pPr>
            <w:r w:rsidRPr="007752BD">
              <w:rPr>
                <w:rFonts w:ascii="Palatino Linotype" w:hAnsi="Palatino Linotype"/>
                <w:b/>
                <w:bCs/>
              </w:rPr>
              <w:t>Description</w:t>
            </w:r>
          </w:p>
        </w:tc>
        <w:tc>
          <w:tcPr>
            <w:tcW w:w="4156" w:type="dxa"/>
            <w:vAlign w:val="center"/>
          </w:tcPr>
          <w:p w14:paraId="69131259" w14:textId="77777777" w:rsidR="007752BD" w:rsidRPr="007752BD" w:rsidRDefault="007752BD" w:rsidP="007752BD">
            <w:pPr>
              <w:pStyle w:val="TableParagraph"/>
              <w:rPr>
                <w:rFonts w:ascii="Palatino Linotype" w:hAnsi="Palatino Linotype"/>
              </w:rPr>
            </w:pPr>
            <w:r w:rsidRPr="007752BD">
              <w:rPr>
                <w:rFonts w:ascii="Palatino Linotype" w:hAnsi="Palatino Linotype"/>
              </w:rPr>
              <w:t>The</w:t>
            </w:r>
            <w:r w:rsidRPr="007752BD">
              <w:rPr>
                <w:rFonts w:ascii="Palatino Linotype" w:hAnsi="Palatino Linotype"/>
                <w:spacing w:val="1"/>
              </w:rPr>
              <w:t xml:space="preserve"> </w:t>
            </w:r>
            <w:r w:rsidRPr="007752BD">
              <w:rPr>
                <w:rFonts w:ascii="Palatino Linotype" w:hAnsi="Palatino Linotype"/>
              </w:rPr>
              <w:t>ST-200</w:t>
            </w:r>
            <w:r w:rsidRPr="007752BD">
              <w:rPr>
                <w:rFonts w:ascii="Palatino Linotype" w:hAnsi="Palatino Linotype"/>
                <w:spacing w:val="1"/>
              </w:rPr>
              <w:t xml:space="preserve"> </w:t>
            </w:r>
            <w:r w:rsidRPr="007752BD">
              <w:rPr>
                <w:rFonts w:ascii="Palatino Linotype" w:hAnsi="Palatino Linotype"/>
              </w:rPr>
              <w:t>aQua</w:t>
            </w:r>
            <w:r w:rsidRPr="007752BD">
              <w:rPr>
                <w:rFonts w:ascii="Palatino Linotype" w:hAnsi="Palatino Linotype"/>
                <w:spacing w:val="1"/>
              </w:rPr>
              <w:t xml:space="preserve"> </w:t>
            </w:r>
            <w:r w:rsidRPr="007752BD">
              <w:rPr>
                <w:rFonts w:ascii="Palatino Linotype" w:hAnsi="Palatino Linotype"/>
              </w:rPr>
              <w:t>Electrolyte</w:t>
            </w:r>
            <w:r w:rsidRPr="007752BD">
              <w:rPr>
                <w:rFonts w:ascii="Palatino Linotype" w:hAnsi="Palatino Linotype"/>
                <w:spacing w:val="1"/>
              </w:rPr>
              <w:t xml:space="preserve"> </w:t>
            </w:r>
            <w:r w:rsidRPr="007752BD">
              <w:rPr>
                <w:rFonts w:ascii="Palatino Linotype" w:hAnsi="Palatino Linotype"/>
              </w:rPr>
              <w:t>Analyzer</w:t>
            </w:r>
            <w:r w:rsidRPr="007752BD">
              <w:rPr>
                <w:rFonts w:ascii="Palatino Linotype" w:hAnsi="Palatino Linotype"/>
                <w:spacing w:val="1"/>
              </w:rPr>
              <w:t xml:space="preserve"> </w:t>
            </w:r>
            <w:r w:rsidRPr="007752BD">
              <w:rPr>
                <w:rFonts w:ascii="Palatino Linotype" w:hAnsi="Palatino Linotype"/>
              </w:rPr>
              <w:t>is</w:t>
            </w:r>
            <w:r w:rsidRPr="007752BD">
              <w:rPr>
                <w:rFonts w:ascii="Palatino Linotype" w:hAnsi="Palatino Linotype"/>
                <w:spacing w:val="1"/>
              </w:rPr>
              <w:t xml:space="preserve"> </w:t>
            </w:r>
            <w:r w:rsidRPr="007752BD">
              <w:rPr>
                <w:rFonts w:ascii="Palatino Linotype" w:hAnsi="Palatino Linotype"/>
              </w:rPr>
              <w:t>intended</w:t>
            </w:r>
            <w:r w:rsidRPr="007752BD">
              <w:rPr>
                <w:rFonts w:ascii="Palatino Linotype" w:hAnsi="Palatino Linotype"/>
                <w:spacing w:val="1"/>
              </w:rPr>
              <w:t xml:space="preserve"> </w:t>
            </w:r>
            <w:r w:rsidRPr="007752BD">
              <w:rPr>
                <w:rFonts w:ascii="Palatino Linotype" w:hAnsi="Palatino Linotype"/>
              </w:rPr>
              <w:t>for</w:t>
            </w:r>
            <w:r w:rsidRPr="007752BD">
              <w:rPr>
                <w:rFonts w:ascii="Palatino Linotype" w:hAnsi="Palatino Linotype"/>
                <w:spacing w:val="1"/>
              </w:rPr>
              <w:t xml:space="preserve"> </w:t>
            </w:r>
            <w:r w:rsidRPr="007752BD">
              <w:rPr>
                <w:rFonts w:ascii="Palatino Linotype" w:hAnsi="Palatino Linotype"/>
              </w:rPr>
              <w:t>in-vitro</w:t>
            </w:r>
            <w:r w:rsidRPr="007752BD">
              <w:rPr>
                <w:rFonts w:ascii="Palatino Linotype" w:hAnsi="Palatino Linotype"/>
                <w:spacing w:val="1"/>
              </w:rPr>
              <w:t xml:space="preserve"> </w:t>
            </w:r>
            <w:r w:rsidRPr="007752BD">
              <w:rPr>
                <w:rFonts w:ascii="Palatino Linotype" w:hAnsi="Palatino Linotype"/>
              </w:rPr>
              <w:t>diagnostics</w:t>
            </w:r>
            <w:r w:rsidRPr="007752BD">
              <w:rPr>
                <w:rFonts w:ascii="Palatino Linotype" w:hAnsi="Palatino Linotype"/>
                <w:spacing w:val="1"/>
              </w:rPr>
              <w:t xml:space="preserve"> </w:t>
            </w:r>
            <w:r w:rsidRPr="007752BD">
              <w:rPr>
                <w:rFonts w:ascii="Palatino Linotype" w:hAnsi="Palatino Linotype"/>
              </w:rPr>
              <w:t>use</w:t>
            </w:r>
            <w:r w:rsidRPr="007752BD">
              <w:rPr>
                <w:rFonts w:ascii="Palatino Linotype" w:hAnsi="Palatino Linotype"/>
                <w:spacing w:val="1"/>
              </w:rPr>
              <w:t xml:space="preserve"> </w:t>
            </w:r>
            <w:r w:rsidRPr="007752BD">
              <w:rPr>
                <w:rFonts w:ascii="Palatino Linotype" w:hAnsi="Palatino Linotype"/>
              </w:rPr>
              <w:t>in</w:t>
            </w:r>
            <w:r w:rsidRPr="007752BD">
              <w:rPr>
                <w:rFonts w:ascii="Palatino Linotype" w:hAnsi="Palatino Linotype"/>
                <w:spacing w:val="1"/>
              </w:rPr>
              <w:t xml:space="preserve"> </w:t>
            </w:r>
            <w:r w:rsidRPr="007752BD">
              <w:rPr>
                <w:rFonts w:ascii="Palatino Linotype" w:hAnsi="Palatino Linotype"/>
              </w:rPr>
              <w:t>the</w:t>
            </w:r>
            <w:r w:rsidRPr="007752BD">
              <w:rPr>
                <w:rFonts w:ascii="Palatino Linotype" w:hAnsi="Palatino Linotype"/>
                <w:spacing w:val="1"/>
              </w:rPr>
              <w:t xml:space="preserve"> </w:t>
            </w:r>
            <w:r w:rsidRPr="007752BD">
              <w:rPr>
                <w:rFonts w:ascii="Palatino Linotype" w:hAnsi="Palatino Linotype"/>
              </w:rPr>
              <w:t>quantitative</w:t>
            </w:r>
            <w:r w:rsidRPr="007752BD">
              <w:rPr>
                <w:rFonts w:ascii="Palatino Linotype" w:hAnsi="Palatino Linotype"/>
                <w:spacing w:val="1"/>
              </w:rPr>
              <w:t xml:space="preserve"> </w:t>
            </w:r>
            <w:r w:rsidRPr="007752BD">
              <w:rPr>
                <w:rFonts w:ascii="Palatino Linotype" w:hAnsi="Palatino Linotype"/>
              </w:rPr>
              <w:t>determination</w:t>
            </w:r>
            <w:r w:rsidRPr="007752BD">
              <w:rPr>
                <w:rFonts w:ascii="Palatino Linotype" w:hAnsi="Palatino Linotype"/>
                <w:spacing w:val="1"/>
              </w:rPr>
              <w:t xml:space="preserve"> </w:t>
            </w:r>
            <w:r w:rsidRPr="007752BD">
              <w:rPr>
                <w:rFonts w:ascii="Palatino Linotype" w:hAnsi="Palatino Linotype"/>
              </w:rPr>
              <w:t>of</w:t>
            </w:r>
            <w:r w:rsidRPr="007752BD">
              <w:rPr>
                <w:rFonts w:ascii="Palatino Linotype" w:hAnsi="Palatino Linotype"/>
                <w:spacing w:val="1"/>
              </w:rPr>
              <w:t xml:space="preserve"> </w:t>
            </w:r>
            <w:r w:rsidRPr="007752BD">
              <w:rPr>
                <w:rFonts w:ascii="Palatino Linotype" w:hAnsi="Palatino Linotype"/>
              </w:rPr>
              <w:t>Sodium,</w:t>
            </w:r>
            <w:r w:rsidRPr="007752BD">
              <w:rPr>
                <w:rFonts w:ascii="Palatino Linotype" w:hAnsi="Palatino Linotype"/>
                <w:spacing w:val="1"/>
              </w:rPr>
              <w:t xml:space="preserve"> </w:t>
            </w:r>
            <w:r w:rsidRPr="007752BD">
              <w:rPr>
                <w:rFonts w:ascii="Palatino Linotype" w:hAnsi="Palatino Linotype"/>
              </w:rPr>
              <w:t>Potassium, Ionized Calcium, Lithium, pH, Chloride in Whole Blood,</w:t>
            </w:r>
            <w:r w:rsidRPr="007752BD">
              <w:rPr>
                <w:rFonts w:ascii="Palatino Linotype" w:hAnsi="Palatino Linotype"/>
                <w:spacing w:val="1"/>
              </w:rPr>
              <w:t xml:space="preserve"> </w:t>
            </w:r>
            <w:r w:rsidRPr="007752BD">
              <w:rPr>
                <w:rFonts w:ascii="Palatino Linotype" w:hAnsi="Palatino Linotype"/>
              </w:rPr>
              <w:t>Electrolytes</w:t>
            </w:r>
            <w:r w:rsidRPr="007752BD">
              <w:rPr>
                <w:rFonts w:ascii="Palatino Linotype" w:hAnsi="Palatino Linotype"/>
                <w:spacing w:val="1"/>
              </w:rPr>
              <w:t xml:space="preserve"> </w:t>
            </w:r>
            <w:r w:rsidRPr="007752BD">
              <w:rPr>
                <w:rFonts w:ascii="Palatino Linotype" w:hAnsi="Palatino Linotype"/>
              </w:rPr>
              <w:t>in</w:t>
            </w:r>
            <w:r w:rsidRPr="007752BD">
              <w:rPr>
                <w:rFonts w:ascii="Palatino Linotype" w:hAnsi="Palatino Linotype"/>
                <w:spacing w:val="1"/>
              </w:rPr>
              <w:t xml:space="preserve"> </w:t>
            </w:r>
            <w:r w:rsidRPr="007752BD">
              <w:rPr>
                <w:rFonts w:ascii="Palatino Linotype" w:hAnsi="Palatino Linotype"/>
              </w:rPr>
              <w:t>Serum/Plasma/CSF</w:t>
            </w:r>
            <w:r w:rsidRPr="007752BD">
              <w:rPr>
                <w:rFonts w:ascii="Palatino Linotype" w:hAnsi="Palatino Linotype"/>
                <w:spacing w:val="1"/>
              </w:rPr>
              <w:t xml:space="preserve"> </w:t>
            </w:r>
            <w:r w:rsidRPr="007752BD">
              <w:rPr>
                <w:rFonts w:ascii="Palatino Linotype" w:hAnsi="Palatino Linotype"/>
              </w:rPr>
              <w:t>and</w:t>
            </w:r>
            <w:r w:rsidRPr="007752BD">
              <w:rPr>
                <w:rFonts w:ascii="Palatino Linotype" w:hAnsi="Palatino Linotype"/>
                <w:spacing w:val="1"/>
              </w:rPr>
              <w:t xml:space="preserve"> </w:t>
            </w:r>
            <w:r w:rsidRPr="007752BD">
              <w:rPr>
                <w:rFonts w:ascii="Palatino Linotype" w:hAnsi="Palatino Linotype"/>
              </w:rPr>
              <w:t>Diluted</w:t>
            </w:r>
            <w:r w:rsidRPr="007752BD">
              <w:rPr>
                <w:rFonts w:ascii="Palatino Linotype" w:hAnsi="Palatino Linotype"/>
                <w:spacing w:val="1"/>
              </w:rPr>
              <w:t xml:space="preserve"> </w:t>
            </w:r>
            <w:r w:rsidRPr="007752BD">
              <w:rPr>
                <w:rFonts w:ascii="Palatino Linotype" w:hAnsi="Palatino Linotype"/>
              </w:rPr>
              <w:t>Urine.</w:t>
            </w:r>
            <w:r w:rsidRPr="007752BD">
              <w:rPr>
                <w:rFonts w:ascii="Palatino Linotype" w:hAnsi="Palatino Linotype"/>
                <w:spacing w:val="1"/>
              </w:rPr>
              <w:t xml:space="preserve"> </w:t>
            </w:r>
            <w:r w:rsidRPr="007752BD">
              <w:rPr>
                <w:rFonts w:ascii="Palatino Linotype" w:hAnsi="Palatino Linotype"/>
              </w:rPr>
              <w:t>Measurements obtained by this device are used for the diagnosis,</w:t>
            </w:r>
            <w:r w:rsidRPr="007752BD">
              <w:rPr>
                <w:rFonts w:ascii="Palatino Linotype" w:hAnsi="Palatino Linotype"/>
                <w:spacing w:val="1"/>
              </w:rPr>
              <w:t xml:space="preserve"> </w:t>
            </w:r>
            <w:r w:rsidRPr="007752BD">
              <w:rPr>
                <w:rFonts w:ascii="Palatino Linotype" w:hAnsi="Palatino Linotype"/>
              </w:rPr>
              <w:t>monitoring,</w:t>
            </w:r>
            <w:r w:rsidRPr="007752BD">
              <w:rPr>
                <w:rFonts w:ascii="Palatino Linotype" w:hAnsi="Palatino Linotype"/>
                <w:spacing w:val="1"/>
              </w:rPr>
              <w:t xml:space="preserve"> </w:t>
            </w:r>
            <w:r w:rsidRPr="007752BD">
              <w:rPr>
                <w:rFonts w:ascii="Palatino Linotype" w:hAnsi="Palatino Linotype"/>
              </w:rPr>
              <w:t>and</w:t>
            </w:r>
            <w:r w:rsidRPr="007752BD">
              <w:rPr>
                <w:rFonts w:ascii="Palatino Linotype" w:hAnsi="Palatino Linotype"/>
                <w:spacing w:val="1"/>
              </w:rPr>
              <w:t xml:space="preserve"> </w:t>
            </w:r>
            <w:r w:rsidRPr="007752BD">
              <w:rPr>
                <w:rFonts w:ascii="Palatino Linotype" w:hAnsi="Palatino Linotype"/>
              </w:rPr>
              <w:t>treatment</w:t>
            </w:r>
            <w:r w:rsidRPr="007752BD">
              <w:rPr>
                <w:rFonts w:ascii="Palatino Linotype" w:hAnsi="Palatino Linotype"/>
                <w:spacing w:val="1"/>
              </w:rPr>
              <w:t xml:space="preserve"> </w:t>
            </w:r>
            <w:r w:rsidRPr="007752BD">
              <w:rPr>
                <w:rFonts w:ascii="Palatino Linotype" w:hAnsi="Palatino Linotype"/>
              </w:rPr>
              <w:t>of</w:t>
            </w:r>
            <w:r w:rsidRPr="007752BD">
              <w:rPr>
                <w:rFonts w:ascii="Palatino Linotype" w:hAnsi="Palatino Linotype"/>
                <w:spacing w:val="1"/>
              </w:rPr>
              <w:t xml:space="preserve"> </w:t>
            </w:r>
            <w:r w:rsidRPr="007752BD">
              <w:rPr>
                <w:rFonts w:ascii="Palatino Linotype" w:hAnsi="Palatino Linotype"/>
              </w:rPr>
              <w:t>diseases</w:t>
            </w:r>
            <w:r w:rsidRPr="007752BD">
              <w:rPr>
                <w:rFonts w:ascii="Palatino Linotype" w:hAnsi="Palatino Linotype"/>
                <w:spacing w:val="1"/>
              </w:rPr>
              <w:t xml:space="preserve"> </w:t>
            </w:r>
            <w:r w:rsidRPr="007752BD">
              <w:rPr>
                <w:rFonts w:ascii="Palatino Linotype" w:hAnsi="Palatino Linotype"/>
              </w:rPr>
              <w:t>involving</w:t>
            </w:r>
            <w:r w:rsidRPr="007752BD">
              <w:rPr>
                <w:rFonts w:ascii="Palatino Linotype" w:hAnsi="Palatino Linotype"/>
                <w:spacing w:val="1"/>
              </w:rPr>
              <w:t xml:space="preserve"> </w:t>
            </w:r>
            <w:r w:rsidRPr="007752BD">
              <w:rPr>
                <w:rFonts w:ascii="Palatino Linotype" w:hAnsi="Palatino Linotype"/>
              </w:rPr>
              <w:t>electrolyte</w:t>
            </w:r>
            <w:r w:rsidRPr="007752BD">
              <w:rPr>
                <w:rFonts w:ascii="Palatino Linotype" w:hAnsi="Palatino Linotype"/>
                <w:spacing w:val="1"/>
              </w:rPr>
              <w:t xml:space="preserve"> </w:t>
            </w:r>
            <w:r w:rsidRPr="007752BD">
              <w:rPr>
                <w:rFonts w:ascii="Palatino Linotype" w:hAnsi="Palatino Linotype"/>
              </w:rPr>
              <w:t>imbalance</w:t>
            </w:r>
          </w:p>
        </w:tc>
        <w:tc>
          <w:tcPr>
            <w:tcW w:w="1957" w:type="dxa"/>
            <w:vAlign w:val="center"/>
          </w:tcPr>
          <w:p w14:paraId="1BB3C051" w14:textId="77777777" w:rsidR="007752BD" w:rsidRPr="007752BD" w:rsidRDefault="007752BD" w:rsidP="007752BD">
            <w:pPr>
              <w:pStyle w:val="TableParagraph"/>
              <w:jc w:val="center"/>
              <w:rPr>
                <w:rFonts w:ascii="Palatino Linotype" w:hAnsi="Palatino Linotype"/>
              </w:rPr>
            </w:pPr>
          </w:p>
        </w:tc>
      </w:tr>
      <w:tr w:rsidR="007752BD" w:rsidRPr="007752BD" w14:paraId="66210E11" w14:textId="77777777" w:rsidTr="007752BD">
        <w:trPr>
          <w:trHeight w:val="481"/>
        </w:trPr>
        <w:tc>
          <w:tcPr>
            <w:tcW w:w="3069" w:type="dxa"/>
            <w:vAlign w:val="center"/>
          </w:tcPr>
          <w:p w14:paraId="5BC62074" w14:textId="530DA188" w:rsidR="007752BD" w:rsidRPr="007752BD" w:rsidRDefault="007752BD" w:rsidP="007752BD">
            <w:pPr>
              <w:pStyle w:val="TableParagraph"/>
              <w:rPr>
                <w:rFonts w:ascii="Palatino Linotype" w:hAnsi="Palatino Linotype"/>
                <w:b/>
                <w:bCs/>
              </w:rPr>
            </w:pPr>
            <w:r w:rsidRPr="007752BD">
              <w:rPr>
                <w:rFonts w:ascii="Palatino Linotype" w:hAnsi="Palatino Linotype"/>
                <w:b/>
                <w:bCs/>
              </w:rPr>
              <w:t>Start Up and Shut down procedure</w:t>
            </w:r>
            <w:r>
              <w:rPr>
                <w:rFonts w:ascii="Palatino Linotype" w:hAnsi="Palatino Linotype"/>
                <w:b/>
                <w:bCs/>
              </w:rPr>
              <w:t>s</w:t>
            </w:r>
          </w:p>
        </w:tc>
        <w:tc>
          <w:tcPr>
            <w:tcW w:w="4156" w:type="dxa"/>
            <w:vAlign w:val="center"/>
          </w:tcPr>
          <w:p w14:paraId="5AD7EF16" w14:textId="77777777" w:rsidR="007752BD" w:rsidRPr="007752BD" w:rsidRDefault="007752BD" w:rsidP="007752BD">
            <w:pPr>
              <w:pStyle w:val="TableParagraph"/>
              <w:rPr>
                <w:rFonts w:ascii="Palatino Linotype" w:hAnsi="Palatino Linotype"/>
              </w:rPr>
            </w:pPr>
            <w:r w:rsidRPr="007752BD">
              <w:rPr>
                <w:rFonts w:ascii="Palatino Linotype" w:hAnsi="Palatino Linotype"/>
              </w:rPr>
              <w:t>Refer flow chart-1 &amp; 2</w:t>
            </w:r>
          </w:p>
        </w:tc>
        <w:tc>
          <w:tcPr>
            <w:tcW w:w="1957" w:type="dxa"/>
            <w:vAlign w:val="center"/>
          </w:tcPr>
          <w:p w14:paraId="28FBFCE1" w14:textId="77777777" w:rsidR="007752BD" w:rsidRPr="007752BD" w:rsidRDefault="007752BD" w:rsidP="007752BD">
            <w:pPr>
              <w:pStyle w:val="TableParagraph"/>
              <w:jc w:val="center"/>
              <w:rPr>
                <w:rFonts w:ascii="Palatino Linotype" w:hAnsi="Palatino Linotype"/>
              </w:rPr>
            </w:pPr>
          </w:p>
        </w:tc>
      </w:tr>
      <w:tr w:rsidR="007752BD" w:rsidRPr="007752BD" w14:paraId="54B5DB25" w14:textId="77777777" w:rsidTr="007752BD">
        <w:trPr>
          <w:trHeight w:val="246"/>
        </w:trPr>
        <w:tc>
          <w:tcPr>
            <w:tcW w:w="3069" w:type="dxa"/>
            <w:vAlign w:val="center"/>
          </w:tcPr>
          <w:p w14:paraId="1D258336" w14:textId="184EF23D" w:rsidR="007752BD" w:rsidRPr="007752BD" w:rsidRDefault="007752BD" w:rsidP="007752BD">
            <w:pPr>
              <w:pStyle w:val="TableParagraph"/>
              <w:rPr>
                <w:rFonts w:ascii="Palatino Linotype" w:hAnsi="Palatino Linotype"/>
                <w:b/>
                <w:bCs/>
              </w:rPr>
            </w:pPr>
            <w:r w:rsidRPr="007752BD">
              <w:rPr>
                <w:rFonts w:ascii="Palatino Linotype" w:hAnsi="Palatino Linotype"/>
                <w:b/>
                <w:bCs/>
              </w:rPr>
              <w:t>Maintenance</w:t>
            </w:r>
          </w:p>
        </w:tc>
        <w:tc>
          <w:tcPr>
            <w:tcW w:w="4156" w:type="dxa"/>
            <w:vAlign w:val="center"/>
          </w:tcPr>
          <w:p w14:paraId="43276AB6" w14:textId="77777777" w:rsidR="007752BD" w:rsidRPr="007752BD" w:rsidRDefault="007752BD" w:rsidP="007752BD">
            <w:pPr>
              <w:pStyle w:val="TableParagraph"/>
              <w:rPr>
                <w:rFonts w:ascii="Palatino Linotype" w:hAnsi="Palatino Linotype"/>
              </w:rPr>
            </w:pPr>
            <w:r w:rsidRPr="007752BD">
              <w:rPr>
                <w:rFonts w:ascii="Palatino Linotype" w:hAnsi="Palatino Linotype"/>
              </w:rPr>
              <w:t>Daily Maintenance</w:t>
            </w:r>
          </w:p>
        </w:tc>
        <w:tc>
          <w:tcPr>
            <w:tcW w:w="1957" w:type="dxa"/>
            <w:vAlign w:val="center"/>
          </w:tcPr>
          <w:p w14:paraId="5A359584" w14:textId="77777777" w:rsidR="007752BD" w:rsidRPr="007752BD" w:rsidRDefault="007752BD" w:rsidP="007752BD">
            <w:pPr>
              <w:pStyle w:val="TableParagraph"/>
              <w:jc w:val="center"/>
              <w:rPr>
                <w:rFonts w:ascii="Palatino Linotype" w:hAnsi="Palatino Linotype"/>
              </w:rPr>
            </w:pPr>
          </w:p>
        </w:tc>
      </w:tr>
      <w:tr w:rsidR="007752BD" w:rsidRPr="007752BD" w14:paraId="58A6F044" w14:textId="77777777" w:rsidTr="007752BD">
        <w:trPr>
          <w:trHeight w:val="652"/>
        </w:trPr>
        <w:tc>
          <w:tcPr>
            <w:tcW w:w="3069" w:type="dxa"/>
            <w:vAlign w:val="center"/>
          </w:tcPr>
          <w:p w14:paraId="5FA4ED63" w14:textId="27AFBD4B" w:rsidR="007752BD" w:rsidRPr="007752BD" w:rsidRDefault="007752BD" w:rsidP="007752BD">
            <w:pPr>
              <w:pStyle w:val="TableParagraph"/>
              <w:rPr>
                <w:rFonts w:ascii="Palatino Linotype" w:hAnsi="Palatino Linotype"/>
                <w:b/>
                <w:bCs/>
              </w:rPr>
            </w:pPr>
            <w:r w:rsidRPr="007752BD">
              <w:rPr>
                <w:rFonts w:ascii="Palatino Linotype" w:hAnsi="Palatino Linotype"/>
                <w:b/>
                <w:bCs/>
              </w:rPr>
              <w:t>Calibration details</w:t>
            </w:r>
          </w:p>
        </w:tc>
        <w:tc>
          <w:tcPr>
            <w:tcW w:w="4156" w:type="dxa"/>
            <w:vAlign w:val="center"/>
          </w:tcPr>
          <w:p w14:paraId="5533CBBA" w14:textId="77777777" w:rsidR="007752BD" w:rsidRPr="007752BD" w:rsidRDefault="007752BD" w:rsidP="007752BD">
            <w:pPr>
              <w:pStyle w:val="TableParagraph"/>
              <w:rPr>
                <w:rFonts w:ascii="Palatino Linotype" w:hAnsi="Palatino Linotype"/>
              </w:rPr>
            </w:pPr>
            <w:r w:rsidRPr="007752BD">
              <w:rPr>
                <w:rFonts w:ascii="Palatino Linotype" w:hAnsi="Palatino Linotype"/>
              </w:rPr>
              <w:t>Once a year</w:t>
            </w:r>
          </w:p>
          <w:p w14:paraId="3F1B7377" w14:textId="63AF6B41" w:rsidR="007752BD" w:rsidRPr="007752BD" w:rsidRDefault="007752BD" w:rsidP="007752BD">
            <w:pPr>
              <w:pStyle w:val="TableParagraph"/>
              <w:rPr>
                <w:rFonts w:ascii="Palatino Linotype" w:hAnsi="Palatino Linotype"/>
              </w:rPr>
            </w:pPr>
            <w:r w:rsidRPr="007752BD">
              <w:rPr>
                <w:rFonts w:ascii="Palatino Linotype" w:hAnsi="Palatino Linotype"/>
              </w:rPr>
              <w:t>Calibration</w:t>
            </w:r>
            <w:r>
              <w:rPr>
                <w:rFonts w:ascii="Palatino Linotype" w:hAnsi="Palatino Linotype"/>
              </w:rPr>
              <w:t xml:space="preserve"> Done </w:t>
            </w:r>
            <w:r w:rsidRPr="007752BD">
              <w:rPr>
                <w:rFonts w:ascii="Palatino Linotype" w:hAnsi="Palatino Linotype"/>
              </w:rPr>
              <w:t>date :23-05-2022</w:t>
            </w:r>
          </w:p>
          <w:p w14:paraId="1B296E5B" w14:textId="6BE6AA3D" w:rsidR="007752BD" w:rsidRPr="007752BD" w:rsidRDefault="007752BD" w:rsidP="007752BD">
            <w:pPr>
              <w:pStyle w:val="TableParagraph"/>
              <w:rPr>
                <w:rFonts w:ascii="Palatino Linotype" w:hAnsi="Palatino Linotype"/>
              </w:rPr>
            </w:pPr>
            <w:r w:rsidRPr="007752BD">
              <w:rPr>
                <w:rFonts w:ascii="Palatino Linotype" w:hAnsi="Palatino Linotype"/>
              </w:rPr>
              <w:t xml:space="preserve">Calibration </w:t>
            </w:r>
            <w:r>
              <w:rPr>
                <w:rFonts w:ascii="Palatino Linotype" w:hAnsi="Palatino Linotype"/>
              </w:rPr>
              <w:t>D</w:t>
            </w:r>
            <w:r w:rsidRPr="007752BD">
              <w:rPr>
                <w:rFonts w:ascii="Palatino Linotype" w:hAnsi="Palatino Linotype"/>
              </w:rPr>
              <w:t>ue date :22-05-2023</w:t>
            </w:r>
          </w:p>
        </w:tc>
        <w:tc>
          <w:tcPr>
            <w:tcW w:w="1957" w:type="dxa"/>
            <w:vAlign w:val="center"/>
          </w:tcPr>
          <w:p w14:paraId="1F7B4F89" w14:textId="77777777" w:rsidR="007752BD" w:rsidRPr="007752BD" w:rsidRDefault="007752BD" w:rsidP="007752BD">
            <w:pPr>
              <w:pStyle w:val="TableParagraph"/>
              <w:jc w:val="center"/>
              <w:rPr>
                <w:rFonts w:ascii="Palatino Linotype" w:hAnsi="Palatino Linotype"/>
              </w:rPr>
            </w:pPr>
          </w:p>
        </w:tc>
      </w:tr>
      <w:tr w:rsidR="007752BD" w:rsidRPr="007752BD" w14:paraId="1777D7CE" w14:textId="77777777" w:rsidTr="00D54267">
        <w:trPr>
          <w:trHeight w:val="794"/>
        </w:trPr>
        <w:tc>
          <w:tcPr>
            <w:tcW w:w="3069" w:type="dxa"/>
            <w:vAlign w:val="center"/>
          </w:tcPr>
          <w:p w14:paraId="175C5512" w14:textId="77777777" w:rsidR="007752BD" w:rsidRPr="007752BD" w:rsidRDefault="007752BD" w:rsidP="007752BD">
            <w:pPr>
              <w:pStyle w:val="TableParagraph"/>
              <w:rPr>
                <w:rFonts w:ascii="Palatino Linotype" w:hAnsi="Palatino Linotype"/>
                <w:b/>
                <w:bCs/>
              </w:rPr>
            </w:pPr>
            <w:r w:rsidRPr="007752BD">
              <w:rPr>
                <w:rFonts w:ascii="Palatino Linotype" w:hAnsi="Palatino Linotype"/>
                <w:b/>
                <w:bCs/>
              </w:rPr>
              <w:t>Safety measures</w:t>
            </w:r>
          </w:p>
        </w:tc>
        <w:tc>
          <w:tcPr>
            <w:tcW w:w="4156" w:type="dxa"/>
            <w:vAlign w:val="center"/>
          </w:tcPr>
          <w:p w14:paraId="4C384A63" w14:textId="6212BAC7" w:rsidR="007752BD" w:rsidRPr="007752BD" w:rsidRDefault="007752BD" w:rsidP="007752BD">
            <w:pPr>
              <w:pStyle w:val="TableParagraph"/>
              <w:rPr>
                <w:rFonts w:ascii="Palatino Linotype" w:hAnsi="Palatino Linotype"/>
              </w:rPr>
            </w:pPr>
            <w:r w:rsidRPr="007752BD">
              <w:rPr>
                <w:rFonts w:ascii="Palatino Linotype" w:hAnsi="Palatino Linotype"/>
              </w:rPr>
              <w:t xml:space="preserve">Do not put hands on </w:t>
            </w:r>
            <w:r>
              <w:rPr>
                <w:rFonts w:ascii="Palatino Linotype" w:hAnsi="Palatino Linotype"/>
              </w:rPr>
              <w:t xml:space="preserve">the </w:t>
            </w:r>
            <w:r w:rsidRPr="007752BD">
              <w:rPr>
                <w:rFonts w:ascii="Palatino Linotype" w:hAnsi="Palatino Linotype"/>
              </w:rPr>
              <w:t>instrument.</w:t>
            </w:r>
          </w:p>
          <w:p w14:paraId="268A904F" w14:textId="6C6AAA21" w:rsidR="007752BD" w:rsidRPr="007752BD" w:rsidRDefault="007752BD" w:rsidP="007752BD">
            <w:pPr>
              <w:pStyle w:val="TableParagraph"/>
              <w:rPr>
                <w:rFonts w:ascii="Palatino Linotype" w:hAnsi="Palatino Linotype"/>
              </w:rPr>
            </w:pPr>
            <w:r w:rsidRPr="007752BD">
              <w:rPr>
                <w:rFonts w:ascii="Palatino Linotype" w:hAnsi="Palatino Linotype"/>
              </w:rPr>
              <w:t>Always close the sample analyze lid.</w:t>
            </w:r>
          </w:p>
        </w:tc>
        <w:tc>
          <w:tcPr>
            <w:tcW w:w="1957" w:type="dxa"/>
            <w:vAlign w:val="center"/>
          </w:tcPr>
          <w:p w14:paraId="2CCEE019" w14:textId="77777777" w:rsidR="007752BD" w:rsidRPr="007752BD" w:rsidRDefault="007752BD" w:rsidP="007752BD">
            <w:pPr>
              <w:pStyle w:val="TableParagraph"/>
              <w:jc w:val="center"/>
              <w:rPr>
                <w:rFonts w:ascii="Palatino Linotype" w:hAnsi="Palatino Linotype"/>
              </w:rPr>
            </w:pPr>
          </w:p>
        </w:tc>
      </w:tr>
      <w:tr w:rsidR="007752BD" w:rsidRPr="007752BD" w14:paraId="503C8225" w14:textId="77777777" w:rsidTr="007752BD">
        <w:trPr>
          <w:trHeight w:val="246"/>
        </w:trPr>
        <w:tc>
          <w:tcPr>
            <w:tcW w:w="3069" w:type="dxa"/>
            <w:vAlign w:val="center"/>
          </w:tcPr>
          <w:p w14:paraId="6B9EC091" w14:textId="1BFDA364" w:rsidR="007752BD" w:rsidRPr="007752BD" w:rsidRDefault="007752BD" w:rsidP="007752BD">
            <w:pPr>
              <w:pStyle w:val="TableParagraph"/>
              <w:rPr>
                <w:rFonts w:ascii="Palatino Linotype" w:hAnsi="Palatino Linotype"/>
                <w:b/>
                <w:bCs/>
              </w:rPr>
            </w:pPr>
            <w:r w:rsidRPr="007752BD">
              <w:rPr>
                <w:rFonts w:ascii="Palatino Linotype" w:hAnsi="Palatino Linotype"/>
                <w:b/>
                <w:bCs/>
              </w:rPr>
              <w:t>Precautions if any</w:t>
            </w:r>
          </w:p>
        </w:tc>
        <w:tc>
          <w:tcPr>
            <w:tcW w:w="4156" w:type="dxa"/>
            <w:vAlign w:val="center"/>
          </w:tcPr>
          <w:p w14:paraId="444E667F" w14:textId="77777777" w:rsidR="007752BD" w:rsidRPr="007752BD" w:rsidRDefault="007752BD" w:rsidP="007752BD">
            <w:pPr>
              <w:pStyle w:val="TableParagraph"/>
              <w:rPr>
                <w:rFonts w:ascii="Palatino Linotype" w:hAnsi="Palatino Linotype"/>
              </w:rPr>
            </w:pPr>
          </w:p>
        </w:tc>
        <w:tc>
          <w:tcPr>
            <w:tcW w:w="1957" w:type="dxa"/>
            <w:vAlign w:val="center"/>
          </w:tcPr>
          <w:p w14:paraId="0EBEFEAA" w14:textId="77777777" w:rsidR="007752BD" w:rsidRPr="007752BD" w:rsidRDefault="007752BD" w:rsidP="007752BD">
            <w:pPr>
              <w:pStyle w:val="TableParagraph"/>
              <w:jc w:val="center"/>
              <w:rPr>
                <w:rFonts w:ascii="Palatino Linotype" w:hAnsi="Palatino Linotype"/>
              </w:rPr>
            </w:pPr>
            <w:r w:rsidRPr="007752BD">
              <w:rPr>
                <w:rFonts w:ascii="Palatino Linotype" w:hAnsi="Palatino Linotype"/>
              </w:rPr>
              <w:t>NA</w:t>
            </w:r>
          </w:p>
        </w:tc>
      </w:tr>
      <w:tr w:rsidR="007752BD" w:rsidRPr="007752BD" w14:paraId="4092F11D" w14:textId="77777777" w:rsidTr="007752BD">
        <w:trPr>
          <w:trHeight w:val="246"/>
        </w:trPr>
        <w:tc>
          <w:tcPr>
            <w:tcW w:w="3069" w:type="dxa"/>
            <w:vAlign w:val="center"/>
          </w:tcPr>
          <w:p w14:paraId="3C599CBC" w14:textId="6C71EF32" w:rsidR="007752BD" w:rsidRPr="007752BD" w:rsidRDefault="007752BD" w:rsidP="007752BD">
            <w:pPr>
              <w:pStyle w:val="TableParagraph"/>
              <w:rPr>
                <w:rFonts w:ascii="Palatino Linotype" w:hAnsi="Palatino Linotype"/>
                <w:b/>
                <w:bCs/>
              </w:rPr>
            </w:pPr>
            <w:r w:rsidRPr="007752BD">
              <w:rPr>
                <w:rFonts w:ascii="Palatino Linotype" w:hAnsi="Palatino Linotype"/>
                <w:b/>
                <w:bCs/>
              </w:rPr>
              <w:t>Decontamination procedures</w:t>
            </w:r>
          </w:p>
        </w:tc>
        <w:tc>
          <w:tcPr>
            <w:tcW w:w="4156" w:type="dxa"/>
            <w:vAlign w:val="center"/>
          </w:tcPr>
          <w:p w14:paraId="54DEA339" w14:textId="77777777" w:rsidR="007752BD" w:rsidRPr="007752BD" w:rsidRDefault="007752BD" w:rsidP="007752BD">
            <w:pPr>
              <w:pStyle w:val="TableParagraph"/>
              <w:rPr>
                <w:rFonts w:ascii="Palatino Linotype" w:hAnsi="Palatino Linotype"/>
              </w:rPr>
            </w:pPr>
          </w:p>
        </w:tc>
        <w:tc>
          <w:tcPr>
            <w:tcW w:w="1957" w:type="dxa"/>
            <w:vAlign w:val="center"/>
          </w:tcPr>
          <w:p w14:paraId="7C28B41F" w14:textId="77777777" w:rsidR="007752BD" w:rsidRPr="007752BD" w:rsidRDefault="007752BD" w:rsidP="007752BD">
            <w:pPr>
              <w:pStyle w:val="TableParagraph"/>
              <w:jc w:val="center"/>
              <w:rPr>
                <w:rFonts w:ascii="Palatino Linotype" w:hAnsi="Palatino Linotype"/>
              </w:rPr>
            </w:pPr>
            <w:r w:rsidRPr="007752BD">
              <w:rPr>
                <w:rFonts w:ascii="Palatino Linotype" w:hAnsi="Palatino Linotype"/>
              </w:rPr>
              <w:t>NA</w:t>
            </w:r>
          </w:p>
        </w:tc>
      </w:tr>
      <w:tr w:rsidR="007752BD" w:rsidRPr="007752BD" w14:paraId="2FF51F69" w14:textId="77777777" w:rsidTr="007752BD">
        <w:trPr>
          <w:trHeight w:val="738"/>
        </w:trPr>
        <w:tc>
          <w:tcPr>
            <w:tcW w:w="3069" w:type="dxa"/>
            <w:vAlign w:val="center"/>
          </w:tcPr>
          <w:p w14:paraId="6038B615" w14:textId="21EDD9DA" w:rsidR="007752BD" w:rsidRPr="007752BD" w:rsidRDefault="007752BD" w:rsidP="007752BD">
            <w:pPr>
              <w:pStyle w:val="TableParagraph"/>
              <w:rPr>
                <w:rFonts w:ascii="Palatino Linotype" w:hAnsi="Palatino Linotype"/>
                <w:b/>
                <w:bCs/>
              </w:rPr>
            </w:pPr>
            <w:r w:rsidRPr="007752BD">
              <w:rPr>
                <w:rFonts w:ascii="Palatino Linotype" w:hAnsi="Palatino Linotype"/>
                <w:b/>
                <w:bCs/>
              </w:rPr>
              <w:t>Any other (taking out of service, breakdown and repairs</w:t>
            </w:r>
            <w:r>
              <w:rPr>
                <w:rFonts w:ascii="Palatino Linotype" w:hAnsi="Palatino Linotype"/>
                <w:b/>
                <w:bCs/>
              </w:rPr>
              <w:t>)</w:t>
            </w:r>
          </w:p>
        </w:tc>
        <w:tc>
          <w:tcPr>
            <w:tcW w:w="4156" w:type="dxa"/>
            <w:vAlign w:val="center"/>
          </w:tcPr>
          <w:p w14:paraId="7AAE2794" w14:textId="77777777" w:rsidR="007752BD" w:rsidRPr="007752BD" w:rsidRDefault="007752BD" w:rsidP="007752BD">
            <w:pPr>
              <w:pStyle w:val="TableParagraph"/>
              <w:rPr>
                <w:rFonts w:ascii="Palatino Linotype" w:hAnsi="Palatino Linotype"/>
              </w:rPr>
            </w:pPr>
          </w:p>
        </w:tc>
        <w:tc>
          <w:tcPr>
            <w:tcW w:w="1957" w:type="dxa"/>
            <w:vAlign w:val="center"/>
          </w:tcPr>
          <w:p w14:paraId="063164CF" w14:textId="77777777" w:rsidR="007752BD" w:rsidRPr="007752BD" w:rsidRDefault="007752BD" w:rsidP="007752BD">
            <w:pPr>
              <w:pStyle w:val="TableParagraph"/>
              <w:jc w:val="center"/>
              <w:rPr>
                <w:rFonts w:ascii="Palatino Linotype" w:hAnsi="Palatino Linotype"/>
              </w:rPr>
            </w:pPr>
            <w:r w:rsidRPr="007752BD">
              <w:rPr>
                <w:rFonts w:ascii="Palatino Linotype" w:hAnsi="Palatino Linotype"/>
              </w:rPr>
              <w:t>NA</w:t>
            </w:r>
          </w:p>
        </w:tc>
      </w:tr>
    </w:tbl>
    <w:p w14:paraId="15915D63" w14:textId="77777777" w:rsidR="00D54267" w:rsidRDefault="00D54267" w:rsidP="007752BD">
      <w:pPr>
        <w:pStyle w:val="TDPL-H1"/>
        <w:numPr>
          <w:ilvl w:val="0"/>
          <w:numId w:val="0"/>
        </w:numPr>
        <w:tabs>
          <w:tab w:val="clear" w:pos="1440"/>
        </w:tabs>
        <w:ind w:right="-22"/>
        <w:jc w:val="center"/>
        <w:sectPr w:rsidR="00D54267" w:rsidSect="00B70912">
          <w:headerReference w:type="default" r:id="rId31"/>
          <w:pgSz w:w="11906" w:h="16838"/>
          <w:pgMar w:top="1440" w:right="1274" w:bottom="1440" w:left="1440" w:header="708" w:footer="708" w:gutter="0"/>
          <w:cols w:space="708"/>
          <w:docGrid w:linePitch="360"/>
        </w:sectPr>
      </w:pPr>
    </w:p>
    <w:p w14:paraId="715DEA30" w14:textId="77777777" w:rsidR="00B24E27" w:rsidRDefault="007752BD" w:rsidP="00D54267">
      <w:pPr>
        <w:pStyle w:val="TDPL-H1"/>
        <w:numPr>
          <w:ilvl w:val="0"/>
          <w:numId w:val="0"/>
        </w:numPr>
        <w:tabs>
          <w:tab w:val="clear" w:pos="1440"/>
        </w:tabs>
        <w:ind w:right="-22"/>
        <w:jc w:val="center"/>
      </w:pPr>
      <w:bookmarkStart w:id="30" w:name="_Toc195872791"/>
      <w:r>
        <w:lastRenderedPageBreak/>
        <w:t>Flow</w:t>
      </w:r>
      <w:r w:rsidR="00D54267">
        <w:t>c</w:t>
      </w:r>
      <w:r>
        <w:t xml:space="preserve">hart </w:t>
      </w:r>
      <w:r w:rsidR="00D54267">
        <w:t>–</w:t>
      </w:r>
      <w:r>
        <w:t xml:space="preserve"> 1</w:t>
      </w:r>
      <w:r w:rsidR="00D54267">
        <w:t>: Sensacore ST200 Start Up Procedur</w:t>
      </w:r>
      <w:r w:rsidR="00B24E27">
        <w:t>e</w:t>
      </w:r>
      <w:bookmarkEnd w:id="30"/>
    </w:p>
    <w:p w14:paraId="5DFB1B03" w14:textId="09AF964F" w:rsidR="00B24E27" w:rsidRDefault="00B24E27" w:rsidP="00B24E27">
      <w:pPr>
        <w:pStyle w:val="TDPL-BodyTxt"/>
        <w:numPr>
          <w:ilvl w:val="0"/>
          <w:numId w:val="0"/>
        </w:numPr>
        <w:ind w:left="1134"/>
      </w:pPr>
      <w:r>
        <w:rPr>
          <w:noProof/>
          <w14:ligatures w14:val="standardContextual"/>
        </w:rPr>
        <w:drawing>
          <wp:inline distT="0" distB="0" distL="0" distR="0" wp14:anchorId="3026057B" wp14:editId="0304D94C">
            <wp:extent cx="4175616" cy="6521308"/>
            <wp:effectExtent l="0" t="0" r="0" b="0"/>
            <wp:docPr id="836613617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613617" name="Picture 836613617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4114" cy="6550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03E21" w14:textId="77777777" w:rsidR="00B24E27" w:rsidRDefault="00B24E27" w:rsidP="00D54267">
      <w:pPr>
        <w:pStyle w:val="TDPL-H1"/>
        <w:numPr>
          <w:ilvl w:val="0"/>
          <w:numId w:val="0"/>
        </w:numPr>
        <w:tabs>
          <w:tab w:val="clear" w:pos="1440"/>
        </w:tabs>
        <w:ind w:right="-22"/>
        <w:jc w:val="center"/>
        <w:sectPr w:rsidR="00B24E27" w:rsidSect="00B70912">
          <w:headerReference w:type="default" r:id="rId33"/>
          <w:pgSz w:w="11906" w:h="16838"/>
          <w:pgMar w:top="1440" w:right="1274" w:bottom="1440" w:left="1440" w:header="708" w:footer="708" w:gutter="0"/>
          <w:cols w:space="708"/>
          <w:docGrid w:linePitch="360"/>
        </w:sectPr>
      </w:pPr>
    </w:p>
    <w:p w14:paraId="1BACDFD5" w14:textId="395884B9" w:rsidR="00D54267" w:rsidRDefault="00D54267" w:rsidP="00B24E27">
      <w:pPr>
        <w:pStyle w:val="TDPL-H1"/>
        <w:numPr>
          <w:ilvl w:val="0"/>
          <w:numId w:val="0"/>
        </w:numPr>
        <w:tabs>
          <w:tab w:val="clear" w:pos="1440"/>
        </w:tabs>
        <w:ind w:right="-22"/>
        <w:jc w:val="center"/>
      </w:pPr>
      <w:bookmarkStart w:id="31" w:name="_Toc195872792"/>
      <w:r w:rsidRPr="00D54267">
        <w:lastRenderedPageBreak/>
        <w:t>Flowchart – 2: Sensacore ST200 Shut Down Procedure</w:t>
      </w:r>
      <w:bookmarkEnd w:id="31"/>
    </w:p>
    <w:p w14:paraId="586CA1BB" w14:textId="78863ADB" w:rsidR="00B24E27" w:rsidRDefault="00B24E27" w:rsidP="00B24E27">
      <w:pPr>
        <w:pStyle w:val="TDPL-BodyTxt"/>
        <w:numPr>
          <w:ilvl w:val="0"/>
          <w:numId w:val="0"/>
        </w:numPr>
      </w:pPr>
      <w:r>
        <w:rPr>
          <w:noProof/>
          <w14:ligatures w14:val="standardContextual"/>
        </w:rPr>
        <w:drawing>
          <wp:anchor distT="0" distB="0" distL="114300" distR="114300" simplePos="0" relativeHeight="251702272" behindDoc="1" locked="0" layoutInCell="1" allowOverlap="1" wp14:anchorId="508CE795" wp14:editId="24B8E517">
            <wp:simplePos x="0" y="0"/>
            <wp:positionH relativeFrom="column">
              <wp:posOffset>0</wp:posOffset>
            </wp:positionH>
            <wp:positionV relativeFrom="paragraph">
              <wp:posOffset>-4445</wp:posOffset>
            </wp:positionV>
            <wp:extent cx="5628571" cy="3066667"/>
            <wp:effectExtent l="0" t="0" r="0" b="635"/>
            <wp:wrapTight wrapText="bothSides">
              <wp:wrapPolygon edited="0">
                <wp:start x="0" y="0"/>
                <wp:lineTo x="0" y="21470"/>
                <wp:lineTo x="21495" y="21470"/>
                <wp:lineTo x="21495" y="0"/>
                <wp:lineTo x="0" y="0"/>
              </wp:wrapPolygon>
            </wp:wrapTight>
            <wp:docPr id="172795520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955201" name="Picture 1727955201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8571" cy="30666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E1753F" w14:textId="77777777" w:rsidR="00E50E08" w:rsidRDefault="00E50E08" w:rsidP="00DB7047">
      <w:pPr>
        <w:pStyle w:val="TDPL-BodyTxt"/>
        <w:numPr>
          <w:ilvl w:val="0"/>
          <w:numId w:val="0"/>
        </w:numPr>
        <w:ind w:left="1134"/>
        <w:jc w:val="both"/>
        <w:rPr>
          <w:szCs w:val="28"/>
        </w:rPr>
      </w:pPr>
    </w:p>
    <w:p w14:paraId="3554B825" w14:textId="77777777" w:rsidR="00E50E08" w:rsidRDefault="00E50E08" w:rsidP="00D54267">
      <w:pPr>
        <w:pStyle w:val="TDPL-BodyTxt"/>
        <w:numPr>
          <w:ilvl w:val="0"/>
          <w:numId w:val="0"/>
        </w:numPr>
        <w:jc w:val="both"/>
        <w:rPr>
          <w:szCs w:val="28"/>
        </w:rPr>
      </w:pPr>
    </w:p>
    <w:p w14:paraId="5FB63E1A" w14:textId="77777777" w:rsidR="00E50E08" w:rsidRDefault="00E50E08" w:rsidP="00DB7047">
      <w:pPr>
        <w:pStyle w:val="TDPL-BodyTxt"/>
        <w:numPr>
          <w:ilvl w:val="0"/>
          <w:numId w:val="0"/>
        </w:numPr>
        <w:ind w:left="1134"/>
        <w:jc w:val="both"/>
        <w:rPr>
          <w:szCs w:val="28"/>
        </w:rPr>
      </w:pPr>
    </w:p>
    <w:p w14:paraId="62B3F88C" w14:textId="77777777" w:rsidR="00E50E08" w:rsidRDefault="00E50E08" w:rsidP="00DB7047">
      <w:pPr>
        <w:pStyle w:val="TDPL-BodyTxt"/>
        <w:numPr>
          <w:ilvl w:val="0"/>
          <w:numId w:val="0"/>
        </w:numPr>
        <w:ind w:left="1134"/>
        <w:jc w:val="both"/>
        <w:rPr>
          <w:szCs w:val="28"/>
        </w:rPr>
      </w:pPr>
    </w:p>
    <w:p w14:paraId="664027CB" w14:textId="7B43A99F" w:rsidR="00E50E08" w:rsidRDefault="00E50E08" w:rsidP="00DB7047">
      <w:pPr>
        <w:pStyle w:val="TDPL-BodyTxt"/>
        <w:numPr>
          <w:ilvl w:val="0"/>
          <w:numId w:val="0"/>
        </w:numPr>
        <w:ind w:left="1134"/>
        <w:jc w:val="both"/>
        <w:rPr>
          <w:szCs w:val="28"/>
        </w:rPr>
      </w:pPr>
    </w:p>
    <w:sectPr w:rsidR="00E50E08" w:rsidSect="00B70912">
      <w:headerReference w:type="default" r:id="rId35"/>
      <w:pgSz w:w="11906" w:h="16838"/>
      <w:pgMar w:top="1440" w:right="1274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59C4E9" w14:textId="77777777" w:rsidR="005E04F2" w:rsidRDefault="005E04F2" w:rsidP="008072D6">
      <w:pPr>
        <w:spacing w:after="0"/>
      </w:pPr>
      <w:r>
        <w:separator/>
      </w:r>
    </w:p>
  </w:endnote>
  <w:endnote w:type="continuationSeparator" w:id="0">
    <w:p w14:paraId="616C7494" w14:textId="77777777" w:rsidR="005E04F2" w:rsidRDefault="005E04F2" w:rsidP="008072D6">
      <w:pPr>
        <w:spacing w:after="0"/>
      </w:pPr>
      <w:r>
        <w:continuationSeparator/>
      </w:r>
    </w:p>
  </w:endnote>
  <w:endnote w:type="continuationNotice" w:id="1">
    <w:p w14:paraId="47001BFB" w14:textId="77777777" w:rsidR="005E04F2" w:rsidRDefault="005E04F2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Quire Sans">
    <w:charset w:val="00"/>
    <w:family w:val="swiss"/>
    <w:pitch w:val="variable"/>
    <w:sig w:usb0="A11526FF" w:usb1="8000000A" w:usb2="0001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.AppleSystemUIFont">
    <w:altName w:val="Cambria"/>
    <w:panose1 w:val="00000000000000000000"/>
    <w:charset w:val="00"/>
    <w:family w:val="roman"/>
    <w:notTrueType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26845F" w14:textId="77777777" w:rsidR="00762690" w:rsidRDefault="0076269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D539FA" w14:textId="384B804C" w:rsidR="00455F81" w:rsidRPr="00A047D5" w:rsidRDefault="00762690" w:rsidP="0056077C">
    <w:pPr>
      <w:pStyle w:val="Footer"/>
      <w:spacing w:before="240" w:after="0"/>
      <w:jc w:val="center"/>
      <w:rPr>
        <w:rFonts w:ascii="Palatino Linotype" w:eastAsia="Arial Unicode MS" w:hAnsi="Palatino Linotype" w:cs="Times New Roman"/>
        <w:color w:val="000000"/>
        <w:sz w:val="14"/>
        <w:szCs w:val="14"/>
      </w:rPr>
    </w:pPr>
    <w:bookmarkStart w:id="4" w:name="OLE_LINK1"/>
    <w:r>
      <w:rPr>
        <w:rFonts w:ascii="Palatino Linotype" w:eastAsia="Arial Unicode MS" w:hAnsi="Palatino Linotype" w:cs="Times New Roman"/>
        <w:noProof/>
        <w:color w:val="000000"/>
        <w:spacing w:val="-1"/>
        <w:sz w:val="14"/>
        <w:szCs w:val="14"/>
        <w14:ligatures w14:val="standardContextual"/>
      </w:rPr>
      <w:drawing>
        <wp:anchor distT="0" distB="0" distL="114300" distR="114300" simplePos="0" relativeHeight="251658239" behindDoc="1" locked="0" layoutInCell="1" allowOverlap="1" wp14:anchorId="3A495CBC" wp14:editId="486CC65F">
          <wp:simplePos x="0" y="0"/>
          <wp:positionH relativeFrom="column">
            <wp:posOffset>-280035</wp:posOffset>
          </wp:positionH>
          <wp:positionV relativeFrom="page">
            <wp:posOffset>9933618</wp:posOffset>
          </wp:positionV>
          <wp:extent cx="1118235" cy="401955"/>
          <wp:effectExtent l="0" t="0" r="5715" b="0"/>
          <wp:wrapNone/>
          <wp:docPr id="1695048985" name="Picture 3" descr="A blue and black sign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95048985" name="Picture 3" descr="A blue and black sign&#10;&#10;AI-generated content may be incorrect."/>
                  <pic:cNvPicPr/>
                </pic:nvPicPr>
                <pic:blipFill>
                  <a:blip r:embed="rId1">
                    <a:duotone>
                      <a:schemeClr val="accent1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aturation sat="40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18235" cy="4019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55F81" w:rsidRPr="00A047D5">
      <w:rPr>
        <w:rFonts w:ascii="Palatino Linotype" w:eastAsia="Arial Unicode MS" w:hAnsi="Palatino Linotype" w:cs="Times New Roman"/>
        <w:color w:val="000000"/>
        <w:spacing w:val="-1"/>
        <w:sz w:val="14"/>
        <w:szCs w:val="14"/>
      </w:rPr>
      <w:t>This document is the property of TRUSTlab Diagnostics Pvt Ltd. Neither the whole nor any part of this document may be disclosed</w:t>
    </w:r>
    <w:r w:rsidR="00455F81">
      <w:rPr>
        <w:rFonts w:ascii="Palatino Linotype" w:eastAsia="Arial Unicode MS" w:hAnsi="Palatino Linotype" w:cs="Times New Roman"/>
        <w:color w:val="000000"/>
        <w:spacing w:val="-1"/>
        <w:sz w:val="14"/>
        <w:szCs w:val="14"/>
      </w:rPr>
      <w:t xml:space="preserve"> </w:t>
    </w:r>
    <w:r w:rsidR="00455F81" w:rsidRPr="00A047D5">
      <w:rPr>
        <w:rFonts w:ascii="Palatino Linotype" w:eastAsia="Arial Unicode MS" w:hAnsi="Palatino Linotype" w:cs="Times New Roman"/>
        <w:color w:val="000000"/>
        <w:spacing w:val="-1"/>
        <w:sz w:val="14"/>
        <w:szCs w:val="14"/>
      </w:rPr>
      <w:t xml:space="preserve">to others or </w:t>
    </w:r>
    <w:r w:rsidR="00455F81" w:rsidRPr="00A047D5">
      <w:rPr>
        <w:rFonts w:ascii="Palatino Linotype" w:eastAsia="Arial Unicode MS" w:hAnsi="Palatino Linotype" w:cs="Times New Roman"/>
        <w:color w:val="000000"/>
        <w:sz w:val="14"/>
        <w:szCs w:val="14"/>
      </w:rPr>
      <w:t>reproduced, stored in a retrieval system, or transmitted in any form by any means (electronic,</w:t>
    </w:r>
    <w:r w:rsidR="00455F81">
      <w:rPr>
        <w:rFonts w:ascii="Palatino Linotype" w:eastAsia="Arial Unicode MS" w:hAnsi="Palatino Linotype" w:cs="Times New Roman"/>
        <w:color w:val="000000"/>
        <w:sz w:val="14"/>
        <w:szCs w:val="14"/>
      </w:rPr>
      <w:t xml:space="preserve"> </w:t>
    </w:r>
    <w:r w:rsidR="00455F81" w:rsidRPr="00A047D5">
      <w:rPr>
        <w:rFonts w:ascii="Palatino Linotype" w:eastAsia="Arial Unicode MS" w:hAnsi="Palatino Linotype" w:cs="Times New Roman"/>
        <w:color w:val="000000"/>
        <w:sz w:val="14"/>
        <w:szCs w:val="14"/>
      </w:rPr>
      <w:t>mechanical, reprographic recording, or otherwise)</w:t>
    </w:r>
    <w:r w:rsidR="00455F81">
      <w:rPr>
        <w:rFonts w:ascii="Palatino Linotype" w:eastAsia="Arial Unicode MS" w:hAnsi="Palatino Linotype" w:cs="Times New Roman"/>
        <w:color w:val="000000"/>
        <w:sz w:val="14"/>
        <w:szCs w:val="14"/>
      </w:rPr>
      <w:t xml:space="preserve"> </w:t>
    </w:r>
    <w:r w:rsidR="00455F81" w:rsidRPr="00A047D5">
      <w:rPr>
        <w:rFonts w:ascii="Palatino Linotype" w:eastAsia="Arial Unicode MS" w:hAnsi="Palatino Linotype" w:cs="Times New Roman"/>
        <w:color w:val="000000"/>
        <w:sz w:val="14"/>
        <w:szCs w:val="14"/>
      </w:rPr>
      <w:t xml:space="preserve">without prior written consent of the owner.  </w:t>
    </w:r>
    <w:bookmarkEnd w:id="4"/>
  </w:p>
  <w:p w14:paraId="291E1339" w14:textId="100314EA" w:rsidR="00455F81" w:rsidRPr="00A047D5" w:rsidRDefault="00455F81" w:rsidP="00455F81">
    <w:pPr>
      <w:pStyle w:val="Footer"/>
      <w:tabs>
        <w:tab w:val="clear" w:pos="4513"/>
        <w:tab w:val="clear" w:pos="9026"/>
      </w:tabs>
      <w:spacing w:after="0"/>
      <w:ind w:right="-46"/>
      <w:jc w:val="center"/>
      <w:rPr>
        <w:rFonts w:ascii="Palatino Linotype" w:eastAsia="Arial Unicode MS" w:hAnsi="Palatino Linotype" w:cs="Times New Roman"/>
        <w:color w:val="000000"/>
        <w:sz w:val="16"/>
        <w:szCs w:val="16"/>
      </w:rPr>
    </w:pPr>
    <w:r>
      <w:rPr>
        <w:rFonts w:ascii="Palatino Linotype" w:eastAsia="Arial Unicode MS" w:hAnsi="Palatino Linotype" w:cs="Times New Roman"/>
        <w:noProof/>
        <w:color w:val="000000"/>
        <w:spacing w:val="-1"/>
        <w:sz w:val="14"/>
        <w:szCs w:val="14"/>
        <w14:ligatures w14:val="standardContextual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66FD0B10" wp14:editId="3C4D49A2">
              <wp:simplePos x="0" y="0"/>
              <wp:positionH relativeFrom="column">
                <wp:posOffset>5095240</wp:posOffset>
              </wp:positionH>
              <wp:positionV relativeFrom="paragraph">
                <wp:posOffset>34290</wp:posOffset>
              </wp:positionV>
              <wp:extent cx="971550" cy="285115"/>
              <wp:effectExtent l="0" t="0" r="19050" b="635"/>
              <wp:wrapNone/>
              <wp:docPr id="1196303974" name="Group 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71550" cy="285115"/>
                        <a:chOff x="0" y="0"/>
                        <a:chExt cx="971550" cy="285115"/>
                      </a:xfrm>
                    </wpg:grpSpPr>
                    <wps:wsp>
                      <wps:cNvPr id="1042016962" name="Rectangle 1042016962"/>
                      <wps:cNvSpPr>
                        <a:spLocks noChangeArrowheads="1"/>
                      </wps:cNvSpPr>
                      <wps:spPr bwMode="auto">
                        <a:xfrm>
                          <a:off x="0" y="9525"/>
                          <a:ext cx="695325" cy="275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72A539" w14:textId="77777777" w:rsidR="00455F81" w:rsidRPr="00027461" w:rsidRDefault="00455F81" w:rsidP="00455F81">
                            <w:pP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</w:pPr>
                            <w:r w:rsidRPr="00027461">
                              <w:rPr>
                                <w:rFonts w:ascii="Palatino Linotype" w:hAnsi="Palatino Linotype" w:cs="Arial"/>
                                <w:b/>
                                <w:sz w:val="16"/>
                                <w:szCs w:val="16"/>
                              </w:rPr>
                              <w:t>COPY NO</w:t>
                            </w:r>
                            <w:r w:rsidRPr="00027461"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29926975" name="Rectangle 1729926975"/>
                      <wps:cNvSpPr>
                        <a:spLocks noChangeArrowheads="1"/>
                      </wps:cNvSpPr>
                      <wps:spPr bwMode="auto">
                        <a:xfrm>
                          <a:off x="657225" y="0"/>
                          <a:ext cx="314325" cy="2660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6FD0B10" id="Group 5" o:spid="_x0000_s1110" style="position:absolute;left:0;text-align:left;margin-left:401.2pt;margin-top:2.7pt;width:76.5pt;height:22.45pt;z-index:251660288;mso-position-horizontal-relative:text;mso-position-vertical-relative:text" coordsize="9715,28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">
              <v:rect id="Rectangle 1042016962" o:spid="_x0000_s1111" style="position:absolute;top:95;width:6953;height:27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" stroked="f">
                <v:textbox>
                  <w:txbxContent>
                    <w:p w14:paraId="5B72A539" w14:textId="77777777" w:rsidR="00455F81" w:rsidRPr="00027461" w:rsidRDefault="00455F81" w:rsidP="00455F81">
                      <w:pPr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</w:pPr>
                      <w:r w:rsidRPr="00027461">
                        <w:rPr>
                          <w:rFonts w:ascii="Palatino Linotype" w:hAnsi="Palatino Linotype" w:cs="Arial"/>
                          <w:b/>
                          <w:sz w:val="16"/>
                          <w:szCs w:val="16"/>
                        </w:rPr>
                        <w:t>COPY NO</w:t>
                      </w:r>
                      <w:r w:rsidRPr="00027461"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  <w:t>.</w:t>
                      </w:r>
                    </w:p>
                  </w:txbxContent>
                </v:textbox>
              </v:rect>
              <v:rect id="Rectangle 1729926975" o:spid="_x0000_s1112" style="position:absolute;left:6572;width:3143;height:26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"/>
            </v:group>
          </w:pict>
        </mc:Fallback>
      </mc:AlternateContent>
    </w:r>
    <w:sdt>
      <w:sdtPr>
        <w:rPr>
          <w:rFonts w:ascii="Palatino Linotype" w:hAnsi="Palatino Linotype"/>
          <w:sz w:val="20"/>
          <w:szCs w:val="20"/>
        </w:rPr>
        <w:id w:val="1456206729"/>
        <w:docPartObj>
          <w:docPartGallery w:val="Page Numbers (Bottom of Page)"/>
          <w:docPartUnique/>
        </w:docPartObj>
      </w:sdtPr>
      <w:sdtEndPr>
        <w:rPr>
          <w:sz w:val="16"/>
          <w:szCs w:val="16"/>
        </w:rPr>
      </w:sdtEndPr>
      <w:sdtContent>
        <w:sdt>
          <w:sdtPr>
            <w:rPr>
              <w:rFonts w:ascii="Palatino Linotype" w:hAnsi="Palatino Linotype"/>
              <w:sz w:val="16"/>
              <w:szCs w:val="16"/>
            </w:rPr>
            <w:id w:val="822387997"/>
            <w:docPartObj>
              <w:docPartGallery w:val="Page Numbers (Top of Page)"/>
              <w:docPartUnique/>
            </w:docPartObj>
          </w:sdtPr>
          <w:sdtContent>
            <w:r>
              <w:rPr>
                <w:rFonts w:ascii="Palatino Linotype" w:hAnsi="Palatino Linotype"/>
                <w:sz w:val="16"/>
                <w:szCs w:val="16"/>
              </w:rPr>
              <w:t xml:space="preserve">  </w:t>
            </w:r>
            <w:r w:rsidRPr="00A047D5">
              <w:rPr>
                <w:rFonts w:ascii="Palatino Linotype" w:hAnsi="Palatino Linotype"/>
                <w:sz w:val="16"/>
                <w:szCs w:val="16"/>
              </w:rPr>
              <w:t xml:space="preserve">Page </w:t>
            </w:r>
            <w:r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fldChar w:fldCharType="begin"/>
            </w:r>
            <w:r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instrText xml:space="preserve"> PAGE </w:instrText>
            </w:r>
            <w:r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fldChar w:fldCharType="separate"/>
            </w:r>
            <w:r>
              <w:rPr>
                <w:rFonts w:ascii="Palatino Linotype" w:hAnsi="Palatino Linotype"/>
                <w:b/>
                <w:bCs/>
                <w:sz w:val="16"/>
                <w:szCs w:val="16"/>
              </w:rPr>
              <w:t>1</w:t>
            </w:r>
            <w:r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fldChar w:fldCharType="end"/>
            </w:r>
            <w:r w:rsidRPr="00A047D5">
              <w:rPr>
                <w:rFonts w:ascii="Palatino Linotype" w:hAnsi="Palatino Linotype"/>
                <w:sz w:val="16"/>
                <w:szCs w:val="16"/>
              </w:rPr>
              <w:t xml:space="preserve"> of </w:t>
            </w:r>
            <w:r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fldChar w:fldCharType="begin"/>
            </w:r>
            <w:r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instrText xml:space="preserve"> NUMPAGES  </w:instrText>
            </w:r>
            <w:r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fldChar w:fldCharType="separate"/>
            </w:r>
            <w:r>
              <w:rPr>
                <w:rFonts w:ascii="Palatino Linotype" w:hAnsi="Palatino Linotype"/>
                <w:b/>
                <w:bCs/>
                <w:sz w:val="16"/>
                <w:szCs w:val="16"/>
              </w:rPr>
              <w:t>11</w:t>
            </w:r>
            <w:r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fldChar w:fldCharType="end"/>
            </w:r>
          </w:sdtContent>
        </w:sdt>
      </w:sdtContent>
    </w:sdt>
  </w:p>
  <w:p w14:paraId="01D43EAA" w14:textId="77777777" w:rsidR="00455F81" w:rsidRDefault="00455F8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B9C76E" w14:textId="77777777" w:rsidR="00762690" w:rsidRDefault="0076269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E2A037" w14:textId="77777777" w:rsidR="005E04F2" w:rsidRDefault="005E04F2" w:rsidP="008072D6">
      <w:pPr>
        <w:spacing w:after="0"/>
      </w:pPr>
      <w:r>
        <w:separator/>
      </w:r>
    </w:p>
  </w:footnote>
  <w:footnote w:type="continuationSeparator" w:id="0">
    <w:p w14:paraId="3229E6A5" w14:textId="77777777" w:rsidR="005E04F2" w:rsidRDefault="005E04F2" w:rsidP="008072D6">
      <w:pPr>
        <w:spacing w:after="0"/>
      </w:pPr>
      <w:r>
        <w:continuationSeparator/>
      </w:r>
    </w:p>
  </w:footnote>
  <w:footnote w:type="continuationNotice" w:id="1">
    <w:p w14:paraId="73D02FEF" w14:textId="77777777" w:rsidR="005E04F2" w:rsidRDefault="005E04F2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30811E" w14:textId="77777777" w:rsidR="00762690" w:rsidRDefault="0076269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3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46"/>
      <w:gridCol w:w="4235"/>
      <w:gridCol w:w="1444"/>
      <w:gridCol w:w="1569"/>
    </w:tblGrid>
    <w:tr w:rsidR="00C2562C" w:rsidRPr="004B4A99" w14:paraId="5E06331F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15BFDA0E" w14:textId="77777777" w:rsidR="00C2562C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Prepared By:</w:t>
          </w:r>
        </w:p>
        <w:p w14:paraId="7C1D1689" w14:textId="18F2B801" w:rsidR="00C2562C" w:rsidRPr="004B4A99" w:rsidRDefault="0041308E" w:rsidP="00C2562C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 xml:space="preserve">HOD - </w:t>
          </w:r>
          <w:r w:rsidR="00876D30">
            <w:rPr>
              <w:rFonts w:ascii="Palatino Linotype" w:hAnsi="Palatino Linotype"/>
              <w:b/>
              <w:bCs/>
              <w:sz w:val="16"/>
              <w:szCs w:val="16"/>
            </w:rPr>
            <w:t>Biochemistry</w:t>
          </w:r>
        </w:p>
      </w:tc>
      <w:tc>
        <w:tcPr>
          <w:tcW w:w="2162" w:type="pct"/>
          <w:vMerge w:val="restart"/>
          <w:vAlign w:val="center"/>
        </w:tcPr>
        <w:p w14:paraId="02F6829B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noProof/>
              <w:sz w:val="16"/>
              <w:szCs w:val="16"/>
              <w14:ligatures w14:val="standardContextual"/>
            </w:rPr>
            <w:drawing>
              <wp:inline distT="0" distB="0" distL="0" distR="0" wp14:anchorId="48AAB55A" wp14:editId="57FC0C5E">
                <wp:extent cx="2106655" cy="714375"/>
                <wp:effectExtent l="0" t="0" r="8255" b="0"/>
                <wp:docPr id="1354464955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483590" name="Picture 146548359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085" cy="715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45FD1919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19B8B50B" w14:textId="17625DB8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TDPL/</w:t>
          </w:r>
          <w:r w:rsidR="00876D30">
            <w:rPr>
              <w:rFonts w:ascii="Palatino Linotype" w:hAnsi="Palatino Linotype"/>
              <w:b/>
              <w:bCs/>
              <w:sz w:val="16"/>
              <w:szCs w:val="16"/>
            </w:rPr>
            <w:t>BC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 w:rsidR="0041308E">
            <w:rPr>
              <w:rFonts w:ascii="Palatino Linotype" w:hAnsi="Palatino Linotype"/>
              <w:b/>
              <w:bCs/>
              <w:sz w:val="16"/>
              <w:szCs w:val="16"/>
            </w:rPr>
            <w:t>SOP-00</w:t>
          </w:r>
          <w:r w:rsidR="00762690">
            <w:rPr>
              <w:rFonts w:ascii="Palatino Linotype" w:hAnsi="Palatino Linotype"/>
              <w:b/>
              <w:bCs/>
              <w:sz w:val="16"/>
              <w:szCs w:val="16"/>
            </w:rPr>
            <w:t>5</w:t>
          </w:r>
        </w:p>
      </w:tc>
    </w:tr>
    <w:tr w:rsidR="00C2562C" w:rsidRPr="004B4A99" w14:paraId="27202F1E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2EE41B15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7FEFC0E7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2BC85AAD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404B62F5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1.0</w:t>
          </w:r>
        </w:p>
      </w:tc>
    </w:tr>
    <w:tr w:rsidR="00C2562C" w:rsidRPr="004B4A99" w14:paraId="6A9D8024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18BC4AC6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Approved By:</w:t>
          </w:r>
        </w:p>
        <w:p w14:paraId="0A8D3C3D" w14:textId="48ED8690" w:rsidR="00C2562C" w:rsidRPr="004B4A99" w:rsidRDefault="00595801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Laboratory Head</w:t>
          </w:r>
        </w:p>
      </w:tc>
      <w:tc>
        <w:tcPr>
          <w:tcW w:w="2162" w:type="pct"/>
          <w:vMerge/>
          <w:vAlign w:val="center"/>
        </w:tcPr>
        <w:p w14:paraId="674CAD60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03A42514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Date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4B2F24A4" w14:textId="77777777" w:rsidR="00C2562C" w:rsidRPr="004B4A99" w:rsidRDefault="0056077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14</w:t>
          </w:r>
          <w:r w:rsidR="00C2562C"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11</w:t>
          </w:r>
          <w:r w:rsidR="00C2562C" w:rsidRPr="004B4A99">
            <w:rPr>
              <w:rFonts w:ascii="Palatino Linotype" w:hAnsi="Palatino Linotype"/>
              <w:b/>
              <w:bCs/>
              <w:sz w:val="16"/>
              <w:szCs w:val="16"/>
            </w:rPr>
            <w:t>/2024</w:t>
          </w:r>
        </w:p>
      </w:tc>
    </w:tr>
    <w:tr w:rsidR="00C2562C" w:rsidRPr="004B4A99" w14:paraId="0F26E7CF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3749D9BE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273320BF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6F7C073E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042EB6C9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 w:rsidR="0056077C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</w:p>
      </w:tc>
    </w:tr>
    <w:tr w:rsidR="00C2562C" w:rsidRPr="004B4A99" w14:paraId="64018D6E" w14:textId="77777777" w:rsidTr="00FF227F">
      <w:trPr>
        <w:cantSplit/>
        <w:trHeight w:val="340"/>
        <w:jc w:val="center"/>
      </w:trPr>
      <w:tc>
        <w:tcPr>
          <w:tcW w:w="1300" w:type="pct"/>
          <w:vAlign w:val="center"/>
        </w:tcPr>
        <w:p w14:paraId="629798CF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TITLE</w:t>
          </w:r>
        </w:p>
      </w:tc>
      <w:tc>
        <w:tcPr>
          <w:tcW w:w="2162" w:type="pct"/>
          <w:vAlign w:val="center"/>
        </w:tcPr>
        <w:p w14:paraId="6CCE2845" w14:textId="6CADBDDC" w:rsidR="00C2562C" w:rsidRPr="004B4A99" w:rsidRDefault="0041308E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 xml:space="preserve">PROCEDURE FOR </w:t>
          </w:r>
          <w:r w:rsidR="001A25CB">
            <w:rPr>
              <w:rFonts w:ascii="Palatino Linotype" w:hAnsi="Palatino Linotype"/>
              <w:b/>
              <w:bCs/>
              <w:sz w:val="16"/>
              <w:szCs w:val="16"/>
            </w:rPr>
            <w:t>SENSACORE INSTRUMENT</w:t>
          </w:r>
        </w:p>
      </w:tc>
      <w:tc>
        <w:tcPr>
          <w:tcW w:w="737" w:type="pct"/>
          <w:vAlign w:val="center"/>
        </w:tcPr>
        <w:p w14:paraId="3BEBCE8F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Date</w:t>
          </w:r>
        </w:p>
      </w:tc>
      <w:tc>
        <w:tcPr>
          <w:tcW w:w="801" w:type="pct"/>
          <w:vAlign w:val="center"/>
        </w:tcPr>
        <w:p w14:paraId="60602894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 w:rsidR="0056077C">
            <w:rPr>
              <w:rFonts w:ascii="Palatino Linotype" w:hAnsi="Palatino Linotype"/>
              <w:b/>
              <w:bCs/>
              <w:sz w:val="16"/>
              <w:szCs w:val="16"/>
            </w:rPr>
            <w:t>0/00/0000</w:t>
          </w:r>
        </w:p>
      </w:tc>
    </w:tr>
    <w:tr w:rsidR="00C2562C" w:rsidRPr="004B4A99" w14:paraId="43820BBF" w14:textId="77777777" w:rsidTr="00FF227F">
      <w:trPr>
        <w:cantSplit/>
        <w:trHeight w:val="369"/>
        <w:jc w:val="center"/>
      </w:trPr>
      <w:tc>
        <w:tcPr>
          <w:tcW w:w="1300" w:type="pct"/>
          <w:vAlign w:val="center"/>
        </w:tcPr>
        <w:p w14:paraId="2A9BA2BC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SECTION TITLE</w:t>
          </w:r>
        </w:p>
      </w:tc>
      <w:tc>
        <w:tcPr>
          <w:tcW w:w="3700" w:type="pct"/>
          <w:gridSpan w:val="3"/>
          <w:vAlign w:val="center"/>
        </w:tcPr>
        <w:p w14:paraId="2FBEBDBF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</w:t>
          </w:r>
          <w:r w:rsidR="00A473FA">
            <w:rPr>
              <w:rFonts w:ascii="Palatino Linotype" w:hAnsi="Palatino Linotype"/>
              <w:b/>
              <w:bCs/>
              <w:sz w:val="16"/>
              <w:szCs w:val="16"/>
            </w:rPr>
            <w:t>ITLE PAGE</w:t>
          </w:r>
        </w:p>
      </w:tc>
    </w:tr>
  </w:tbl>
  <w:p w14:paraId="6F09838A" w14:textId="77777777" w:rsidR="00C2562C" w:rsidRDefault="00C2562C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93BFA2" w14:textId="77777777" w:rsidR="00762690" w:rsidRDefault="00762690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3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46"/>
      <w:gridCol w:w="4235"/>
      <w:gridCol w:w="1444"/>
      <w:gridCol w:w="1569"/>
    </w:tblGrid>
    <w:tr w:rsidR="00762690" w:rsidRPr="004B4A99" w14:paraId="3A078B58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7E505763" w14:textId="77777777" w:rsidR="00762690" w:rsidRDefault="00762690" w:rsidP="0076269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Prepared By:</w:t>
          </w:r>
        </w:p>
        <w:p w14:paraId="57764976" w14:textId="6B355A76" w:rsidR="00762690" w:rsidRPr="004B4A99" w:rsidRDefault="00762690" w:rsidP="0076269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HOD - Biochemistry</w:t>
          </w:r>
        </w:p>
      </w:tc>
      <w:tc>
        <w:tcPr>
          <w:tcW w:w="2162" w:type="pct"/>
          <w:vMerge w:val="restart"/>
          <w:vAlign w:val="center"/>
        </w:tcPr>
        <w:p w14:paraId="6FED14D2" w14:textId="77777777" w:rsidR="00762690" w:rsidRPr="004B4A99" w:rsidRDefault="00762690" w:rsidP="0076269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noProof/>
              <w:sz w:val="16"/>
              <w:szCs w:val="16"/>
              <w14:ligatures w14:val="standardContextual"/>
            </w:rPr>
            <w:drawing>
              <wp:inline distT="0" distB="0" distL="0" distR="0" wp14:anchorId="179F69C8" wp14:editId="59A9CD9C">
                <wp:extent cx="2106655" cy="714375"/>
                <wp:effectExtent l="0" t="0" r="8255" b="0"/>
                <wp:docPr id="186929808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483590" name="Picture 146548359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085" cy="715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7544BE23" w14:textId="77777777" w:rsidR="00762690" w:rsidRPr="004B4A99" w:rsidRDefault="00762690" w:rsidP="0076269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693F3CAC" w14:textId="726274AE" w:rsidR="00762690" w:rsidRPr="004B4A99" w:rsidRDefault="00762690" w:rsidP="0076269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TDPL/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BC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SOP-005</w:t>
          </w:r>
        </w:p>
      </w:tc>
    </w:tr>
    <w:tr w:rsidR="00762690" w:rsidRPr="004B4A99" w14:paraId="5292651C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4E798848" w14:textId="77777777" w:rsidR="00762690" w:rsidRPr="004B4A99" w:rsidRDefault="00762690" w:rsidP="0076269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276E1FC7" w14:textId="77777777" w:rsidR="00762690" w:rsidRPr="004B4A99" w:rsidRDefault="00762690" w:rsidP="0076269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46C5E52B" w14:textId="77777777" w:rsidR="00762690" w:rsidRPr="004B4A99" w:rsidRDefault="00762690" w:rsidP="0076269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30F56E3A" w14:textId="77777777" w:rsidR="00762690" w:rsidRPr="004B4A99" w:rsidRDefault="00762690" w:rsidP="0076269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1.0</w:t>
          </w:r>
        </w:p>
      </w:tc>
    </w:tr>
    <w:tr w:rsidR="00762690" w:rsidRPr="004B4A99" w14:paraId="0AD975B3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5385F8FD" w14:textId="77777777" w:rsidR="00762690" w:rsidRPr="004B4A99" w:rsidRDefault="00762690" w:rsidP="0076269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Approved By:</w:t>
          </w:r>
        </w:p>
        <w:p w14:paraId="3ED35361" w14:textId="55ADD6E1" w:rsidR="00762690" w:rsidRPr="004B4A99" w:rsidRDefault="00762690" w:rsidP="0076269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Laboratory Head</w:t>
          </w:r>
        </w:p>
      </w:tc>
      <w:tc>
        <w:tcPr>
          <w:tcW w:w="2162" w:type="pct"/>
          <w:vMerge/>
          <w:vAlign w:val="center"/>
        </w:tcPr>
        <w:p w14:paraId="4C328CED" w14:textId="77777777" w:rsidR="00762690" w:rsidRPr="004B4A99" w:rsidRDefault="00762690" w:rsidP="0076269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4A552E06" w14:textId="77777777" w:rsidR="00762690" w:rsidRPr="004B4A99" w:rsidRDefault="00762690" w:rsidP="0076269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Date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40D3726C" w14:textId="77777777" w:rsidR="00762690" w:rsidRPr="004B4A99" w:rsidRDefault="00762690" w:rsidP="0076269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14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11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/2024</w:t>
          </w:r>
        </w:p>
      </w:tc>
    </w:tr>
    <w:tr w:rsidR="00762690" w:rsidRPr="004B4A99" w14:paraId="09129753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53850D0C" w14:textId="77777777" w:rsidR="00762690" w:rsidRPr="004B4A99" w:rsidRDefault="00762690" w:rsidP="0076269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325267F7" w14:textId="77777777" w:rsidR="00762690" w:rsidRPr="004B4A99" w:rsidRDefault="00762690" w:rsidP="0076269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1E6B4A12" w14:textId="77777777" w:rsidR="00762690" w:rsidRPr="004B4A99" w:rsidRDefault="00762690" w:rsidP="0076269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15055821" w14:textId="77777777" w:rsidR="00762690" w:rsidRPr="004B4A99" w:rsidRDefault="00762690" w:rsidP="0076269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</w:p>
      </w:tc>
    </w:tr>
    <w:tr w:rsidR="00762690" w:rsidRPr="004B4A99" w14:paraId="7C5BB1D7" w14:textId="77777777" w:rsidTr="00FF227F">
      <w:trPr>
        <w:cantSplit/>
        <w:trHeight w:val="340"/>
        <w:jc w:val="center"/>
      </w:trPr>
      <w:tc>
        <w:tcPr>
          <w:tcW w:w="1300" w:type="pct"/>
          <w:vAlign w:val="center"/>
        </w:tcPr>
        <w:p w14:paraId="2943FA82" w14:textId="77777777" w:rsidR="00762690" w:rsidRPr="004B4A99" w:rsidRDefault="00762690" w:rsidP="0076269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TITLE</w:t>
          </w:r>
        </w:p>
      </w:tc>
      <w:tc>
        <w:tcPr>
          <w:tcW w:w="2162" w:type="pct"/>
          <w:vAlign w:val="center"/>
        </w:tcPr>
        <w:p w14:paraId="2FEE1F46" w14:textId="613E83E2" w:rsidR="00762690" w:rsidRPr="004B4A99" w:rsidRDefault="00762690" w:rsidP="0076269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PROCEDURE FOR SENSACORE INSTRUMENT</w:t>
          </w:r>
        </w:p>
      </w:tc>
      <w:tc>
        <w:tcPr>
          <w:tcW w:w="737" w:type="pct"/>
          <w:vAlign w:val="center"/>
        </w:tcPr>
        <w:p w14:paraId="5D32964C" w14:textId="77777777" w:rsidR="00762690" w:rsidRPr="004B4A99" w:rsidRDefault="00762690" w:rsidP="0076269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Date</w:t>
          </w:r>
        </w:p>
      </w:tc>
      <w:tc>
        <w:tcPr>
          <w:tcW w:w="801" w:type="pct"/>
          <w:vAlign w:val="center"/>
        </w:tcPr>
        <w:p w14:paraId="78BCC197" w14:textId="77777777" w:rsidR="00762690" w:rsidRPr="004B4A99" w:rsidRDefault="00762690" w:rsidP="0076269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0/00/0000</w:t>
          </w:r>
        </w:p>
      </w:tc>
    </w:tr>
    <w:tr w:rsidR="00762690" w:rsidRPr="004B4A99" w14:paraId="313C78B7" w14:textId="77777777" w:rsidTr="00FF227F">
      <w:trPr>
        <w:cantSplit/>
        <w:trHeight w:val="369"/>
        <w:jc w:val="center"/>
      </w:trPr>
      <w:tc>
        <w:tcPr>
          <w:tcW w:w="1300" w:type="pct"/>
          <w:vAlign w:val="center"/>
        </w:tcPr>
        <w:p w14:paraId="64C28C33" w14:textId="77777777" w:rsidR="00762690" w:rsidRPr="004B4A99" w:rsidRDefault="00762690" w:rsidP="0076269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SECTION TITLE</w:t>
          </w:r>
        </w:p>
      </w:tc>
      <w:tc>
        <w:tcPr>
          <w:tcW w:w="3700" w:type="pct"/>
          <w:gridSpan w:val="3"/>
          <w:vAlign w:val="center"/>
        </w:tcPr>
        <w:p w14:paraId="16896D8D" w14:textId="77777777" w:rsidR="00762690" w:rsidRPr="004B4A99" w:rsidRDefault="00762690" w:rsidP="0076269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TABLE OF CONTENTS</w:t>
          </w:r>
        </w:p>
      </w:tc>
    </w:tr>
  </w:tbl>
  <w:p w14:paraId="77EFCAAF" w14:textId="77777777" w:rsidR="006B48BF" w:rsidRDefault="006B48BF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3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46"/>
      <w:gridCol w:w="4235"/>
      <w:gridCol w:w="1444"/>
      <w:gridCol w:w="1569"/>
    </w:tblGrid>
    <w:tr w:rsidR="00762690" w:rsidRPr="004B4A99" w14:paraId="2F2DBE48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133837E6" w14:textId="77777777" w:rsidR="00762690" w:rsidRDefault="00762690" w:rsidP="0076269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Prepared By:</w:t>
          </w:r>
        </w:p>
        <w:p w14:paraId="49088E14" w14:textId="6EC52607" w:rsidR="00762690" w:rsidRPr="004B4A99" w:rsidRDefault="00762690" w:rsidP="0076269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HOD - Biochemistry</w:t>
          </w:r>
        </w:p>
      </w:tc>
      <w:tc>
        <w:tcPr>
          <w:tcW w:w="2162" w:type="pct"/>
          <w:vMerge w:val="restart"/>
          <w:vAlign w:val="center"/>
        </w:tcPr>
        <w:p w14:paraId="683F62F7" w14:textId="77777777" w:rsidR="00762690" w:rsidRPr="004B4A99" w:rsidRDefault="00762690" w:rsidP="0076269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noProof/>
              <w:sz w:val="16"/>
              <w:szCs w:val="16"/>
              <w14:ligatures w14:val="standardContextual"/>
            </w:rPr>
            <w:drawing>
              <wp:inline distT="0" distB="0" distL="0" distR="0" wp14:anchorId="6241BD1A" wp14:editId="0F0069B6">
                <wp:extent cx="2106655" cy="714375"/>
                <wp:effectExtent l="0" t="0" r="8255" b="0"/>
                <wp:docPr id="443501496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483590" name="Picture 146548359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085" cy="715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62C4856E" w14:textId="77777777" w:rsidR="00762690" w:rsidRPr="004B4A99" w:rsidRDefault="00762690" w:rsidP="0076269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283FB5CA" w14:textId="73C9C3A5" w:rsidR="00762690" w:rsidRPr="004B4A99" w:rsidRDefault="00762690" w:rsidP="0076269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TDPL/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BC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SOP-005</w:t>
          </w:r>
        </w:p>
      </w:tc>
    </w:tr>
    <w:tr w:rsidR="00762690" w:rsidRPr="004B4A99" w14:paraId="7E480127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08E996F8" w14:textId="77777777" w:rsidR="00762690" w:rsidRPr="004B4A99" w:rsidRDefault="00762690" w:rsidP="0076269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04514E29" w14:textId="77777777" w:rsidR="00762690" w:rsidRPr="004B4A99" w:rsidRDefault="00762690" w:rsidP="0076269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3E3038DC" w14:textId="77777777" w:rsidR="00762690" w:rsidRPr="004B4A99" w:rsidRDefault="00762690" w:rsidP="0076269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5B023214" w14:textId="77777777" w:rsidR="00762690" w:rsidRPr="004B4A99" w:rsidRDefault="00762690" w:rsidP="0076269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1.0</w:t>
          </w:r>
        </w:p>
      </w:tc>
    </w:tr>
    <w:tr w:rsidR="00762690" w:rsidRPr="004B4A99" w14:paraId="244CC1DE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19088C28" w14:textId="77777777" w:rsidR="00762690" w:rsidRPr="004B4A99" w:rsidRDefault="00762690" w:rsidP="0076269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Approved By:</w:t>
          </w:r>
        </w:p>
        <w:p w14:paraId="4BA82AEA" w14:textId="77F59F50" w:rsidR="00762690" w:rsidRPr="004B4A99" w:rsidRDefault="00762690" w:rsidP="0076269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Laboratory Head</w:t>
          </w:r>
        </w:p>
      </w:tc>
      <w:tc>
        <w:tcPr>
          <w:tcW w:w="2162" w:type="pct"/>
          <w:vMerge/>
          <w:vAlign w:val="center"/>
        </w:tcPr>
        <w:p w14:paraId="0D833DDC" w14:textId="77777777" w:rsidR="00762690" w:rsidRPr="004B4A99" w:rsidRDefault="00762690" w:rsidP="0076269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7EE8D525" w14:textId="77777777" w:rsidR="00762690" w:rsidRPr="004B4A99" w:rsidRDefault="00762690" w:rsidP="0076269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Date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4545DD6F" w14:textId="77777777" w:rsidR="00762690" w:rsidRPr="004B4A99" w:rsidRDefault="00762690" w:rsidP="0076269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14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11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/2024</w:t>
          </w:r>
        </w:p>
      </w:tc>
    </w:tr>
    <w:tr w:rsidR="00762690" w:rsidRPr="004B4A99" w14:paraId="1431D515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2FB6339F" w14:textId="77777777" w:rsidR="00762690" w:rsidRPr="004B4A99" w:rsidRDefault="00762690" w:rsidP="0076269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7BE729A8" w14:textId="77777777" w:rsidR="00762690" w:rsidRPr="004B4A99" w:rsidRDefault="00762690" w:rsidP="0076269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6E361C7F" w14:textId="77777777" w:rsidR="00762690" w:rsidRPr="004B4A99" w:rsidRDefault="00762690" w:rsidP="0076269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2CF027C1" w14:textId="77777777" w:rsidR="00762690" w:rsidRPr="004B4A99" w:rsidRDefault="00762690" w:rsidP="0076269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</w:p>
      </w:tc>
    </w:tr>
    <w:tr w:rsidR="00762690" w:rsidRPr="004B4A99" w14:paraId="41C9FDC6" w14:textId="77777777" w:rsidTr="00FF227F">
      <w:trPr>
        <w:cantSplit/>
        <w:trHeight w:val="340"/>
        <w:jc w:val="center"/>
      </w:trPr>
      <w:tc>
        <w:tcPr>
          <w:tcW w:w="1300" w:type="pct"/>
          <w:vAlign w:val="center"/>
        </w:tcPr>
        <w:p w14:paraId="56C8426C" w14:textId="77777777" w:rsidR="00762690" w:rsidRPr="004B4A99" w:rsidRDefault="00762690" w:rsidP="0076269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TITLE</w:t>
          </w:r>
        </w:p>
      </w:tc>
      <w:tc>
        <w:tcPr>
          <w:tcW w:w="2162" w:type="pct"/>
          <w:vAlign w:val="center"/>
        </w:tcPr>
        <w:p w14:paraId="5BA90120" w14:textId="4C765CC3" w:rsidR="00762690" w:rsidRPr="004B4A99" w:rsidRDefault="00762690" w:rsidP="0076269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PROCEDURE FOR SENSACORE INSTRUMENT</w:t>
          </w:r>
        </w:p>
      </w:tc>
      <w:tc>
        <w:tcPr>
          <w:tcW w:w="737" w:type="pct"/>
          <w:vAlign w:val="center"/>
        </w:tcPr>
        <w:p w14:paraId="7D9D04EF" w14:textId="77777777" w:rsidR="00762690" w:rsidRPr="004B4A99" w:rsidRDefault="00762690" w:rsidP="0076269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Date</w:t>
          </w:r>
        </w:p>
      </w:tc>
      <w:tc>
        <w:tcPr>
          <w:tcW w:w="801" w:type="pct"/>
          <w:vAlign w:val="center"/>
        </w:tcPr>
        <w:p w14:paraId="0BD33CA3" w14:textId="77777777" w:rsidR="00762690" w:rsidRPr="004B4A99" w:rsidRDefault="00762690" w:rsidP="0076269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0/00/0000</w:t>
          </w:r>
        </w:p>
      </w:tc>
    </w:tr>
    <w:tr w:rsidR="00762690" w:rsidRPr="004B4A99" w14:paraId="31E3915D" w14:textId="77777777" w:rsidTr="00FF227F">
      <w:trPr>
        <w:cantSplit/>
        <w:trHeight w:val="369"/>
        <w:jc w:val="center"/>
      </w:trPr>
      <w:tc>
        <w:tcPr>
          <w:tcW w:w="1300" w:type="pct"/>
          <w:vAlign w:val="center"/>
        </w:tcPr>
        <w:p w14:paraId="7D19767C" w14:textId="77777777" w:rsidR="00762690" w:rsidRPr="004B4A99" w:rsidRDefault="00762690" w:rsidP="0076269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SECTION TITLE</w:t>
          </w:r>
        </w:p>
      </w:tc>
      <w:tc>
        <w:tcPr>
          <w:tcW w:w="3700" w:type="pct"/>
          <w:gridSpan w:val="3"/>
          <w:vAlign w:val="center"/>
        </w:tcPr>
        <w:p w14:paraId="54E35FEB" w14:textId="77777777" w:rsidR="00762690" w:rsidRPr="004B4A99" w:rsidRDefault="00762690" w:rsidP="0076269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APPROVAL AUTHORITY</w:t>
          </w:r>
        </w:p>
      </w:tc>
    </w:tr>
  </w:tbl>
  <w:p w14:paraId="024C7235" w14:textId="77777777" w:rsidR="006B48BF" w:rsidRDefault="006B48BF"/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3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46"/>
      <w:gridCol w:w="4235"/>
      <w:gridCol w:w="1444"/>
      <w:gridCol w:w="1569"/>
    </w:tblGrid>
    <w:tr w:rsidR="00762690" w:rsidRPr="004B4A99" w14:paraId="3916B46D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23A549E1" w14:textId="77777777" w:rsidR="00762690" w:rsidRDefault="00762690" w:rsidP="0076269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Prepared By:</w:t>
          </w:r>
        </w:p>
        <w:p w14:paraId="21A227C4" w14:textId="170FEFC4" w:rsidR="00762690" w:rsidRPr="004B4A99" w:rsidRDefault="00762690" w:rsidP="0076269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HOD - Biochemistry</w:t>
          </w:r>
        </w:p>
      </w:tc>
      <w:tc>
        <w:tcPr>
          <w:tcW w:w="2162" w:type="pct"/>
          <w:vMerge w:val="restart"/>
          <w:vAlign w:val="center"/>
        </w:tcPr>
        <w:p w14:paraId="64DC5CD9" w14:textId="77777777" w:rsidR="00762690" w:rsidRPr="004B4A99" w:rsidRDefault="00762690" w:rsidP="0076269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noProof/>
              <w:sz w:val="16"/>
              <w:szCs w:val="16"/>
              <w14:ligatures w14:val="standardContextual"/>
            </w:rPr>
            <w:drawing>
              <wp:inline distT="0" distB="0" distL="0" distR="0" wp14:anchorId="1DE427BD" wp14:editId="54D52F1D">
                <wp:extent cx="2106655" cy="714375"/>
                <wp:effectExtent l="0" t="0" r="8255" b="0"/>
                <wp:docPr id="1632857012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483590" name="Picture 146548359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085" cy="715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74E2D815" w14:textId="77777777" w:rsidR="00762690" w:rsidRPr="004B4A99" w:rsidRDefault="00762690" w:rsidP="0076269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3D888302" w14:textId="2C3FCEA5" w:rsidR="00762690" w:rsidRPr="004B4A99" w:rsidRDefault="00762690" w:rsidP="0076269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TDPL/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BC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SOP-005</w:t>
          </w:r>
        </w:p>
      </w:tc>
    </w:tr>
    <w:tr w:rsidR="00762690" w:rsidRPr="004B4A99" w14:paraId="13720DA9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37148520" w14:textId="77777777" w:rsidR="00762690" w:rsidRPr="004B4A99" w:rsidRDefault="00762690" w:rsidP="0076269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2943FA10" w14:textId="77777777" w:rsidR="00762690" w:rsidRPr="004B4A99" w:rsidRDefault="00762690" w:rsidP="0076269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2FDCFEB2" w14:textId="77777777" w:rsidR="00762690" w:rsidRPr="004B4A99" w:rsidRDefault="00762690" w:rsidP="0076269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4C23C60F" w14:textId="77777777" w:rsidR="00762690" w:rsidRPr="004B4A99" w:rsidRDefault="00762690" w:rsidP="0076269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1.0</w:t>
          </w:r>
        </w:p>
      </w:tc>
    </w:tr>
    <w:tr w:rsidR="00762690" w:rsidRPr="004B4A99" w14:paraId="5737AB9A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4E72BDB6" w14:textId="77777777" w:rsidR="00762690" w:rsidRPr="004B4A99" w:rsidRDefault="00762690" w:rsidP="0076269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Approved By:</w:t>
          </w:r>
        </w:p>
        <w:p w14:paraId="495510AE" w14:textId="22E4DF23" w:rsidR="00762690" w:rsidRPr="004B4A99" w:rsidRDefault="00762690" w:rsidP="0076269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Laboratory Head</w:t>
          </w:r>
        </w:p>
      </w:tc>
      <w:tc>
        <w:tcPr>
          <w:tcW w:w="2162" w:type="pct"/>
          <w:vMerge/>
          <w:vAlign w:val="center"/>
        </w:tcPr>
        <w:p w14:paraId="5F6DD147" w14:textId="77777777" w:rsidR="00762690" w:rsidRPr="004B4A99" w:rsidRDefault="00762690" w:rsidP="0076269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13028A7B" w14:textId="77777777" w:rsidR="00762690" w:rsidRPr="004B4A99" w:rsidRDefault="00762690" w:rsidP="0076269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Date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6387438F" w14:textId="77777777" w:rsidR="00762690" w:rsidRPr="004B4A99" w:rsidRDefault="00762690" w:rsidP="0076269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14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11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/2024</w:t>
          </w:r>
        </w:p>
      </w:tc>
    </w:tr>
    <w:tr w:rsidR="00762690" w:rsidRPr="004B4A99" w14:paraId="0813DEE3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0DBF06F1" w14:textId="77777777" w:rsidR="00762690" w:rsidRPr="004B4A99" w:rsidRDefault="00762690" w:rsidP="0076269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747A16C7" w14:textId="77777777" w:rsidR="00762690" w:rsidRPr="004B4A99" w:rsidRDefault="00762690" w:rsidP="0076269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0AC8B839" w14:textId="77777777" w:rsidR="00762690" w:rsidRPr="004B4A99" w:rsidRDefault="00762690" w:rsidP="0076269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515013C9" w14:textId="77777777" w:rsidR="00762690" w:rsidRPr="004B4A99" w:rsidRDefault="00762690" w:rsidP="0076269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</w:p>
      </w:tc>
    </w:tr>
    <w:tr w:rsidR="00762690" w:rsidRPr="004B4A99" w14:paraId="467E5DE5" w14:textId="77777777" w:rsidTr="00FF227F">
      <w:trPr>
        <w:cantSplit/>
        <w:trHeight w:val="340"/>
        <w:jc w:val="center"/>
      </w:trPr>
      <w:tc>
        <w:tcPr>
          <w:tcW w:w="1300" w:type="pct"/>
          <w:vAlign w:val="center"/>
        </w:tcPr>
        <w:p w14:paraId="7D5A6E46" w14:textId="77777777" w:rsidR="00762690" w:rsidRPr="004B4A99" w:rsidRDefault="00762690" w:rsidP="0076269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TITLE</w:t>
          </w:r>
        </w:p>
      </w:tc>
      <w:tc>
        <w:tcPr>
          <w:tcW w:w="2162" w:type="pct"/>
          <w:vAlign w:val="center"/>
        </w:tcPr>
        <w:p w14:paraId="11455C08" w14:textId="52B6621D" w:rsidR="00762690" w:rsidRPr="004B4A99" w:rsidRDefault="00762690" w:rsidP="0076269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PROCEDURE FOR SENSACORE INSTRUMENT</w:t>
          </w:r>
        </w:p>
      </w:tc>
      <w:tc>
        <w:tcPr>
          <w:tcW w:w="737" w:type="pct"/>
          <w:vAlign w:val="center"/>
        </w:tcPr>
        <w:p w14:paraId="2CE86843" w14:textId="77777777" w:rsidR="00762690" w:rsidRPr="004B4A99" w:rsidRDefault="00762690" w:rsidP="0076269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Date</w:t>
          </w:r>
        </w:p>
      </w:tc>
      <w:tc>
        <w:tcPr>
          <w:tcW w:w="801" w:type="pct"/>
          <w:vAlign w:val="center"/>
        </w:tcPr>
        <w:p w14:paraId="6AF4A582" w14:textId="77777777" w:rsidR="00762690" w:rsidRPr="004B4A99" w:rsidRDefault="00762690" w:rsidP="0076269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0/00/0000</w:t>
          </w:r>
        </w:p>
      </w:tc>
    </w:tr>
    <w:tr w:rsidR="00762690" w:rsidRPr="004B4A99" w14:paraId="7076EC4D" w14:textId="77777777" w:rsidTr="00FF227F">
      <w:trPr>
        <w:cantSplit/>
        <w:trHeight w:val="369"/>
        <w:jc w:val="center"/>
      </w:trPr>
      <w:tc>
        <w:tcPr>
          <w:tcW w:w="1300" w:type="pct"/>
          <w:vAlign w:val="center"/>
        </w:tcPr>
        <w:p w14:paraId="78E4E2CB" w14:textId="77777777" w:rsidR="00762690" w:rsidRPr="004B4A99" w:rsidRDefault="00762690" w:rsidP="0076269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SECTION TITLE</w:t>
          </w:r>
        </w:p>
      </w:tc>
      <w:tc>
        <w:tcPr>
          <w:tcW w:w="3700" w:type="pct"/>
          <w:gridSpan w:val="3"/>
          <w:vAlign w:val="center"/>
        </w:tcPr>
        <w:p w14:paraId="7FDD8652" w14:textId="77777777" w:rsidR="00762690" w:rsidRPr="004B4A99" w:rsidRDefault="00762690" w:rsidP="0076269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RECORD OF AMENDMENTS</w:t>
          </w:r>
        </w:p>
      </w:tc>
    </w:tr>
  </w:tbl>
  <w:p w14:paraId="1D543133" w14:textId="77777777" w:rsidR="006B48BF" w:rsidRDefault="006B48BF"/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3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46"/>
      <w:gridCol w:w="4235"/>
      <w:gridCol w:w="1444"/>
      <w:gridCol w:w="1569"/>
    </w:tblGrid>
    <w:tr w:rsidR="00762690" w:rsidRPr="004B4A99" w14:paraId="70F16FC8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581A7966" w14:textId="77777777" w:rsidR="00762690" w:rsidRDefault="00762690" w:rsidP="0076269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Prepared By:</w:t>
          </w:r>
        </w:p>
        <w:p w14:paraId="058B7399" w14:textId="0AB01700" w:rsidR="00762690" w:rsidRPr="004B4A99" w:rsidRDefault="00762690" w:rsidP="0076269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HOD - Biochemistry</w:t>
          </w:r>
        </w:p>
      </w:tc>
      <w:tc>
        <w:tcPr>
          <w:tcW w:w="2162" w:type="pct"/>
          <w:vMerge w:val="restart"/>
          <w:vAlign w:val="center"/>
        </w:tcPr>
        <w:p w14:paraId="51DE7552" w14:textId="77777777" w:rsidR="00762690" w:rsidRPr="004B4A99" w:rsidRDefault="00762690" w:rsidP="0076269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noProof/>
              <w:sz w:val="16"/>
              <w:szCs w:val="16"/>
              <w14:ligatures w14:val="standardContextual"/>
            </w:rPr>
            <w:drawing>
              <wp:inline distT="0" distB="0" distL="0" distR="0" wp14:anchorId="117D40E2" wp14:editId="0D2ECD4F">
                <wp:extent cx="2106655" cy="714375"/>
                <wp:effectExtent l="0" t="0" r="8255" b="0"/>
                <wp:docPr id="1801047490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483590" name="Picture 146548359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085" cy="715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5E47A23B" w14:textId="77777777" w:rsidR="00762690" w:rsidRPr="004B4A99" w:rsidRDefault="00762690" w:rsidP="0076269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7D278A4C" w14:textId="2BD15A00" w:rsidR="00762690" w:rsidRPr="004B4A99" w:rsidRDefault="00762690" w:rsidP="0076269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TDPL/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BC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SOP-005</w:t>
          </w:r>
        </w:p>
      </w:tc>
    </w:tr>
    <w:tr w:rsidR="00762690" w:rsidRPr="004B4A99" w14:paraId="615C5189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795A3454" w14:textId="77777777" w:rsidR="00762690" w:rsidRPr="004B4A99" w:rsidRDefault="00762690" w:rsidP="0076269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14967148" w14:textId="77777777" w:rsidR="00762690" w:rsidRPr="004B4A99" w:rsidRDefault="00762690" w:rsidP="0076269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6A8486E2" w14:textId="77777777" w:rsidR="00762690" w:rsidRPr="004B4A99" w:rsidRDefault="00762690" w:rsidP="0076269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793780FD" w14:textId="77777777" w:rsidR="00762690" w:rsidRPr="004B4A99" w:rsidRDefault="00762690" w:rsidP="0076269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1.0</w:t>
          </w:r>
        </w:p>
      </w:tc>
    </w:tr>
    <w:tr w:rsidR="00762690" w:rsidRPr="004B4A99" w14:paraId="053B4F16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525835BE" w14:textId="77777777" w:rsidR="00762690" w:rsidRPr="004B4A99" w:rsidRDefault="00762690" w:rsidP="0076269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Approved By:</w:t>
          </w:r>
        </w:p>
        <w:p w14:paraId="74297A60" w14:textId="1D1292AB" w:rsidR="00762690" w:rsidRPr="004B4A99" w:rsidRDefault="00762690" w:rsidP="0076269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Laboratory Head</w:t>
          </w:r>
        </w:p>
      </w:tc>
      <w:tc>
        <w:tcPr>
          <w:tcW w:w="2162" w:type="pct"/>
          <w:vMerge/>
          <w:vAlign w:val="center"/>
        </w:tcPr>
        <w:p w14:paraId="76489D8C" w14:textId="77777777" w:rsidR="00762690" w:rsidRPr="004B4A99" w:rsidRDefault="00762690" w:rsidP="0076269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5AD0FA9F" w14:textId="77777777" w:rsidR="00762690" w:rsidRPr="004B4A99" w:rsidRDefault="00762690" w:rsidP="0076269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Date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1E2B7BDB" w14:textId="77777777" w:rsidR="00762690" w:rsidRPr="004B4A99" w:rsidRDefault="00762690" w:rsidP="0076269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14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11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/2024</w:t>
          </w:r>
        </w:p>
      </w:tc>
    </w:tr>
    <w:tr w:rsidR="00762690" w:rsidRPr="004B4A99" w14:paraId="6EB4168F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4F55C041" w14:textId="77777777" w:rsidR="00762690" w:rsidRPr="004B4A99" w:rsidRDefault="00762690" w:rsidP="0076269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27BD5F79" w14:textId="77777777" w:rsidR="00762690" w:rsidRPr="004B4A99" w:rsidRDefault="00762690" w:rsidP="0076269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270460FA" w14:textId="77777777" w:rsidR="00762690" w:rsidRPr="004B4A99" w:rsidRDefault="00762690" w:rsidP="0076269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6E091D40" w14:textId="77777777" w:rsidR="00762690" w:rsidRPr="004B4A99" w:rsidRDefault="00762690" w:rsidP="0076269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</w:p>
      </w:tc>
    </w:tr>
    <w:tr w:rsidR="00762690" w:rsidRPr="004B4A99" w14:paraId="59FDD851" w14:textId="77777777" w:rsidTr="00FF227F">
      <w:trPr>
        <w:cantSplit/>
        <w:trHeight w:val="340"/>
        <w:jc w:val="center"/>
      </w:trPr>
      <w:tc>
        <w:tcPr>
          <w:tcW w:w="1300" w:type="pct"/>
          <w:vAlign w:val="center"/>
        </w:tcPr>
        <w:p w14:paraId="0DD264F6" w14:textId="77777777" w:rsidR="00762690" w:rsidRPr="004B4A99" w:rsidRDefault="00762690" w:rsidP="0076269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TITLE</w:t>
          </w:r>
        </w:p>
      </w:tc>
      <w:tc>
        <w:tcPr>
          <w:tcW w:w="2162" w:type="pct"/>
          <w:vAlign w:val="center"/>
        </w:tcPr>
        <w:p w14:paraId="5B77F254" w14:textId="0685DD7F" w:rsidR="00762690" w:rsidRPr="004B4A99" w:rsidRDefault="00762690" w:rsidP="0076269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PROCEDURE FOR SENSACORE INSTRUMENT</w:t>
          </w:r>
        </w:p>
      </w:tc>
      <w:tc>
        <w:tcPr>
          <w:tcW w:w="737" w:type="pct"/>
          <w:vAlign w:val="center"/>
        </w:tcPr>
        <w:p w14:paraId="23986CDD" w14:textId="77777777" w:rsidR="00762690" w:rsidRPr="004B4A99" w:rsidRDefault="00762690" w:rsidP="0076269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Date</w:t>
          </w:r>
        </w:p>
      </w:tc>
      <w:tc>
        <w:tcPr>
          <w:tcW w:w="801" w:type="pct"/>
          <w:vAlign w:val="center"/>
        </w:tcPr>
        <w:p w14:paraId="299526CA" w14:textId="77777777" w:rsidR="00762690" w:rsidRPr="004B4A99" w:rsidRDefault="00762690" w:rsidP="0076269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0/00/0000</w:t>
          </w:r>
        </w:p>
      </w:tc>
    </w:tr>
    <w:tr w:rsidR="00762690" w:rsidRPr="004B4A99" w14:paraId="1346FD4B" w14:textId="77777777" w:rsidTr="00FF227F">
      <w:trPr>
        <w:cantSplit/>
        <w:trHeight w:val="369"/>
        <w:jc w:val="center"/>
      </w:trPr>
      <w:tc>
        <w:tcPr>
          <w:tcW w:w="1300" w:type="pct"/>
          <w:vAlign w:val="center"/>
        </w:tcPr>
        <w:p w14:paraId="7A607975" w14:textId="77777777" w:rsidR="00762690" w:rsidRPr="004B4A99" w:rsidRDefault="00762690" w:rsidP="0076269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SECTION TITLE</w:t>
          </w:r>
        </w:p>
      </w:tc>
      <w:tc>
        <w:tcPr>
          <w:tcW w:w="3700" w:type="pct"/>
          <w:gridSpan w:val="3"/>
          <w:vAlign w:val="center"/>
        </w:tcPr>
        <w:p w14:paraId="62207C22" w14:textId="77777777" w:rsidR="00762690" w:rsidRPr="004B4A99" w:rsidRDefault="00762690" w:rsidP="0076269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DISTRIBUTION LIST</w:t>
          </w:r>
        </w:p>
      </w:tc>
    </w:tr>
  </w:tbl>
  <w:p w14:paraId="256FF107" w14:textId="77777777" w:rsidR="006B48BF" w:rsidRDefault="006B48BF"/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3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46"/>
      <w:gridCol w:w="4235"/>
      <w:gridCol w:w="1444"/>
      <w:gridCol w:w="1569"/>
    </w:tblGrid>
    <w:tr w:rsidR="00762690" w:rsidRPr="004B4A99" w14:paraId="1DD833AB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2C85B31E" w14:textId="77777777" w:rsidR="00762690" w:rsidRDefault="00762690" w:rsidP="0076269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Prepared By:</w:t>
          </w:r>
        </w:p>
        <w:p w14:paraId="14A57347" w14:textId="20353DDF" w:rsidR="00762690" w:rsidRPr="004B4A99" w:rsidRDefault="00762690" w:rsidP="0076269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HOD - Biochemistry</w:t>
          </w:r>
        </w:p>
      </w:tc>
      <w:tc>
        <w:tcPr>
          <w:tcW w:w="2162" w:type="pct"/>
          <w:vMerge w:val="restart"/>
          <w:vAlign w:val="center"/>
        </w:tcPr>
        <w:p w14:paraId="2A44217E" w14:textId="77777777" w:rsidR="00762690" w:rsidRPr="004B4A99" w:rsidRDefault="00762690" w:rsidP="0076269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noProof/>
              <w:sz w:val="16"/>
              <w:szCs w:val="16"/>
              <w14:ligatures w14:val="standardContextual"/>
            </w:rPr>
            <w:drawing>
              <wp:inline distT="0" distB="0" distL="0" distR="0" wp14:anchorId="578713CF" wp14:editId="740FCA4E">
                <wp:extent cx="2106655" cy="714375"/>
                <wp:effectExtent l="0" t="0" r="8255" b="0"/>
                <wp:docPr id="665678942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483590" name="Picture 146548359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085" cy="715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12C5A92E" w14:textId="77777777" w:rsidR="00762690" w:rsidRPr="004B4A99" w:rsidRDefault="00762690" w:rsidP="0076269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43F80B59" w14:textId="0399D329" w:rsidR="00762690" w:rsidRPr="004B4A99" w:rsidRDefault="00762690" w:rsidP="0076269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TDPL/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BC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SOP-005</w:t>
          </w:r>
        </w:p>
      </w:tc>
    </w:tr>
    <w:tr w:rsidR="00762690" w:rsidRPr="004B4A99" w14:paraId="75039F1F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0A42F4E6" w14:textId="77777777" w:rsidR="00762690" w:rsidRPr="004B4A99" w:rsidRDefault="00762690" w:rsidP="0076269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45B9E3DC" w14:textId="77777777" w:rsidR="00762690" w:rsidRPr="004B4A99" w:rsidRDefault="00762690" w:rsidP="0076269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076753A1" w14:textId="77777777" w:rsidR="00762690" w:rsidRPr="004B4A99" w:rsidRDefault="00762690" w:rsidP="0076269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21FFFFC3" w14:textId="77777777" w:rsidR="00762690" w:rsidRPr="004B4A99" w:rsidRDefault="00762690" w:rsidP="0076269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1.0</w:t>
          </w:r>
        </w:p>
      </w:tc>
    </w:tr>
    <w:tr w:rsidR="00762690" w:rsidRPr="004B4A99" w14:paraId="776E0F1D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213D8A49" w14:textId="77777777" w:rsidR="00762690" w:rsidRPr="004B4A99" w:rsidRDefault="00762690" w:rsidP="0076269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Approved By:</w:t>
          </w:r>
        </w:p>
        <w:p w14:paraId="3CE7277A" w14:textId="50EEE04B" w:rsidR="00762690" w:rsidRPr="004B4A99" w:rsidRDefault="00762690" w:rsidP="0076269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Laboratory Head</w:t>
          </w:r>
        </w:p>
      </w:tc>
      <w:tc>
        <w:tcPr>
          <w:tcW w:w="2162" w:type="pct"/>
          <w:vMerge/>
          <w:vAlign w:val="center"/>
        </w:tcPr>
        <w:p w14:paraId="0AE24AD7" w14:textId="77777777" w:rsidR="00762690" w:rsidRPr="004B4A99" w:rsidRDefault="00762690" w:rsidP="0076269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265DD394" w14:textId="77777777" w:rsidR="00762690" w:rsidRPr="004B4A99" w:rsidRDefault="00762690" w:rsidP="0076269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Date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788A9474" w14:textId="77777777" w:rsidR="00762690" w:rsidRPr="004B4A99" w:rsidRDefault="00762690" w:rsidP="0076269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14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11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/2024</w:t>
          </w:r>
        </w:p>
      </w:tc>
    </w:tr>
    <w:tr w:rsidR="00762690" w:rsidRPr="004B4A99" w14:paraId="1866370D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5446B7CE" w14:textId="77777777" w:rsidR="00762690" w:rsidRPr="004B4A99" w:rsidRDefault="00762690" w:rsidP="0076269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380645CF" w14:textId="77777777" w:rsidR="00762690" w:rsidRPr="004B4A99" w:rsidRDefault="00762690" w:rsidP="0076269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63B0E639" w14:textId="77777777" w:rsidR="00762690" w:rsidRPr="004B4A99" w:rsidRDefault="00762690" w:rsidP="0076269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147CF240" w14:textId="77777777" w:rsidR="00762690" w:rsidRPr="004B4A99" w:rsidRDefault="00762690" w:rsidP="0076269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</w:p>
      </w:tc>
    </w:tr>
    <w:tr w:rsidR="00762690" w:rsidRPr="004B4A99" w14:paraId="5781774C" w14:textId="77777777" w:rsidTr="00FF227F">
      <w:trPr>
        <w:cantSplit/>
        <w:trHeight w:val="340"/>
        <w:jc w:val="center"/>
      </w:trPr>
      <w:tc>
        <w:tcPr>
          <w:tcW w:w="1300" w:type="pct"/>
          <w:vAlign w:val="center"/>
        </w:tcPr>
        <w:p w14:paraId="245AB13C" w14:textId="77777777" w:rsidR="00762690" w:rsidRPr="004B4A99" w:rsidRDefault="00762690" w:rsidP="0076269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TITLE</w:t>
          </w:r>
        </w:p>
      </w:tc>
      <w:tc>
        <w:tcPr>
          <w:tcW w:w="2162" w:type="pct"/>
          <w:vAlign w:val="center"/>
        </w:tcPr>
        <w:p w14:paraId="464E1786" w14:textId="27B3E320" w:rsidR="00762690" w:rsidRPr="004B4A99" w:rsidRDefault="00762690" w:rsidP="0076269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PROCEDURE FOR SENSACORE INSTRUMENT</w:t>
          </w:r>
        </w:p>
      </w:tc>
      <w:tc>
        <w:tcPr>
          <w:tcW w:w="737" w:type="pct"/>
          <w:vAlign w:val="center"/>
        </w:tcPr>
        <w:p w14:paraId="3CE94985" w14:textId="77777777" w:rsidR="00762690" w:rsidRPr="004B4A99" w:rsidRDefault="00762690" w:rsidP="0076269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Date</w:t>
          </w:r>
        </w:p>
      </w:tc>
      <w:tc>
        <w:tcPr>
          <w:tcW w:w="801" w:type="pct"/>
          <w:vAlign w:val="center"/>
        </w:tcPr>
        <w:p w14:paraId="5CB644FD" w14:textId="77777777" w:rsidR="00762690" w:rsidRPr="004B4A99" w:rsidRDefault="00762690" w:rsidP="0076269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0/00/0000</w:t>
          </w:r>
        </w:p>
      </w:tc>
    </w:tr>
    <w:tr w:rsidR="00762690" w:rsidRPr="004B4A99" w14:paraId="50B8B122" w14:textId="77777777" w:rsidTr="00FF227F">
      <w:trPr>
        <w:cantSplit/>
        <w:trHeight w:val="369"/>
        <w:jc w:val="center"/>
      </w:trPr>
      <w:tc>
        <w:tcPr>
          <w:tcW w:w="1300" w:type="pct"/>
          <w:vAlign w:val="center"/>
        </w:tcPr>
        <w:p w14:paraId="1CCA9333" w14:textId="77777777" w:rsidR="00762690" w:rsidRPr="004B4A99" w:rsidRDefault="00762690" w:rsidP="0076269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SECTION TITLE</w:t>
          </w:r>
        </w:p>
      </w:tc>
      <w:tc>
        <w:tcPr>
          <w:tcW w:w="3700" w:type="pct"/>
          <w:gridSpan w:val="3"/>
          <w:vAlign w:val="center"/>
        </w:tcPr>
        <w:p w14:paraId="227DD748" w14:textId="77777777" w:rsidR="00762690" w:rsidRPr="004B4A99" w:rsidRDefault="00762690" w:rsidP="0076269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LIST OF ABBREVIATIONS</w:t>
          </w:r>
        </w:p>
      </w:tc>
    </w:tr>
  </w:tbl>
  <w:p w14:paraId="5870463C" w14:textId="77777777" w:rsidR="006B48BF" w:rsidRDefault="006B48BF"/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3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46"/>
      <w:gridCol w:w="4235"/>
      <w:gridCol w:w="1444"/>
      <w:gridCol w:w="1569"/>
    </w:tblGrid>
    <w:tr w:rsidR="00762690" w:rsidRPr="004B4A99" w14:paraId="3FE71133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12AF09AC" w14:textId="77777777" w:rsidR="00762690" w:rsidRDefault="00762690" w:rsidP="0076269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Prepared By:</w:t>
          </w:r>
        </w:p>
        <w:p w14:paraId="5925329E" w14:textId="6012B5AB" w:rsidR="00762690" w:rsidRPr="004B4A99" w:rsidRDefault="00762690" w:rsidP="0076269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HOD - Biochemistry</w:t>
          </w:r>
        </w:p>
      </w:tc>
      <w:tc>
        <w:tcPr>
          <w:tcW w:w="2162" w:type="pct"/>
          <w:vMerge w:val="restart"/>
          <w:vAlign w:val="center"/>
        </w:tcPr>
        <w:p w14:paraId="0313B164" w14:textId="77777777" w:rsidR="00762690" w:rsidRPr="004B4A99" w:rsidRDefault="00762690" w:rsidP="0076269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noProof/>
              <w:sz w:val="16"/>
              <w:szCs w:val="16"/>
              <w14:ligatures w14:val="standardContextual"/>
            </w:rPr>
            <w:drawing>
              <wp:inline distT="0" distB="0" distL="0" distR="0" wp14:anchorId="1CD117F0" wp14:editId="1C900092">
                <wp:extent cx="2106655" cy="714375"/>
                <wp:effectExtent l="0" t="0" r="8255" b="0"/>
                <wp:docPr id="1833870406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483590" name="Picture 146548359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085" cy="715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25890293" w14:textId="77777777" w:rsidR="00762690" w:rsidRPr="004B4A99" w:rsidRDefault="00762690" w:rsidP="0076269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1434928E" w14:textId="7CB17F0C" w:rsidR="00762690" w:rsidRPr="004B4A99" w:rsidRDefault="00762690" w:rsidP="0076269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TDPL/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BC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SOP-005</w:t>
          </w:r>
        </w:p>
      </w:tc>
    </w:tr>
    <w:tr w:rsidR="00762690" w:rsidRPr="004B4A99" w14:paraId="7F8F7B66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1E8BB389" w14:textId="77777777" w:rsidR="00762690" w:rsidRPr="004B4A99" w:rsidRDefault="00762690" w:rsidP="0076269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707358B9" w14:textId="77777777" w:rsidR="00762690" w:rsidRPr="004B4A99" w:rsidRDefault="00762690" w:rsidP="0076269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141F95C4" w14:textId="77777777" w:rsidR="00762690" w:rsidRPr="004B4A99" w:rsidRDefault="00762690" w:rsidP="0076269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1AC12AB1" w14:textId="77777777" w:rsidR="00762690" w:rsidRPr="004B4A99" w:rsidRDefault="00762690" w:rsidP="0076269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1.0</w:t>
          </w:r>
        </w:p>
      </w:tc>
    </w:tr>
    <w:tr w:rsidR="00762690" w:rsidRPr="004B4A99" w14:paraId="38BD2163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6D9E4B55" w14:textId="77777777" w:rsidR="00762690" w:rsidRPr="004B4A99" w:rsidRDefault="00762690" w:rsidP="0076269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Approved By:</w:t>
          </w:r>
        </w:p>
        <w:p w14:paraId="00F795BF" w14:textId="6CBCFD21" w:rsidR="00762690" w:rsidRPr="004B4A99" w:rsidRDefault="00762690" w:rsidP="0076269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Laboratory Head</w:t>
          </w:r>
        </w:p>
      </w:tc>
      <w:tc>
        <w:tcPr>
          <w:tcW w:w="2162" w:type="pct"/>
          <w:vMerge/>
          <w:vAlign w:val="center"/>
        </w:tcPr>
        <w:p w14:paraId="35386D58" w14:textId="77777777" w:rsidR="00762690" w:rsidRPr="004B4A99" w:rsidRDefault="00762690" w:rsidP="0076269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50C7A235" w14:textId="77777777" w:rsidR="00762690" w:rsidRPr="004B4A99" w:rsidRDefault="00762690" w:rsidP="0076269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Date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15A6BD69" w14:textId="77777777" w:rsidR="00762690" w:rsidRPr="004B4A99" w:rsidRDefault="00762690" w:rsidP="0076269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14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11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/2024</w:t>
          </w:r>
        </w:p>
      </w:tc>
    </w:tr>
    <w:tr w:rsidR="00762690" w:rsidRPr="004B4A99" w14:paraId="744F1841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4AB6AE4D" w14:textId="77777777" w:rsidR="00762690" w:rsidRPr="004B4A99" w:rsidRDefault="00762690" w:rsidP="0076269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5D49A9EB" w14:textId="77777777" w:rsidR="00762690" w:rsidRPr="004B4A99" w:rsidRDefault="00762690" w:rsidP="0076269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6E08966D" w14:textId="77777777" w:rsidR="00762690" w:rsidRPr="004B4A99" w:rsidRDefault="00762690" w:rsidP="0076269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5A7FCFAD" w14:textId="77777777" w:rsidR="00762690" w:rsidRPr="004B4A99" w:rsidRDefault="00762690" w:rsidP="0076269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</w:p>
      </w:tc>
    </w:tr>
    <w:tr w:rsidR="00762690" w:rsidRPr="004B4A99" w14:paraId="590F5EEA" w14:textId="77777777" w:rsidTr="00FF227F">
      <w:trPr>
        <w:cantSplit/>
        <w:trHeight w:val="340"/>
        <w:jc w:val="center"/>
      </w:trPr>
      <w:tc>
        <w:tcPr>
          <w:tcW w:w="1300" w:type="pct"/>
          <w:vAlign w:val="center"/>
        </w:tcPr>
        <w:p w14:paraId="196271D9" w14:textId="77777777" w:rsidR="00762690" w:rsidRPr="004B4A99" w:rsidRDefault="00762690" w:rsidP="0076269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TITLE</w:t>
          </w:r>
        </w:p>
      </w:tc>
      <w:tc>
        <w:tcPr>
          <w:tcW w:w="2162" w:type="pct"/>
          <w:vAlign w:val="center"/>
        </w:tcPr>
        <w:p w14:paraId="70B64B99" w14:textId="75BA5D78" w:rsidR="00762690" w:rsidRPr="004B4A99" w:rsidRDefault="00762690" w:rsidP="0076269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PROCEDURE FOR SENSACORE INSTRUMENT</w:t>
          </w:r>
        </w:p>
      </w:tc>
      <w:tc>
        <w:tcPr>
          <w:tcW w:w="737" w:type="pct"/>
          <w:vAlign w:val="center"/>
        </w:tcPr>
        <w:p w14:paraId="1C7F2E83" w14:textId="77777777" w:rsidR="00762690" w:rsidRPr="004B4A99" w:rsidRDefault="00762690" w:rsidP="0076269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Date</w:t>
          </w:r>
        </w:p>
      </w:tc>
      <w:tc>
        <w:tcPr>
          <w:tcW w:w="801" w:type="pct"/>
          <w:vAlign w:val="center"/>
        </w:tcPr>
        <w:p w14:paraId="562809DE" w14:textId="77777777" w:rsidR="00762690" w:rsidRPr="004B4A99" w:rsidRDefault="00762690" w:rsidP="0076269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0/00/0000</w:t>
          </w:r>
        </w:p>
      </w:tc>
    </w:tr>
    <w:tr w:rsidR="00762690" w:rsidRPr="004B4A99" w14:paraId="2C0BB8AD" w14:textId="77777777" w:rsidTr="00FF227F">
      <w:trPr>
        <w:cantSplit/>
        <w:trHeight w:val="369"/>
        <w:jc w:val="center"/>
      </w:trPr>
      <w:tc>
        <w:tcPr>
          <w:tcW w:w="1300" w:type="pct"/>
          <w:vAlign w:val="center"/>
        </w:tcPr>
        <w:p w14:paraId="3DB92BF9" w14:textId="77777777" w:rsidR="00762690" w:rsidRPr="004B4A99" w:rsidRDefault="00762690" w:rsidP="0076269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SECTION TITLE</w:t>
          </w:r>
        </w:p>
      </w:tc>
      <w:tc>
        <w:tcPr>
          <w:tcW w:w="3700" w:type="pct"/>
          <w:gridSpan w:val="3"/>
          <w:vAlign w:val="center"/>
        </w:tcPr>
        <w:p w14:paraId="03D8B7B1" w14:textId="7E995591" w:rsidR="00762690" w:rsidRPr="004B4A99" w:rsidRDefault="00762690" w:rsidP="0076269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STANDARD OPERATING PROCEDURE</w:t>
          </w:r>
        </w:p>
      </w:tc>
    </w:tr>
  </w:tbl>
  <w:p w14:paraId="58B8813D" w14:textId="77777777" w:rsidR="006B48BF" w:rsidRDefault="006B48BF"/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3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46"/>
      <w:gridCol w:w="4235"/>
      <w:gridCol w:w="1444"/>
      <w:gridCol w:w="1569"/>
    </w:tblGrid>
    <w:tr w:rsidR="00D54267" w:rsidRPr="004B4A99" w14:paraId="47E09C0B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1AD24C54" w14:textId="77777777" w:rsidR="00D54267" w:rsidRDefault="00D54267" w:rsidP="00084D05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Prepared By:</w:t>
          </w:r>
        </w:p>
        <w:p w14:paraId="10C70577" w14:textId="77777777" w:rsidR="00D54267" w:rsidRPr="004B4A99" w:rsidRDefault="00D54267" w:rsidP="00084D05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HOD - Biochemistry</w:t>
          </w:r>
        </w:p>
      </w:tc>
      <w:tc>
        <w:tcPr>
          <w:tcW w:w="2162" w:type="pct"/>
          <w:vMerge w:val="restart"/>
          <w:vAlign w:val="center"/>
        </w:tcPr>
        <w:p w14:paraId="3E295CA1" w14:textId="77777777" w:rsidR="00D54267" w:rsidRPr="004B4A99" w:rsidRDefault="00D54267" w:rsidP="00084D05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noProof/>
              <w:sz w:val="16"/>
              <w:szCs w:val="16"/>
              <w14:ligatures w14:val="standardContextual"/>
            </w:rPr>
            <w:drawing>
              <wp:inline distT="0" distB="0" distL="0" distR="0" wp14:anchorId="7ACF736D" wp14:editId="038C1E4D">
                <wp:extent cx="2106655" cy="714375"/>
                <wp:effectExtent l="0" t="0" r="8255" b="0"/>
                <wp:docPr id="1272015035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483590" name="Picture 146548359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085" cy="715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53D36162" w14:textId="77777777" w:rsidR="00D54267" w:rsidRPr="004B4A99" w:rsidRDefault="00D54267" w:rsidP="00084D05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6F4BBEB8" w14:textId="77777777" w:rsidR="00D54267" w:rsidRPr="004B4A99" w:rsidRDefault="00D54267" w:rsidP="00084D05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TDPL/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BC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SOP-001</w:t>
          </w:r>
        </w:p>
      </w:tc>
    </w:tr>
    <w:tr w:rsidR="00D54267" w:rsidRPr="004B4A99" w14:paraId="4171C0BE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0ECF2DF0" w14:textId="77777777" w:rsidR="00D54267" w:rsidRPr="004B4A99" w:rsidRDefault="00D54267" w:rsidP="00084D05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3D21FECB" w14:textId="77777777" w:rsidR="00D54267" w:rsidRPr="004B4A99" w:rsidRDefault="00D54267" w:rsidP="00084D05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5C388AD6" w14:textId="77777777" w:rsidR="00D54267" w:rsidRPr="004B4A99" w:rsidRDefault="00D54267" w:rsidP="00084D05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00330C76" w14:textId="77777777" w:rsidR="00D54267" w:rsidRPr="004B4A99" w:rsidRDefault="00D54267" w:rsidP="00084D05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1.0</w:t>
          </w:r>
        </w:p>
      </w:tc>
    </w:tr>
    <w:tr w:rsidR="00D54267" w:rsidRPr="004B4A99" w14:paraId="5987AAA1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43FC0381" w14:textId="77777777" w:rsidR="00D54267" w:rsidRPr="004B4A99" w:rsidRDefault="00D54267" w:rsidP="00084D05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Approved By:</w:t>
          </w:r>
        </w:p>
        <w:p w14:paraId="361F42DB" w14:textId="77777777" w:rsidR="00D54267" w:rsidRPr="004B4A99" w:rsidRDefault="00D54267" w:rsidP="00084D05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Laboratory Head</w:t>
          </w:r>
        </w:p>
      </w:tc>
      <w:tc>
        <w:tcPr>
          <w:tcW w:w="2162" w:type="pct"/>
          <w:vMerge/>
          <w:vAlign w:val="center"/>
        </w:tcPr>
        <w:p w14:paraId="6854A0FA" w14:textId="77777777" w:rsidR="00D54267" w:rsidRPr="004B4A99" w:rsidRDefault="00D54267" w:rsidP="00084D05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11B0735C" w14:textId="77777777" w:rsidR="00D54267" w:rsidRPr="004B4A99" w:rsidRDefault="00D54267" w:rsidP="00084D05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Date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39465069" w14:textId="77777777" w:rsidR="00D54267" w:rsidRPr="004B4A99" w:rsidRDefault="00D54267" w:rsidP="00084D05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14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11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/2024</w:t>
          </w:r>
        </w:p>
      </w:tc>
    </w:tr>
    <w:tr w:rsidR="00D54267" w:rsidRPr="004B4A99" w14:paraId="33E1E394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44A9BE33" w14:textId="77777777" w:rsidR="00D54267" w:rsidRPr="004B4A99" w:rsidRDefault="00D54267" w:rsidP="00084D05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3EF290F4" w14:textId="77777777" w:rsidR="00D54267" w:rsidRPr="004B4A99" w:rsidRDefault="00D54267" w:rsidP="00084D05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7AAFC617" w14:textId="77777777" w:rsidR="00D54267" w:rsidRPr="004B4A99" w:rsidRDefault="00D54267" w:rsidP="00084D05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444F5E4F" w14:textId="77777777" w:rsidR="00D54267" w:rsidRPr="004B4A99" w:rsidRDefault="00D54267" w:rsidP="00084D05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</w:p>
      </w:tc>
    </w:tr>
    <w:tr w:rsidR="00D54267" w:rsidRPr="004B4A99" w14:paraId="3E90CE60" w14:textId="77777777" w:rsidTr="00FF227F">
      <w:trPr>
        <w:cantSplit/>
        <w:trHeight w:val="340"/>
        <w:jc w:val="center"/>
      </w:trPr>
      <w:tc>
        <w:tcPr>
          <w:tcW w:w="1300" w:type="pct"/>
          <w:vAlign w:val="center"/>
        </w:tcPr>
        <w:p w14:paraId="7BE4674C" w14:textId="77777777" w:rsidR="00D54267" w:rsidRPr="004B4A99" w:rsidRDefault="00D54267" w:rsidP="001A25C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TITLE</w:t>
          </w:r>
        </w:p>
      </w:tc>
      <w:tc>
        <w:tcPr>
          <w:tcW w:w="2162" w:type="pct"/>
          <w:vAlign w:val="center"/>
        </w:tcPr>
        <w:p w14:paraId="045BDA34" w14:textId="77777777" w:rsidR="00D54267" w:rsidRPr="004B4A99" w:rsidRDefault="00D54267" w:rsidP="001A25C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PROCEDURE FOR SENSACORE INSTRUMENT</w:t>
          </w:r>
        </w:p>
      </w:tc>
      <w:tc>
        <w:tcPr>
          <w:tcW w:w="737" w:type="pct"/>
          <w:vAlign w:val="center"/>
        </w:tcPr>
        <w:p w14:paraId="52CEBFA7" w14:textId="77777777" w:rsidR="00D54267" w:rsidRPr="004B4A99" w:rsidRDefault="00D54267" w:rsidP="001A25C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Date</w:t>
          </w:r>
        </w:p>
      </w:tc>
      <w:tc>
        <w:tcPr>
          <w:tcW w:w="801" w:type="pct"/>
          <w:vAlign w:val="center"/>
        </w:tcPr>
        <w:p w14:paraId="609B3D70" w14:textId="77777777" w:rsidR="00D54267" w:rsidRPr="004B4A99" w:rsidRDefault="00D54267" w:rsidP="001A25C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0/00/0000</w:t>
          </w:r>
        </w:p>
      </w:tc>
    </w:tr>
    <w:tr w:rsidR="00D54267" w:rsidRPr="004B4A99" w14:paraId="3F9B94F1" w14:textId="77777777" w:rsidTr="00FF227F">
      <w:trPr>
        <w:cantSplit/>
        <w:trHeight w:val="369"/>
        <w:jc w:val="center"/>
      </w:trPr>
      <w:tc>
        <w:tcPr>
          <w:tcW w:w="1300" w:type="pct"/>
          <w:vAlign w:val="center"/>
        </w:tcPr>
        <w:p w14:paraId="544A06CD" w14:textId="77777777" w:rsidR="00D54267" w:rsidRPr="004B4A99" w:rsidRDefault="00D54267" w:rsidP="001A25C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SECTION TITLE</w:t>
          </w:r>
        </w:p>
      </w:tc>
      <w:tc>
        <w:tcPr>
          <w:tcW w:w="3700" w:type="pct"/>
          <w:gridSpan w:val="3"/>
          <w:vAlign w:val="center"/>
        </w:tcPr>
        <w:p w14:paraId="36F3BCB7" w14:textId="30449E78" w:rsidR="00D54267" w:rsidRPr="004B4A99" w:rsidRDefault="00D54267" w:rsidP="001A25C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 xml:space="preserve">Flowchart – </w:t>
          </w:r>
          <w:r w:rsidR="00B24E27">
            <w:rPr>
              <w:rFonts w:ascii="Palatino Linotype" w:hAnsi="Palatino Linotype"/>
              <w:b/>
              <w:bCs/>
              <w:sz w:val="16"/>
              <w:szCs w:val="16"/>
            </w:rPr>
            <w:t>1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 xml:space="preserve">: Sensacore ST 200 </w:t>
          </w:r>
          <w:r w:rsidR="00B24E27">
            <w:rPr>
              <w:rFonts w:ascii="Palatino Linotype" w:hAnsi="Palatino Linotype"/>
              <w:b/>
              <w:bCs/>
              <w:sz w:val="16"/>
              <w:szCs w:val="16"/>
            </w:rPr>
            <w:t>Start Up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 xml:space="preserve"> Procedure</w:t>
          </w:r>
        </w:p>
      </w:tc>
    </w:tr>
  </w:tbl>
  <w:p w14:paraId="4EADC0EF" w14:textId="77777777" w:rsidR="00D54267" w:rsidRDefault="00D54267"/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3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46"/>
      <w:gridCol w:w="4235"/>
      <w:gridCol w:w="1444"/>
      <w:gridCol w:w="1569"/>
    </w:tblGrid>
    <w:tr w:rsidR="00B24E27" w:rsidRPr="004B4A99" w14:paraId="0F8AEC34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56609653" w14:textId="77777777" w:rsidR="00B24E27" w:rsidRDefault="00B24E27" w:rsidP="00084D05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Prepared By:</w:t>
          </w:r>
        </w:p>
        <w:p w14:paraId="5273D2C8" w14:textId="77777777" w:rsidR="00B24E27" w:rsidRPr="004B4A99" w:rsidRDefault="00B24E27" w:rsidP="00084D05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HOD - Biochemistry</w:t>
          </w:r>
        </w:p>
      </w:tc>
      <w:tc>
        <w:tcPr>
          <w:tcW w:w="2162" w:type="pct"/>
          <w:vMerge w:val="restart"/>
          <w:vAlign w:val="center"/>
        </w:tcPr>
        <w:p w14:paraId="406A1A53" w14:textId="77777777" w:rsidR="00B24E27" w:rsidRPr="004B4A99" w:rsidRDefault="00B24E27" w:rsidP="00084D05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noProof/>
              <w:sz w:val="16"/>
              <w:szCs w:val="16"/>
              <w14:ligatures w14:val="standardContextual"/>
            </w:rPr>
            <w:drawing>
              <wp:inline distT="0" distB="0" distL="0" distR="0" wp14:anchorId="0D544F0C" wp14:editId="76693E25">
                <wp:extent cx="2106655" cy="714375"/>
                <wp:effectExtent l="0" t="0" r="8255" b="0"/>
                <wp:docPr id="1346257524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483590" name="Picture 146548359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085" cy="715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4180A98F" w14:textId="77777777" w:rsidR="00B24E27" w:rsidRPr="004B4A99" w:rsidRDefault="00B24E27" w:rsidP="00084D05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7FF5B0C2" w14:textId="77777777" w:rsidR="00B24E27" w:rsidRPr="004B4A99" w:rsidRDefault="00B24E27" w:rsidP="00084D05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TDPL/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BC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SOP-001</w:t>
          </w:r>
        </w:p>
      </w:tc>
    </w:tr>
    <w:tr w:rsidR="00B24E27" w:rsidRPr="004B4A99" w14:paraId="0613A788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5F9445C1" w14:textId="77777777" w:rsidR="00B24E27" w:rsidRPr="004B4A99" w:rsidRDefault="00B24E27" w:rsidP="00084D05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5644E629" w14:textId="77777777" w:rsidR="00B24E27" w:rsidRPr="004B4A99" w:rsidRDefault="00B24E27" w:rsidP="00084D05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2C3EA610" w14:textId="77777777" w:rsidR="00B24E27" w:rsidRPr="004B4A99" w:rsidRDefault="00B24E27" w:rsidP="00084D05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7A756E41" w14:textId="77777777" w:rsidR="00B24E27" w:rsidRPr="004B4A99" w:rsidRDefault="00B24E27" w:rsidP="00084D05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1.0</w:t>
          </w:r>
        </w:p>
      </w:tc>
    </w:tr>
    <w:tr w:rsidR="00B24E27" w:rsidRPr="004B4A99" w14:paraId="2C89913C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3B0EBFE2" w14:textId="77777777" w:rsidR="00B24E27" w:rsidRPr="004B4A99" w:rsidRDefault="00B24E27" w:rsidP="00084D05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Approved By:</w:t>
          </w:r>
        </w:p>
        <w:p w14:paraId="3FE412C6" w14:textId="77777777" w:rsidR="00B24E27" w:rsidRPr="004B4A99" w:rsidRDefault="00B24E27" w:rsidP="00084D05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Laboratory Head</w:t>
          </w:r>
        </w:p>
      </w:tc>
      <w:tc>
        <w:tcPr>
          <w:tcW w:w="2162" w:type="pct"/>
          <w:vMerge/>
          <w:vAlign w:val="center"/>
        </w:tcPr>
        <w:p w14:paraId="2BB10F52" w14:textId="77777777" w:rsidR="00B24E27" w:rsidRPr="004B4A99" w:rsidRDefault="00B24E27" w:rsidP="00084D05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42A58B04" w14:textId="77777777" w:rsidR="00B24E27" w:rsidRPr="004B4A99" w:rsidRDefault="00B24E27" w:rsidP="00084D05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Date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63D2E434" w14:textId="77777777" w:rsidR="00B24E27" w:rsidRPr="004B4A99" w:rsidRDefault="00B24E27" w:rsidP="00084D05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14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11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/2024</w:t>
          </w:r>
        </w:p>
      </w:tc>
    </w:tr>
    <w:tr w:rsidR="00B24E27" w:rsidRPr="004B4A99" w14:paraId="12038489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34956551" w14:textId="77777777" w:rsidR="00B24E27" w:rsidRPr="004B4A99" w:rsidRDefault="00B24E27" w:rsidP="00084D05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625CA8F1" w14:textId="77777777" w:rsidR="00B24E27" w:rsidRPr="004B4A99" w:rsidRDefault="00B24E27" w:rsidP="00084D05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17CA218F" w14:textId="77777777" w:rsidR="00B24E27" w:rsidRPr="004B4A99" w:rsidRDefault="00B24E27" w:rsidP="00084D05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40763607" w14:textId="77777777" w:rsidR="00B24E27" w:rsidRPr="004B4A99" w:rsidRDefault="00B24E27" w:rsidP="00084D05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</w:p>
      </w:tc>
    </w:tr>
    <w:tr w:rsidR="00B24E27" w:rsidRPr="004B4A99" w14:paraId="0D3E018C" w14:textId="77777777" w:rsidTr="00FF227F">
      <w:trPr>
        <w:cantSplit/>
        <w:trHeight w:val="340"/>
        <w:jc w:val="center"/>
      </w:trPr>
      <w:tc>
        <w:tcPr>
          <w:tcW w:w="1300" w:type="pct"/>
          <w:vAlign w:val="center"/>
        </w:tcPr>
        <w:p w14:paraId="2C003504" w14:textId="77777777" w:rsidR="00B24E27" w:rsidRPr="004B4A99" w:rsidRDefault="00B24E27" w:rsidP="001A25C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TITLE</w:t>
          </w:r>
        </w:p>
      </w:tc>
      <w:tc>
        <w:tcPr>
          <w:tcW w:w="2162" w:type="pct"/>
          <w:vAlign w:val="center"/>
        </w:tcPr>
        <w:p w14:paraId="1EFEAB9A" w14:textId="77777777" w:rsidR="00B24E27" w:rsidRPr="004B4A99" w:rsidRDefault="00B24E27" w:rsidP="001A25C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PROCEDURE FOR SENSACORE INSTRUMENT</w:t>
          </w:r>
        </w:p>
      </w:tc>
      <w:tc>
        <w:tcPr>
          <w:tcW w:w="737" w:type="pct"/>
          <w:vAlign w:val="center"/>
        </w:tcPr>
        <w:p w14:paraId="2B0A01EC" w14:textId="77777777" w:rsidR="00B24E27" w:rsidRPr="004B4A99" w:rsidRDefault="00B24E27" w:rsidP="001A25C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Date</w:t>
          </w:r>
        </w:p>
      </w:tc>
      <w:tc>
        <w:tcPr>
          <w:tcW w:w="801" w:type="pct"/>
          <w:vAlign w:val="center"/>
        </w:tcPr>
        <w:p w14:paraId="39F87F72" w14:textId="77777777" w:rsidR="00B24E27" w:rsidRPr="004B4A99" w:rsidRDefault="00B24E27" w:rsidP="001A25C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0/00/0000</w:t>
          </w:r>
        </w:p>
      </w:tc>
    </w:tr>
    <w:tr w:rsidR="00B24E27" w:rsidRPr="004B4A99" w14:paraId="4EBF81A7" w14:textId="77777777" w:rsidTr="00FF227F">
      <w:trPr>
        <w:cantSplit/>
        <w:trHeight w:val="369"/>
        <w:jc w:val="center"/>
      </w:trPr>
      <w:tc>
        <w:tcPr>
          <w:tcW w:w="1300" w:type="pct"/>
          <w:vAlign w:val="center"/>
        </w:tcPr>
        <w:p w14:paraId="1ECE1621" w14:textId="77777777" w:rsidR="00B24E27" w:rsidRPr="004B4A99" w:rsidRDefault="00B24E27" w:rsidP="001A25C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SECTION TITLE</w:t>
          </w:r>
        </w:p>
      </w:tc>
      <w:tc>
        <w:tcPr>
          <w:tcW w:w="3700" w:type="pct"/>
          <w:gridSpan w:val="3"/>
          <w:vAlign w:val="center"/>
        </w:tcPr>
        <w:p w14:paraId="6333A14A" w14:textId="7BBC5C00" w:rsidR="00B24E27" w:rsidRPr="004B4A99" w:rsidRDefault="00B24E27" w:rsidP="001A25C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Flowchart – 2: Sensacore ST 200 Shut Down Procedure</w:t>
          </w:r>
        </w:p>
      </w:tc>
    </w:tr>
  </w:tbl>
  <w:p w14:paraId="23DDC17B" w14:textId="77777777" w:rsidR="00B24E27" w:rsidRDefault="00B24E2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06357"/>
    <w:multiLevelType w:val="hybridMultilevel"/>
    <w:tmpl w:val="DDD840BE"/>
    <w:lvl w:ilvl="0" w:tplc="035AF010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1A06B048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34DC31B4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443E6B4E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F2D4697C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44B893C0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BEF2CBA2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B8EA8064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E2B4C106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" w15:restartNumberingAfterBreak="0">
    <w:nsid w:val="01C62555"/>
    <w:multiLevelType w:val="hybridMultilevel"/>
    <w:tmpl w:val="7122AD72"/>
    <w:lvl w:ilvl="0" w:tplc="6DEC703E">
      <w:start w:val="1"/>
      <w:numFmt w:val="lowerLetter"/>
      <w:lvlText w:val="%1)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" w15:restartNumberingAfterBreak="0">
    <w:nsid w:val="02B05930"/>
    <w:multiLevelType w:val="multilevel"/>
    <w:tmpl w:val="C47667B6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4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9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2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43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36" w:hanging="1800"/>
      </w:pPr>
      <w:rPr>
        <w:rFonts w:hint="default"/>
      </w:rPr>
    </w:lvl>
  </w:abstractNum>
  <w:abstractNum w:abstractNumId="3" w15:restartNumberingAfterBreak="0">
    <w:nsid w:val="03632642"/>
    <w:multiLevelType w:val="hybridMultilevel"/>
    <w:tmpl w:val="738057B8"/>
    <w:lvl w:ilvl="0" w:tplc="9BCC79DA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C252714A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A9AA7946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EFB222A2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160C3FA8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708E8A50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8514D3CE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22DA7D0C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D2D279BC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4" w15:restartNumberingAfterBreak="0">
    <w:nsid w:val="04C82A17"/>
    <w:multiLevelType w:val="hybridMultilevel"/>
    <w:tmpl w:val="DC30AB7A"/>
    <w:lvl w:ilvl="0" w:tplc="C330B99A">
      <w:start w:val="1"/>
      <w:numFmt w:val="decimal"/>
      <w:lvlText w:val="%1)"/>
      <w:lvlJc w:val="left"/>
      <w:pPr>
        <w:ind w:left="159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55541A3"/>
    <w:multiLevelType w:val="multilevel"/>
    <w:tmpl w:val="F42831A8"/>
    <w:lvl w:ilvl="0">
      <w:start w:val="1"/>
      <w:numFmt w:val="decimal"/>
      <w:lvlText w:val="%1."/>
      <w:lvlJc w:val="left"/>
      <w:pPr>
        <w:ind w:left="1134" w:hanging="1134"/>
      </w:pPr>
      <w:rPr>
        <w:rFonts w:ascii="Palatino Linotype" w:hAnsi="Palatino Linotype" w:hint="default"/>
        <w:b/>
        <w:i w:val="0"/>
        <w:sz w:val="28"/>
      </w:rPr>
    </w:lvl>
    <w:lvl w:ilvl="1">
      <w:start w:val="1"/>
      <w:numFmt w:val="decimal"/>
      <w:pStyle w:val="TDPL-BodyTxt"/>
      <w:lvlText w:val="%1.%2"/>
      <w:lvlJc w:val="left"/>
      <w:pPr>
        <w:ind w:left="1134" w:hanging="1134"/>
      </w:pPr>
      <w:rPr>
        <w:rFonts w:ascii="Palatino Linotype" w:hAnsi="Palatino Linotype" w:hint="default"/>
        <w:b w:val="0"/>
        <w:i w:val="0"/>
        <w:sz w:val="22"/>
      </w:rPr>
    </w:lvl>
    <w:lvl w:ilvl="2">
      <w:start w:val="1"/>
      <w:numFmt w:val="decimal"/>
      <w:lvlText w:val="%1.%2.%3"/>
      <w:lvlJc w:val="left"/>
      <w:pPr>
        <w:ind w:left="1134" w:hanging="1134"/>
      </w:pPr>
      <w:rPr>
        <w:rFonts w:ascii="Palatino Linotype" w:hAnsi="Palatino Linotype" w:hint="default"/>
        <w:b w:val="0"/>
        <w:i w:val="0"/>
        <w:sz w:val="22"/>
      </w:rPr>
    </w:lvl>
    <w:lvl w:ilvl="3">
      <w:start w:val="1"/>
      <w:numFmt w:val="lowerLetter"/>
      <w:lvlText w:val="%4)"/>
      <w:lvlJc w:val="left"/>
      <w:pPr>
        <w:ind w:left="1531" w:hanging="397"/>
      </w:pPr>
      <w:rPr>
        <w:rFonts w:ascii="Palatino Linotype" w:hAnsi="Palatino Linotype" w:hint="default"/>
        <w:b w:val="0"/>
        <w:i w:val="0"/>
        <w:sz w:val="22"/>
      </w:rPr>
    </w:lvl>
    <w:lvl w:ilvl="4">
      <w:start w:val="1"/>
      <w:numFmt w:val="lowerRoman"/>
      <w:lvlText w:val="%5."/>
      <w:lvlJc w:val="right"/>
      <w:pPr>
        <w:ind w:left="1985" w:hanging="284"/>
      </w:pPr>
      <w:rPr>
        <w:rFonts w:ascii="Palatino Linotype" w:hAnsi="Palatino Linotype" w:hint="default"/>
        <w:b w:val="0"/>
        <w:i w:val="0"/>
        <w:sz w:val="22"/>
      </w:rPr>
    </w:lvl>
    <w:lvl w:ilvl="5">
      <w:start w:val="1"/>
      <w:numFmt w:val="bullet"/>
      <w:lvlText w:val="•"/>
      <w:lvlJc w:val="left"/>
      <w:pPr>
        <w:ind w:left="2268" w:hanging="283"/>
      </w:pPr>
      <w:rPr>
        <w:rFonts w:ascii="Palatino Linotype" w:hAnsi="Palatino Linotype" w:hint="default"/>
        <w:b w:val="0"/>
        <w:i w:val="0"/>
        <w:sz w:val="22"/>
      </w:rPr>
    </w:lvl>
    <w:lvl w:ilvl="6">
      <w:start w:val="1"/>
      <w:numFmt w:val="decimal"/>
      <w:lvlText w:val="%7."/>
      <w:lvlJc w:val="left"/>
      <w:pPr>
        <w:ind w:left="5836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556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276" w:hanging="180"/>
      </w:pPr>
      <w:rPr>
        <w:rFonts w:hint="default"/>
      </w:rPr>
    </w:lvl>
  </w:abstractNum>
  <w:abstractNum w:abstractNumId="6" w15:restartNumberingAfterBreak="0">
    <w:nsid w:val="05FB1547"/>
    <w:multiLevelType w:val="multilevel"/>
    <w:tmpl w:val="19EE2728"/>
    <w:lvl w:ilvl="0">
      <w:start w:val="7"/>
      <w:numFmt w:val="decimal"/>
      <w:lvlText w:val="%1"/>
      <w:lvlJc w:val="left"/>
      <w:pPr>
        <w:ind w:left="1364" w:hanging="567"/>
      </w:pPr>
      <w:rPr>
        <w:rFonts w:hint="default"/>
        <w:lang w:val="en-US" w:eastAsia="en-US" w:bidi="ar-SA"/>
      </w:rPr>
    </w:lvl>
    <w:lvl w:ilvl="1">
      <w:start w:val="3"/>
      <w:numFmt w:val="decimal"/>
      <w:lvlText w:val="%1.%2"/>
      <w:lvlJc w:val="left"/>
      <w:pPr>
        <w:ind w:left="1364" w:hanging="567"/>
        <w:jc w:val="right"/>
      </w:pPr>
      <w:rPr>
        <w:rFonts w:ascii="Cambria" w:eastAsia="Cambria" w:hAnsi="Cambria" w:cs="Cambria" w:hint="default"/>
        <w:b/>
        <w:bCs/>
        <w:color w:val="231F20"/>
        <w:spacing w:val="-1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562" w:hanging="766"/>
        <w:jc w:val="right"/>
      </w:pPr>
      <w:rPr>
        <w:rFonts w:ascii="Palatino Linotype" w:eastAsia="Cambria" w:hAnsi="Palatino Linotype" w:cs="Cambria" w:hint="default"/>
        <w:b/>
        <w:bCs/>
        <w:color w:val="231F20"/>
        <w:spacing w:val="-1"/>
        <w:w w:val="100"/>
        <w:sz w:val="24"/>
        <w:szCs w:val="24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1732" w:hanging="936"/>
        <w:jc w:val="right"/>
      </w:pPr>
      <w:rPr>
        <w:rFonts w:ascii="Cambria" w:eastAsia="Cambria" w:hAnsi="Cambria" w:cs="Cambria" w:hint="default"/>
        <w:b/>
        <w:bCs/>
        <w:color w:val="231F20"/>
        <w:spacing w:val="-1"/>
        <w:w w:val="100"/>
        <w:sz w:val="22"/>
        <w:szCs w:val="22"/>
        <w:lang w:val="en-US" w:eastAsia="en-US" w:bidi="ar-SA"/>
      </w:rPr>
    </w:lvl>
    <w:lvl w:ilvl="4">
      <w:numFmt w:val="bullet"/>
      <w:lvlText w:val="•"/>
      <w:lvlJc w:val="left"/>
      <w:pPr>
        <w:ind w:left="1740" w:hanging="93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227" w:hanging="93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715" w:hanging="93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202" w:hanging="93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90" w:hanging="936"/>
      </w:pPr>
      <w:rPr>
        <w:rFonts w:hint="default"/>
        <w:lang w:val="en-US" w:eastAsia="en-US" w:bidi="ar-SA"/>
      </w:rPr>
    </w:lvl>
  </w:abstractNum>
  <w:abstractNum w:abstractNumId="7" w15:restartNumberingAfterBreak="0">
    <w:nsid w:val="077D056E"/>
    <w:multiLevelType w:val="hybridMultilevel"/>
    <w:tmpl w:val="F96C6658"/>
    <w:lvl w:ilvl="0" w:tplc="A3C8A726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76CA8022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2C062C28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6D9A477C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AE00D9D6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6DD2911C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6C9E7832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7B700066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AADC5FA8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8" w15:restartNumberingAfterBreak="0">
    <w:nsid w:val="07C418C8"/>
    <w:multiLevelType w:val="multilevel"/>
    <w:tmpl w:val="DA6852A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8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712" w:hanging="1440"/>
      </w:pPr>
      <w:rPr>
        <w:rFonts w:hint="default"/>
      </w:rPr>
    </w:lvl>
  </w:abstractNum>
  <w:abstractNum w:abstractNumId="9" w15:restartNumberingAfterBreak="0">
    <w:nsid w:val="08E56C15"/>
    <w:multiLevelType w:val="hybridMultilevel"/>
    <w:tmpl w:val="F77E1F12"/>
    <w:lvl w:ilvl="0" w:tplc="5D4CA4F8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9047836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497C70D2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AE6017F2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DD2A47A6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3DF2C8F2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9C6093D6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129677C2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DFFE9D1C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0" w15:restartNumberingAfterBreak="0">
    <w:nsid w:val="09594289"/>
    <w:multiLevelType w:val="hybridMultilevel"/>
    <w:tmpl w:val="81A660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B1B4E6E"/>
    <w:multiLevelType w:val="hybridMultilevel"/>
    <w:tmpl w:val="9EEEA1EA"/>
    <w:lvl w:ilvl="0" w:tplc="23F49CF6">
      <w:start w:val="1"/>
      <w:numFmt w:val="lowerLetter"/>
      <w:lvlText w:val="%1)"/>
      <w:lvlJc w:val="left"/>
      <w:pPr>
        <w:ind w:left="51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2D9403FC">
      <w:start w:val="1"/>
      <w:numFmt w:val="decimal"/>
      <w:lvlText w:val="%2)"/>
      <w:lvlJc w:val="left"/>
      <w:pPr>
        <w:ind w:left="916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2" w:tplc="CAF24E94">
      <w:numFmt w:val="bullet"/>
      <w:lvlText w:val="•"/>
      <w:lvlJc w:val="left"/>
      <w:pPr>
        <w:ind w:left="1600" w:hanging="403"/>
      </w:pPr>
      <w:rPr>
        <w:rFonts w:hint="default"/>
        <w:lang w:val="en-US" w:eastAsia="en-US" w:bidi="ar-SA"/>
      </w:rPr>
    </w:lvl>
    <w:lvl w:ilvl="3" w:tplc="F23465C0">
      <w:numFmt w:val="bullet"/>
      <w:lvlText w:val="•"/>
      <w:lvlJc w:val="left"/>
      <w:pPr>
        <w:ind w:left="2733" w:hanging="403"/>
      </w:pPr>
      <w:rPr>
        <w:rFonts w:hint="default"/>
        <w:lang w:val="en-US" w:eastAsia="en-US" w:bidi="ar-SA"/>
      </w:rPr>
    </w:lvl>
    <w:lvl w:ilvl="4" w:tplc="D8E42A18">
      <w:numFmt w:val="bullet"/>
      <w:lvlText w:val="•"/>
      <w:lvlJc w:val="left"/>
      <w:pPr>
        <w:ind w:left="3866" w:hanging="403"/>
      </w:pPr>
      <w:rPr>
        <w:rFonts w:hint="default"/>
        <w:lang w:val="en-US" w:eastAsia="en-US" w:bidi="ar-SA"/>
      </w:rPr>
    </w:lvl>
    <w:lvl w:ilvl="5" w:tplc="52225DCA">
      <w:numFmt w:val="bullet"/>
      <w:lvlText w:val="•"/>
      <w:lvlJc w:val="left"/>
      <w:pPr>
        <w:ind w:left="4999" w:hanging="403"/>
      </w:pPr>
      <w:rPr>
        <w:rFonts w:hint="default"/>
        <w:lang w:val="en-US" w:eastAsia="en-US" w:bidi="ar-SA"/>
      </w:rPr>
    </w:lvl>
    <w:lvl w:ilvl="6" w:tplc="7CA8A9E0">
      <w:numFmt w:val="bullet"/>
      <w:lvlText w:val="•"/>
      <w:lvlJc w:val="left"/>
      <w:pPr>
        <w:ind w:left="6132" w:hanging="403"/>
      </w:pPr>
      <w:rPr>
        <w:rFonts w:hint="default"/>
        <w:lang w:val="en-US" w:eastAsia="en-US" w:bidi="ar-SA"/>
      </w:rPr>
    </w:lvl>
    <w:lvl w:ilvl="7" w:tplc="838C296A">
      <w:numFmt w:val="bullet"/>
      <w:lvlText w:val="•"/>
      <w:lvlJc w:val="left"/>
      <w:pPr>
        <w:ind w:left="7265" w:hanging="403"/>
      </w:pPr>
      <w:rPr>
        <w:rFonts w:hint="default"/>
        <w:lang w:val="en-US" w:eastAsia="en-US" w:bidi="ar-SA"/>
      </w:rPr>
    </w:lvl>
    <w:lvl w:ilvl="8" w:tplc="3386F506">
      <w:numFmt w:val="bullet"/>
      <w:lvlText w:val="•"/>
      <w:lvlJc w:val="left"/>
      <w:pPr>
        <w:ind w:left="8399" w:hanging="403"/>
      </w:pPr>
      <w:rPr>
        <w:rFonts w:hint="default"/>
        <w:lang w:val="en-US" w:eastAsia="en-US" w:bidi="ar-SA"/>
      </w:rPr>
    </w:lvl>
  </w:abstractNum>
  <w:abstractNum w:abstractNumId="12" w15:restartNumberingAfterBreak="0">
    <w:nsid w:val="0BA15D7F"/>
    <w:multiLevelType w:val="hybridMultilevel"/>
    <w:tmpl w:val="D25EEA12"/>
    <w:lvl w:ilvl="0" w:tplc="2AD202BE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37ECC246">
      <w:start w:val="1"/>
      <w:numFmt w:val="decimal"/>
      <w:lvlText w:val="%2)"/>
      <w:lvlJc w:val="left"/>
      <w:pPr>
        <w:ind w:left="91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2" w:tplc="9DDEB6C4">
      <w:numFmt w:val="bullet"/>
      <w:lvlText w:val="•"/>
      <w:lvlJc w:val="left"/>
      <w:pPr>
        <w:ind w:left="2002" w:hanging="403"/>
      </w:pPr>
      <w:rPr>
        <w:rFonts w:hint="default"/>
        <w:lang w:val="en-US" w:eastAsia="en-US" w:bidi="ar-SA"/>
      </w:rPr>
    </w:lvl>
    <w:lvl w:ilvl="3" w:tplc="F690866A">
      <w:numFmt w:val="bullet"/>
      <w:lvlText w:val="•"/>
      <w:lvlJc w:val="left"/>
      <w:pPr>
        <w:ind w:left="3085" w:hanging="403"/>
      </w:pPr>
      <w:rPr>
        <w:rFonts w:hint="default"/>
        <w:lang w:val="en-US" w:eastAsia="en-US" w:bidi="ar-SA"/>
      </w:rPr>
    </w:lvl>
    <w:lvl w:ilvl="4" w:tplc="325C5A88">
      <w:numFmt w:val="bullet"/>
      <w:lvlText w:val="•"/>
      <w:lvlJc w:val="left"/>
      <w:pPr>
        <w:ind w:left="4168" w:hanging="403"/>
      </w:pPr>
      <w:rPr>
        <w:rFonts w:hint="default"/>
        <w:lang w:val="en-US" w:eastAsia="en-US" w:bidi="ar-SA"/>
      </w:rPr>
    </w:lvl>
    <w:lvl w:ilvl="5" w:tplc="9C969250">
      <w:numFmt w:val="bullet"/>
      <w:lvlText w:val="•"/>
      <w:lvlJc w:val="left"/>
      <w:pPr>
        <w:ind w:left="5251" w:hanging="403"/>
      </w:pPr>
      <w:rPr>
        <w:rFonts w:hint="default"/>
        <w:lang w:val="en-US" w:eastAsia="en-US" w:bidi="ar-SA"/>
      </w:rPr>
    </w:lvl>
    <w:lvl w:ilvl="6" w:tplc="AA1C7E24">
      <w:numFmt w:val="bullet"/>
      <w:lvlText w:val="•"/>
      <w:lvlJc w:val="left"/>
      <w:pPr>
        <w:ind w:left="6334" w:hanging="403"/>
      </w:pPr>
      <w:rPr>
        <w:rFonts w:hint="default"/>
        <w:lang w:val="en-US" w:eastAsia="en-US" w:bidi="ar-SA"/>
      </w:rPr>
    </w:lvl>
    <w:lvl w:ilvl="7" w:tplc="9886F0B6">
      <w:numFmt w:val="bullet"/>
      <w:lvlText w:val="•"/>
      <w:lvlJc w:val="left"/>
      <w:pPr>
        <w:ind w:left="7417" w:hanging="403"/>
      </w:pPr>
      <w:rPr>
        <w:rFonts w:hint="default"/>
        <w:lang w:val="en-US" w:eastAsia="en-US" w:bidi="ar-SA"/>
      </w:rPr>
    </w:lvl>
    <w:lvl w:ilvl="8" w:tplc="40F8F94C">
      <w:numFmt w:val="bullet"/>
      <w:lvlText w:val="•"/>
      <w:lvlJc w:val="left"/>
      <w:pPr>
        <w:ind w:left="8499" w:hanging="403"/>
      </w:pPr>
      <w:rPr>
        <w:rFonts w:hint="default"/>
        <w:lang w:val="en-US" w:eastAsia="en-US" w:bidi="ar-SA"/>
      </w:rPr>
    </w:lvl>
  </w:abstractNum>
  <w:abstractNum w:abstractNumId="13" w15:restartNumberingAfterBreak="0">
    <w:nsid w:val="0CD4578F"/>
    <w:multiLevelType w:val="hybridMultilevel"/>
    <w:tmpl w:val="D5E2C6CA"/>
    <w:lvl w:ilvl="0" w:tplc="ED80098C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EF9A8B42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DB3876E0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D318B8C2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9536AB08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DE141DF0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F59046D8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28F0F86E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4F8066CC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4" w15:restartNumberingAfterBreak="0">
    <w:nsid w:val="0F4B51A4"/>
    <w:multiLevelType w:val="hybridMultilevel"/>
    <w:tmpl w:val="DC30AB7A"/>
    <w:lvl w:ilvl="0" w:tplc="FFFFFFFF">
      <w:start w:val="1"/>
      <w:numFmt w:val="decimal"/>
      <w:lvlText w:val="%1)"/>
      <w:lvlJc w:val="left"/>
      <w:pPr>
        <w:ind w:left="159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0890087"/>
    <w:multiLevelType w:val="hybridMultilevel"/>
    <w:tmpl w:val="B1B6282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16A37FA"/>
    <w:multiLevelType w:val="multilevel"/>
    <w:tmpl w:val="578C133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0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5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2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9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36" w:hanging="1800"/>
      </w:pPr>
      <w:rPr>
        <w:rFonts w:hint="default"/>
      </w:rPr>
    </w:lvl>
  </w:abstractNum>
  <w:abstractNum w:abstractNumId="17" w15:restartNumberingAfterBreak="0">
    <w:nsid w:val="118A1FD5"/>
    <w:multiLevelType w:val="hybridMultilevel"/>
    <w:tmpl w:val="B0540472"/>
    <w:lvl w:ilvl="0" w:tplc="A25AF292">
      <w:start w:val="1"/>
      <w:numFmt w:val="lowerLetter"/>
      <w:lvlText w:val="%1)"/>
      <w:lvlJc w:val="left"/>
      <w:pPr>
        <w:ind w:left="119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C330B99A">
      <w:start w:val="1"/>
      <w:numFmt w:val="decimal"/>
      <w:lvlText w:val="%2)"/>
      <w:lvlJc w:val="left"/>
      <w:pPr>
        <w:ind w:left="159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2" w:tplc="547A27A4">
      <w:numFmt w:val="bullet"/>
      <w:lvlText w:val="•"/>
      <w:lvlJc w:val="left"/>
      <w:pPr>
        <w:ind w:left="1600" w:hanging="403"/>
      </w:pPr>
      <w:rPr>
        <w:rFonts w:hint="default"/>
        <w:lang w:val="en-US" w:eastAsia="en-US" w:bidi="ar-SA"/>
      </w:rPr>
    </w:lvl>
    <w:lvl w:ilvl="3" w:tplc="064CE0A0">
      <w:numFmt w:val="bullet"/>
      <w:lvlText w:val="•"/>
      <w:lvlJc w:val="left"/>
      <w:pPr>
        <w:ind w:left="2733" w:hanging="403"/>
      </w:pPr>
      <w:rPr>
        <w:rFonts w:hint="default"/>
        <w:lang w:val="en-US" w:eastAsia="en-US" w:bidi="ar-SA"/>
      </w:rPr>
    </w:lvl>
    <w:lvl w:ilvl="4" w:tplc="F48EA0CA">
      <w:numFmt w:val="bullet"/>
      <w:lvlText w:val="•"/>
      <w:lvlJc w:val="left"/>
      <w:pPr>
        <w:ind w:left="3866" w:hanging="403"/>
      </w:pPr>
      <w:rPr>
        <w:rFonts w:hint="default"/>
        <w:lang w:val="en-US" w:eastAsia="en-US" w:bidi="ar-SA"/>
      </w:rPr>
    </w:lvl>
    <w:lvl w:ilvl="5" w:tplc="D4041692">
      <w:numFmt w:val="bullet"/>
      <w:lvlText w:val="•"/>
      <w:lvlJc w:val="left"/>
      <w:pPr>
        <w:ind w:left="4999" w:hanging="403"/>
      </w:pPr>
      <w:rPr>
        <w:rFonts w:hint="default"/>
        <w:lang w:val="en-US" w:eastAsia="en-US" w:bidi="ar-SA"/>
      </w:rPr>
    </w:lvl>
    <w:lvl w:ilvl="6" w:tplc="65EEE49C">
      <w:numFmt w:val="bullet"/>
      <w:lvlText w:val="•"/>
      <w:lvlJc w:val="left"/>
      <w:pPr>
        <w:ind w:left="6132" w:hanging="403"/>
      </w:pPr>
      <w:rPr>
        <w:rFonts w:hint="default"/>
        <w:lang w:val="en-US" w:eastAsia="en-US" w:bidi="ar-SA"/>
      </w:rPr>
    </w:lvl>
    <w:lvl w:ilvl="7" w:tplc="C8E8DEFC">
      <w:numFmt w:val="bullet"/>
      <w:lvlText w:val="•"/>
      <w:lvlJc w:val="left"/>
      <w:pPr>
        <w:ind w:left="7265" w:hanging="403"/>
      </w:pPr>
      <w:rPr>
        <w:rFonts w:hint="default"/>
        <w:lang w:val="en-US" w:eastAsia="en-US" w:bidi="ar-SA"/>
      </w:rPr>
    </w:lvl>
    <w:lvl w:ilvl="8" w:tplc="115C66C2">
      <w:numFmt w:val="bullet"/>
      <w:lvlText w:val="•"/>
      <w:lvlJc w:val="left"/>
      <w:pPr>
        <w:ind w:left="8399" w:hanging="403"/>
      </w:pPr>
      <w:rPr>
        <w:rFonts w:hint="default"/>
        <w:lang w:val="en-US" w:eastAsia="en-US" w:bidi="ar-SA"/>
      </w:rPr>
    </w:lvl>
  </w:abstractNum>
  <w:abstractNum w:abstractNumId="18" w15:restartNumberingAfterBreak="0">
    <w:nsid w:val="11A7757A"/>
    <w:multiLevelType w:val="hybridMultilevel"/>
    <w:tmpl w:val="476EDE3C"/>
    <w:lvl w:ilvl="0" w:tplc="49EC421C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C63451E0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66F425A6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9B824D48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346427FA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141CCCC0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73169D52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BC46392E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E858F64C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9" w15:restartNumberingAfterBreak="0">
    <w:nsid w:val="11B16DDA"/>
    <w:multiLevelType w:val="hybridMultilevel"/>
    <w:tmpl w:val="6BD8A42A"/>
    <w:lvl w:ilvl="0" w:tplc="6D4EC7D2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20D0276C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B448DC9A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BA76F5B6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02DC2434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62608200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BE763560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31B093C6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AA3C32B0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20" w15:restartNumberingAfterBreak="0">
    <w:nsid w:val="129F225D"/>
    <w:multiLevelType w:val="multilevel"/>
    <w:tmpl w:val="05D28E1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1146" w:hanging="720"/>
      </w:pPr>
      <w:rPr>
        <w:rFonts w:ascii="Palatino Linotype" w:eastAsia="Cambria" w:hAnsi="Palatino Linotype" w:cs="Cambria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abstractNum w:abstractNumId="21" w15:restartNumberingAfterBreak="0">
    <w:nsid w:val="135E24DB"/>
    <w:multiLevelType w:val="hybridMultilevel"/>
    <w:tmpl w:val="ED6614FA"/>
    <w:lvl w:ilvl="0" w:tplc="0A6885DE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01241E3C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54C8FCC8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44248AF4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3B744D34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5DD889F4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C898FAD0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BCC2DE60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CA04902A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22" w15:restartNumberingAfterBreak="0">
    <w:nsid w:val="13F135CC"/>
    <w:multiLevelType w:val="multilevel"/>
    <w:tmpl w:val="467465B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9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9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12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6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8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7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512" w:hanging="1440"/>
      </w:pPr>
      <w:rPr>
        <w:rFonts w:hint="default"/>
      </w:rPr>
    </w:lvl>
  </w:abstractNum>
  <w:abstractNum w:abstractNumId="23" w15:restartNumberingAfterBreak="0">
    <w:nsid w:val="169D447A"/>
    <w:multiLevelType w:val="hybridMultilevel"/>
    <w:tmpl w:val="69184506"/>
    <w:lvl w:ilvl="0" w:tplc="4EC6779E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9CA56C2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BCCEABDC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A6B26E2C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2E1EC38E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B770D87C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B846D38C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378C648E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17A8CBD8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24" w15:restartNumberingAfterBreak="0">
    <w:nsid w:val="16BF5E07"/>
    <w:multiLevelType w:val="hybridMultilevel"/>
    <w:tmpl w:val="26585DB4"/>
    <w:lvl w:ilvl="0" w:tplc="3EF8FF00">
      <w:start w:val="1"/>
      <w:numFmt w:val="lowerLetter"/>
      <w:lvlText w:val="%1)"/>
      <w:lvlJc w:val="left"/>
      <w:pPr>
        <w:ind w:left="78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5" w15:restartNumberingAfterBreak="0">
    <w:nsid w:val="17C93705"/>
    <w:multiLevelType w:val="hybridMultilevel"/>
    <w:tmpl w:val="DC30AB7A"/>
    <w:lvl w:ilvl="0" w:tplc="FFFFFFFF">
      <w:start w:val="1"/>
      <w:numFmt w:val="decimal"/>
      <w:lvlText w:val="%1)"/>
      <w:lvlJc w:val="left"/>
      <w:pPr>
        <w:ind w:left="159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188446B3"/>
    <w:multiLevelType w:val="multilevel"/>
    <w:tmpl w:val="AB5C7C9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27" w15:restartNumberingAfterBreak="0">
    <w:nsid w:val="18E40E97"/>
    <w:multiLevelType w:val="hybridMultilevel"/>
    <w:tmpl w:val="A4BAE298"/>
    <w:lvl w:ilvl="0" w:tplc="5B64962C">
      <w:start w:val="1"/>
      <w:numFmt w:val="lowerLetter"/>
      <w:lvlText w:val="%1)"/>
      <w:lvlJc w:val="left"/>
      <w:pPr>
        <w:ind w:left="2433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1D623BE">
      <w:numFmt w:val="bullet"/>
      <w:lvlText w:val="•"/>
      <w:lvlJc w:val="left"/>
      <w:pPr>
        <w:ind w:left="3380" w:hanging="403"/>
      </w:pPr>
      <w:rPr>
        <w:rFonts w:hint="default"/>
        <w:lang w:val="en-US" w:eastAsia="en-US" w:bidi="ar-SA"/>
      </w:rPr>
    </w:lvl>
    <w:lvl w:ilvl="2" w:tplc="B776B9B6">
      <w:numFmt w:val="bullet"/>
      <w:lvlText w:val="•"/>
      <w:lvlJc w:val="left"/>
      <w:pPr>
        <w:ind w:left="4327" w:hanging="403"/>
      </w:pPr>
      <w:rPr>
        <w:rFonts w:hint="default"/>
        <w:lang w:val="en-US" w:eastAsia="en-US" w:bidi="ar-SA"/>
      </w:rPr>
    </w:lvl>
    <w:lvl w:ilvl="3" w:tplc="EB465964">
      <w:numFmt w:val="bullet"/>
      <w:lvlText w:val="•"/>
      <w:lvlJc w:val="left"/>
      <w:pPr>
        <w:ind w:left="5273" w:hanging="403"/>
      </w:pPr>
      <w:rPr>
        <w:rFonts w:hint="default"/>
        <w:lang w:val="en-US" w:eastAsia="en-US" w:bidi="ar-SA"/>
      </w:rPr>
    </w:lvl>
    <w:lvl w:ilvl="4" w:tplc="A5EE2022">
      <w:numFmt w:val="bullet"/>
      <w:lvlText w:val="•"/>
      <w:lvlJc w:val="left"/>
      <w:pPr>
        <w:ind w:left="6220" w:hanging="403"/>
      </w:pPr>
      <w:rPr>
        <w:rFonts w:hint="default"/>
        <w:lang w:val="en-US" w:eastAsia="en-US" w:bidi="ar-SA"/>
      </w:rPr>
    </w:lvl>
    <w:lvl w:ilvl="5" w:tplc="1962429A">
      <w:numFmt w:val="bullet"/>
      <w:lvlText w:val="•"/>
      <w:lvlJc w:val="left"/>
      <w:pPr>
        <w:ind w:left="7166" w:hanging="403"/>
      </w:pPr>
      <w:rPr>
        <w:rFonts w:hint="default"/>
        <w:lang w:val="en-US" w:eastAsia="en-US" w:bidi="ar-SA"/>
      </w:rPr>
    </w:lvl>
    <w:lvl w:ilvl="6" w:tplc="62D29216">
      <w:numFmt w:val="bullet"/>
      <w:lvlText w:val="•"/>
      <w:lvlJc w:val="left"/>
      <w:pPr>
        <w:ind w:left="8113" w:hanging="403"/>
      </w:pPr>
      <w:rPr>
        <w:rFonts w:hint="default"/>
        <w:lang w:val="en-US" w:eastAsia="en-US" w:bidi="ar-SA"/>
      </w:rPr>
    </w:lvl>
    <w:lvl w:ilvl="7" w:tplc="C65AF636">
      <w:numFmt w:val="bullet"/>
      <w:lvlText w:val="•"/>
      <w:lvlJc w:val="left"/>
      <w:pPr>
        <w:ind w:left="9059" w:hanging="403"/>
      </w:pPr>
      <w:rPr>
        <w:rFonts w:hint="default"/>
        <w:lang w:val="en-US" w:eastAsia="en-US" w:bidi="ar-SA"/>
      </w:rPr>
    </w:lvl>
    <w:lvl w:ilvl="8" w:tplc="0758FA42">
      <w:numFmt w:val="bullet"/>
      <w:lvlText w:val="•"/>
      <w:lvlJc w:val="left"/>
      <w:pPr>
        <w:ind w:left="10006" w:hanging="403"/>
      </w:pPr>
      <w:rPr>
        <w:rFonts w:hint="default"/>
        <w:lang w:val="en-US" w:eastAsia="en-US" w:bidi="ar-SA"/>
      </w:rPr>
    </w:lvl>
  </w:abstractNum>
  <w:abstractNum w:abstractNumId="28" w15:restartNumberingAfterBreak="0">
    <w:nsid w:val="1902121A"/>
    <w:multiLevelType w:val="hybridMultilevel"/>
    <w:tmpl w:val="F0DA6CD6"/>
    <w:lvl w:ilvl="0" w:tplc="BC468458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142FA02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BA8AC0DE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8D489EBE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8B4A1AA8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FE78E3DE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4350CEFC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3CE0E8DA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96BE9E32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29" w15:restartNumberingAfterBreak="0">
    <w:nsid w:val="19AB69DE"/>
    <w:multiLevelType w:val="hybridMultilevel"/>
    <w:tmpl w:val="1952B33C"/>
    <w:lvl w:ilvl="0" w:tplc="75D04DD0">
      <w:start w:val="1"/>
      <w:numFmt w:val="lowerLetter"/>
      <w:lvlText w:val="%1)"/>
      <w:lvlJc w:val="left"/>
      <w:pPr>
        <w:ind w:left="476" w:hanging="360"/>
      </w:pPr>
      <w:rPr>
        <w:rFonts w:hint="default"/>
        <w:b w:val="0"/>
        <w:bCs w:val="0"/>
        <w:color w:val="231F20"/>
      </w:rPr>
    </w:lvl>
    <w:lvl w:ilvl="1" w:tplc="04090019" w:tentative="1">
      <w:start w:val="1"/>
      <w:numFmt w:val="lowerLetter"/>
      <w:lvlText w:val="%2."/>
      <w:lvlJc w:val="left"/>
      <w:pPr>
        <w:ind w:left="1196" w:hanging="360"/>
      </w:pPr>
    </w:lvl>
    <w:lvl w:ilvl="2" w:tplc="0409001B" w:tentative="1">
      <w:start w:val="1"/>
      <w:numFmt w:val="lowerRoman"/>
      <w:lvlText w:val="%3."/>
      <w:lvlJc w:val="right"/>
      <w:pPr>
        <w:ind w:left="1916" w:hanging="180"/>
      </w:pPr>
    </w:lvl>
    <w:lvl w:ilvl="3" w:tplc="0409000F" w:tentative="1">
      <w:start w:val="1"/>
      <w:numFmt w:val="decimal"/>
      <w:lvlText w:val="%4."/>
      <w:lvlJc w:val="left"/>
      <w:pPr>
        <w:ind w:left="2636" w:hanging="360"/>
      </w:pPr>
    </w:lvl>
    <w:lvl w:ilvl="4" w:tplc="04090019" w:tentative="1">
      <w:start w:val="1"/>
      <w:numFmt w:val="lowerLetter"/>
      <w:lvlText w:val="%5."/>
      <w:lvlJc w:val="left"/>
      <w:pPr>
        <w:ind w:left="3356" w:hanging="360"/>
      </w:pPr>
    </w:lvl>
    <w:lvl w:ilvl="5" w:tplc="0409001B" w:tentative="1">
      <w:start w:val="1"/>
      <w:numFmt w:val="lowerRoman"/>
      <w:lvlText w:val="%6."/>
      <w:lvlJc w:val="right"/>
      <w:pPr>
        <w:ind w:left="4076" w:hanging="180"/>
      </w:pPr>
    </w:lvl>
    <w:lvl w:ilvl="6" w:tplc="0409000F" w:tentative="1">
      <w:start w:val="1"/>
      <w:numFmt w:val="decimal"/>
      <w:lvlText w:val="%7."/>
      <w:lvlJc w:val="left"/>
      <w:pPr>
        <w:ind w:left="4796" w:hanging="360"/>
      </w:pPr>
    </w:lvl>
    <w:lvl w:ilvl="7" w:tplc="04090019" w:tentative="1">
      <w:start w:val="1"/>
      <w:numFmt w:val="lowerLetter"/>
      <w:lvlText w:val="%8."/>
      <w:lvlJc w:val="left"/>
      <w:pPr>
        <w:ind w:left="5516" w:hanging="360"/>
      </w:pPr>
    </w:lvl>
    <w:lvl w:ilvl="8" w:tplc="0409001B" w:tentative="1">
      <w:start w:val="1"/>
      <w:numFmt w:val="lowerRoman"/>
      <w:lvlText w:val="%9."/>
      <w:lvlJc w:val="right"/>
      <w:pPr>
        <w:ind w:left="6236" w:hanging="180"/>
      </w:pPr>
    </w:lvl>
  </w:abstractNum>
  <w:abstractNum w:abstractNumId="30" w15:restartNumberingAfterBreak="0">
    <w:nsid w:val="19DB0ECA"/>
    <w:multiLevelType w:val="multilevel"/>
    <w:tmpl w:val="678CDD42"/>
    <w:lvl w:ilvl="0">
      <w:start w:val="4"/>
      <w:numFmt w:val="decimal"/>
      <w:lvlText w:val="%1"/>
      <w:lvlJc w:val="left"/>
      <w:pPr>
        <w:ind w:left="360" w:hanging="360"/>
      </w:pPr>
      <w:rPr>
        <w:rFonts w:eastAsiaTheme="majorEastAsia" w:cstheme="majorBidi" w:hint="default"/>
        <w:b/>
        <w:color w:val="000000" w:themeColor="text1"/>
        <w:sz w:val="24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eastAsiaTheme="majorEastAsia" w:cstheme="majorBidi" w:hint="default"/>
        <w:b/>
        <w:color w:val="000000" w:themeColor="text1"/>
        <w:sz w:val="24"/>
      </w:rPr>
    </w:lvl>
    <w:lvl w:ilvl="2">
      <w:start w:val="1"/>
      <w:numFmt w:val="decimal"/>
      <w:lvlText w:val="%1.%2.%3"/>
      <w:lvlJc w:val="left"/>
      <w:pPr>
        <w:ind w:left="862" w:hanging="720"/>
      </w:pPr>
      <w:rPr>
        <w:rFonts w:eastAsiaTheme="majorEastAsia" w:cstheme="majorBidi" w:hint="default"/>
        <w:b w:val="0"/>
        <w:bCs/>
        <w:color w:val="000000" w:themeColor="text1"/>
        <w:sz w:val="22"/>
        <w:szCs w:val="22"/>
      </w:rPr>
    </w:lvl>
    <w:lvl w:ilvl="3">
      <w:start w:val="1"/>
      <w:numFmt w:val="decimal"/>
      <w:lvlText w:val="%1.%2.%3.%4"/>
      <w:lvlJc w:val="left"/>
      <w:pPr>
        <w:ind w:left="1146" w:hanging="720"/>
      </w:pPr>
      <w:rPr>
        <w:rFonts w:eastAsiaTheme="majorEastAsia" w:cstheme="majorBidi" w:hint="default"/>
        <w:b/>
        <w:color w:val="000000" w:themeColor="text1"/>
        <w:sz w:val="24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eastAsiaTheme="majorEastAsia" w:cstheme="majorBidi" w:hint="default"/>
        <w:b/>
        <w:color w:val="000000" w:themeColor="text1"/>
        <w:sz w:val="24"/>
      </w:rPr>
    </w:lvl>
    <w:lvl w:ilvl="5">
      <w:start w:val="1"/>
      <w:numFmt w:val="decimal"/>
      <w:lvlText w:val="%1.%2.%3.%4.%5.%6"/>
      <w:lvlJc w:val="left"/>
      <w:pPr>
        <w:ind w:left="1790" w:hanging="1080"/>
      </w:pPr>
      <w:rPr>
        <w:rFonts w:eastAsiaTheme="majorEastAsia" w:cstheme="majorBidi" w:hint="default"/>
        <w:b/>
        <w:color w:val="000000" w:themeColor="text1"/>
        <w:sz w:val="24"/>
      </w:rPr>
    </w:lvl>
    <w:lvl w:ilvl="6">
      <w:start w:val="1"/>
      <w:numFmt w:val="decimal"/>
      <w:lvlText w:val="%1.%2.%3.%4.%5.%6.%7"/>
      <w:lvlJc w:val="left"/>
      <w:pPr>
        <w:ind w:left="1932" w:hanging="1080"/>
      </w:pPr>
      <w:rPr>
        <w:rFonts w:eastAsiaTheme="majorEastAsia" w:cstheme="majorBidi" w:hint="default"/>
        <w:b/>
        <w:color w:val="000000" w:themeColor="text1"/>
        <w:sz w:val="24"/>
      </w:rPr>
    </w:lvl>
    <w:lvl w:ilvl="7">
      <w:start w:val="1"/>
      <w:numFmt w:val="decimal"/>
      <w:lvlText w:val="%1.%2.%3.%4.%5.%6.%7.%8"/>
      <w:lvlJc w:val="left"/>
      <w:pPr>
        <w:ind w:left="2434" w:hanging="1440"/>
      </w:pPr>
      <w:rPr>
        <w:rFonts w:eastAsiaTheme="majorEastAsia" w:cstheme="majorBidi" w:hint="default"/>
        <w:b/>
        <w:color w:val="000000" w:themeColor="text1"/>
        <w:sz w:val="24"/>
      </w:rPr>
    </w:lvl>
    <w:lvl w:ilvl="8">
      <w:start w:val="1"/>
      <w:numFmt w:val="decimal"/>
      <w:lvlText w:val="%1.%2.%3.%4.%5.%6.%7.%8.%9"/>
      <w:lvlJc w:val="left"/>
      <w:pPr>
        <w:ind w:left="2576" w:hanging="1440"/>
      </w:pPr>
      <w:rPr>
        <w:rFonts w:eastAsiaTheme="majorEastAsia" w:cstheme="majorBidi" w:hint="default"/>
        <w:b/>
        <w:color w:val="000000" w:themeColor="text1"/>
        <w:sz w:val="24"/>
      </w:rPr>
    </w:lvl>
  </w:abstractNum>
  <w:abstractNum w:abstractNumId="31" w15:restartNumberingAfterBreak="0">
    <w:nsid w:val="1ADD4A84"/>
    <w:multiLevelType w:val="hybridMultilevel"/>
    <w:tmpl w:val="D7324A88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1BB225B7"/>
    <w:multiLevelType w:val="hybridMultilevel"/>
    <w:tmpl w:val="9DDA449C"/>
    <w:lvl w:ilvl="0" w:tplc="3A12225A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89B44FE2">
      <w:start w:val="1"/>
      <w:numFmt w:val="decimal"/>
      <w:lvlText w:val="%2)"/>
      <w:lvlJc w:val="left"/>
      <w:pPr>
        <w:ind w:left="159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2" w:tplc="D2BABE00">
      <w:numFmt w:val="bullet"/>
      <w:lvlText w:val="•"/>
      <w:lvlJc w:val="left"/>
      <w:pPr>
        <w:ind w:left="2607" w:hanging="403"/>
      </w:pPr>
      <w:rPr>
        <w:rFonts w:hint="default"/>
        <w:lang w:val="en-US" w:eastAsia="en-US" w:bidi="ar-SA"/>
      </w:rPr>
    </w:lvl>
    <w:lvl w:ilvl="3" w:tplc="B698935C">
      <w:numFmt w:val="bullet"/>
      <w:lvlText w:val="•"/>
      <w:lvlJc w:val="left"/>
      <w:pPr>
        <w:ind w:left="3614" w:hanging="403"/>
      </w:pPr>
      <w:rPr>
        <w:rFonts w:hint="default"/>
        <w:lang w:val="en-US" w:eastAsia="en-US" w:bidi="ar-SA"/>
      </w:rPr>
    </w:lvl>
    <w:lvl w:ilvl="4" w:tplc="DC0AFBF6">
      <w:numFmt w:val="bullet"/>
      <w:lvlText w:val="•"/>
      <w:lvlJc w:val="left"/>
      <w:pPr>
        <w:ind w:left="4621" w:hanging="403"/>
      </w:pPr>
      <w:rPr>
        <w:rFonts w:hint="default"/>
        <w:lang w:val="en-US" w:eastAsia="en-US" w:bidi="ar-SA"/>
      </w:rPr>
    </w:lvl>
    <w:lvl w:ilvl="5" w:tplc="AEC0A762">
      <w:numFmt w:val="bullet"/>
      <w:lvlText w:val="•"/>
      <w:lvlJc w:val="left"/>
      <w:pPr>
        <w:ind w:left="5629" w:hanging="403"/>
      </w:pPr>
      <w:rPr>
        <w:rFonts w:hint="default"/>
        <w:lang w:val="en-US" w:eastAsia="en-US" w:bidi="ar-SA"/>
      </w:rPr>
    </w:lvl>
    <w:lvl w:ilvl="6" w:tplc="C46A9F26">
      <w:numFmt w:val="bullet"/>
      <w:lvlText w:val="•"/>
      <w:lvlJc w:val="left"/>
      <w:pPr>
        <w:ind w:left="6636" w:hanging="403"/>
      </w:pPr>
      <w:rPr>
        <w:rFonts w:hint="default"/>
        <w:lang w:val="en-US" w:eastAsia="en-US" w:bidi="ar-SA"/>
      </w:rPr>
    </w:lvl>
    <w:lvl w:ilvl="7" w:tplc="1F5C971C">
      <w:numFmt w:val="bullet"/>
      <w:lvlText w:val="•"/>
      <w:lvlJc w:val="left"/>
      <w:pPr>
        <w:ind w:left="7643" w:hanging="403"/>
      </w:pPr>
      <w:rPr>
        <w:rFonts w:hint="default"/>
        <w:lang w:val="en-US" w:eastAsia="en-US" w:bidi="ar-SA"/>
      </w:rPr>
    </w:lvl>
    <w:lvl w:ilvl="8" w:tplc="883A85AA">
      <w:numFmt w:val="bullet"/>
      <w:lvlText w:val="•"/>
      <w:lvlJc w:val="left"/>
      <w:pPr>
        <w:ind w:left="8650" w:hanging="403"/>
      </w:pPr>
      <w:rPr>
        <w:rFonts w:hint="default"/>
        <w:lang w:val="en-US" w:eastAsia="en-US" w:bidi="ar-SA"/>
      </w:rPr>
    </w:lvl>
  </w:abstractNum>
  <w:abstractNum w:abstractNumId="33" w15:restartNumberingAfterBreak="0">
    <w:nsid w:val="1BBD4B29"/>
    <w:multiLevelType w:val="hybridMultilevel"/>
    <w:tmpl w:val="256AB48C"/>
    <w:lvl w:ilvl="0" w:tplc="EF5899AE">
      <w:start w:val="1"/>
      <w:numFmt w:val="lowerLetter"/>
      <w:lvlText w:val="%1)"/>
      <w:lvlJc w:val="left"/>
      <w:pPr>
        <w:ind w:left="2023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2E81AFA">
      <w:numFmt w:val="bullet"/>
      <w:lvlText w:val="•"/>
      <w:lvlJc w:val="left"/>
      <w:pPr>
        <w:ind w:left="3038" w:hanging="403"/>
      </w:pPr>
      <w:rPr>
        <w:rFonts w:hint="default"/>
        <w:lang w:val="en-US" w:eastAsia="en-US" w:bidi="ar-SA"/>
      </w:rPr>
    </w:lvl>
    <w:lvl w:ilvl="2" w:tplc="4F9A3BA0">
      <w:numFmt w:val="bullet"/>
      <w:lvlText w:val="•"/>
      <w:lvlJc w:val="left"/>
      <w:pPr>
        <w:ind w:left="4053" w:hanging="403"/>
      </w:pPr>
      <w:rPr>
        <w:rFonts w:hint="default"/>
        <w:lang w:val="en-US" w:eastAsia="en-US" w:bidi="ar-SA"/>
      </w:rPr>
    </w:lvl>
    <w:lvl w:ilvl="3" w:tplc="E4843836">
      <w:numFmt w:val="bullet"/>
      <w:lvlText w:val="•"/>
      <w:lvlJc w:val="left"/>
      <w:pPr>
        <w:ind w:left="5067" w:hanging="403"/>
      </w:pPr>
      <w:rPr>
        <w:rFonts w:hint="default"/>
        <w:lang w:val="en-US" w:eastAsia="en-US" w:bidi="ar-SA"/>
      </w:rPr>
    </w:lvl>
    <w:lvl w:ilvl="4" w:tplc="D2C46466">
      <w:numFmt w:val="bullet"/>
      <w:lvlText w:val="•"/>
      <w:lvlJc w:val="left"/>
      <w:pPr>
        <w:ind w:left="6082" w:hanging="403"/>
      </w:pPr>
      <w:rPr>
        <w:rFonts w:hint="default"/>
        <w:lang w:val="en-US" w:eastAsia="en-US" w:bidi="ar-SA"/>
      </w:rPr>
    </w:lvl>
    <w:lvl w:ilvl="5" w:tplc="355691CE">
      <w:numFmt w:val="bullet"/>
      <w:lvlText w:val="•"/>
      <w:lvlJc w:val="left"/>
      <w:pPr>
        <w:ind w:left="7096" w:hanging="403"/>
      </w:pPr>
      <w:rPr>
        <w:rFonts w:hint="default"/>
        <w:lang w:val="en-US" w:eastAsia="en-US" w:bidi="ar-SA"/>
      </w:rPr>
    </w:lvl>
    <w:lvl w:ilvl="6" w:tplc="244A9580">
      <w:numFmt w:val="bullet"/>
      <w:lvlText w:val="•"/>
      <w:lvlJc w:val="left"/>
      <w:pPr>
        <w:ind w:left="8111" w:hanging="403"/>
      </w:pPr>
      <w:rPr>
        <w:rFonts w:hint="default"/>
        <w:lang w:val="en-US" w:eastAsia="en-US" w:bidi="ar-SA"/>
      </w:rPr>
    </w:lvl>
    <w:lvl w:ilvl="7" w:tplc="DC02DA7E">
      <w:numFmt w:val="bullet"/>
      <w:lvlText w:val="•"/>
      <w:lvlJc w:val="left"/>
      <w:pPr>
        <w:ind w:left="9125" w:hanging="403"/>
      </w:pPr>
      <w:rPr>
        <w:rFonts w:hint="default"/>
        <w:lang w:val="en-US" w:eastAsia="en-US" w:bidi="ar-SA"/>
      </w:rPr>
    </w:lvl>
    <w:lvl w:ilvl="8" w:tplc="CAF493A0">
      <w:numFmt w:val="bullet"/>
      <w:lvlText w:val="•"/>
      <w:lvlJc w:val="left"/>
      <w:pPr>
        <w:ind w:left="10140" w:hanging="403"/>
      </w:pPr>
      <w:rPr>
        <w:rFonts w:hint="default"/>
        <w:lang w:val="en-US" w:eastAsia="en-US" w:bidi="ar-SA"/>
      </w:rPr>
    </w:lvl>
  </w:abstractNum>
  <w:abstractNum w:abstractNumId="34" w15:restartNumberingAfterBreak="0">
    <w:nsid w:val="1E1E12D1"/>
    <w:multiLevelType w:val="hybridMultilevel"/>
    <w:tmpl w:val="49407FB0"/>
    <w:lvl w:ilvl="0" w:tplc="F4503380">
      <w:start w:val="1"/>
      <w:numFmt w:val="lowerLetter"/>
      <w:lvlText w:val="%1)"/>
      <w:lvlJc w:val="left"/>
      <w:pPr>
        <w:ind w:left="152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2D6ABBF4">
      <w:numFmt w:val="bullet"/>
      <w:lvlText w:val="•"/>
      <w:lvlJc w:val="left"/>
      <w:pPr>
        <w:ind w:left="2541" w:hanging="403"/>
      </w:pPr>
      <w:rPr>
        <w:rFonts w:hint="default"/>
        <w:lang w:val="en-US" w:eastAsia="en-US" w:bidi="ar-SA"/>
      </w:rPr>
    </w:lvl>
    <w:lvl w:ilvl="2" w:tplc="2C36A020">
      <w:numFmt w:val="bullet"/>
      <w:lvlText w:val="•"/>
      <w:lvlJc w:val="left"/>
      <w:pPr>
        <w:ind w:left="3556" w:hanging="403"/>
      </w:pPr>
      <w:rPr>
        <w:rFonts w:hint="default"/>
        <w:lang w:val="en-US" w:eastAsia="en-US" w:bidi="ar-SA"/>
      </w:rPr>
    </w:lvl>
    <w:lvl w:ilvl="3" w:tplc="725CA62E">
      <w:numFmt w:val="bullet"/>
      <w:lvlText w:val="•"/>
      <w:lvlJc w:val="left"/>
      <w:pPr>
        <w:ind w:left="4570" w:hanging="403"/>
      </w:pPr>
      <w:rPr>
        <w:rFonts w:hint="default"/>
        <w:lang w:val="en-US" w:eastAsia="en-US" w:bidi="ar-SA"/>
      </w:rPr>
    </w:lvl>
    <w:lvl w:ilvl="4" w:tplc="D258F222">
      <w:numFmt w:val="bullet"/>
      <w:lvlText w:val="•"/>
      <w:lvlJc w:val="left"/>
      <w:pPr>
        <w:ind w:left="5585" w:hanging="403"/>
      </w:pPr>
      <w:rPr>
        <w:rFonts w:hint="default"/>
        <w:lang w:val="en-US" w:eastAsia="en-US" w:bidi="ar-SA"/>
      </w:rPr>
    </w:lvl>
    <w:lvl w:ilvl="5" w:tplc="98E06CFA">
      <w:numFmt w:val="bullet"/>
      <w:lvlText w:val="•"/>
      <w:lvlJc w:val="left"/>
      <w:pPr>
        <w:ind w:left="6599" w:hanging="403"/>
      </w:pPr>
      <w:rPr>
        <w:rFonts w:hint="default"/>
        <w:lang w:val="en-US" w:eastAsia="en-US" w:bidi="ar-SA"/>
      </w:rPr>
    </w:lvl>
    <w:lvl w:ilvl="6" w:tplc="126C1F96">
      <w:numFmt w:val="bullet"/>
      <w:lvlText w:val="•"/>
      <w:lvlJc w:val="left"/>
      <w:pPr>
        <w:ind w:left="7614" w:hanging="403"/>
      </w:pPr>
      <w:rPr>
        <w:rFonts w:hint="default"/>
        <w:lang w:val="en-US" w:eastAsia="en-US" w:bidi="ar-SA"/>
      </w:rPr>
    </w:lvl>
    <w:lvl w:ilvl="7" w:tplc="0046F33C">
      <w:numFmt w:val="bullet"/>
      <w:lvlText w:val="•"/>
      <w:lvlJc w:val="left"/>
      <w:pPr>
        <w:ind w:left="8628" w:hanging="403"/>
      </w:pPr>
      <w:rPr>
        <w:rFonts w:hint="default"/>
        <w:lang w:val="en-US" w:eastAsia="en-US" w:bidi="ar-SA"/>
      </w:rPr>
    </w:lvl>
    <w:lvl w:ilvl="8" w:tplc="0240C4E4">
      <w:numFmt w:val="bullet"/>
      <w:lvlText w:val="•"/>
      <w:lvlJc w:val="left"/>
      <w:pPr>
        <w:ind w:left="9643" w:hanging="403"/>
      </w:pPr>
      <w:rPr>
        <w:rFonts w:hint="default"/>
        <w:lang w:val="en-US" w:eastAsia="en-US" w:bidi="ar-SA"/>
      </w:rPr>
    </w:lvl>
  </w:abstractNum>
  <w:abstractNum w:abstractNumId="35" w15:restartNumberingAfterBreak="0">
    <w:nsid w:val="1E914A2A"/>
    <w:multiLevelType w:val="hybridMultilevel"/>
    <w:tmpl w:val="72B648B8"/>
    <w:lvl w:ilvl="0" w:tplc="23A866B4">
      <w:start w:val="1"/>
      <w:numFmt w:val="lowerLetter"/>
      <w:lvlText w:val="%1)"/>
      <w:lvlJc w:val="left"/>
      <w:pPr>
        <w:ind w:left="1254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0A92DFE8">
      <w:numFmt w:val="bullet"/>
      <w:lvlText w:val="•"/>
      <w:lvlJc w:val="left"/>
      <w:pPr>
        <w:ind w:left="2201" w:hanging="403"/>
      </w:pPr>
      <w:rPr>
        <w:rFonts w:hint="default"/>
        <w:lang w:val="en-US" w:eastAsia="en-US" w:bidi="ar-SA"/>
      </w:rPr>
    </w:lvl>
    <w:lvl w:ilvl="2" w:tplc="875EA394">
      <w:numFmt w:val="bullet"/>
      <w:lvlText w:val="•"/>
      <w:lvlJc w:val="left"/>
      <w:pPr>
        <w:ind w:left="3148" w:hanging="403"/>
      </w:pPr>
      <w:rPr>
        <w:rFonts w:hint="default"/>
        <w:lang w:val="en-US" w:eastAsia="en-US" w:bidi="ar-SA"/>
      </w:rPr>
    </w:lvl>
    <w:lvl w:ilvl="3" w:tplc="03B81BC6">
      <w:numFmt w:val="bullet"/>
      <w:lvlText w:val="•"/>
      <w:lvlJc w:val="left"/>
      <w:pPr>
        <w:ind w:left="4094" w:hanging="403"/>
      </w:pPr>
      <w:rPr>
        <w:rFonts w:hint="default"/>
        <w:lang w:val="en-US" w:eastAsia="en-US" w:bidi="ar-SA"/>
      </w:rPr>
    </w:lvl>
    <w:lvl w:ilvl="4" w:tplc="EF12455A">
      <w:numFmt w:val="bullet"/>
      <w:lvlText w:val="•"/>
      <w:lvlJc w:val="left"/>
      <w:pPr>
        <w:ind w:left="5041" w:hanging="403"/>
      </w:pPr>
      <w:rPr>
        <w:rFonts w:hint="default"/>
        <w:lang w:val="en-US" w:eastAsia="en-US" w:bidi="ar-SA"/>
      </w:rPr>
    </w:lvl>
    <w:lvl w:ilvl="5" w:tplc="DEB8E308">
      <w:numFmt w:val="bullet"/>
      <w:lvlText w:val="•"/>
      <w:lvlJc w:val="left"/>
      <w:pPr>
        <w:ind w:left="5987" w:hanging="403"/>
      </w:pPr>
      <w:rPr>
        <w:rFonts w:hint="default"/>
        <w:lang w:val="en-US" w:eastAsia="en-US" w:bidi="ar-SA"/>
      </w:rPr>
    </w:lvl>
    <w:lvl w:ilvl="6" w:tplc="641298F0">
      <w:numFmt w:val="bullet"/>
      <w:lvlText w:val="•"/>
      <w:lvlJc w:val="left"/>
      <w:pPr>
        <w:ind w:left="6934" w:hanging="403"/>
      </w:pPr>
      <w:rPr>
        <w:rFonts w:hint="default"/>
        <w:lang w:val="en-US" w:eastAsia="en-US" w:bidi="ar-SA"/>
      </w:rPr>
    </w:lvl>
    <w:lvl w:ilvl="7" w:tplc="C9F07A66">
      <w:numFmt w:val="bullet"/>
      <w:lvlText w:val="•"/>
      <w:lvlJc w:val="left"/>
      <w:pPr>
        <w:ind w:left="7880" w:hanging="403"/>
      </w:pPr>
      <w:rPr>
        <w:rFonts w:hint="default"/>
        <w:lang w:val="en-US" w:eastAsia="en-US" w:bidi="ar-SA"/>
      </w:rPr>
    </w:lvl>
    <w:lvl w:ilvl="8" w:tplc="26ECAE4C">
      <w:numFmt w:val="bullet"/>
      <w:lvlText w:val="•"/>
      <w:lvlJc w:val="left"/>
      <w:pPr>
        <w:ind w:left="8827" w:hanging="403"/>
      </w:pPr>
      <w:rPr>
        <w:rFonts w:hint="default"/>
        <w:lang w:val="en-US" w:eastAsia="en-US" w:bidi="ar-SA"/>
      </w:rPr>
    </w:lvl>
  </w:abstractNum>
  <w:abstractNum w:abstractNumId="36" w15:restartNumberingAfterBreak="0">
    <w:nsid w:val="1E961797"/>
    <w:multiLevelType w:val="hybridMultilevel"/>
    <w:tmpl w:val="EC9E0F22"/>
    <w:lvl w:ilvl="0" w:tplc="0409000B"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1F967EC5"/>
    <w:multiLevelType w:val="hybridMultilevel"/>
    <w:tmpl w:val="5A34077E"/>
    <w:lvl w:ilvl="0" w:tplc="36F47622">
      <w:start w:val="4"/>
      <w:numFmt w:val="decimal"/>
      <w:lvlText w:val="%1."/>
      <w:lvlJc w:val="left"/>
      <w:pPr>
        <w:ind w:left="151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22501B61"/>
    <w:multiLevelType w:val="hybridMultilevel"/>
    <w:tmpl w:val="1CA64DAA"/>
    <w:lvl w:ilvl="0" w:tplc="C0A6300E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FA842F4E">
      <w:start w:val="1"/>
      <w:numFmt w:val="decimal"/>
      <w:lvlText w:val="%2)"/>
      <w:lvlJc w:val="left"/>
      <w:pPr>
        <w:ind w:left="91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2" w:tplc="BE86B75A">
      <w:start w:val="2"/>
      <w:numFmt w:val="decimal"/>
      <w:lvlText w:val="%3)"/>
      <w:lvlJc w:val="left"/>
      <w:pPr>
        <w:ind w:left="1170" w:hanging="373"/>
      </w:pPr>
      <w:rPr>
        <w:rFonts w:ascii="Cambria" w:eastAsia="Cambria" w:hAnsi="Cambria" w:cs="Cambria" w:hint="default"/>
        <w:color w:val="231F20"/>
        <w:w w:val="100"/>
        <w:sz w:val="20"/>
        <w:szCs w:val="20"/>
        <w:lang w:val="en-US" w:eastAsia="en-US" w:bidi="ar-SA"/>
      </w:rPr>
    </w:lvl>
    <w:lvl w:ilvl="3" w:tplc="9FF4DC62">
      <w:numFmt w:val="bullet"/>
      <w:lvlText w:val="•"/>
      <w:lvlJc w:val="left"/>
      <w:pPr>
        <w:ind w:left="2365" w:hanging="373"/>
      </w:pPr>
      <w:rPr>
        <w:rFonts w:hint="default"/>
        <w:lang w:val="en-US" w:eastAsia="en-US" w:bidi="ar-SA"/>
      </w:rPr>
    </w:lvl>
    <w:lvl w:ilvl="4" w:tplc="326221B2">
      <w:numFmt w:val="bullet"/>
      <w:lvlText w:val="•"/>
      <w:lvlJc w:val="left"/>
      <w:pPr>
        <w:ind w:left="3551" w:hanging="373"/>
      </w:pPr>
      <w:rPr>
        <w:rFonts w:hint="default"/>
        <w:lang w:val="en-US" w:eastAsia="en-US" w:bidi="ar-SA"/>
      </w:rPr>
    </w:lvl>
    <w:lvl w:ilvl="5" w:tplc="07605DDC">
      <w:numFmt w:val="bullet"/>
      <w:lvlText w:val="•"/>
      <w:lvlJc w:val="left"/>
      <w:pPr>
        <w:ind w:left="4737" w:hanging="373"/>
      </w:pPr>
      <w:rPr>
        <w:rFonts w:hint="default"/>
        <w:lang w:val="en-US" w:eastAsia="en-US" w:bidi="ar-SA"/>
      </w:rPr>
    </w:lvl>
    <w:lvl w:ilvl="6" w:tplc="4E707AEC">
      <w:numFmt w:val="bullet"/>
      <w:lvlText w:val="•"/>
      <w:lvlJc w:val="left"/>
      <w:pPr>
        <w:ind w:left="5922" w:hanging="373"/>
      </w:pPr>
      <w:rPr>
        <w:rFonts w:hint="default"/>
        <w:lang w:val="en-US" w:eastAsia="en-US" w:bidi="ar-SA"/>
      </w:rPr>
    </w:lvl>
    <w:lvl w:ilvl="7" w:tplc="3020B396">
      <w:numFmt w:val="bullet"/>
      <w:lvlText w:val="•"/>
      <w:lvlJc w:val="left"/>
      <w:pPr>
        <w:ind w:left="7108" w:hanging="373"/>
      </w:pPr>
      <w:rPr>
        <w:rFonts w:hint="default"/>
        <w:lang w:val="en-US" w:eastAsia="en-US" w:bidi="ar-SA"/>
      </w:rPr>
    </w:lvl>
    <w:lvl w:ilvl="8" w:tplc="F26A6DF0">
      <w:numFmt w:val="bullet"/>
      <w:lvlText w:val="•"/>
      <w:lvlJc w:val="left"/>
      <w:pPr>
        <w:ind w:left="8294" w:hanging="373"/>
      </w:pPr>
      <w:rPr>
        <w:rFonts w:hint="default"/>
        <w:lang w:val="en-US" w:eastAsia="en-US" w:bidi="ar-SA"/>
      </w:rPr>
    </w:lvl>
  </w:abstractNum>
  <w:abstractNum w:abstractNumId="39" w15:restartNumberingAfterBreak="0">
    <w:nsid w:val="23732B61"/>
    <w:multiLevelType w:val="hybridMultilevel"/>
    <w:tmpl w:val="1C46F4AE"/>
    <w:lvl w:ilvl="0" w:tplc="53E05128">
      <w:start w:val="1"/>
      <w:numFmt w:val="lowerLetter"/>
      <w:lvlText w:val="%1)"/>
      <w:lvlJc w:val="left"/>
      <w:pPr>
        <w:ind w:left="51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8C0ACEB4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6F404BCC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2AA66FDA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9B86EC88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B7408B9A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248EA000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BC56B518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CEA671D4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40" w15:restartNumberingAfterBreak="0">
    <w:nsid w:val="23D55D18"/>
    <w:multiLevelType w:val="hybridMultilevel"/>
    <w:tmpl w:val="66543994"/>
    <w:lvl w:ilvl="0" w:tplc="667C07D6">
      <w:start w:val="1"/>
      <w:numFmt w:val="decimal"/>
      <w:lvlText w:val="%1.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7AC973A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244F11BA"/>
    <w:multiLevelType w:val="multilevel"/>
    <w:tmpl w:val="701C4C4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  <w:b w:val="0"/>
        <w:bCs/>
        <w:sz w:val="22"/>
        <w:szCs w:val="22"/>
      </w:rPr>
    </w:lvl>
    <w:lvl w:ilvl="3">
      <w:start w:val="1"/>
      <w:numFmt w:val="decimal"/>
      <w:lvlText w:val="%1.%2.%3.%4"/>
      <w:lvlJc w:val="left"/>
      <w:pPr>
        <w:ind w:left="114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9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32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43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76" w:hanging="1440"/>
      </w:pPr>
      <w:rPr>
        <w:rFonts w:hint="default"/>
      </w:rPr>
    </w:lvl>
  </w:abstractNum>
  <w:abstractNum w:abstractNumId="42" w15:restartNumberingAfterBreak="0">
    <w:nsid w:val="24910E66"/>
    <w:multiLevelType w:val="hybridMultilevel"/>
    <w:tmpl w:val="034003B8"/>
    <w:lvl w:ilvl="0" w:tplc="D0A277C4">
      <w:start w:val="1"/>
      <w:numFmt w:val="lowerLetter"/>
      <w:lvlText w:val="%1)"/>
      <w:lvlJc w:val="left"/>
      <w:pPr>
        <w:ind w:left="122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42" w:hanging="360"/>
      </w:pPr>
    </w:lvl>
    <w:lvl w:ilvl="2" w:tplc="0409001B" w:tentative="1">
      <w:start w:val="1"/>
      <w:numFmt w:val="lowerRoman"/>
      <w:lvlText w:val="%3."/>
      <w:lvlJc w:val="right"/>
      <w:pPr>
        <w:ind w:left="2662" w:hanging="180"/>
      </w:pPr>
    </w:lvl>
    <w:lvl w:ilvl="3" w:tplc="0409000F" w:tentative="1">
      <w:start w:val="1"/>
      <w:numFmt w:val="decimal"/>
      <w:lvlText w:val="%4."/>
      <w:lvlJc w:val="left"/>
      <w:pPr>
        <w:ind w:left="3382" w:hanging="360"/>
      </w:pPr>
    </w:lvl>
    <w:lvl w:ilvl="4" w:tplc="04090019" w:tentative="1">
      <w:start w:val="1"/>
      <w:numFmt w:val="lowerLetter"/>
      <w:lvlText w:val="%5."/>
      <w:lvlJc w:val="left"/>
      <w:pPr>
        <w:ind w:left="4102" w:hanging="360"/>
      </w:pPr>
    </w:lvl>
    <w:lvl w:ilvl="5" w:tplc="0409001B" w:tentative="1">
      <w:start w:val="1"/>
      <w:numFmt w:val="lowerRoman"/>
      <w:lvlText w:val="%6."/>
      <w:lvlJc w:val="right"/>
      <w:pPr>
        <w:ind w:left="4822" w:hanging="180"/>
      </w:pPr>
    </w:lvl>
    <w:lvl w:ilvl="6" w:tplc="0409000F" w:tentative="1">
      <w:start w:val="1"/>
      <w:numFmt w:val="decimal"/>
      <w:lvlText w:val="%7."/>
      <w:lvlJc w:val="left"/>
      <w:pPr>
        <w:ind w:left="5542" w:hanging="360"/>
      </w:pPr>
    </w:lvl>
    <w:lvl w:ilvl="7" w:tplc="04090019" w:tentative="1">
      <w:start w:val="1"/>
      <w:numFmt w:val="lowerLetter"/>
      <w:lvlText w:val="%8."/>
      <w:lvlJc w:val="left"/>
      <w:pPr>
        <w:ind w:left="6262" w:hanging="360"/>
      </w:pPr>
    </w:lvl>
    <w:lvl w:ilvl="8" w:tplc="0409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43" w15:restartNumberingAfterBreak="0">
    <w:nsid w:val="25CB1689"/>
    <w:multiLevelType w:val="hybridMultilevel"/>
    <w:tmpl w:val="79D08600"/>
    <w:lvl w:ilvl="0" w:tplc="28804454">
      <w:numFmt w:val="bullet"/>
      <w:lvlText w:val="—"/>
      <w:lvlJc w:val="left"/>
      <w:pPr>
        <w:ind w:left="1199" w:hanging="403"/>
      </w:pPr>
      <w:rPr>
        <w:rFonts w:ascii="Cambria" w:eastAsia="Cambria" w:hAnsi="Cambria" w:cs="Cambria" w:hint="default"/>
        <w:color w:val="231F20"/>
        <w:w w:val="100"/>
        <w:sz w:val="22"/>
        <w:szCs w:val="22"/>
        <w:lang w:val="en-US" w:eastAsia="en-US" w:bidi="ar-SA"/>
      </w:rPr>
    </w:lvl>
    <w:lvl w:ilvl="1" w:tplc="AAD65D34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26BC592C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68866F50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DD3870AC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DFFC5DAE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40DEFA5C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69182F38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F9862BE0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44" w15:restartNumberingAfterBreak="0">
    <w:nsid w:val="25CF2C2C"/>
    <w:multiLevelType w:val="hybridMultilevel"/>
    <w:tmpl w:val="51FA79B8"/>
    <w:lvl w:ilvl="0" w:tplc="18DAC296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 w:val="0"/>
        <w:color w:val="231F2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26D917E6"/>
    <w:multiLevelType w:val="hybridMultilevel"/>
    <w:tmpl w:val="02643942"/>
    <w:lvl w:ilvl="0" w:tplc="EC4240FA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3B78D160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CDACC1C4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25965862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0B3A2434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42760A18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B20601E2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8D36E5CC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81D2CC54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46" w15:restartNumberingAfterBreak="0">
    <w:nsid w:val="27756445"/>
    <w:multiLevelType w:val="hybridMultilevel"/>
    <w:tmpl w:val="BE042940"/>
    <w:lvl w:ilvl="0" w:tplc="558A2152">
      <w:start w:val="1"/>
      <w:numFmt w:val="upperLetter"/>
      <w:lvlText w:val="%1)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47" w15:restartNumberingAfterBreak="0">
    <w:nsid w:val="28347D87"/>
    <w:multiLevelType w:val="hybridMultilevel"/>
    <w:tmpl w:val="4620BC76"/>
    <w:lvl w:ilvl="0" w:tplc="A3E04596">
      <w:start w:val="1"/>
      <w:numFmt w:val="decimal"/>
      <w:lvlText w:val="6.%1"/>
      <w:lvlJc w:val="left"/>
      <w:pPr>
        <w:ind w:left="1854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48" w15:restartNumberingAfterBreak="0">
    <w:nsid w:val="28917715"/>
    <w:multiLevelType w:val="hybridMultilevel"/>
    <w:tmpl w:val="96549610"/>
    <w:lvl w:ilvl="0" w:tplc="754AFD94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2FD41E3C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62BEA8B2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3064D7CE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B3A428E8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C9509FE2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516AE952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719CCACC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A3EAF35C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49" w15:restartNumberingAfterBreak="0">
    <w:nsid w:val="28B266C6"/>
    <w:multiLevelType w:val="hybridMultilevel"/>
    <w:tmpl w:val="176E5674"/>
    <w:lvl w:ilvl="0" w:tplc="3F40C5CA">
      <w:numFmt w:val="bullet"/>
      <w:lvlText w:val="•"/>
      <w:lvlJc w:val="left"/>
      <w:pPr>
        <w:ind w:left="1667" w:hanging="360"/>
      </w:pPr>
      <w:rPr>
        <w:rFonts w:hint="default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238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10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82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54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26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98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70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427" w:hanging="360"/>
      </w:pPr>
      <w:rPr>
        <w:rFonts w:ascii="Wingdings" w:hAnsi="Wingdings" w:hint="default"/>
      </w:rPr>
    </w:lvl>
  </w:abstractNum>
  <w:abstractNum w:abstractNumId="50" w15:restartNumberingAfterBreak="0">
    <w:nsid w:val="297F1DD6"/>
    <w:multiLevelType w:val="hybridMultilevel"/>
    <w:tmpl w:val="D09A416E"/>
    <w:lvl w:ilvl="0" w:tplc="70DC21A6">
      <w:numFmt w:val="bullet"/>
      <w:lvlText w:val="•"/>
      <w:lvlJc w:val="left"/>
      <w:pPr>
        <w:ind w:left="827" w:hanging="360"/>
      </w:pPr>
      <w:rPr>
        <w:rFonts w:hint="default"/>
        <w:sz w:val="16"/>
        <w:szCs w:val="16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1" w15:restartNumberingAfterBreak="0">
    <w:nsid w:val="29DE5202"/>
    <w:multiLevelType w:val="multilevel"/>
    <w:tmpl w:val="5602015A"/>
    <w:lvl w:ilvl="0">
      <w:start w:val="1"/>
      <w:numFmt w:val="upperLetter"/>
      <w:lvlText w:val="%1."/>
      <w:lvlJc w:val="left"/>
      <w:pPr>
        <w:ind w:left="502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140" w:hanging="360"/>
      </w:pPr>
    </w:lvl>
    <w:lvl w:ilvl="2">
      <w:start w:val="1"/>
      <w:numFmt w:val="lowerRoman"/>
      <w:lvlText w:val="%3."/>
      <w:lvlJc w:val="right"/>
      <w:pPr>
        <w:ind w:left="1860" w:hanging="180"/>
      </w:pPr>
    </w:lvl>
    <w:lvl w:ilvl="3">
      <w:start w:val="1"/>
      <w:numFmt w:val="decimal"/>
      <w:lvlText w:val="%4."/>
      <w:lvlJc w:val="left"/>
      <w:pPr>
        <w:ind w:left="2580" w:hanging="360"/>
      </w:pPr>
    </w:lvl>
    <w:lvl w:ilvl="4">
      <w:start w:val="1"/>
      <w:numFmt w:val="lowerLetter"/>
      <w:lvlText w:val="%5."/>
      <w:lvlJc w:val="left"/>
      <w:pPr>
        <w:ind w:left="3300" w:hanging="360"/>
      </w:pPr>
    </w:lvl>
    <w:lvl w:ilvl="5">
      <w:start w:val="1"/>
      <w:numFmt w:val="lowerRoman"/>
      <w:lvlText w:val="%6."/>
      <w:lvlJc w:val="right"/>
      <w:pPr>
        <w:ind w:left="4020" w:hanging="180"/>
      </w:pPr>
    </w:lvl>
    <w:lvl w:ilvl="6">
      <w:start w:val="1"/>
      <w:numFmt w:val="decimal"/>
      <w:lvlText w:val="%7."/>
      <w:lvlJc w:val="left"/>
      <w:pPr>
        <w:ind w:left="4740" w:hanging="360"/>
      </w:pPr>
    </w:lvl>
    <w:lvl w:ilvl="7">
      <w:start w:val="1"/>
      <w:numFmt w:val="lowerLetter"/>
      <w:lvlText w:val="%8."/>
      <w:lvlJc w:val="left"/>
      <w:pPr>
        <w:ind w:left="5460" w:hanging="360"/>
      </w:pPr>
    </w:lvl>
    <w:lvl w:ilvl="8">
      <w:start w:val="1"/>
      <w:numFmt w:val="lowerRoman"/>
      <w:lvlText w:val="%9."/>
      <w:lvlJc w:val="right"/>
      <w:pPr>
        <w:ind w:left="6180" w:hanging="180"/>
      </w:pPr>
    </w:lvl>
  </w:abstractNum>
  <w:abstractNum w:abstractNumId="52" w15:restartNumberingAfterBreak="0">
    <w:nsid w:val="2AC75E19"/>
    <w:multiLevelType w:val="hybridMultilevel"/>
    <w:tmpl w:val="FD344346"/>
    <w:lvl w:ilvl="0" w:tplc="2BF0187E">
      <w:start w:val="1"/>
      <w:numFmt w:val="lowerLetter"/>
      <w:lvlText w:val="%1)"/>
      <w:lvlJc w:val="left"/>
      <w:pPr>
        <w:ind w:left="119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5543806">
      <w:numFmt w:val="bullet"/>
      <w:lvlText w:val="—"/>
      <w:lvlJc w:val="left"/>
      <w:pPr>
        <w:ind w:left="1596" w:hanging="403"/>
      </w:pPr>
      <w:rPr>
        <w:rFonts w:ascii="Cambria" w:eastAsia="Cambria" w:hAnsi="Cambria" w:cs="Cambria" w:hint="default"/>
        <w:color w:val="231F20"/>
        <w:w w:val="100"/>
        <w:sz w:val="22"/>
        <w:szCs w:val="22"/>
        <w:lang w:val="en-US" w:eastAsia="en-US" w:bidi="ar-SA"/>
      </w:rPr>
    </w:lvl>
    <w:lvl w:ilvl="2" w:tplc="A8345D88">
      <w:numFmt w:val="bullet"/>
      <w:lvlText w:val="•"/>
      <w:lvlJc w:val="left"/>
      <w:pPr>
        <w:ind w:left="2607" w:hanging="403"/>
      </w:pPr>
      <w:rPr>
        <w:rFonts w:hint="default"/>
        <w:lang w:val="en-US" w:eastAsia="en-US" w:bidi="ar-SA"/>
      </w:rPr>
    </w:lvl>
    <w:lvl w:ilvl="3" w:tplc="99C0DA18">
      <w:numFmt w:val="bullet"/>
      <w:lvlText w:val="•"/>
      <w:lvlJc w:val="left"/>
      <w:pPr>
        <w:ind w:left="3614" w:hanging="403"/>
      </w:pPr>
      <w:rPr>
        <w:rFonts w:hint="default"/>
        <w:lang w:val="en-US" w:eastAsia="en-US" w:bidi="ar-SA"/>
      </w:rPr>
    </w:lvl>
    <w:lvl w:ilvl="4" w:tplc="68329F44">
      <w:numFmt w:val="bullet"/>
      <w:lvlText w:val="•"/>
      <w:lvlJc w:val="left"/>
      <w:pPr>
        <w:ind w:left="4621" w:hanging="403"/>
      </w:pPr>
      <w:rPr>
        <w:rFonts w:hint="default"/>
        <w:lang w:val="en-US" w:eastAsia="en-US" w:bidi="ar-SA"/>
      </w:rPr>
    </w:lvl>
    <w:lvl w:ilvl="5" w:tplc="7320EF6A">
      <w:numFmt w:val="bullet"/>
      <w:lvlText w:val="•"/>
      <w:lvlJc w:val="left"/>
      <w:pPr>
        <w:ind w:left="5629" w:hanging="403"/>
      </w:pPr>
      <w:rPr>
        <w:rFonts w:hint="default"/>
        <w:lang w:val="en-US" w:eastAsia="en-US" w:bidi="ar-SA"/>
      </w:rPr>
    </w:lvl>
    <w:lvl w:ilvl="6" w:tplc="7D7A3082">
      <w:numFmt w:val="bullet"/>
      <w:lvlText w:val="•"/>
      <w:lvlJc w:val="left"/>
      <w:pPr>
        <w:ind w:left="6636" w:hanging="403"/>
      </w:pPr>
      <w:rPr>
        <w:rFonts w:hint="default"/>
        <w:lang w:val="en-US" w:eastAsia="en-US" w:bidi="ar-SA"/>
      </w:rPr>
    </w:lvl>
    <w:lvl w:ilvl="7" w:tplc="373443B0">
      <w:numFmt w:val="bullet"/>
      <w:lvlText w:val="•"/>
      <w:lvlJc w:val="left"/>
      <w:pPr>
        <w:ind w:left="7643" w:hanging="403"/>
      </w:pPr>
      <w:rPr>
        <w:rFonts w:hint="default"/>
        <w:lang w:val="en-US" w:eastAsia="en-US" w:bidi="ar-SA"/>
      </w:rPr>
    </w:lvl>
    <w:lvl w:ilvl="8" w:tplc="06FA19DA">
      <w:numFmt w:val="bullet"/>
      <w:lvlText w:val="•"/>
      <w:lvlJc w:val="left"/>
      <w:pPr>
        <w:ind w:left="8650" w:hanging="403"/>
      </w:pPr>
      <w:rPr>
        <w:rFonts w:hint="default"/>
        <w:lang w:val="en-US" w:eastAsia="en-US" w:bidi="ar-SA"/>
      </w:rPr>
    </w:lvl>
  </w:abstractNum>
  <w:abstractNum w:abstractNumId="53" w15:restartNumberingAfterBreak="0">
    <w:nsid w:val="2B483026"/>
    <w:multiLevelType w:val="multilevel"/>
    <w:tmpl w:val="EE26F03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numFmt w:val="bullet"/>
      <w:lvlText w:val="•"/>
      <w:lvlJc w:val="left"/>
      <w:pPr>
        <w:ind w:left="1353" w:hanging="360"/>
      </w:pPr>
      <w:rPr>
        <w:rFonts w:hint="default"/>
        <w:lang w:val="en-US" w:eastAsia="en-US" w:bidi="ar-SA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abstractNum w:abstractNumId="54" w15:restartNumberingAfterBreak="0">
    <w:nsid w:val="2CDF0F86"/>
    <w:multiLevelType w:val="hybridMultilevel"/>
    <w:tmpl w:val="DAB04826"/>
    <w:lvl w:ilvl="0" w:tplc="4ABEC464">
      <w:start w:val="1"/>
      <w:numFmt w:val="lowerLetter"/>
      <w:lvlText w:val="%1)"/>
      <w:lvlJc w:val="left"/>
      <w:pPr>
        <w:ind w:left="51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0C266AD0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28BC2232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615A1AC6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88A4998E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6CB85B8A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3036DF02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09D2F76A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6020335E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55" w15:restartNumberingAfterBreak="0">
    <w:nsid w:val="2CFD1CB3"/>
    <w:multiLevelType w:val="hybridMultilevel"/>
    <w:tmpl w:val="DE481B32"/>
    <w:lvl w:ilvl="0" w:tplc="B9D234EA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317CD4D2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1FDA3CE8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1428C3A8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9B4EA432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C0700980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E6C0137A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B42C6868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D5B4FCC8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56" w15:restartNumberingAfterBreak="0">
    <w:nsid w:val="2ECF658E"/>
    <w:multiLevelType w:val="hybridMultilevel"/>
    <w:tmpl w:val="6EBCA960"/>
    <w:lvl w:ilvl="0" w:tplc="3F40C5CA">
      <w:numFmt w:val="bullet"/>
      <w:lvlText w:val="•"/>
      <w:lvlJc w:val="left"/>
      <w:pPr>
        <w:ind w:left="2292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30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52" w:hanging="360"/>
      </w:pPr>
      <w:rPr>
        <w:rFonts w:ascii="Wingdings" w:hAnsi="Wingdings" w:hint="default"/>
      </w:rPr>
    </w:lvl>
  </w:abstractNum>
  <w:abstractNum w:abstractNumId="57" w15:restartNumberingAfterBreak="0">
    <w:nsid w:val="2F063DA6"/>
    <w:multiLevelType w:val="hybridMultilevel"/>
    <w:tmpl w:val="EE9207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329423D3"/>
    <w:multiLevelType w:val="hybridMultilevel"/>
    <w:tmpl w:val="100AB38E"/>
    <w:lvl w:ilvl="0" w:tplc="D03293FC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EF0662FA">
      <w:start w:val="1"/>
      <w:numFmt w:val="decimal"/>
      <w:lvlText w:val="%2)"/>
      <w:lvlJc w:val="left"/>
      <w:pPr>
        <w:ind w:left="159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2" w:tplc="DD7425D0">
      <w:numFmt w:val="bullet"/>
      <w:lvlText w:val="•"/>
      <w:lvlJc w:val="left"/>
      <w:pPr>
        <w:ind w:left="2607" w:hanging="403"/>
      </w:pPr>
      <w:rPr>
        <w:rFonts w:hint="default"/>
        <w:lang w:val="en-US" w:eastAsia="en-US" w:bidi="ar-SA"/>
      </w:rPr>
    </w:lvl>
    <w:lvl w:ilvl="3" w:tplc="EC725BB6">
      <w:numFmt w:val="bullet"/>
      <w:lvlText w:val="•"/>
      <w:lvlJc w:val="left"/>
      <w:pPr>
        <w:ind w:left="3614" w:hanging="403"/>
      </w:pPr>
      <w:rPr>
        <w:rFonts w:hint="default"/>
        <w:lang w:val="en-US" w:eastAsia="en-US" w:bidi="ar-SA"/>
      </w:rPr>
    </w:lvl>
    <w:lvl w:ilvl="4" w:tplc="D2E2D702">
      <w:numFmt w:val="bullet"/>
      <w:lvlText w:val="•"/>
      <w:lvlJc w:val="left"/>
      <w:pPr>
        <w:ind w:left="4621" w:hanging="403"/>
      </w:pPr>
      <w:rPr>
        <w:rFonts w:hint="default"/>
        <w:lang w:val="en-US" w:eastAsia="en-US" w:bidi="ar-SA"/>
      </w:rPr>
    </w:lvl>
    <w:lvl w:ilvl="5" w:tplc="DE480408">
      <w:numFmt w:val="bullet"/>
      <w:lvlText w:val="•"/>
      <w:lvlJc w:val="left"/>
      <w:pPr>
        <w:ind w:left="5629" w:hanging="403"/>
      </w:pPr>
      <w:rPr>
        <w:rFonts w:hint="default"/>
        <w:lang w:val="en-US" w:eastAsia="en-US" w:bidi="ar-SA"/>
      </w:rPr>
    </w:lvl>
    <w:lvl w:ilvl="6" w:tplc="F36C3198">
      <w:numFmt w:val="bullet"/>
      <w:lvlText w:val="•"/>
      <w:lvlJc w:val="left"/>
      <w:pPr>
        <w:ind w:left="6636" w:hanging="403"/>
      </w:pPr>
      <w:rPr>
        <w:rFonts w:hint="default"/>
        <w:lang w:val="en-US" w:eastAsia="en-US" w:bidi="ar-SA"/>
      </w:rPr>
    </w:lvl>
    <w:lvl w:ilvl="7" w:tplc="15DAAE8A">
      <w:numFmt w:val="bullet"/>
      <w:lvlText w:val="•"/>
      <w:lvlJc w:val="left"/>
      <w:pPr>
        <w:ind w:left="7643" w:hanging="403"/>
      </w:pPr>
      <w:rPr>
        <w:rFonts w:hint="default"/>
        <w:lang w:val="en-US" w:eastAsia="en-US" w:bidi="ar-SA"/>
      </w:rPr>
    </w:lvl>
    <w:lvl w:ilvl="8" w:tplc="75E44A9A">
      <w:numFmt w:val="bullet"/>
      <w:lvlText w:val="•"/>
      <w:lvlJc w:val="left"/>
      <w:pPr>
        <w:ind w:left="8650" w:hanging="403"/>
      </w:pPr>
      <w:rPr>
        <w:rFonts w:hint="default"/>
        <w:lang w:val="en-US" w:eastAsia="en-US" w:bidi="ar-SA"/>
      </w:rPr>
    </w:lvl>
  </w:abstractNum>
  <w:abstractNum w:abstractNumId="59" w15:restartNumberingAfterBreak="0">
    <w:nsid w:val="32B32E37"/>
    <w:multiLevelType w:val="hybridMultilevel"/>
    <w:tmpl w:val="AF804982"/>
    <w:lvl w:ilvl="0" w:tplc="71AA1864">
      <w:start w:val="1"/>
      <w:numFmt w:val="lowerLetter"/>
      <w:lvlText w:val="%1)"/>
      <w:lvlJc w:val="left"/>
      <w:pPr>
        <w:ind w:left="119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9804719C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D5FA6BAC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028E6AE2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F1FC0B0C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22EE6DC6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CB563AB2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13087684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01B49C9A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60" w15:restartNumberingAfterBreak="0">
    <w:nsid w:val="3330063C"/>
    <w:multiLevelType w:val="hybridMultilevel"/>
    <w:tmpl w:val="342E2B24"/>
    <w:lvl w:ilvl="0" w:tplc="5080C62A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F0DCE61A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24563DCC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3FD0766A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26ECA5F2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9CECB3E6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122A14CA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EC922566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104207B6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61" w15:restartNumberingAfterBreak="0">
    <w:nsid w:val="336571C1"/>
    <w:multiLevelType w:val="hybridMultilevel"/>
    <w:tmpl w:val="9F506C78"/>
    <w:lvl w:ilvl="0" w:tplc="0409001B">
      <w:start w:val="1"/>
      <w:numFmt w:val="lowerRoman"/>
      <w:lvlText w:val="%1."/>
      <w:lvlJc w:val="right"/>
      <w:pPr>
        <w:ind w:left="1854" w:hanging="360"/>
      </w:p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>
      <w:start w:val="1"/>
      <w:numFmt w:val="decimal"/>
      <w:lvlText w:val="%7."/>
      <w:lvlJc w:val="left"/>
      <w:pPr>
        <w:ind w:left="6174" w:hanging="360"/>
      </w:pPr>
    </w:lvl>
    <w:lvl w:ilvl="7" w:tplc="04090019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62" w15:restartNumberingAfterBreak="0">
    <w:nsid w:val="347524A1"/>
    <w:multiLevelType w:val="hybridMultilevel"/>
    <w:tmpl w:val="ABEC00BC"/>
    <w:lvl w:ilvl="0" w:tplc="0409000B">
      <w:start w:val="8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350D62F9"/>
    <w:multiLevelType w:val="hybridMultilevel"/>
    <w:tmpl w:val="E1262784"/>
    <w:lvl w:ilvl="0" w:tplc="5498C01E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3B0460B6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BAB442D2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C666AB64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B4603ED2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6FEAED5C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8C1C9552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18DE5464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D2E2D7F0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64" w15:restartNumberingAfterBreak="0">
    <w:nsid w:val="3695287D"/>
    <w:multiLevelType w:val="multilevel"/>
    <w:tmpl w:val="D4962AEA"/>
    <w:lvl w:ilvl="0">
      <w:start w:val="1"/>
      <w:numFmt w:val="none"/>
      <w:pStyle w:val="Heading1"/>
      <w:lvlText w:val="4.1"/>
      <w:lvlJc w:val="left"/>
      <w:pPr>
        <w:ind w:left="432" w:hanging="432"/>
      </w:pPr>
      <w:rPr>
        <w:rFonts w:ascii="Palatino Linotype" w:hAnsi="Palatino Linotype" w:hint="default"/>
        <w:color w:val="auto"/>
        <w:sz w:val="22"/>
      </w:rPr>
    </w:lvl>
    <w:lvl w:ilvl="1">
      <w:start w:val="1"/>
      <w:numFmt w:val="none"/>
      <w:pStyle w:val="Heading2"/>
      <w:lvlText w:val="2.1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4.1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5" w15:restartNumberingAfterBreak="0">
    <w:nsid w:val="36B170C6"/>
    <w:multiLevelType w:val="hybridMultilevel"/>
    <w:tmpl w:val="DE1EA482"/>
    <w:lvl w:ilvl="0" w:tplc="8D2402CE">
      <w:start w:val="1"/>
      <w:numFmt w:val="lowerLetter"/>
      <w:lvlText w:val="%1)"/>
      <w:lvlJc w:val="left"/>
      <w:pPr>
        <w:ind w:left="971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8A543962">
      <w:numFmt w:val="bullet"/>
      <w:lvlText w:val="•"/>
      <w:lvlJc w:val="left"/>
      <w:pPr>
        <w:ind w:left="1986" w:hanging="403"/>
      </w:pPr>
      <w:rPr>
        <w:rFonts w:hint="default"/>
        <w:lang w:val="en-US" w:eastAsia="en-US" w:bidi="ar-SA"/>
      </w:rPr>
    </w:lvl>
    <w:lvl w:ilvl="2" w:tplc="D63C51AC">
      <w:numFmt w:val="bullet"/>
      <w:lvlText w:val="•"/>
      <w:lvlJc w:val="left"/>
      <w:pPr>
        <w:ind w:left="3001" w:hanging="403"/>
      </w:pPr>
      <w:rPr>
        <w:rFonts w:hint="default"/>
        <w:lang w:val="en-US" w:eastAsia="en-US" w:bidi="ar-SA"/>
      </w:rPr>
    </w:lvl>
    <w:lvl w:ilvl="3" w:tplc="A30C7A32">
      <w:numFmt w:val="bullet"/>
      <w:lvlText w:val="•"/>
      <w:lvlJc w:val="left"/>
      <w:pPr>
        <w:ind w:left="4015" w:hanging="403"/>
      </w:pPr>
      <w:rPr>
        <w:rFonts w:hint="default"/>
        <w:lang w:val="en-US" w:eastAsia="en-US" w:bidi="ar-SA"/>
      </w:rPr>
    </w:lvl>
    <w:lvl w:ilvl="4" w:tplc="765899F0">
      <w:numFmt w:val="bullet"/>
      <w:lvlText w:val="•"/>
      <w:lvlJc w:val="left"/>
      <w:pPr>
        <w:ind w:left="5030" w:hanging="403"/>
      </w:pPr>
      <w:rPr>
        <w:rFonts w:hint="default"/>
        <w:lang w:val="en-US" w:eastAsia="en-US" w:bidi="ar-SA"/>
      </w:rPr>
    </w:lvl>
    <w:lvl w:ilvl="5" w:tplc="2634E7F8">
      <w:numFmt w:val="bullet"/>
      <w:lvlText w:val="•"/>
      <w:lvlJc w:val="left"/>
      <w:pPr>
        <w:ind w:left="6044" w:hanging="403"/>
      </w:pPr>
      <w:rPr>
        <w:rFonts w:hint="default"/>
        <w:lang w:val="en-US" w:eastAsia="en-US" w:bidi="ar-SA"/>
      </w:rPr>
    </w:lvl>
    <w:lvl w:ilvl="6" w:tplc="D5084710">
      <w:numFmt w:val="bullet"/>
      <w:lvlText w:val="•"/>
      <w:lvlJc w:val="left"/>
      <w:pPr>
        <w:ind w:left="7059" w:hanging="403"/>
      </w:pPr>
      <w:rPr>
        <w:rFonts w:hint="default"/>
        <w:lang w:val="en-US" w:eastAsia="en-US" w:bidi="ar-SA"/>
      </w:rPr>
    </w:lvl>
    <w:lvl w:ilvl="7" w:tplc="7F0C63D2">
      <w:numFmt w:val="bullet"/>
      <w:lvlText w:val="•"/>
      <w:lvlJc w:val="left"/>
      <w:pPr>
        <w:ind w:left="8073" w:hanging="403"/>
      </w:pPr>
      <w:rPr>
        <w:rFonts w:hint="default"/>
        <w:lang w:val="en-US" w:eastAsia="en-US" w:bidi="ar-SA"/>
      </w:rPr>
    </w:lvl>
    <w:lvl w:ilvl="8" w:tplc="F0FC9E12">
      <w:numFmt w:val="bullet"/>
      <w:lvlText w:val="•"/>
      <w:lvlJc w:val="left"/>
      <w:pPr>
        <w:ind w:left="9088" w:hanging="403"/>
      </w:pPr>
      <w:rPr>
        <w:rFonts w:hint="default"/>
        <w:lang w:val="en-US" w:eastAsia="en-US" w:bidi="ar-SA"/>
      </w:rPr>
    </w:lvl>
  </w:abstractNum>
  <w:abstractNum w:abstractNumId="66" w15:restartNumberingAfterBreak="0">
    <w:nsid w:val="371433AC"/>
    <w:multiLevelType w:val="hybridMultilevel"/>
    <w:tmpl w:val="1C4CE9D6"/>
    <w:lvl w:ilvl="0" w:tplc="62C6BBE6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CC568BC2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070A89B0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C1940432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42BC8586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F34661B8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6F0A764A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7C4014FE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9B1639B4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67" w15:restartNumberingAfterBreak="0">
    <w:nsid w:val="37974AF1"/>
    <w:multiLevelType w:val="hybridMultilevel"/>
    <w:tmpl w:val="E4D66DD0"/>
    <w:lvl w:ilvl="0" w:tplc="43D23178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FDB491A8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7B0ABAC4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A6769052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402091E4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66FAF80A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219CC4D6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0014531A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5F1ACB36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68" w15:restartNumberingAfterBreak="0">
    <w:nsid w:val="388F14DE"/>
    <w:multiLevelType w:val="hybridMultilevel"/>
    <w:tmpl w:val="67048818"/>
    <w:lvl w:ilvl="0" w:tplc="04090017">
      <w:start w:val="1"/>
      <w:numFmt w:val="lowerLetter"/>
      <w:lvlText w:val="%1)"/>
      <w:lvlJc w:val="left"/>
      <w:pPr>
        <w:ind w:left="2214" w:hanging="360"/>
      </w:pPr>
    </w:lvl>
    <w:lvl w:ilvl="1" w:tplc="04090019" w:tentative="1">
      <w:start w:val="1"/>
      <w:numFmt w:val="lowerLetter"/>
      <w:lvlText w:val="%2."/>
      <w:lvlJc w:val="left"/>
      <w:pPr>
        <w:ind w:left="2934" w:hanging="360"/>
      </w:pPr>
    </w:lvl>
    <w:lvl w:ilvl="2" w:tplc="0409001B" w:tentative="1">
      <w:start w:val="1"/>
      <w:numFmt w:val="lowerRoman"/>
      <w:lvlText w:val="%3."/>
      <w:lvlJc w:val="right"/>
      <w:pPr>
        <w:ind w:left="3654" w:hanging="180"/>
      </w:pPr>
    </w:lvl>
    <w:lvl w:ilvl="3" w:tplc="0409000F" w:tentative="1">
      <w:start w:val="1"/>
      <w:numFmt w:val="decimal"/>
      <w:lvlText w:val="%4."/>
      <w:lvlJc w:val="left"/>
      <w:pPr>
        <w:ind w:left="4374" w:hanging="360"/>
      </w:pPr>
    </w:lvl>
    <w:lvl w:ilvl="4" w:tplc="04090019" w:tentative="1">
      <w:start w:val="1"/>
      <w:numFmt w:val="lowerLetter"/>
      <w:lvlText w:val="%5."/>
      <w:lvlJc w:val="left"/>
      <w:pPr>
        <w:ind w:left="5094" w:hanging="360"/>
      </w:pPr>
    </w:lvl>
    <w:lvl w:ilvl="5" w:tplc="0409001B" w:tentative="1">
      <w:start w:val="1"/>
      <w:numFmt w:val="lowerRoman"/>
      <w:lvlText w:val="%6."/>
      <w:lvlJc w:val="right"/>
      <w:pPr>
        <w:ind w:left="5814" w:hanging="180"/>
      </w:pPr>
    </w:lvl>
    <w:lvl w:ilvl="6" w:tplc="0409000F" w:tentative="1">
      <w:start w:val="1"/>
      <w:numFmt w:val="decimal"/>
      <w:lvlText w:val="%7."/>
      <w:lvlJc w:val="left"/>
      <w:pPr>
        <w:ind w:left="6534" w:hanging="360"/>
      </w:pPr>
    </w:lvl>
    <w:lvl w:ilvl="7" w:tplc="04090019" w:tentative="1">
      <w:start w:val="1"/>
      <w:numFmt w:val="lowerLetter"/>
      <w:lvlText w:val="%8."/>
      <w:lvlJc w:val="left"/>
      <w:pPr>
        <w:ind w:left="7254" w:hanging="360"/>
      </w:pPr>
    </w:lvl>
    <w:lvl w:ilvl="8" w:tplc="0409001B" w:tentative="1">
      <w:start w:val="1"/>
      <w:numFmt w:val="lowerRoman"/>
      <w:lvlText w:val="%9."/>
      <w:lvlJc w:val="right"/>
      <w:pPr>
        <w:ind w:left="7974" w:hanging="180"/>
      </w:pPr>
    </w:lvl>
  </w:abstractNum>
  <w:abstractNum w:abstractNumId="69" w15:restartNumberingAfterBreak="0">
    <w:nsid w:val="3A69011A"/>
    <w:multiLevelType w:val="hybridMultilevel"/>
    <w:tmpl w:val="3A2E6EFC"/>
    <w:lvl w:ilvl="0" w:tplc="C8723596">
      <w:start w:val="1"/>
      <w:numFmt w:val="lowerLetter"/>
      <w:lvlText w:val="%1)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70" w15:restartNumberingAfterBreak="0">
    <w:nsid w:val="3AC96C6B"/>
    <w:multiLevelType w:val="hybridMultilevel"/>
    <w:tmpl w:val="678CC30A"/>
    <w:lvl w:ilvl="0" w:tplc="0DCE09D6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832CBE8A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5A70F914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133A10DC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321479E4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BC4AFD2C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3CD40F40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7DDE393A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DBAC172C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71" w15:restartNumberingAfterBreak="0">
    <w:nsid w:val="3B057086"/>
    <w:multiLevelType w:val="multilevel"/>
    <w:tmpl w:val="43C2E002"/>
    <w:lvl w:ilvl="0">
      <w:start w:val="1"/>
      <w:numFmt w:val="decimal"/>
      <w:lvlText w:val="%1.0"/>
      <w:lvlJc w:val="left"/>
      <w:pPr>
        <w:ind w:left="400" w:hanging="400"/>
      </w:pPr>
      <w:rPr>
        <w:rFonts w:eastAsia="Cambria" w:hint="default"/>
        <w:b/>
        <w:color w:val="231F20"/>
        <w:sz w:val="28"/>
        <w:szCs w:val="28"/>
      </w:rPr>
    </w:lvl>
    <w:lvl w:ilvl="1">
      <w:start w:val="1"/>
      <w:numFmt w:val="decimal"/>
      <w:lvlText w:val="%1.%2"/>
      <w:lvlJc w:val="left"/>
      <w:pPr>
        <w:ind w:left="1120" w:hanging="400"/>
      </w:pPr>
      <w:rPr>
        <w:rFonts w:eastAsia="Cambria" w:hint="default"/>
        <w:b/>
        <w:color w:val="231F20"/>
        <w:sz w:val="32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eastAsia="Cambria" w:hint="default"/>
        <w:b/>
        <w:color w:val="231F20"/>
        <w:sz w:val="32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eastAsia="Cambria" w:hint="default"/>
        <w:b/>
        <w:color w:val="231F20"/>
        <w:sz w:val="32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eastAsia="Cambria" w:hint="default"/>
        <w:b/>
        <w:color w:val="231F20"/>
        <w:sz w:val="32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eastAsia="Cambria" w:hint="default"/>
        <w:b/>
        <w:color w:val="231F20"/>
        <w:sz w:val="32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eastAsia="Cambria" w:hint="default"/>
        <w:b/>
        <w:color w:val="231F20"/>
        <w:sz w:val="32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eastAsia="Cambria" w:hint="default"/>
        <w:b/>
        <w:color w:val="231F20"/>
        <w:sz w:val="32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eastAsia="Cambria" w:hint="default"/>
        <w:b/>
        <w:color w:val="231F20"/>
        <w:sz w:val="32"/>
      </w:rPr>
    </w:lvl>
  </w:abstractNum>
  <w:abstractNum w:abstractNumId="72" w15:restartNumberingAfterBreak="0">
    <w:nsid w:val="3E3249EB"/>
    <w:multiLevelType w:val="hybridMultilevel"/>
    <w:tmpl w:val="1B2480FE"/>
    <w:lvl w:ilvl="0" w:tplc="39340C2C">
      <w:start w:val="1"/>
      <w:numFmt w:val="lowerLetter"/>
      <w:lvlText w:val="%1)"/>
      <w:lvlJc w:val="left"/>
      <w:pPr>
        <w:ind w:left="51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11BE2330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326826CA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742E7BEE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C33A3A02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C08E9DC2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C8EEFAC0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2ECA8A70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90F482AC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73" w15:restartNumberingAfterBreak="0">
    <w:nsid w:val="40052F7A"/>
    <w:multiLevelType w:val="hybridMultilevel"/>
    <w:tmpl w:val="A63E3F44"/>
    <w:lvl w:ilvl="0" w:tplc="A6E07E78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7666B504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E81C04A8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DF929C64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203E37EA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7FD0DD7A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109A51CE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CBA28AB2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36D606CE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74" w15:restartNumberingAfterBreak="0">
    <w:nsid w:val="40FB3060"/>
    <w:multiLevelType w:val="multilevel"/>
    <w:tmpl w:val="1520BB40"/>
    <w:lvl w:ilvl="0">
      <w:start w:val="5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15" w:hanging="444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86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93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506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93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008" w:hanging="1440"/>
      </w:pPr>
      <w:rPr>
        <w:rFonts w:hint="default"/>
      </w:rPr>
    </w:lvl>
  </w:abstractNum>
  <w:abstractNum w:abstractNumId="75" w15:restartNumberingAfterBreak="0">
    <w:nsid w:val="41D66EC4"/>
    <w:multiLevelType w:val="hybridMultilevel"/>
    <w:tmpl w:val="807A3EA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42E17627"/>
    <w:multiLevelType w:val="hybridMultilevel"/>
    <w:tmpl w:val="B1D01EC6"/>
    <w:lvl w:ilvl="0" w:tplc="614C1A8C">
      <w:start w:val="8"/>
      <w:numFmt w:val="bullet"/>
      <w:lvlText w:val=""/>
      <w:lvlJc w:val="left"/>
      <w:pPr>
        <w:ind w:left="108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42FA28AF"/>
    <w:multiLevelType w:val="hybridMultilevel"/>
    <w:tmpl w:val="D4A67E84"/>
    <w:lvl w:ilvl="0" w:tplc="04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78" w15:restartNumberingAfterBreak="0">
    <w:nsid w:val="43834354"/>
    <w:multiLevelType w:val="multilevel"/>
    <w:tmpl w:val="5B901B9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9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9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12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6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8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7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512" w:hanging="1440"/>
      </w:pPr>
      <w:rPr>
        <w:rFonts w:hint="default"/>
      </w:rPr>
    </w:lvl>
  </w:abstractNum>
  <w:abstractNum w:abstractNumId="79" w15:restartNumberingAfterBreak="0">
    <w:nsid w:val="44AA79B1"/>
    <w:multiLevelType w:val="hybridMultilevel"/>
    <w:tmpl w:val="0B645554"/>
    <w:lvl w:ilvl="0" w:tplc="FE8AB7B0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058FFB8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C2247544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37FE7E2C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F44CB102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0A468072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3CC837F2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9BDA8620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1056252E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80" w15:restartNumberingAfterBreak="0">
    <w:nsid w:val="44C74605"/>
    <w:multiLevelType w:val="multilevel"/>
    <w:tmpl w:val="E5C8B4BA"/>
    <w:lvl w:ilvl="0">
      <w:start w:val="4"/>
      <w:numFmt w:val="decimal"/>
      <w:lvlText w:val="%1"/>
      <w:lvlJc w:val="left"/>
      <w:pPr>
        <w:ind w:left="390" w:hanging="390"/>
      </w:pPr>
      <w:rPr>
        <w:rFonts w:hint="default"/>
        <w:color w:val="231F20"/>
      </w:rPr>
    </w:lvl>
    <w:lvl w:ilvl="1">
      <w:numFmt w:val="decimal"/>
      <w:lvlText w:val="%1.%2"/>
      <w:lvlJc w:val="left"/>
      <w:pPr>
        <w:ind w:left="720" w:hanging="720"/>
      </w:pPr>
      <w:rPr>
        <w:rFonts w:hint="default"/>
        <w:b/>
        <w:bCs/>
        <w:color w:val="231F2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Palatino Linotype" w:hAnsi="Palatino Linotype" w:hint="default"/>
        <w:b/>
        <w:bCs/>
        <w:color w:val="231F20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color w:val="231F20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  <w:color w:val="231F20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color w:val="231F20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  <w:color w:val="231F20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  <w:color w:val="231F20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color w:val="231F20"/>
      </w:rPr>
    </w:lvl>
  </w:abstractNum>
  <w:abstractNum w:abstractNumId="81" w15:restartNumberingAfterBreak="0">
    <w:nsid w:val="456C11CA"/>
    <w:multiLevelType w:val="multilevel"/>
    <w:tmpl w:val="36141B5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0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5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2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9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36" w:hanging="1800"/>
      </w:pPr>
      <w:rPr>
        <w:rFonts w:hint="default"/>
      </w:rPr>
    </w:lvl>
  </w:abstractNum>
  <w:abstractNum w:abstractNumId="82" w15:restartNumberingAfterBreak="0">
    <w:nsid w:val="48DA183E"/>
    <w:multiLevelType w:val="hybridMultilevel"/>
    <w:tmpl w:val="1C1A68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49267A37"/>
    <w:multiLevelType w:val="hybridMultilevel"/>
    <w:tmpl w:val="7AAE00C2"/>
    <w:lvl w:ilvl="0" w:tplc="F1E45C62">
      <w:start w:val="1"/>
      <w:numFmt w:val="decimal"/>
      <w:lvlText w:val="1.%1"/>
      <w:lvlJc w:val="left"/>
      <w:pPr>
        <w:ind w:left="1080" w:hanging="360"/>
      </w:pPr>
      <w:rPr>
        <w:rFonts w:hint="default"/>
      </w:rPr>
    </w:lvl>
    <w:lvl w:ilvl="1" w:tplc="F1E45C62">
      <w:start w:val="1"/>
      <w:numFmt w:val="decimal"/>
      <w:lvlText w:val="1.%2"/>
      <w:lvlJc w:val="left"/>
      <w:pPr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4" w15:restartNumberingAfterBreak="0">
    <w:nsid w:val="494B0465"/>
    <w:multiLevelType w:val="hybridMultilevel"/>
    <w:tmpl w:val="362EFEDC"/>
    <w:lvl w:ilvl="0" w:tplc="FD0C38AA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E52C6C9C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03263C04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B8540C94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F7BCA1A2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2D662592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AA109E22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F93AA998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96D287EC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85" w15:restartNumberingAfterBreak="0">
    <w:nsid w:val="4A9F08E4"/>
    <w:multiLevelType w:val="multilevel"/>
    <w:tmpl w:val="95881C32"/>
    <w:lvl w:ilvl="0">
      <w:start w:val="6"/>
      <w:numFmt w:val="decimal"/>
      <w:lvlText w:val="%1"/>
      <w:lvlJc w:val="left"/>
      <w:pPr>
        <w:ind w:left="525" w:hanging="525"/>
      </w:pPr>
      <w:rPr>
        <w:rFonts w:hint="default"/>
        <w:color w:val="231F20"/>
      </w:rPr>
    </w:lvl>
    <w:lvl w:ilvl="1">
      <w:start w:val="5"/>
      <w:numFmt w:val="decimal"/>
      <w:lvlText w:val="%1.%2"/>
      <w:lvlJc w:val="left"/>
      <w:pPr>
        <w:ind w:left="885" w:hanging="525"/>
      </w:pPr>
      <w:rPr>
        <w:rFonts w:hint="default"/>
        <w:color w:val="231F20"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  <w:color w:val="231F2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color w:val="231F2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color w:val="231F20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color w:val="231F2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color w:val="231F20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  <w:color w:val="231F20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color w:val="231F20"/>
      </w:rPr>
    </w:lvl>
  </w:abstractNum>
  <w:abstractNum w:abstractNumId="86" w15:restartNumberingAfterBreak="0">
    <w:nsid w:val="4C662CF4"/>
    <w:multiLevelType w:val="multilevel"/>
    <w:tmpl w:val="CF4C45A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numFmt w:val="bullet"/>
      <w:lvlText w:val="•"/>
      <w:lvlJc w:val="left"/>
      <w:pPr>
        <w:ind w:left="1638" w:hanging="360"/>
      </w:pPr>
      <w:rPr>
        <w:rFonts w:hint="default"/>
        <w:lang w:val="en-US" w:eastAsia="en-US" w:bidi="ar-SA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abstractNum w:abstractNumId="87" w15:restartNumberingAfterBreak="0">
    <w:nsid w:val="4D05000A"/>
    <w:multiLevelType w:val="multilevel"/>
    <w:tmpl w:val="6EDAFEC6"/>
    <w:lvl w:ilvl="0">
      <w:start w:val="7"/>
      <w:numFmt w:val="decimal"/>
      <w:lvlText w:val="%1"/>
      <w:lvlJc w:val="left"/>
      <w:pPr>
        <w:ind w:left="720" w:hanging="720"/>
      </w:pPr>
      <w:rPr>
        <w:rFonts w:hint="default"/>
        <w:color w:val="231F20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  <w:color w:val="231F20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  <w:color w:val="231F2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color w:val="231F2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color w:val="231F2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color w:val="231F2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color w:val="231F2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color w:val="231F2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color w:val="231F20"/>
      </w:rPr>
    </w:lvl>
  </w:abstractNum>
  <w:abstractNum w:abstractNumId="88" w15:restartNumberingAfterBreak="0">
    <w:nsid w:val="4E8E53D5"/>
    <w:multiLevelType w:val="hybridMultilevel"/>
    <w:tmpl w:val="E196C328"/>
    <w:lvl w:ilvl="0" w:tplc="4C2E11C6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B178BEE4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C1928FD6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78666B3E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8DF8FD82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0D8E65EE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F8C655E2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458EDD98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A45E1F1E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89" w15:restartNumberingAfterBreak="0">
    <w:nsid w:val="4F397FB4"/>
    <w:multiLevelType w:val="hybridMultilevel"/>
    <w:tmpl w:val="02442D7E"/>
    <w:lvl w:ilvl="0" w:tplc="A6269790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61160FB0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1E6C8F8A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3962B4D8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5FCC83A0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EEEED7A0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CDBC43BA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942274EE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2C786A9E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90" w15:restartNumberingAfterBreak="0">
    <w:nsid w:val="4F4970BC"/>
    <w:multiLevelType w:val="hybridMultilevel"/>
    <w:tmpl w:val="730E49B2"/>
    <w:lvl w:ilvl="0" w:tplc="BF8852D6">
      <w:start w:val="1"/>
      <w:numFmt w:val="decimal"/>
      <w:lvlText w:val="1.%1"/>
      <w:lvlJc w:val="left"/>
      <w:pPr>
        <w:ind w:left="1854" w:hanging="360"/>
      </w:pPr>
      <w:rPr>
        <w:rFonts w:hint="default"/>
        <w:b w:val="0"/>
        <w:bCs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91" w15:restartNumberingAfterBreak="0">
    <w:nsid w:val="50C26635"/>
    <w:multiLevelType w:val="hybridMultilevel"/>
    <w:tmpl w:val="41FEFF2C"/>
    <w:lvl w:ilvl="0" w:tplc="A17225F2">
      <w:start w:val="1"/>
      <w:numFmt w:val="lowerLetter"/>
      <w:lvlText w:val="%1)"/>
      <w:lvlJc w:val="left"/>
      <w:pPr>
        <w:ind w:left="119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DEEECD8E">
      <w:start w:val="1"/>
      <w:numFmt w:val="decimal"/>
      <w:lvlText w:val="%2)"/>
      <w:lvlJc w:val="left"/>
      <w:pPr>
        <w:ind w:left="1680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2"/>
        <w:szCs w:val="22"/>
        <w:lang w:val="en-US" w:eastAsia="en-US" w:bidi="ar-SA"/>
      </w:rPr>
    </w:lvl>
    <w:lvl w:ilvl="2" w:tplc="A0DC89AC">
      <w:numFmt w:val="bullet"/>
      <w:lvlText w:val="•"/>
      <w:lvlJc w:val="left"/>
      <w:pPr>
        <w:ind w:left="1600" w:hanging="403"/>
      </w:pPr>
      <w:rPr>
        <w:rFonts w:hint="default"/>
        <w:lang w:val="en-US" w:eastAsia="en-US" w:bidi="ar-SA"/>
      </w:rPr>
    </w:lvl>
    <w:lvl w:ilvl="3" w:tplc="2D66FBB0">
      <w:numFmt w:val="bullet"/>
      <w:lvlText w:val="•"/>
      <w:lvlJc w:val="left"/>
      <w:pPr>
        <w:ind w:left="2733" w:hanging="403"/>
      </w:pPr>
      <w:rPr>
        <w:rFonts w:hint="default"/>
        <w:lang w:val="en-US" w:eastAsia="en-US" w:bidi="ar-SA"/>
      </w:rPr>
    </w:lvl>
    <w:lvl w:ilvl="4" w:tplc="5AE0995A">
      <w:numFmt w:val="bullet"/>
      <w:lvlText w:val="•"/>
      <w:lvlJc w:val="left"/>
      <w:pPr>
        <w:ind w:left="3866" w:hanging="403"/>
      </w:pPr>
      <w:rPr>
        <w:rFonts w:hint="default"/>
        <w:lang w:val="en-US" w:eastAsia="en-US" w:bidi="ar-SA"/>
      </w:rPr>
    </w:lvl>
    <w:lvl w:ilvl="5" w:tplc="7A36E620">
      <w:numFmt w:val="bullet"/>
      <w:lvlText w:val="•"/>
      <w:lvlJc w:val="left"/>
      <w:pPr>
        <w:ind w:left="4999" w:hanging="403"/>
      </w:pPr>
      <w:rPr>
        <w:rFonts w:hint="default"/>
        <w:lang w:val="en-US" w:eastAsia="en-US" w:bidi="ar-SA"/>
      </w:rPr>
    </w:lvl>
    <w:lvl w:ilvl="6" w:tplc="F3EC6F96">
      <w:numFmt w:val="bullet"/>
      <w:lvlText w:val="•"/>
      <w:lvlJc w:val="left"/>
      <w:pPr>
        <w:ind w:left="6132" w:hanging="403"/>
      </w:pPr>
      <w:rPr>
        <w:rFonts w:hint="default"/>
        <w:lang w:val="en-US" w:eastAsia="en-US" w:bidi="ar-SA"/>
      </w:rPr>
    </w:lvl>
    <w:lvl w:ilvl="7" w:tplc="639E0108">
      <w:numFmt w:val="bullet"/>
      <w:lvlText w:val="•"/>
      <w:lvlJc w:val="left"/>
      <w:pPr>
        <w:ind w:left="7265" w:hanging="403"/>
      </w:pPr>
      <w:rPr>
        <w:rFonts w:hint="default"/>
        <w:lang w:val="en-US" w:eastAsia="en-US" w:bidi="ar-SA"/>
      </w:rPr>
    </w:lvl>
    <w:lvl w:ilvl="8" w:tplc="C8E45A8E">
      <w:numFmt w:val="bullet"/>
      <w:lvlText w:val="•"/>
      <w:lvlJc w:val="left"/>
      <w:pPr>
        <w:ind w:left="8399" w:hanging="403"/>
      </w:pPr>
      <w:rPr>
        <w:rFonts w:hint="default"/>
        <w:lang w:val="en-US" w:eastAsia="en-US" w:bidi="ar-SA"/>
      </w:rPr>
    </w:lvl>
  </w:abstractNum>
  <w:abstractNum w:abstractNumId="92" w15:restartNumberingAfterBreak="0">
    <w:nsid w:val="519D4398"/>
    <w:multiLevelType w:val="hybridMultilevel"/>
    <w:tmpl w:val="E24C28DE"/>
    <w:lvl w:ilvl="0" w:tplc="558A0676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0480E2A0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91E4419C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92847CDA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37588C92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682E13C2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7C5C6D54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9BC0A3D0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FD8A4E7E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93" w15:restartNumberingAfterBreak="0">
    <w:nsid w:val="527E057F"/>
    <w:multiLevelType w:val="hybridMultilevel"/>
    <w:tmpl w:val="A016EFA0"/>
    <w:lvl w:ilvl="0" w:tplc="604CD8F4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20E41D10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30BE3530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E8905C32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708AF4B4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272C46F8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05D63898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7A86C958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D55A9B8E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94" w15:restartNumberingAfterBreak="0">
    <w:nsid w:val="52D92228"/>
    <w:multiLevelType w:val="hybridMultilevel"/>
    <w:tmpl w:val="C35C1D16"/>
    <w:lvl w:ilvl="0" w:tplc="B054FD36">
      <w:start w:val="1"/>
      <w:numFmt w:val="upperLetter"/>
      <w:lvlText w:val="%1)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95" w15:restartNumberingAfterBreak="0">
    <w:nsid w:val="55316F13"/>
    <w:multiLevelType w:val="hybridMultilevel"/>
    <w:tmpl w:val="EF042644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556418D3"/>
    <w:multiLevelType w:val="hybridMultilevel"/>
    <w:tmpl w:val="CDCEED04"/>
    <w:lvl w:ilvl="0" w:tplc="B832E644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DF5A4312">
      <w:start w:val="1"/>
      <w:numFmt w:val="decimal"/>
      <w:lvlText w:val="%2)"/>
      <w:lvlJc w:val="left"/>
      <w:pPr>
        <w:ind w:left="1596" w:hanging="403"/>
      </w:pPr>
      <w:rPr>
        <w:rFonts w:ascii="Cambria" w:eastAsia="Cambria" w:hAnsi="Cambria" w:cs="Cambria" w:hint="default"/>
        <w:color w:val="231F20"/>
        <w:spacing w:val="-12"/>
        <w:w w:val="100"/>
        <w:sz w:val="22"/>
        <w:szCs w:val="22"/>
        <w:lang w:val="en-US" w:eastAsia="en-US" w:bidi="ar-SA"/>
      </w:rPr>
    </w:lvl>
    <w:lvl w:ilvl="2" w:tplc="41CED7B0">
      <w:start w:val="1"/>
      <w:numFmt w:val="decimal"/>
      <w:lvlText w:val="%3)"/>
      <w:lvlJc w:val="left"/>
      <w:pPr>
        <w:ind w:left="2564" w:hanging="360"/>
      </w:pPr>
      <w:rPr>
        <w:b w:val="0"/>
        <w:bCs w:val="0"/>
      </w:rPr>
    </w:lvl>
    <w:lvl w:ilvl="3" w:tplc="D3CA9BE6">
      <w:numFmt w:val="bullet"/>
      <w:lvlText w:val="•"/>
      <w:lvlJc w:val="left"/>
      <w:pPr>
        <w:ind w:left="3614" w:hanging="403"/>
      </w:pPr>
      <w:rPr>
        <w:rFonts w:hint="default"/>
        <w:lang w:val="en-US" w:eastAsia="en-US" w:bidi="ar-SA"/>
      </w:rPr>
    </w:lvl>
    <w:lvl w:ilvl="4" w:tplc="4476CD14">
      <w:numFmt w:val="bullet"/>
      <w:lvlText w:val="•"/>
      <w:lvlJc w:val="left"/>
      <w:pPr>
        <w:ind w:left="4621" w:hanging="403"/>
      </w:pPr>
      <w:rPr>
        <w:rFonts w:hint="default"/>
        <w:lang w:val="en-US" w:eastAsia="en-US" w:bidi="ar-SA"/>
      </w:rPr>
    </w:lvl>
    <w:lvl w:ilvl="5" w:tplc="13728500">
      <w:numFmt w:val="bullet"/>
      <w:lvlText w:val="•"/>
      <w:lvlJc w:val="left"/>
      <w:pPr>
        <w:ind w:left="5629" w:hanging="403"/>
      </w:pPr>
      <w:rPr>
        <w:rFonts w:hint="default"/>
        <w:lang w:val="en-US" w:eastAsia="en-US" w:bidi="ar-SA"/>
      </w:rPr>
    </w:lvl>
    <w:lvl w:ilvl="6" w:tplc="D9F07A68">
      <w:numFmt w:val="bullet"/>
      <w:lvlText w:val="•"/>
      <w:lvlJc w:val="left"/>
      <w:pPr>
        <w:ind w:left="6636" w:hanging="403"/>
      </w:pPr>
      <w:rPr>
        <w:rFonts w:hint="default"/>
        <w:lang w:val="en-US" w:eastAsia="en-US" w:bidi="ar-SA"/>
      </w:rPr>
    </w:lvl>
    <w:lvl w:ilvl="7" w:tplc="789696D6">
      <w:numFmt w:val="bullet"/>
      <w:lvlText w:val="•"/>
      <w:lvlJc w:val="left"/>
      <w:pPr>
        <w:ind w:left="7643" w:hanging="403"/>
      </w:pPr>
      <w:rPr>
        <w:rFonts w:hint="default"/>
        <w:lang w:val="en-US" w:eastAsia="en-US" w:bidi="ar-SA"/>
      </w:rPr>
    </w:lvl>
    <w:lvl w:ilvl="8" w:tplc="3C8674C0">
      <w:numFmt w:val="bullet"/>
      <w:lvlText w:val="•"/>
      <w:lvlJc w:val="left"/>
      <w:pPr>
        <w:ind w:left="8650" w:hanging="403"/>
      </w:pPr>
      <w:rPr>
        <w:rFonts w:hint="default"/>
        <w:lang w:val="en-US" w:eastAsia="en-US" w:bidi="ar-SA"/>
      </w:rPr>
    </w:lvl>
  </w:abstractNum>
  <w:abstractNum w:abstractNumId="97" w15:restartNumberingAfterBreak="0">
    <w:nsid w:val="55DA4C7E"/>
    <w:multiLevelType w:val="hybridMultilevel"/>
    <w:tmpl w:val="8BA4A854"/>
    <w:lvl w:ilvl="0" w:tplc="12B2AE68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E7148020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ABBE0918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313E61D2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4FE6893C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33FCD42E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A7726F22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C54EDA5E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CE66C106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98" w15:restartNumberingAfterBreak="0">
    <w:nsid w:val="56D74BED"/>
    <w:multiLevelType w:val="hybridMultilevel"/>
    <w:tmpl w:val="D0E223B8"/>
    <w:lvl w:ilvl="0" w:tplc="A83226A8">
      <w:start w:val="1"/>
      <w:numFmt w:val="lowerLetter"/>
      <w:lvlText w:val="%1)"/>
      <w:lvlJc w:val="left"/>
      <w:pPr>
        <w:ind w:left="119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768EB37A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E384FA48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4D40E8BC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F6C0E328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F8264E7A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F6C0A706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08C0014E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723252B6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99" w15:restartNumberingAfterBreak="0">
    <w:nsid w:val="57576F67"/>
    <w:multiLevelType w:val="hybridMultilevel"/>
    <w:tmpl w:val="71F67034"/>
    <w:lvl w:ilvl="0" w:tplc="D3B0B5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59BD607F"/>
    <w:multiLevelType w:val="hybridMultilevel"/>
    <w:tmpl w:val="9F7CD5CE"/>
    <w:lvl w:ilvl="0" w:tplc="FA505AAA">
      <w:start w:val="5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1" w15:restartNumberingAfterBreak="0">
    <w:nsid w:val="59DF0F3C"/>
    <w:multiLevelType w:val="multilevel"/>
    <w:tmpl w:val="97F4F2C2"/>
    <w:lvl w:ilvl="0">
      <w:start w:val="1"/>
      <w:numFmt w:val="decimal"/>
      <w:lvlText w:val="%1."/>
      <w:lvlJc w:val="left"/>
      <w:pPr>
        <w:ind w:left="644" w:hanging="360"/>
      </w:pPr>
    </w:lvl>
    <w:lvl w:ilvl="1">
      <w:start w:val="4"/>
      <w:numFmt w:val="bullet"/>
      <w:lvlText w:val="•"/>
      <w:lvlJc w:val="left"/>
      <w:pPr>
        <w:ind w:left="2236" w:hanging="360"/>
      </w:pPr>
      <w:rPr>
        <w:rFonts w:ascii="Palatino Linotype" w:eastAsia="Cambria" w:hAnsi="Palatino Linotype" w:cs="Cambria" w:hint="default"/>
      </w:rPr>
    </w:lvl>
    <w:lvl w:ilvl="2">
      <w:start w:val="1"/>
      <w:numFmt w:val="lowerRoman"/>
      <w:lvlText w:val="%3."/>
      <w:lvlJc w:val="right"/>
      <w:pPr>
        <w:ind w:left="2956" w:hanging="180"/>
      </w:pPr>
    </w:lvl>
    <w:lvl w:ilvl="3">
      <w:start w:val="1"/>
      <w:numFmt w:val="decimal"/>
      <w:lvlText w:val="%4."/>
      <w:lvlJc w:val="left"/>
      <w:pPr>
        <w:ind w:left="3676" w:hanging="360"/>
      </w:pPr>
    </w:lvl>
    <w:lvl w:ilvl="4">
      <w:start w:val="1"/>
      <w:numFmt w:val="lowerLetter"/>
      <w:lvlText w:val="%5."/>
      <w:lvlJc w:val="left"/>
      <w:pPr>
        <w:ind w:left="4396" w:hanging="360"/>
      </w:pPr>
    </w:lvl>
    <w:lvl w:ilvl="5">
      <w:start w:val="1"/>
      <w:numFmt w:val="lowerRoman"/>
      <w:lvlText w:val="%6."/>
      <w:lvlJc w:val="right"/>
      <w:pPr>
        <w:ind w:left="5116" w:hanging="180"/>
      </w:pPr>
    </w:lvl>
    <w:lvl w:ilvl="6">
      <w:start w:val="1"/>
      <w:numFmt w:val="decimal"/>
      <w:lvlText w:val="%7."/>
      <w:lvlJc w:val="left"/>
      <w:pPr>
        <w:ind w:left="5836" w:hanging="360"/>
      </w:pPr>
    </w:lvl>
    <w:lvl w:ilvl="7">
      <w:start w:val="1"/>
      <w:numFmt w:val="lowerLetter"/>
      <w:lvlText w:val="%8."/>
      <w:lvlJc w:val="left"/>
      <w:pPr>
        <w:ind w:left="6556" w:hanging="360"/>
      </w:pPr>
    </w:lvl>
    <w:lvl w:ilvl="8">
      <w:start w:val="1"/>
      <w:numFmt w:val="lowerRoman"/>
      <w:lvlText w:val="%9."/>
      <w:lvlJc w:val="right"/>
      <w:pPr>
        <w:ind w:left="7276" w:hanging="180"/>
      </w:pPr>
    </w:lvl>
  </w:abstractNum>
  <w:abstractNum w:abstractNumId="102" w15:restartNumberingAfterBreak="0">
    <w:nsid w:val="5BA640AC"/>
    <w:multiLevelType w:val="hybridMultilevel"/>
    <w:tmpl w:val="165AF392"/>
    <w:lvl w:ilvl="0" w:tplc="C09EF53E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5BC28152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C4A8E692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1A989988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86AAAD06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66207482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442217FC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78142B2A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6C3C9E66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03" w15:restartNumberingAfterBreak="0">
    <w:nsid w:val="5DD91E5C"/>
    <w:multiLevelType w:val="hybridMultilevel"/>
    <w:tmpl w:val="E56E6494"/>
    <w:lvl w:ilvl="0" w:tplc="0B342B2A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E0A0D64C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AF108AAC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53EE356C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FB7ED526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B73E7106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620E0A1A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FC04F23C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9D98809C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04" w15:restartNumberingAfterBreak="0">
    <w:nsid w:val="5E465AE4"/>
    <w:multiLevelType w:val="hybridMultilevel"/>
    <w:tmpl w:val="B1603E98"/>
    <w:lvl w:ilvl="0" w:tplc="40A683B8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color w:val="231F20"/>
        <w:spacing w:val="-11"/>
        <w:w w:val="100"/>
        <w:sz w:val="24"/>
        <w:szCs w:val="24"/>
        <w:lang w:val="en-US" w:eastAsia="en-US" w:bidi="ar-SA"/>
      </w:rPr>
    </w:lvl>
    <w:lvl w:ilvl="1" w:tplc="AA74A84E">
      <w:start w:val="1"/>
      <w:numFmt w:val="decimal"/>
      <w:lvlText w:val="%2)"/>
      <w:lvlJc w:val="left"/>
      <w:pPr>
        <w:ind w:left="1596" w:hanging="403"/>
      </w:pPr>
      <w:rPr>
        <w:rFonts w:ascii="Palatino Linotype" w:eastAsia="Cambria" w:hAnsi="Palatino Linotype" w:cs="Cambria" w:hint="default"/>
        <w:color w:val="231F20"/>
        <w:spacing w:val="-12"/>
        <w:w w:val="100"/>
        <w:sz w:val="24"/>
        <w:szCs w:val="24"/>
        <w:lang w:val="en-US" w:eastAsia="en-US" w:bidi="ar-SA"/>
      </w:rPr>
    </w:lvl>
    <w:lvl w:ilvl="2" w:tplc="2D5ED0EE">
      <w:numFmt w:val="bullet"/>
      <w:lvlText w:val="•"/>
      <w:lvlJc w:val="left"/>
      <w:pPr>
        <w:ind w:left="2607" w:hanging="403"/>
      </w:pPr>
      <w:rPr>
        <w:rFonts w:hint="default"/>
        <w:lang w:val="en-US" w:eastAsia="en-US" w:bidi="ar-SA"/>
      </w:rPr>
    </w:lvl>
    <w:lvl w:ilvl="3" w:tplc="CB1460AC">
      <w:numFmt w:val="bullet"/>
      <w:lvlText w:val="•"/>
      <w:lvlJc w:val="left"/>
      <w:pPr>
        <w:ind w:left="3614" w:hanging="403"/>
      </w:pPr>
      <w:rPr>
        <w:rFonts w:hint="default"/>
        <w:lang w:val="en-US" w:eastAsia="en-US" w:bidi="ar-SA"/>
      </w:rPr>
    </w:lvl>
    <w:lvl w:ilvl="4" w:tplc="198EB0DA">
      <w:numFmt w:val="bullet"/>
      <w:lvlText w:val="•"/>
      <w:lvlJc w:val="left"/>
      <w:pPr>
        <w:ind w:left="4621" w:hanging="403"/>
      </w:pPr>
      <w:rPr>
        <w:rFonts w:hint="default"/>
        <w:lang w:val="en-US" w:eastAsia="en-US" w:bidi="ar-SA"/>
      </w:rPr>
    </w:lvl>
    <w:lvl w:ilvl="5" w:tplc="1F4E361A">
      <w:numFmt w:val="bullet"/>
      <w:lvlText w:val="•"/>
      <w:lvlJc w:val="left"/>
      <w:pPr>
        <w:ind w:left="5629" w:hanging="403"/>
      </w:pPr>
      <w:rPr>
        <w:rFonts w:hint="default"/>
        <w:lang w:val="en-US" w:eastAsia="en-US" w:bidi="ar-SA"/>
      </w:rPr>
    </w:lvl>
    <w:lvl w:ilvl="6" w:tplc="F4341E32">
      <w:numFmt w:val="bullet"/>
      <w:lvlText w:val="•"/>
      <w:lvlJc w:val="left"/>
      <w:pPr>
        <w:ind w:left="6636" w:hanging="403"/>
      </w:pPr>
      <w:rPr>
        <w:rFonts w:hint="default"/>
        <w:lang w:val="en-US" w:eastAsia="en-US" w:bidi="ar-SA"/>
      </w:rPr>
    </w:lvl>
    <w:lvl w:ilvl="7" w:tplc="B62640EA">
      <w:numFmt w:val="bullet"/>
      <w:lvlText w:val="•"/>
      <w:lvlJc w:val="left"/>
      <w:pPr>
        <w:ind w:left="7643" w:hanging="403"/>
      </w:pPr>
      <w:rPr>
        <w:rFonts w:hint="default"/>
        <w:lang w:val="en-US" w:eastAsia="en-US" w:bidi="ar-SA"/>
      </w:rPr>
    </w:lvl>
    <w:lvl w:ilvl="8" w:tplc="E3C828FA">
      <w:numFmt w:val="bullet"/>
      <w:lvlText w:val="•"/>
      <w:lvlJc w:val="left"/>
      <w:pPr>
        <w:ind w:left="8650" w:hanging="403"/>
      </w:pPr>
      <w:rPr>
        <w:rFonts w:hint="default"/>
        <w:lang w:val="en-US" w:eastAsia="en-US" w:bidi="ar-SA"/>
      </w:rPr>
    </w:lvl>
  </w:abstractNum>
  <w:abstractNum w:abstractNumId="105" w15:restartNumberingAfterBreak="0">
    <w:nsid w:val="5E9C4DF7"/>
    <w:multiLevelType w:val="hybridMultilevel"/>
    <w:tmpl w:val="FA6A57AE"/>
    <w:lvl w:ilvl="0" w:tplc="034E1DB4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A6D853D4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55B4593C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DD9E7680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861A26EA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219CD3F2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99F85098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2FA2CD12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BB2051A6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06" w15:restartNumberingAfterBreak="0">
    <w:nsid w:val="601B411B"/>
    <w:multiLevelType w:val="multilevel"/>
    <w:tmpl w:val="4B046B7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numFmt w:val="bullet"/>
      <w:lvlText w:val="•"/>
      <w:lvlJc w:val="left"/>
      <w:pPr>
        <w:ind w:left="1638" w:hanging="360"/>
      </w:pPr>
      <w:rPr>
        <w:rFonts w:hint="default"/>
        <w:lang w:val="en-US" w:eastAsia="en-US" w:bidi="ar-SA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abstractNum w:abstractNumId="107" w15:restartNumberingAfterBreak="0">
    <w:nsid w:val="612B7A1E"/>
    <w:multiLevelType w:val="hybridMultilevel"/>
    <w:tmpl w:val="1AA6B88E"/>
    <w:lvl w:ilvl="0" w:tplc="B35C7F14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BDE0B4A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57ACEECA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4C8E5390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2B9A196C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9BD236AA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7A9E9BDC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B3567898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D910F6D6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08" w15:restartNumberingAfterBreak="0">
    <w:nsid w:val="62FA64ED"/>
    <w:multiLevelType w:val="hybridMultilevel"/>
    <w:tmpl w:val="A5E6DFAE"/>
    <w:lvl w:ilvl="0" w:tplc="BF084E48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3F921D58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0F4E70AA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AD3C58B4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62F022D0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D506CA8C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D972A1AA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854C200A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60F2C0EE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09" w15:restartNumberingAfterBreak="0">
    <w:nsid w:val="634A6CBB"/>
    <w:multiLevelType w:val="hybridMultilevel"/>
    <w:tmpl w:val="E29ABA06"/>
    <w:lvl w:ilvl="0" w:tplc="04D83F3E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C742BD66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6AB41086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46A813C8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530A17AC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674A0C70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9B08EA80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EC44A8EA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BBD0D58A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10" w15:restartNumberingAfterBreak="0">
    <w:nsid w:val="65302223"/>
    <w:multiLevelType w:val="multilevel"/>
    <w:tmpl w:val="BEFED142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0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00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65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3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94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94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592" w:hanging="1440"/>
      </w:pPr>
      <w:rPr>
        <w:rFonts w:hint="default"/>
      </w:rPr>
    </w:lvl>
  </w:abstractNum>
  <w:abstractNum w:abstractNumId="111" w15:restartNumberingAfterBreak="0">
    <w:nsid w:val="65D57524"/>
    <w:multiLevelType w:val="hybridMultilevel"/>
    <w:tmpl w:val="6E8EE178"/>
    <w:lvl w:ilvl="0" w:tplc="628E7362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A28205F6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208A9C3E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A1360BA8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6BA4D2F0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BA7A88B0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3F12E2E2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86CEF576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2FE6E242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12" w15:restartNumberingAfterBreak="0">
    <w:nsid w:val="66AB78F5"/>
    <w:multiLevelType w:val="hybridMultilevel"/>
    <w:tmpl w:val="4DC03924"/>
    <w:lvl w:ilvl="0" w:tplc="A6E66424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i w:val="0"/>
        <w:i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5F68AA20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1A1E6214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10C6F836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CF4C22C6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71DC7B46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9710A49A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46F48B9A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1EE0C5BA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13" w15:restartNumberingAfterBreak="0">
    <w:nsid w:val="66F63CB7"/>
    <w:multiLevelType w:val="hybridMultilevel"/>
    <w:tmpl w:val="ABBCF816"/>
    <w:lvl w:ilvl="0" w:tplc="E6A4D9B4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5F7A50CC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184EAC84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EBA010D4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106E8D06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9566D7B2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66DA3DCA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C9A42AE4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E294F192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14" w15:restartNumberingAfterBreak="0">
    <w:nsid w:val="677A7B0A"/>
    <w:multiLevelType w:val="multilevel"/>
    <w:tmpl w:val="2012BDAA"/>
    <w:lvl w:ilvl="0">
      <w:start w:val="1"/>
      <w:numFmt w:val="decimal"/>
      <w:pStyle w:val="TDPL-H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15" w15:restartNumberingAfterBreak="0">
    <w:nsid w:val="67FA4038"/>
    <w:multiLevelType w:val="hybridMultilevel"/>
    <w:tmpl w:val="2A02F8B0"/>
    <w:lvl w:ilvl="0" w:tplc="2ED05F52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947620F8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11600DF6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D8561984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1D9EA81E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F4B0CCEE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55D8B420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B4D4A538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04E88D08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16" w15:restartNumberingAfterBreak="0">
    <w:nsid w:val="68100BEE"/>
    <w:multiLevelType w:val="hybridMultilevel"/>
    <w:tmpl w:val="878CAB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176D866">
      <w:numFmt w:val="bullet"/>
      <w:lvlText w:val="-"/>
      <w:lvlJc w:val="left"/>
      <w:pPr>
        <w:ind w:left="2160" w:hanging="360"/>
      </w:pPr>
      <w:rPr>
        <w:rFonts w:ascii="Times New Roman" w:eastAsiaTheme="minorHAnsi" w:hAnsi="Times New Roman" w:cs="Times New Roman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68A6681E"/>
    <w:multiLevelType w:val="hybridMultilevel"/>
    <w:tmpl w:val="35FEBD66"/>
    <w:lvl w:ilvl="0" w:tplc="A1E446C6">
      <w:numFmt w:val="bullet"/>
      <w:lvlText w:val="—"/>
      <w:lvlJc w:val="left"/>
      <w:pPr>
        <w:ind w:left="1596" w:hanging="403"/>
      </w:pPr>
      <w:rPr>
        <w:rFonts w:ascii="Cambria" w:eastAsia="Cambria" w:hAnsi="Cambria" w:cs="Cambria" w:hint="default"/>
        <w:color w:val="231F20"/>
        <w:w w:val="100"/>
        <w:sz w:val="20"/>
        <w:szCs w:val="20"/>
        <w:lang w:val="en-US" w:eastAsia="en-US" w:bidi="ar-SA"/>
      </w:rPr>
    </w:lvl>
    <w:lvl w:ilvl="1" w:tplc="A9CED8C4">
      <w:numFmt w:val="bullet"/>
      <w:lvlText w:val="•"/>
      <w:lvlJc w:val="left"/>
      <w:pPr>
        <w:ind w:left="2506" w:hanging="403"/>
      </w:pPr>
      <w:rPr>
        <w:rFonts w:hint="default"/>
        <w:lang w:val="en-US" w:eastAsia="en-US" w:bidi="ar-SA"/>
      </w:rPr>
    </w:lvl>
    <w:lvl w:ilvl="2" w:tplc="68C82A74">
      <w:numFmt w:val="bullet"/>
      <w:lvlText w:val="•"/>
      <w:lvlJc w:val="left"/>
      <w:pPr>
        <w:ind w:left="3413" w:hanging="403"/>
      </w:pPr>
      <w:rPr>
        <w:rFonts w:hint="default"/>
        <w:lang w:val="en-US" w:eastAsia="en-US" w:bidi="ar-SA"/>
      </w:rPr>
    </w:lvl>
    <w:lvl w:ilvl="3" w:tplc="0BC85AD2">
      <w:numFmt w:val="bullet"/>
      <w:lvlText w:val="•"/>
      <w:lvlJc w:val="left"/>
      <w:pPr>
        <w:ind w:left="4319" w:hanging="403"/>
      </w:pPr>
      <w:rPr>
        <w:rFonts w:hint="default"/>
        <w:lang w:val="en-US" w:eastAsia="en-US" w:bidi="ar-SA"/>
      </w:rPr>
    </w:lvl>
    <w:lvl w:ilvl="4" w:tplc="95288654">
      <w:numFmt w:val="bullet"/>
      <w:lvlText w:val="•"/>
      <w:lvlJc w:val="left"/>
      <w:pPr>
        <w:ind w:left="5226" w:hanging="403"/>
      </w:pPr>
      <w:rPr>
        <w:rFonts w:hint="default"/>
        <w:lang w:val="en-US" w:eastAsia="en-US" w:bidi="ar-SA"/>
      </w:rPr>
    </w:lvl>
    <w:lvl w:ilvl="5" w:tplc="EF38D5DA">
      <w:numFmt w:val="bullet"/>
      <w:lvlText w:val="•"/>
      <w:lvlJc w:val="left"/>
      <w:pPr>
        <w:ind w:left="6132" w:hanging="403"/>
      </w:pPr>
      <w:rPr>
        <w:rFonts w:hint="default"/>
        <w:lang w:val="en-US" w:eastAsia="en-US" w:bidi="ar-SA"/>
      </w:rPr>
    </w:lvl>
    <w:lvl w:ilvl="6" w:tplc="880824DC">
      <w:numFmt w:val="bullet"/>
      <w:lvlText w:val="•"/>
      <w:lvlJc w:val="left"/>
      <w:pPr>
        <w:ind w:left="7039" w:hanging="403"/>
      </w:pPr>
      <w:rPr>
        <w:rFonts w:hint="default"/>
        <w:lang w:val="en-US" w:eastAsia="en-US" w:bidi="ar-SA"/>
      </w:rPr>
    </w:lvl>
    <w:lvl w:ilvl="7" w:tplc="54A4677A">
      <w:numFmt w:val="bullet"/>
      <w:lvlText w:val="•"/>
      <w:lvlJc w:val="left"/>
      <w:pPr>
        <w:ind w:left="7945" w:hanging="403"/>
      </w:pPr>
      <w:rPr>
        <w:rFonts w:hint="default"/>
        <w:lang w:val="en-US" w:eastAsia="en-US" w:bidi="ar-SA"/>
      </w:rPr>
    </w:lvl>
    <w:lvl w:ilvl="8" w:tplc="2B722EE0">
      <w:numFmt w:val="bullet"/>
      <w:lvlText w:val="•"/>
      <w:lvlJc w:val="left"/>
      <w:pPr>
        <w:ind w:left="8852" w:hanging="403"/>
      </w:pPr>
      <w:rPr>
        <w:rFonts w:hint="default"/>
        <w:lang w:val="en-US" w:eastAsia="en-US" w:bidi="ar-SA"/>
      </w:rPr>
    </w:lvl>
  </w:abstractNum>
  <w:abstractNum w:abstractNumId="118" w15:restartNumberingAfterBreak="0">
    <w:nsid w:val="68CD54C9"/>
    <w:multiLevelType w:val="hybridMultilevel"/>
    <w:tmpl w:val="E13C7FA2"/>
    <w:lvl w:ilvl="0" w:tplc="0456D3F4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95926FD0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1E5AE8C8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E3FCDD3E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48961F56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9F3AE174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B5006F38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4E301E16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B9DCE362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19" w15:restartNumberingAfterBreak="0">
    <w:nsid w:val="69147A45"/>
    <w:multiLevelType w:val="hybridMultilevel"/>
    <w:tmpl w:val="8A4881B4"/>
    <w:lvl w:ilvl="0" w:tplc="64A21F3A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BD76DF70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8C0E7AD4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9C389602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3A040AFC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D6B81366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7F4AD7D8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229AF22A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F580C7A6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20" w15:restartNumberingAfterBreak="0">
    <w:nsid w:val="6B7C4C4A"/>
    <w:multiLevelType w:val="hybridMultilevel"/>
    <w:tmpl w:val="39062430"/>
    <w:lvl w:ilvl="0" w:tplc="A6C2DE0E">
      <w:start w:val="7"/>
      <w:numFmt w:val="bullet"/>
      <w:lvlText w:val="-"/>
      <w:lvlJc w:val="left"/>
      <w:pPr>
        <w:ind w:left="2340" w:hanging="360"/>
      </w:pPr>
      <w:rPr>
        <w:rFonts w:ascii="Palatino Linotype" w:eastAsia="Cambria" w:hAnsi="Palatino Linotype" w:cs="Arial" w:hint="default"/>
        <w:color w:val="231F20"/>
      </w:rPr>
    </w:lvl>
    <w:lvl w:ilvl="1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121" w15:restartNumberingAfterBreak="0">
    <w:nsid w:val="6C513828"/>
    <w:multiLevelType w:val="hybridMultilevel"/>
    <w:tmpl w:val="5824E12E"/>
    <w:lvl w:ilvl="0" w:tplc="58868FE4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7BB674EC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EC5403E6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FE58012C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4D88CCD0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D180ACD0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14BCF364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CD084F32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A32E8BB0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22" w15:restartNumberingAfterBreak="0">
    <w:nsid w:val="6D954DFC"/>
    <w:multiLevelType w:val="hybridMultilevel"/>
    <w:tmpl w:val="01A6BC68"/>
    <w:lvl w:ilvl="0" w:tplc="7256A9EA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EFF62F5E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88FCBAC8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3ACACF9E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6938FEDC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C83E83DC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04CA3C96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C3E81742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A4AE4604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23" w15:restartNumberingAfterBreak="0">
    <w:nsid w:val="6EAA380E"/>
    <w:multiLevelType w:val="hybridMultilevel"/>
    <w:tmpl w:val="5FB2C9B2"/>
    <w:lvl w:ilvl="0" w:tplc="F1E45C62">
      <w:start w:val="1"/>
      <w:numFmt w:val="decimal"/>
      <w:lvlText w:val="1.%1"/>
      <w:lvlJc w:val="left"/>
      <w:pPr>
        <w:ind w:left="185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24" w15:restartNumberingAfterBreak="0">
    <w:nsid w:val="6EAD3589"/>
    <w:multiLevelType w:val="multilevel"/>
    <w:tmpl w:val="0A22FB3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125" w15:restartNumberingAfterBreak="0">
    <w:nsid w:val="6F1079E9"/>
    <w:multiLevelType w:val="hybridMultilevel"/>
    <w:tmpl w:val="88DA97E2"/>
    <w:lvl w:ilvl="0" w:tplc="52C49F74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63EA7912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198C7A04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5240BAAE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5350A400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2CF89644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41B068C0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1DB4E856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E6C6EBFE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26" w15:restartNumberingAfterBreak="0">
    <w:nsid w:val="705F37E0"/>
    <w:multiLevelType w:val="hybridMultilevel"/>
    <w:tmpl w:val="9EEEA1EA"/>
    <w:lvl w:ilvl="0" w:tplc="FFFFFFFF">
      <w:start w:val="1"/>
      <w:numFmt w:val="lowerLetter"/>
      <w:lvlText w:val="%1)"/>
      <w:lvlJc w:val="left"/>
      <w:pPr>
        <w:ind w:left="51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FFFFFFFF">
      <w:start w:val="1"/>
      <w:numFmt w:val="decimal"/>
      <w:lvlText w:val="%2)"/>
      <w:lvlJc w:val="left"/>
      <w:pPr>
        <w:ind w:left="916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2" w:tplc="FFFFFFFF">
      <w:numFmt w:val="bullet"/>
      <w:lvlText w:val="•"/>
      <w:lvlJc w:val="left"/>
      <w:pPr>
        <w:ind w:left="1600" w:hanging="403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2733" w:hanging="403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866" w:hanging="403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999" w:hanging="403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132" w:hanging="403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265" w:hanging="403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399" w:hanging="403"/>
      </w:pPr>
      <w:rPr>
        <w:rFonts w:hint="default"/>
        <w:lang w:val="en-US" w:eastAsia="en-US" w:bidi="ar-SA"/>
      </w:rPr>
    </w:lvl>
  </w:abstractNum>
  <w:abstractNum w:abstractNumId="127" w15:restartNumberingAfterBreak="0">
    <w:nsid w:val="70AA0A5E"/>
    <w:multiLevelType w:val="hybridMultilevel"/>
    <w:tmpl w:val="B6D6C000"/>
    <w:lvl w:ilvl="0" w:tplc="344C98C6">
      <w:start w:val="1"/>
      <w:numFmt w:val="bullet"/>
      <w:lvlText w:val=""/>
      <w:lvlJc w:val="left"/>
      <w:pPr>
        <w:ind w:left="1815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25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75" w:hanging="360"/>
      </w:pPr>
      <w:rPr>
        <w:rFonts w:ascii="Wingdings" w:hAnsi="Wingdings" w:hint="default"/>
      </w:rPr>
    </w:lvl>
  </w:abstractNum>
  <w:abstractNum w:abstractNumId="128" w15:restartNumberingAfterBreak="0">
    <w:nsid w:val="73AC707C"/>
    <w:multiLevelType w:val="hybridMultilevel"/>
    <w:tmpl w:val="DF8A3F9A"/>
    <w:lvl w:ilvl="0" w:tplc="16FE9454">
      <w:start w:val="4"/>
      <w:numFmt w:val="decimal"/>
      <w:pStyle w:val="TDPL-H2"/>
      <w:lvlText w:val="%1.1"/>
      <w:lvlJc w:val="left"/>
      <w:pPr>
        <w:ind w:left="9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9" w15:restartNumberingAfterBreak="0">
    <w:nsid w:val="74E01662"/>
    <w:multiLevelType w:val="multilevel"/>
    <w:tmpl w:val="A9CC8126"/>
    <w:lvl w:ilvl="0">
      <w:start w:val="5"/>
      <w:numFmt w:val="decimal"/>
      <w:lvlText w:val="%1.0"/>
      <w:lvlJc w:val="left"/>
      <w:pPr>
        <w:ind w:left="334" w:hanging="360"/>
      </w:pPr>
      <w:rPr>
        <w:rFonts w:ascii="Palatino Linotype" w:hAnsi="Palatino Linotype" w:cs="Quire Sans" w:hint="default"/>
        <w:b/>
        <w:bCs/>
        <w:color w:val="231F20"/>
        <w:sz w:val="28"/>
        <w:szCs w:val="28"/>
      </w:rPr>
    </w:lvl>
    <w:lvl w:ilvl="1">
      <w:start w:val="1"/>
      <w:numFmt w:val="decimal"/>
      <w:lvlText w:val="%1.%2"/>
      <w:lvlJc w:val="left"/>
      <w:pPr>
        <w:ind w:left="1054" w:hanging="360"/>
      </w:pPr>
      <w:rPr>
        <w:rFonts w:cs="Quire Sans" w:hint="default"/>
        <w:b/>
        <w:bCs/>
        <w:color w:val="231F20"/>
        <w:sz w:val="28"/>
        <w:szCs w:val="28"/>
      </w:rPr>
    </w:lvl>
    <w:lvl w:ilvl="2">
      <w:start w:val="1"/>
      <w:numFmt w:val="decimal"/>
      <w:pStyle w:val="SubheadingL3"/>
      <w:lvlText w:val="%1.%2.%3"/>
      <w:lvlJc w:val="left"/>
      <w:pPr>
        <w:ind w:left="1800" w:hanging="720"/>
      </w:pPr>
      <w:rPr>
        <w:rFonts w:cs="Quire Sans" w:hint="default"/>
        <w:b/>
        <w:bCs w:val="0"/>
        <w:color w:val="231F20"/>
      </w:rPr>
    </w:lvl>
    <w:lvl w:ilvl="3">
      <w:start w:val="1"/>
      <w:numFmt w:val="decimal"/>
      <w:lvlText w:val="%1.%2.%3.%4"/>
      <w:lvlJc w:val="left"/>
      <w:pPr>
        <w:ind w:left="2854" w:hanging="720"/>
      </w:pPr>
      <w:rPr>
        <w:rFonts w:cs="Quire Sans" w:hint="default"/>
        <w:b/>
        <w:bCs w:val="0"/>
        <w:color w:val="231F20"/>
      </w:rPr>
    </w:lvl>
    <w:lvl w:ilvl="4">
      <w:start w:val="1"/>
      <w:numFmt w:val="decimal"/>
      <w:lvlText w:val="%1.%2.%3.%4.%5"/>
      <w:lvlJc w:val="left"/>
      <w:pPr>
        <w:ind w:left="3934" w:hanging="1080"/>
      </w:pPr>
      <w:rPr>
        <w:rFonts w:cs="Quire Sans" w:hint="default"/>
        <w:color w:val="231F20"/>
      </w:rPr>
    </w:lvl>
    <w:lvl w:ilvl="5">
      <w:start w:val="1"/>
      <w:numFmt w:val="decimal"/>
      <w:lvlText w:val="%1.%2.%3.%4.%5.%6"/>
      <w:lvlJc w:val="left"/>
      <w:pPr>
        <w:ind w:left="4654" w:hanging="1080"/>
      </w:pPr>
      <w:rPr>
        <w:rFonts w:cs="Quire Sans" w:hint="default"/>
        <w:color w:val="231F20"/>
      </w:rPr>
    </w:lvl>
    <w:lvl w:ilvl="6">
      <w:start w:val="1"/>
      <w:numFmt w:val="decimal"/>
      <w:lvlText w:val="%1.%2.%3.%4.%5.%6.%7"/>
      <w:lvlJc w:val="left"/>
      <w:pPr>
        <w:ind w:left="5734" w:hanging="1440"/>
      </w:pPr>
      <w:rPr>
        <w:rFonts w:cs="Quire Sans" w:hint="default"/>
        <w:color w:val="231F20"/>
      </w:rPr>
    </w:lvl>
    <w:lvl w:ilvl="7">
      <w:start w:val="1"/>
      <w:numFmt w:val="decimal"/>
      <w:lvlText w:val="%1.%2.%3.%4.%5.%6.%7.%8"/>
      <w:lvlJc w:val="left"/>
      <w:pPr>
        <w:ind w:left="6454" w:hanging="1440"/>
      </w:pPr>
      <w:rPr>
        <w:rFonts w:cs="Quire Sans" w:hint="default"/>
        <w:color w:val="231F20"/>
      </w:rPr>
    </w:lvl>
    <w:lvl w:ilvl="8">
      <w:start w:val="1"/>
      <w:numFmt w:val="decimal"/>
      <w:lvlText w:val="%1.%2.%3.%4.%5.%6.%7.%8.%9"/>
      <w:lvlJc w:val="left"/>
      <w:pPr>
        <w:ind w:left="7534" w:hanging="1800"/>
      </w:pPr>
      <w:rPr>
        <w:rFonts w:cs="Quire Sans" w:hint="default"/>
        <w:color w:val="231F20"/>
      </w:rPr>
    </w:lvl>
  </w:abstractNum>
  <w:abstractNum w:abstractNumId="130" w15:restartNumberingAfterBreak="0">
    <w:nsid w:val="750B7B1B"/>
    <w:multiLevelType w:val="hybridMultilevel"/>
    <w:tmpl w:val="19D2F494"/>
    <w:lvl w:ilvl="0" w:tplc="5402561C">
      <w:numFmt w:val="bullet"/>
      <w:lvlText w:val="•"/>
      <w:lvlJc w:val="left"/>
      <w:pPr>
        <w:ind w:left="2160" w:hanging="360"/>
      </w:pPr>
      <w:rPr>
        <w:rFonts w:ascii="Palatino Linotype" w:hAnsi="Palatino Linotype"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1" w15:restartNumberingAfterBreak="0">
    <w:nsid w:val="75785239"/>
    <w:multiLevelType w:val="hybridMultilevel"/>
    <w:tmpl w:val="8E885B10"/>
    <w:lvl w:ilvl="0" w:tplc="0FC2F1A2">
      <w:start w:val="1"/>
      <w:numFmt w:val="upperLetter"/>
      <w:lvlText w:val="%1)"/>
      <w:lvlJc w:val="left"/>
      <w:pPr>
        <w:ind w:left="1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132" w15:restartNumberingAfterBreak="0">
    <w:nsid w:val="774D13ED"/>
    <w:multiLevelType w:val="hybridMultilevel"/>
    <w:tmpl w:val="D5D00610"/>
    <w:lvl w:ilvl="0" w:tplc="0394C3B0">
      <w:start w:val="8"/>
      <w:numFmt w:val="bullet"/>
      <w:lvlText w:val=""/>
      <w:lvlJc w:val="left"/>
      <w:pPr>
        <w:ind w:left="144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3" w15:restartNumberingAfterBreak="0">
    <w:nsid w:val="787617FA"/>
    <w:multiLevelType w:val="multilevel"/>
    <w:tmpl w:val="EB0A8D44"/>
    <w:lvl w:ilvl="0">
      <w:start w:val="3"/>
      <w:numFmt w:val="decimal"/>
      <w:lvlText w:val="%1."/>
      <w:lvlJc w:val="left"/>
      <w:pPr>
        <w:ind w:left="400" w:hanging="28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83" w:hanging="567"/>
      </w:pPr>
      <w:rPr>
        <w:rFonts w:ascii="Palatino Linotype" w:eastAsia="Times New Roman" w:hAnsi="Palatino Linotype" w:cs="Times New Roman" w:hint="default"/>
        <w:b/>
        <w:bCs/>
        <w:i w:val="0"/>
        <w:iCs w:val="0"/>
        <w:color w:val="000000" w:themeColor="text1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717" w:hanging="567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55" w:hanging="56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93" w:hanging="56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31" w:hanging="56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68" w:hanging="56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06" w:hanging="56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44" w:hanging="567"/>
      </w:pPr>
      <w:rPr>
        <w:rFonts w:hint="default"/>
        <w:lang w:val="en-US" w:eastAsia="en-US" w:bidi="ar-SA"/>
      </w:rPr>
    </w:lvl>
  </w:abstractNum>
  <w:abstractNum w:abstractNumId="134" w15:restartNumberingAfterBreak="0">
    <w:nsid w:val="7A0E440B"/>
    <w:multiLevelType w:val="hybridMultilevel"/>
    <w:tmpl w:val="4778330E"/>
    <w:lvl w:ilvl="0" w:tplc="2AE63162">
      <w:start w:val="1"/>
      <w:numFmt w:val="lowerLetter"/>
      <w:lvlText w:val="%1)"/>
      <w:lvlJc w:val="left"/>
      <w:pPr>
        <w:ind w:left="1843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1C7E88DA">
      <w:numFmt w:val="bullet"/>
      <w:lvlText w:val="•"/>
      <w:lvlJc w:val="left"/>
      <w:pPr>
        <w:ind w:left="2790" w:hanging="403"/>
      </w:pPr>
      <w:rPr>
        <w:rFonts w:hint="default"/>
        <w:lang w:val="en-US" w:eastAsia="en-US" w:bidi="ar-SA"/>
      </w:rPr>
    </w:lvl>
    <w:lvl w:ilvl="2" w:tplc="A0C4EB94">
      <w:numFmt w:val="bullet"/>
      <w:lvlText w:val="•"/>
      <w:lvlJc w:val="left"/>
      <w:pPr>
        <w:ind w:left="3737" w:hanging="403"/>
      </w:pPr>
      <w:rPr>
        <w:rFonts w:hint="default"/>
        <w:lang w:val="en-US" w:eastAsia="en-US" w:bidi="ar-SA"/>
      </w:rPr>
    </w:lvl>
    <w:lvl w:ilvl="3" w:tplc="1AF6C046">
      <w:numFmt w:val="bullet"/>
      <w:lvlText w:val="•"/>
      <w:lvlJc w:val="left"/>
      <w:pPr>
        <w:ind w:left="4683" w:hanging="403"/>
      </w:pPr>
      <w:rPr>
        <w:rFonts w:hint="default"/>
        <w:lang w:val="en-US" w:eastAsia="en-US" w:bidi="ar-SA"/>
      </w:rPr>
    </w:lvl>
    <w:lvl w:ilvl="4" w:tplc="F740EE9A">
      <w:numFmt w:val="bullet"/>
      <w:lvlText w:val="•"/>
      <w:lvlJc w:val="left"/>
      <w:pPr>
        <w:ind w:left="5630" w:hanging="403"/>
      </w:pPr>
      <w:rPr>
        <w:rFonts w:hint="default"/>
        <w:lang w:val="en-US" w:eastAsia="en-US" w:bidi="ar-SA"/>
      </w:rPr>
    </w:lvl>
    <w:lvl w:ilvl="5" w:tplc="5250233A">
      <w:numFmt w:val="bullet"/>
      <w:lvlText w:val="•"/>
      <w:lvlJc w:val="left"/>
      <w:pPr>
        <w:ind w:left="6576" w:hanging="403"/>
      </w:pPr>
      <w:rPr>
        <w:rFonts w:hint="default"/>
        <w:lang w:val="en-US" w:eastAsia="en-US" w:bidi="ar-SA"/>
      </w:rPr>
    </w:lvl>
    <w:lvl w:ilvl="6" w:tplc="AB684BFE">
      <w:numFmt w:val="bullet"/>
      <w:lvlText w:val="•"/>
      <w:lvlJc w:val="left"/>
      <w:pPr>
        <w:ind w:left="7523" w:hanging="403"/>
      </w:pPr>
      <w:rPr>
        <w:rFonts w:hint="default"/>
        <w:lang w:val="en-US" w:eastAsia="en-US" w:bidi="ar-SA"/>
      </w:rPr>
    </w:lvl>
    <w:lvl w:ilvl="7" w:tplc="E2C06D58">
      <w:numFmt w:val="bullet"/>
      <w:lvlText w:val="•"/>
      <w:lvlJc w:val="left"/>
      <w:pPr>
        <w:ind w:left="8469" w:hanging="403"/>
      </w:pPr>
      <w:rPr>
        <w:rFonts w:hint="default"/>
        <w:lang w:val="en-US" w:eastAsia="en-US" w:bidi="ar-SA"/>
      </w:rPr>
    </w:lvl>
    <w:lvl w:ilvl="8" w:tplc="45ECF90A">
      <w:numFmt w:val="bullet"/>
      <w:lvlText w:val="•"/>
      <w:lvlJc w:val="left"/>
      <w:pPr>
        <w:ind w:left="9416" w:hanging="403"/>
      </w:pPr>
      <w:rPr>
        <w:rFonts w:hint="default"/>
        <w:lang w:val="en-US" w:eastAsia="en-US" w:bidi="ar-SA"/>
      </w:rPr>
    </w:lvl>
  </w:abstractNum>
  <w:abstractNum w:abstractNumId="135" w15:restartNumberingAfterBreak="0">
    <w:nsid w:val="7BCD4499"/>
    <w:multiLevelType w:val="hybridMultilevel"/>
    <w:tmpl w:val="B3E87AD6"/>
    <w:lvl w:ilvl="0" w:tplc="C4CAF83E">
      <w:start w:val="1"/>
      <w:numFmt w:val="decimal"/>
      <w:lvlText w:val="%1."/>
      <w:lvlJc w:val="left"/>
      <w:pPr>
        <w:ind w:left="140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CAC1C1C">
      <w:numFmt w:val="bullet"/>
      <w:lvlText w:val="•"/>
      <w:lvlJc w:val="left"/>
      <w:pPr>
        <w:ind w:left="2242" w:hanging="360"/>
      </w:pPr>
      <w:rPr>
        <w:rFonts w:hint="default"/>
        <w:lang w:val="en-US" w:eastAsia="en-US" w:bidi="ar-SA"/>
      </w:rPr>
    </w:lvl>
    <w:lvl w:ilvl="2" w:tplc="CA2EE07E">
      <w:numFmt w:val="bullet"/>
      <w:lvlText w:val="•"/>
      <w:lvlJc w:val="left"/>
      <w:pPr>
        <w:ind w:left="3085" w:hanging="360"/>
      </w:pPr>
      <w:rPr>
        <w:rFonts w:hint="default"/>
        <w:lang w:val="en-US" w:eastAsia="en-US" w:bidi="ar-SA"/>
      </w:rPr>
    </w:lvl>
    <w:lvl w:ilvl="3" w:tplc="F4BECC4C">
      <w:numFmt w:val="bullet"/>
      <w:lvlText w:val="•"/>
      <w:lvlJc w:val="left"/>
      <w:pPr>
        <w:ind w:left="3928" w:hanging="360"/>
      </w:pPr>
      <w:rPr>
        <w:rFonts w:hint="default"/>
        <w:lang w:val="en-US" w:eastAsia="en-US" w:bidi="ar-SA"/>
      </w:rPr>
    </w:lvl>
    <w:lvl w:ilvl="4" w:tplc="36805182">
      <w:numFmt w:val="bullet"/>
      <w:lvlText w:val="•"/>
      <w:lvlJc w:val="left"/>
      <w:pPr>
        <w:ind w:left="4771" w:hanging="360"/>
      </w:pPr>
      <w:rPr>
        <w:rFonts w:hint="default"/>
        <w:lang w:val="en-US" w:eastAsia="en-US" w:bidi="ar-SA"/>
      </w:rPr>
    </w:lvl>
    <w:lvl w:ilvl="5" w:tplc="5C1404CA">
      <w:numFmt w:val="bullet"/>
      <w:lvlText w:val="•"/>
      <w:lvlJc w:val="left"/>
      <w:pPr>
        <w:ind w:left="5614" w:hanging="360"/>
      </w:pPr>
      <w:rPr>
        <w:rFonts w:hint="default"/>
        <w:lang w:val="en-US" w:eastAsia="en-US" w:bidi="ar-SA"/>
      </w:rPr>
    </w:lvl>
    <w:lvl w:ilvl="6" w:tplc="3168BE5A">
      <w:numFmt w:val="bullet"/>
      <w:lvlText w:val="•"/>
      <w:lvlJc w:val="left"/>
      <w:pPr>
        <w:ind w:left="6457" w:hanging="360"/>
      </w:pPr>
      <w:rPr>
        <w:rFonts w:hint="default"/>
        <w:lang w:val="en-US" w:eastAsia="en-US" w:bidi="ar-SA"/>
      </w:rPr>
    </w:lvl>
    <w:lvl w:ilvl="7" w:tplc="1E2CE7C2">
      <w:numFmt w:val="bullet"/>
      <w:lvlText w:val="•"/>
      <w:lvlJc w:val="left"/>
      <w:pPr>
        <w:ind w:left="7300" w:hanging="360"/>
      </w:pPr>
      <w:rPr>
        <w:rFonts w:hint="default"/>
        <w:lang w:val="en-US" w:eastAsia="en-US" w:bidi="ar-SA"/>
      </w:rPr>
    </w:lvl>
    <w:lvl w:ilvl="8" w:tplc="BE728B80">
      <w:numFmt w:val="bullet"/>
      <w:lvlText w:val="•"/>
      <w:lvlJc w:val="left"/>
      <w:pPr>
        <w:ind w:left="8143" w:hanging="360"/>
      </w:pPr>
      <w:rPr>
        <w:rFonts w:hint="default"/>
        <w:lang w:val="en-US" w:eastAsia="en-US" w:bidi="ar-SA"/>
      </w:rPr>
    </w:lvl>
  </w:abstractNum>
  <w:abstractNum w:abstractNumId="136" w15:restartNumberingAfterBreak="0">
    <w:nsid w:val="7D8366CE"/>
    <w:multiLevelType w:val="multilevel"/>
    <w:tmpl w:val="94D670C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8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712" w:hanging="1440"/>
      </w:pPr>
      <w:rPr>
        <w:rFonts w:hint="default"/>
      </w:rPr>
    </w:lvl>
  </w:abstractNum>
  <w:abstractNum w:abstractNumId="137" w15:restartNumberingAfterBreak="0">
    <w:nsid w:val="7E48597B"/>
    <w:multiLevelType w:val="hybridMultilevel"/>
    <w:tmpl w:val="078240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7F23491F"/>
    <w:multiLevelType w:val="hybridMultilevel"/>
    <w:tmpl w:val="F176D356"/>
    <w:lvl w:ilvl="0" w:tplc="99C23B28">
      <w:start w:val="1"/>
      <w:numFmt w:val="decimal"/>
      <w:lvlText w:val="6.%1"/>
      <w:lvlJc w:val="left"/>
      <w:pPr>
        <w:ind w:left="185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39" w15:restartNumberingAfterBreak="0">
    <w:nsid w:val="7F96755F"/>
    <w:multiLevelType w:val="hybridMultilevel"/>
    <w:tmpl w:val="AD14623A"/>
    <w:lvl w:ilvl="0" w:tplc="BB566218">
      <w:start w:val="8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7659818">
    <w:abstractNumId w:val="34"/>
  </w:num>
  <w:num w:numId="2" w16cid:durableId="328558221">
    <w:abstractNumId w:val="84"/>
  </w:num>
  <w:num w:numId="3" w16cid:durableId="2114860016">
    <w:abstractNumId w:val="35"/>
  </w:num>
  <w:num w:numId="4" w16cid:durableId="976956637">
    <w:abstractNumId w:val="104"/>
  </w:num>
  <w:num w:numId="5" w16cid:durableId="1188834601">
    <w:abstractNumId w:val="119"/>
  </w:num>
  <w:num w:numId="6" w16cid:durableId="1564368234">
    <w:abstractNumId w:val="27"/>
  </w:num>
  <w:num w:numId="7" w16cid:durableId="30694389">
    <w:abstractNumId w:val="18"/>
  </w:num>
  <w:num w:numId="8" w16cid:durableId="1526403841">
    <w:abstractNumId w:val="88"/>
  </w:num>
  <w:num w:numId="9" w16cid:durableId="1452162734">
    <w:abstractNumId w:val="55"/>
  </w:num>
  <w:num w:numId="10" w16cid:durableId="702097048">
    <w:abstractNumId w:val="102"/>
  </w:num>
  <w:num w:numId="11" w16cid:durableId="889148566">
    <w:abstractNumId w:val="89"/>
  </w:num>
  <w:num w:numId="12" w16cid:durableId="1063141793">
    <w:abstractNumId w:val="60"/>
  </w:num>
  <w:num w:numId="13" w16cid:durableId="1689481395">
    <w:abstractNumId w:val="51"/>
  </w:num>
  <w:num w:numId="14" w16cid:durableId="16472345">
    <w:abstractNumId w:val="125"/>
  </w:num>
  <w:num w:numId="15" w16cid:durableId="1225607512">
    <w:abstractNumId w:val="0"/>
  </w:num>
  <w:num w:numId="16" w16cid:durableId="528690212">
    <w:abstractNumId w:val="98"/>
  </w:num>
  <w:num w:numId="17" w16cid:durableId="1228490976">
    <w:abstractNumId w:val="97"/>
  </w:num>
  <w:num w:numId="18" w16cid:durableId="461390753">
    <w:abstractNumId w:val="103"/>
  </w:num>
  <w:num w:numId="19" w16cid:durableId="1906143628">
    <w:abstractNumId w:val="52"/>
  </w:num>
  <w:num w:numId="20" w16cid:durableId="673068718">
    <w:abstractNumId w:val="63"/>
  </w:num>
  <w:num w:numId="21" w16cid:durableId="986671472">
    <w:abstractNumId w:val="121"/>
  </w:num>
  <w:num w:numId="22" w16cid:durableId="489952515">
    <w:abstractNumId w:val="105"/>
  </w:num>
  <w:num w:numId="23" w16cid:durableId="1764958231">
    <w:abstractNumId w:val="111"/>
  </w:num>
  <w:num w:numId="24" w16cid:durableId="1724788323">
    <w:abstractNumId w:val="9"/>
  </w:num>
  <w:num w:numId="25" w16cid:durableId="362288275">
    <w:abstractNumId w:val="67"/>
  </w:num>
  <w:num w:numId="26" w16cid:durableId="979841804">
    <w:abstractNumId w:val="87"/>
  </w:num>
  <w:num w:numId="27" w16cid:durableId="1665744626">
    <w:abstractNumId w:val="44"/>
  </w:num>
  <w:num w:numId="28" w16cid:durableId="987782949">
    <w:abstractNumId w:val="54"/>
  </w:num>
  <w:num w:numId="29" w16cid:durableId="1293827231">
    <w:abstractNumId w:val="93"/>
  </w:num>
  <w:num w:numId="30" w16cid:durableId="379135026">
    <w:abstractNumId w:val="112"/>
  </w:num>
  <w:num w:numId="31" w16cid:durableId="1843859924">
    <w:abstractNumId w:val="96"/>
  </w:num>
  <w:num w:numId="32" w16cid:durableId="295261672">
    <w:abstractNumId w:val="12"/>
  </w:num>
  <w:num w:numId="33" w16cid:durableId="1151022248">
    <w:abstractNumId w:val="109"/>
  </w:num>
  <w:num w:numId="34" w16cid:durableId="770975191">
    <w:abstractNumId w:val="91"/>
  </w:num>
  <w:num w:numId="35" w16cid:durableId="1924989720">
    <w:abstractNumId w:val="58"/>
  </w:num>
  <w:num w:numId="36" w16cid:durableId="1623531135">
    <w:abstractNumId w:val="45"/>
  </w:num>
  <w:num w:numId="37" w16cid:durableId="1134832664">
    <w:abstractNumId w:val="6"/>
  </w:num>
  <w:num w:numId="38" w16cid:durableId="1295674516">
    <w:abstractNumId w:val="39"/>
  </w:num>
  <w:num w:numId="39" w16cid:durableId="1385131835">
    <w:abstractNumId w:val="48"/>
  </w:num>
  <w:num w:numId="40" w16cid:durableId="1340431564">
    <w:abstractNumId w:val="17"/>
  </w:num>
  <w:num w:numId="41" w16cid:durableId="1318799393">
    <w:abstractNumId w:val="108"/>
  </w:num>
  <w:num w:numId="42" w16cid:durableId="345981846">
    <w:abstractNumId w:val="11"/>
  </w:num>
  <w:num w:numId="43" w16cid:durableId="559246414">
    <w:abstractNumId w:val="134"/>
  </w:num>
  <w:num w:numId="44" w16cid:durableId="827013003">
    <w:abstractNumId w:val="117"/>
  </w:num>
  <w:num w:numId="45" w16cid:durableId="569998002">
    <w:abstractNumId w:val="115"/>
  </w:num>
  <w:num w:numId="46" w16cid:durableId="2067949774">
    <w:abstractNumId w:val="122"/>
  </w:num>
  <w:num w:numId="47" w16cid:durableId="2030716657">
    <w:abstractNumId w:val="59"/>
  </w:num>
  <w:num w:numId="48" w16cid:durableId="89590989">
    <w:abstractNumId w:val="118"/>
  </w:num>
  <w:num w:numId="49" w16cid:durableId="1578637234">
    <w:abstractNumId w:val="72"/>
  </w:num>
  <w:num w:numId="50" w16cid:durableId="67850146">
    <w:abstractNumId w:val="66"/>
  </w:num>
  <w:num w:numId="51" w16cid:durableId="1471441400">
    <w:abstractNumId w:val="38"/>
  </w:num>
  <w:num w:numId="52" w16cid:durableId="1403529382">
    <w:abstractNumId w:val="21"/>
  </w:num>
  <w:num w:numId="53" w16cid:durableId="1353919139">
    <w:abstractNumId w:val="79"/>
  </w:num>
  <w:num w:numId="54" w16cid:durableId="1057820311">
    <w:abstractNumId w:val="19"/>
  </w:num>
  <w:num w:numId="55" w16cid:durableId="271667536">
    <w:abstractNumId w:val="7"/>
  </w:num>
  <w:num w:numId="56" w16cid:durableId="997271973">
    <w:abstractNumId w:val="113"/>
  </w:num>
  <w:num w:numId="57" w16cid:durableId="820971834">
    <w:abstractNumId w:val="43"/>
  </w:num>
  <w:num w:numId="58" w16cid:durableId="1413621118">
    <w:abstractNumId w:val="65"/>
  </w:num>
  <w:num w:numId="59" w16cid:durableId="579288286">
    <w:abstractNumId w:val="23"/>
  </w:num>
  <w:num w:numId="60" w16cid:durableId="1696693769">
    <w:abstractNumId w:val="70"/>
  </w:num>
  <w:num w:numId="61" w16cid:durableId="481892597">
    <w:abstractNumId w:val="13"/>
  </w:num>
  <w:num w:numId="62" w16cid:durableId="456532197">
    <w:abstractNumId w:val="32"/>
  </w:num>
  <w:num w:numId="63" w16cid:durableId="125049019">
    <w:abstractNumId w:val="73"/>
  </w:num>
  <w:num w:numId="64" w16cid:durableId="1960523054">
    <w:abstractNumId w:val="33"/>
  </w:num>
  <w:num w:numId="65" w16cid:durableId="546112330">
    <w:abstractNumId w:val="107"/>
  </w:num>
  <w:num w:numId="66" w16cid:durableId="194738668">
    <w:abstractNumId w:val="28"/>
  </w:num>
  <w:num w:numId="67" w16cid:durableId="2015112674">
    <w:abstractNumId w:val="92"/>
  </w:num>
  <w:num w:numId="68" w16cid:durableId="1837917813">
    <w:abstractNumId w:val="3"/>
  </w:num>
  <w:num w:numId="69" w16cid:durableId="2140299371">
    <w:abstractNumId w:val="80"/>
  </w:num>
  <w:num w:numId="70" w16cid:durableId="563570850">
    <w:abstractNumId w:val="85"/>
  </w:num>
  <w:num w:numId="71" w16cid:durableId="1216770527">
    <w:abstractNumId w:val="15"/>
  </w:num>
  <w:num w:numId="72" w16cid:durableId="239102316">
    <w:abstractNumId w:val="31"/>
  </w:num>
  <w:num w:numId="73" w16cid:durableId="1319310466">
    <w:abstractNumId w:val="130"/>
  </w:num>
  <w:num w:numId="74" w16cid:durableId="944851513">
    <w:abstractNumId w:val="129"/>
  </w:num>
  <w:num w:numId="75" w16cid:durableId="2100635004">
    <w:abstractNumId w:val="75"/>
  </w:num>
  <w:num w:numId="76" w16cid:durableId="1803495518">
    <w:abstractNumId w:val="120"/>
  </w:num>
  <w:num w:numId="77" w16cid:durableId="97721124">
    <w:abstractNumId w:val="29"/>
  </w:num>
  <w:num w:numId="78" w16cid:durableId="697781539">
    <w:abstractNumId w:val="135"/>
  </w:num>
  <w:num w:numId="79" w16cid:durableId="529880653">
    <w:abstractNumId w:val="71"/>
  </w:num>
  <w:num w:numId="80" w16cid:durableId="1102993993">
    <w:abstractNumId w:val="127"/>
  </w:num>
  <w:num w:numId="81" w16cid:durableId="209221441">
    <w:abstractNumId w:val="133"/>
  </w:num>
  <w:num w:numId="82" w16cid:durableId="412774527">
    <w:abstractNumId w:val="24"/>
  </w:num>
  <w:num w:numId="83" w16cid:durableId="1516264159">
    <w:abstractNumId w:val="95"/>
  </w:num>
  <w:num w:numId="84" w16cid:durableId="2024360544">
    <w:abstractNumId w:val="4"/>
  </w:num>
  <w:num w:numId="85" w16cid:durableId="1131630974">
    <w:abstractNumId w:val="14"/>
  </w:num>
  <w:num w:numId="86" w16cid:durableId="1439332297">
    <w:abstractNumId w:val="126"/>
  </w:num>
  <w:num w:numId="87" w16cid:durableId="2059040259">
    <w:abstractNumId w:val="25"/>
  </w:num>
  <w:num w:numId="88" w16cid:durableId="1617103228">
    <w:abstractNumId w:val="5"/>
  </w:num>
  <w:num w:numId="89" w16cid:durableId="952323569">
    <w:abstractNumId w:val="83"/>
  </w:num>
  <w:num w:numId="90" w16cid:durableId="1152259122">
    <w:abstractNumId w:val="123"/>
  </w:num>
  <w:num w:numId="91" w16cid:durableId="2078625577">
    <w:abstractNumId w:val="78"/>
  </w:num>
  <w:num w:numId="92" w16cid:durableId="786772709">
    <w:abstractNumId w:val="57"/>
  </w:num>
  <w:num w:numId="93" w16cid:durableId="563877914">
    <w:abstractNumId w:val="124"/>
  </w:num>
  <w:num w:numId="94" w16cid:durableId="890076004">
    <w:abstractNumId w:val="138"/>
  </w:num>
  <w:num w:numId="95" w16cid:durableId="763964342">
    <w:abstractNumId w:val="37"/>
  </w:num>
  <w:num w:numId="96" w16cid:durableId="1890527292">
    <w:abstractNumId w:val="64"/>
  </w:num>
  <w:num w:numId="97" w16cid:durableId="1699230993">
    <w:abstractNumId w:val="6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8" w16cid:durableId="255291212">
    <w:abstractNumId w:val="26"/>
  </w:num>
  <w:num w:numId="99" w16cid:durableId="923611893">
    <w:abstractNumId w:val="20"/>
  </w:num>
  <w:num w:numId="100" w16cid:durableId="194540297">
    <w:abstractNumId w:val="128"/>
  </w:num>
  <w:num w:numId="101" w16cid:durableId="1634485187">
    <w:abstractNumId w:val="128"/>
  </w:num>
  <w:num w:numId="102" w16cid:durableId="1257591615">
    <w:abstractNumId w:val="128"/>
  </w:num>
  <w:num w:numId="103" w16cid:durableId="1325471124">
    <w:abstractNumId w:val="128"/>
    <w:lvlOverride w:ilvl="0">
      <w:startOverride w:val="4"/>
    </w:lvlOverride>
  </w:num>
  <w:num w:numId="104" w16cid:durableId="1821580435">
    <w:abstractNumId w:val="53"/>
  </w:num>
  <w:num w:numId="105" w16cid:durableId="1608073494">
    <w:abstractNumId w:val="106"/>
  </w:num>
  <w:num w:numId="106" w16cid:durableId="1399980624">
    <w:abstractNumId w:val="86"/>
  </w:num>
  <w:num w:numId="107" w16cid:durableId="1883782339">
    <w:abstractNumId w:val="64"/>
  </w:num>
  <w:num w:numId="108" w16cid:durableId="1136143195">
    <w:abstractNumId w:val="64"/>
  </w:num>
  <w:num w:numId="109" w16cid:durableId="1718894863">
    <w:abstractNumId w:val="56"/>
  </w:num>
  <w:num w:numId="110" w16cid:durableId="1794786730">
    <w:abstractNumId w:val="99"/>
  </w:num>
  <w:num w:numId="111" w16cid:durableId="2045249459">
    <w:abstractNumId w:val="82"/>
  </w:num>
  <w:num w:numId="112" w16cid:durableId="1578175330">
    <w:abstractNumId w:val="116"/>
  </w:num>
  <w:num w:numId="113" w16cid:durableId="1280573987">
    <w:abstractNumId w:val="49"/>
  </w:num>
  <w:num w:numId="114" w16cid:durableId="190152479">
    <w:abstractNumId w:val="50"/>
  </w:num>
  <w:num w:numId="115" w16cid:durableId="2049408529">
    <w:abstractNumId w:val="64"/>
  </w:num>
  <w:num w:numId="116" w16cid:durableId="1091775961">
    <w:abstractNumId w:val="64"/>
  </w:num>
  <w:num w:numId="117" w16cid:durableId="347024563">
    <w:abstractNumId w:val="100"/>
  </w:num>
  <w:num w:numId="118" w16cid:durableId="154805345">
    <w:abstractNumId w:val="128"/>
  </w:num>
  <w:num w:numId="119" w16cid:durableId="325322694">
    <w:abstractNumId w:val="128"/>
  </w:num>
  <w:num w:numId="120" w16cid:durableId="266618376">
    <w:abstractNumId w:val="128"/>
  </w:num>
  <w:num w:numId="121" w16cid:durableId="1808543214">
    <w:abstractNumId w:val="16"/>
  </w:num>
  <w:num w:numId="122" w16cid:durableId="1773435704">
    <w:abstractNumId w:val="81"/>
  </w:num>
  <w:num w:numId="123" w16cid:durableId="1775664041">
    <w:abstractNumId w:val="8"/>
  </w:num>
  <w:num w:numId="124" w16cid:durableId="1946427441">
    <w:abstractNumId w:val="41"/>
  </w:num>
  <w:num w:numId="125" w16cid:durableId="342753852">
    <w:abstractNumId w:val="74"/>
  </w:num>
  <w:num w:numId="126" w16cid:durableId="893740874">
    <w:abstractNumId w:val="128"/>
  </w:num>
  <w:num w:numId="127" w16cid:durableId="1934244261">
    <w:abstractNumId w:val="128"/>
  </w:num>
  <w:num w:numId="128" w16cid:durableId="127675313">
    <w:abstractNumId w:val="128"/>
  </w:num>
  <w:num w:numId="129" w16cid:durableId="1562718511">
    <w:abstractNumId w:val="128"/>
  </w:num>
  <w:num w:numId="130" w16cid:durableId="1099333589">
    <w:abstractNumId w:val="128"/>
  </w:num>
  <w:num w:numId="131" w16cid:durableId="439759541">
    <w:abstractNumId w:val="128"/>
  </w:num>
  <w:num w:numId="132" w16cid:durableId="473261098">
    <w:abstractNumId w:val="128"/>
  </w:num>
  <w:num w:numId="133" w16cid:durableId="2023775613">
    <w:abstractNumId w:val="64"/>
  </w:num>
  <w:num w:numId="134" w16cid:durableId="516047604">
    <w:abstractNumId w:val="64"/>
  </w:num>
  <w:num w:numId="135" w16cid:durableId="1291284777">
    <w:abstractNumId w:val="136"/>
  </w:num>
  <w:num w:numId="136" w16cid:durableId="1508863592">
    <w:abstractNumId w:val="64"/>
  </w:num>
  <w:num w:numId="137" w16cid:durableId="573971377">
    <w:abstractNumId w:val="64"/>
  </w:num>
  <w:num w:numId="138" w16cid:durableId="136386279">
    <w:abstractNumId w:val="2"/>
  </w:num>
  <w:num w:numId="139" w16cid:durableId="1065689775">
    <w:abstractNumId w:val="30"/>
  </w:num>
  <w:num w:numId="140" w16cid:durableId="484664228">
    <w:abstractNumId w:val="94"/>
  </w:num>
  <w:num w:numId="141" w16cid:durableId="766653306">
    <w:abstractNumId w:val="131"/>
  </w:num>
  <w:num w:numId="142" w16cid:durableId="378867249">
    <w:abstractNumId w:val="46"/>
  </w:num>
  <w:num w:numId="143" w16cid:durableId="1190335260">
    <w:abstractNumId w:val="77"/>
  </w:num>
  <w:num w:numId="144" w16cid:durableId="2068726552">
    <w:abstractNumId w:val="68"/>
  </w:num>
  <w:num w:numId="145" w16cid:durableId="1942833756">
    <w:abstractNumId w:val="69"/>
  </w:num>
  <w:num w:numId="146" w16cid:durableId="1667316689">
    <w:abstractNumId w:val="137"/>
  </w:num>
  <w:num w:numId="147" w16cid:durableId="2005474115">
    <w:abstractNumId w:val="128"/>
  </w:num>
  <w:num w:numId="148" w16cid:durableId="1811054240">
    <w:abstractNumId w:val="128"/>
  </w:num>
  <w:num w:numId="149" w16cid:durableId="717095336">
    <w:abstractNumId w:val="1"/>
  </w:num>
  <w:num w:numId="150" w16cid:durableId="188958576">
    <w:abstractNumId w:val="42"/>
  </w:num>
  <w:num w:numId="151" w16cid:durableId="1995183823">
    <w:abstractNumId w:val="64"/>
  </w:num>
  <w:num w:numId="152" w16cid:durableId="1120107032">
    <w:abstractNumId w:val="64"/>
  </w:num>
  <w:num w:numId="153" w16cid:durableId="762530872">
    <w:abstractNumId w:val="64"/>
  </w:num>
  <w:num w:numId="154" w16cid:durableId="1547182704">
    <w:abstractNumId w:val="64"/>
  </w:num>
  <w:num w:numId="155" w16cid:durableId="409232911">
    <w:abstractNumId w:val="64"/>
  </w:num>
  <w:num w:numId="156" w16cid:durableId="1335911179">
    <w:abstractNumId w:val="64"/>
  </w:num>
  <w:num w:numId="157" w16cid:durableId="1749572873">
    <w:abstractNumId w:val="128"/>
  </w:num>
  <w:num w:numId="158" w16cid:durableId="195387611">
    <w:abstractNumId w:val="128"/>
  </w:num>
  <w:num w:numId="159" w16cid:durableId="547910447">
    <w:abstractNumId w:val="128"/>
  </w:num>
  <w:num w:numId="160" w16cid:durableId="1448159289">
    <w:abstractNumId w:val="90"/>
  </w:num>
  <w:num w:numId="161" w16cid:durableId="1493716044">
    <w:abstractNumId w:val="22"/>
  </w:num>
  <w:num w:numId="162" w16cid:durableId="789082333">
    <w:abstractNumId w:val="47"/>
  </w:num>
  <w:num w:numId="163" w16cid:durableId="1348294275">
    <w:abstractNumId w:val="64"/>
  </w:num>
  <w:num w:numId="164" w16cid:durableId="1092890820">
    <w:abstractNumId w:val="110"/>
  </w:num>
  <w:num w:numId="165" w16cid:durableId="1317761731">
    <w:abstractNumId w:val="64"/>
  </w:num>
  <w:num w:numId="166" w16cid:durableId="222060939">
    <w:abstractNumId w:val="64"/>
  </w:num>
  <w:num w:numId="167" w16cid:durableId="237058285">
    <w:abstractNumId w:val="64"/>
  </w:num>
  <w:num w:numId="168" w16cid:durableId="1928923821">
    <w:abstractNumId w:val="64"/>
  </w:num>
  <w:num w:numId="169" w16cid:durableId="156574838">
    <w:abstractNumId w:val="64"/>
  </w:num>
  <w:num w:numId="170" w16cid:durableId="1790657511">
    <w:abstractNumId w:val="64"/>
  </w:num>
  <w:num w:numId="171" w16cid:durableId="1104420104">
    <w:abstractNumId w:val="64"/>
  </w:num>
  <w:num w:numId="172" w16cid:durableId="1321731609">
    <w:abstractNumId w:val="64"/>
  </w:num>
  <w:num w:numId="173" w16cid:durableId="234970144">
    <w:abstractNumId w:val="64"/>
  </w:num>
  <w:num w:numId="174" w16cid:durableId="1877498600">
    <w:abstractNumId w:val="64"/>
  </w:num>
  <w:num w:numId="175" w16cid:durableId="607276285">
    <w:abstractNumId w:val="64"/>
  </w:num>
  <w:num w:numId="176" w16cid:durableId="1945579094">
    <w:abstractNumId w:val="101"/>
  </w:num>
  <w:num w:numId="177" w16cid:durableId="128977130">
    <w:abstractNumId w:val="5"/>
  </w:num>
  <w:num w:numId="178" w16cid:durableId="1091047438">
    <w:abstractNumId w:val="5"/>
  </w:num>
  <w:num w:numId="179" w16cid:durableId="2019499645">
    <w:abstractNumId w:val="5"/>
  </w:num>
  <w:num w:numId="180" w16cid:durableId="1875382628">
    <w:abstractNumId w:val="5"/>
  </w:num>
  <w:num w:numId="181" w16cid:durableId="66408914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2" w16cid:durableId="143323757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3" w16cid:durableId="1305237327">
    <w:abstractNumId w:val="114"/>
  </w:num>
  <w:num w:numId="184" w16cid:durableId="891187090">
    <w:abstractNumId w:val="114"/>
  </w:num>
  <w:num w:numId="185" w16cid:durableId="127162020">
    <w:abstractNumId w:val="114"/>
  </w:num>
  <w:num w:numId="186" w16cid:durableId="572590241">
    <w:abstractNumId w:val="114"/>
  </w:num>
  <w:num w:numId="187" w16cid:durableId="1849369284">
    <w:abstractNumId w:val="114"/>
  </w:num>
  <w:num w:numId="188" w16cid:durableId="172891574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9" w16cid:durableId="211998219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0" w16cid:durableId="75452230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1" w16cid:durableId="1435712192">
    <w:abstractNumId w:val="114"/>
  </w:num>
  <w:num w:numId="192" w16cid:durableId="834339889">
    <w:abstractNumId w:val="114"/>
  </w:num>
  <w:num w:numId="193" w16cid:durableId="1807963422">
    <w:abstractNumId w:val="114"/>
  </w:num>
  <w:num w:numId="194" w16cid:durableId="982196955">
    <w:abstractNumId w:val="40"/>
  </w:num>
  <w:num w:numId="195" w16cid:durableId="192849103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6" w16cid:durableId="85249912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7" w16cid:durableId="85715677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8" w16cid:durableId="173581186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9" w16cid:durableId="142896025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0" w16cid:durableId="731007770">
    <w:abstractNumId w:val="114"/>
  </w:num>
  <w:num w:numId="201" w16cid:durableId="115403124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2" w16cid:durableId="187822757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3" w16cid:durableId="552347418">
    <w:abstractNumId w:val="114"/>
  </w:num>
  <w:num w:numId="204" w16cid:durableId="120878737">
    <w:abstractNumId w:val="114"/>
  </w:num>
  <w:num w:numId="205" w16cid:durableId="781265213">
    <w:abstractNumId w:val="114"/>
  </w:num>
  <w:num w:numId="206" w16cid:durableId="1591892613">
    <w:abstractNumId w:val="114"/>
  </w:num>
  <w:num w:numId="207" w16cid:durableId="1862039854">
    <w:abstractNumId w:val="114"/>
  </w:num>
  <w:num w:numId="208" w16cid:durableId="1531844124">
    <w:abstractNumId w:val="114"/>
  </w:num>
  <w:num w:numId="209" w16cid:durableId="59652266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0" w16cid:durableId="4753499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1" w16cid:durableId="213201872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2" w16cid:durableId="286469577">
    <w:abstractNumId w:val="114"/>
  </w:num>
  <w:num w:numId="213" w16cid:durableId="1560940826">
    <w:abstractNumId w:val="114"/>
  </w:num>
  <w:num w:numId="214" w16cid:durableId="749011518">
    <w:abstractNumId w:val="114"/>
  </w:num>
  <w:num w:numId="215" w16cid:durableId="81605446">
    <w:abstractNumId w:val="114"/>
  </w:num>
  <w:num w:numId="216" w16cid:durableId="74338055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7" w16cid:durableId="55581679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8" w16cid:durableId="1531647853">
    <w:abstractNumId w:val="36"/>
  </w:num>
  <w:num w:numId="219" w16cid:durableId="372846882">
    <w:abstractNumId w:val="76"/>
  </w:num>
  <w:num w:numId="220" w16cid:durableId="347296705">
    <w:abstractNumId w:val="139"/>
  </w:num>
  <w:num w:numId="221" w16cid:durableId="881014376">
    <w:abstractNumId w:val="132"/>
  </w:num>
  <w:num w:numId="222" w16cid:durableId="180433081">
    <w:abstractNumId w:val="62"/>
  </w:num>
  <w:num w:numId="223" w16cid:durableId="141971498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4" w16cid:durableId="46592639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5" w16cid:durableId="26380932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6" w16cid:durableId="194506780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7" w16cid:durableId="108399355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8" w16cid:durableId="171253297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9" w16cid:durableId="1190607393">
    <w:abstractNumId w:val="61"/>
  </w:num>
  <w:num w:numId="230" w16cid:durableId="212831014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1" w16cid:durableId="4602721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2" w16cid:durableId="107454712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3" w16cid:durableId="140830424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4" w16cid:durableId="170564220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5" w16cid:durableId="103638799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6" w16cid:durableId="168494236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7" w16cid:durableId="21667277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8" w16cid:durableId="52448808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9" w16cid:durableId="47888517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0" w16cid:durableId="816725447">
    <w:abstractNumId w:val="114"/>
  </w:num>
  <w:num w:numId="241" w16cid:durableId="834537385">
    <w:abstractNumId w:val="10"/>
  </w:num>
  <w:num w:numId="242" w16cid:durableId="1348215956">
    <w:abstractNumId w:val="114"/>
  </w:num>
  <w:num w:numId="243" w16cid:durableId="896283425">
    <w:abstractNumId w:val="114"/>
  </w:num>
  <w:numIdMacAtCleanup w:val="81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r. Vinitha Purushothaman">
    <w15:presenceInfo w15:providerId="AD" w15:userId="S::dr.vinitha@mytrustlab.com::c3fd8aac-c0f9-4663-ac0b-b4fc03680eb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attachedTemplate r:id="rId1"/>
  <w:revisionView w:markup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17EC"/>
    <w:rsid w:val="00002921"/>
    <w:rsid w:val="000066ED"/>
    <w:rsid w:val="00006A3F"/>
    <w:rsid w:val="00007164"/>
    <w:rsid w:val="00013D53"/>
    <w:rsid w:val="0002011C"/>
    <w:rsid w:val="000207AC"/>
    <w:rsid w:val="00021A4E"/>
    <w:rsid w:val="00023F4F"/>
    <w:rsid w:val="0002646F"/>
    <w:rsid w:val="000274B2"/>
    <w:rsid w:val="0002761E"/>
    <w:rsid w:val="000315C6"/>
    <w:rsid w:val="00033F09"/>
    <w:rsid w:val="00035A9F"/>
    <w:rsid w:val="00037A37"/>
    <w:rsid w:val="00037F7D"/>
    <w:rsid w:val="00040A0E"/>
    <w:rsid w:val="00042D62"/>
    <w:rsid w:val="00043580"/>
    <w:rsid w:val="0004650D"/>
    <w:rsid w:val="000474C0"/>
    <w:rsid w:val="0005036E"/>
    <w:rsid w:val="00050CAA"/>
    <w:rsid w:val="000518F3"/>
    <w:rsid w:val="00051BA5"/>
    <w:rsid w:val="0005289A"/>
    <w:rsid w:val="00052BBD"/>
    <w:rsid w:val="00056CC4"/>
    <w:rsid w:val="00057544"/>
    <w:rsid w:val="000644CF"/>
    <w:rsid w:val="00064FC1"/>
    <w:rsid w:val="00065C96"/>
    <w:rsid w:val="00065F8D"/>
    <w:rsid w:val="00070A22"/>
    <w:rsid w:val="000713AB"/>
    <w:rsid w:val="0007184D"/>
    <w:rsid w:val="00077444"/>
    <w:rsid w:val="00077DEE"/>
    <w:rsid w:val="00081BB7"/>
    <w:rsid w:val="000840DD"/>
    <w:rsid w:val="00084A3D"/>
    <w:rsid w:val="00084D05"/>
    <w:rsid w:val="000859D3"/>
    <w:rsid w:val="0008667E"/>
    <w:rsid w:val="00086D0C"/>
    <w:rsid w:val="00091526"/>
    <w:rsid w:val="00093114"/>
    <w:rsid w:val="000A0425"/>
    <w:rsid w:val="000A17D5"/>
    <w:rsid w:val="000A2898"/>
    <w:rsid w:val="000A292E"/>
    <w:rsid w:val="000A2ADA"/>
    <w:rsid w:val="000A440E"/>
    <w:rsid w:val="000A4E7C"/>
    <w:rsid w:val="000A5620"/>
    <w:rsid w:val="000A64FC"/>
    <w:rsid w:val="000B0721"/>
    <w:rsid w:val="000B24FC"/>
    <w:rsid w:val="000B4105"/>
    <w:rsid w:val="000C043F"/>
    <w:rsid w:val="000C168E"/>
    <w:rsid w:val="000C2F69"/>
    <w:rsid w:val="000C30FA"/>
    <w:rsid w:val="000C482A"/>
    <w:rsid w:val="000C4E60"/>
    <w:rsid w:val="000C62C0"/>
    <w:rsid w:val="000D01D2"/>
    <w:rsid w:val="000D20A2"/>
    <w:rsid w:val="000D5CED"/>
    <w:rsid w:val="000E304E"/>
    <w:rsid w:val="000F4196"/>
    <w:rsid w:val="000F4FF8"/>
    <w:rsid w:val="00104CDD"/>
    <w:rsid w:val="001064D5"/>
    <w:rsid w:val="00107343"/>
    <w:rsid w:val="001101DA"/>
    <w:rsid w:val="00110B9F"/>
    <w:rsid w:val="001140C2"/>
    <w:rsid w:val="001156EE"/>
    <w:rsid w:val="00121494"/>
    <w:rsid w:val="0012408B"/>
    <w:rsid w:val="001247B9"/>
    <w:rsid w:val="0012488A"/>
    <w:rsid w:val="00125338"/>
    <w:rsid w:val="00125BBA"/>
    <w:rsid w:val="00126F23"/>
    <w:rsid w:val="00127CC8"/>
    <w:rsid w:val="00131A10"/>
    <w:rsid w:val="00132F29"/>
    <w:rsid w:val="00137C17"/>
    <w:rsid w:val="00140644"/>
    <w:rsid w:val="001407CF"/>
    <w:rsid w:val="00140E90"/>
    <w:rsid w:val="00142B68"/>
    <w:rsid w:val="00145BFD"/>
    <w:rsid w:val="0014757A"/>
    <w:rsid w:val="00150ED6"/>
    <w:rsid w:val="00151330"/>
    <w:rsid w:val="00153556"/>
    <w:rsid w:val="00156BFB"/>
    <w:rsid w:val="00156FF2"/>
    <w:rsid w:val="00157B07"/>
    <w:rsid w:val="00157C03"/>
    <w:rsid w:val="00160865"/>
    <w:rsid w:val="001608C0"/>
    <w:rsid w:val="001613ED"/>
    <w:rsid w:val="0016244A"/>
    <w:rsid w:val="00162C28"/>
    <w:rsid w:val="001630C5"/>
    <w:rsid w:val="00171E1F"/>
    <w:rsid w:val="001743A8"/>
    <w:rsid w:val="00176F01"/>
    <w:rsid w:val="00182202"/>
    <w:rsid w:val="0018516C"/>
    <w:rsid w:val="001864E3"/>
    <w:rsid w:val="00186A9D"/>
    <w:rsid w:val="001920F0"/>
    <w:rsid w:val="00193471"/>
    <w:rsid w:val="00194B60"/>
    <w:rsid w:val="001969A6"/>
    <w:rsid w:val="00196DCE"/>
    <w:rsid w:val="001A0F5C"/>
    <w:rsid w:val="001A25CB"/>
    <w:rsid w:val="001A3832"/>
    <w:rsid w:val="001A3D03"/>
    <w:rsid w:val="001B0835"/>
    <w:rsid w:val="001B5BE5"/>
    <w:rsid w:val="001B7796"/>
    <w:rsid w:val="001C28D3"/>
    <w:rsid w:val="001C3551"/>
    <w:rsid w:val="001C36F4"/>
    <w:rsid w:val="001C609E"/>
    <w:rsid w:val="001D00B3"/>
    <w:rsid w:val="001D47CA"/>
    <w:rsid w:val="001E2469"/>
    <w:rsid w:val="001E2E1C"/>
    <w:rsid w:val="001E6033"/>
    <w:rsid w:val="001F0070"/>
    <w:rsid w:val="001F063B"/>
    <w:rsid w:val="001F16B0"/>
    <w:rsid w:val="001F2583"/>
    <w:rsid w:val="001F35EB"/>
    <w:rsid w:val="001F4649"/>
    <w:rsid w:val="001F7557"/>
    <w:rsid w:val="002017CC"/>
    <w:rsid w:val="0020459F"/>
    <w:rsid w:val="00205E2B"/>
    <w:rsid w:val="00205F59"/>
    <w:rsid w:val="00213253"/>
    <w:rsid w:val="00215330"/>
    <w:rsid w:val="0022210D"/>
    <w:rsid w:val="002312A1"/>
    <w:rsid w:val="00233949"/>
    <w:rsid w:val="00234043"/>
    <w:rsid w:val="00241830"/>
    <w:rsid w:val="00241C6A"/>
    <w:rsid w:val="00242DF2"/>
    <w:rsid w:val="00243CD1"/>
    <w:rsid w:val="002442E9"/>
    <w:rsid w:val="00245CD2"/>
    <w:rsid w:val="0025454C"/>
    <w:rsid w:val="00254BBA"/>
    <w:rsid w:val="00257739"/>
    <w:rsid w:val="00257C84"/>
    <w:rsid w:val="00260573"/>
    <w:rsid w:val="0026149F"/>
    <w:rsid w:val="00267130"/>
    <w:rsid w:val="00267332"/>
    <w:rsid w:val="00284DD3"/>
    <w:rsid w:val="00285B95"/>
    <w:rsid w:val="00286A4E"/>
    <w:rsid w:val="00290604"/>
    <w:rsid w:val="00293A0F"/>
    <w:rsid w:val="00294365"/>
    <w:rsid w:val="002A3A4B"/>
    <w:rsid w:val="002A535F"/>
    <w:rsid w:val="002A7396"/>
    <w:rsid w:val="002A7431"/>
    <w:rsid w:val="002B09FE"/>
    <w:rsid w:val="002B2919"/>
    <w:rsid w:val="002B5A3C"/>
    <w:rsid w:val="002B7A89"/>
    <w:rsid w:val="002C5057"/>
    <w:rsid w:val="002C6BC7"/>
    <w:rsid w:val="002D2FCF"/>
    <w:rsid w:val="002D44F1"/>
    <w:rsid w:val="002D4998"/>
    <w:rsid w:val="002D5F6A"/>
    <w:rsid w:val="002D61EC"/>
    <w:rsid w:val="002E05EF"/>
    <w:rsid w:val="002E11FF"/>
    <w:rsid w:val="002E1A4E"/>
    <w:rsid w:val="002E234C"/>
    <w:rsid w:val="002E4C84"/>
    <w:rsid w:val="002E57B3"/>
    <w:rsid w:val="002E79F5"/>
    <w:rsid w:val="002E7CAF"/>
    <w:rsid w:val="002E7E2D"/>
    <w:rsid w:val="002F29D5"/>
    <w:rsid w:val="002F7D95"/>
    <w:rsid w:val="00303685"/>
    <w:rsid w:val="00304620"/>
    <w:rsid w:val="00306245"/>
    <w:rsid w:val="00306E91"/>
    <w:rsid w:val="00307D8E"/>
    <w:rsid w:val="00312AF9"/>
    <w:rsid w:val="00314BE9"/>
    <w:rsid w:val="00315799"/>
    <w:rsid w:val="00316F51"/>
    <w:rsid w:val="00316FAA"/>
    <w:rsid w:val="00316FF9"/>
    <w:rsid w:val="003274B8"/>
    <w:rsid w:val="00327685"/>
    <w:rsid w:val="00330115"/>
    <w:rsid w:val="0033084D"/>
    <w:rsid w:val="0033154B"/>
    <w:rsid w:val="00333B3D"/>
    <w:rsid w:val="00333D65"/>
    <w:rsid w:val="00337A51"/>
    <w:rsid w:val="00345733"/>
    <w:rsid w:val="00346320"/>
    <w:rsid w:val="003511E0"/>
    <w:rsid w:val="003516C6"/>
    <w:rsid w:val="003525DA"/>
    <w:rsid w:val="00352DE9"/>
    <w:rsid w:val="00355A6A"/>
    <w:rsid w:val="003564F0"/>
    <w:rsid w:val="00363DC7"/>
    <w:rsid w:val="0036529B"/>
    <w:rsid w:val="003659A6"/>
    <w:rsid w:val="0036624F"/>
    <w:rsid w:val="00373713"/>
    <w:rsid w:val="00376AAC"/>
    <w:rsid w:val="0038305D"/>
    <w:rsid w:val="00384529"/>
    <w:rsid w:val="00386004"/>
    <w:rsid w:val="003914FC"/>
    <w:rsid w:val="0039167F"/>
    <w:rsid w:val="00396693"/>
    <w:rsid w:val="00397BEB"/>
    <w:rsid w:val="003A28EB"/>
    <w:rsid w:val="003A31F1"/>
    <w:rsid w:val="003A3B85"/>
    <w:rsid w:val="003B1963"/>
    <w:rsid w:val="003D0481"/>
    <w:rsid w:val="003D1FE3"/>
    <w:rsid w:val="003D2A2E"/>
    <w:rsid w:val="003D4BD5"/>
    <w:rsid w:val="003D55FE"/>
    <w:rsid w:val="003D56BB"/>
    <w:rsid w:val="003E06D3"/>
    <w:rsid w:val="003E3F3E"/>
    <w:rsid w:val="003E50ED"/>
    <w:rsid w:val="003E6934"/>
    <w:rsid w:val="003E6DA5"/>
    <w:rsid w:val="003F2871"/>
    <w:rsid w:val="003F31D8"/>
    <w:rsid w:val="0040363A"/>
    <w:rsid w:val="00405316"/>
    <w:rsid w:val="00405683"/>
    <w:rsid w:val="0040680F"/>
    <w:rsid w:val="00412AE7"/>
    <w:rsid w:val="0041308E"/>
    <w:rsid w:val="00414442"/>
    <w:rsid w:val="004157F4"/>
    <w:rsid w:val="004213EA"/>
    <w:rsid w:val="004254D4"/>
    <w:rsid w:val="00425B96"/>
    <w:rsid w:val="0043060B"/>
    <w:rsid w:val="00437DFA"/>
    <w:rsid w:val="004407C0"/>
    <w:rsid w:val="00440DA9"/>
    <w:rsid w:val="0044465A"/>
    <w:rsid w:val="004508A0"/>
    <w:rsid w:val="00451126"/>
    <w:rsid w:val="0045371F"/>
    <w:rsid w:val="00454E02"/>
    <w:rsid w:val="004559CC"/>
    <w:rsid w:val="00455F81"/>
    <w:rsid w:val="00455FD2"/>
    <w:rsid w:val="00462105"/>
    <w:rsid w:val="00470CEF"/>
    <w:rsid w:val="00471BEA"/>
    <w:rsid w:val="0047711D"/>
    <w:rsid w:val="004806DB"/>
    <w:rsid w:val="004810BA"/>
    <w:rsid w:val="00486417"/>
    <w:rsid w:val="00490754"/>
    <w:rsid w:val="0049093B"/>
    <w:rsid w:val="00495142"/>
    <w:rsid w:val="00495413"/>
    <w:rsid w:val="004963FB"/>
    <w:rsid w:val="00497C80"/>
    <w:rsid w:val="00497F55"/>
    <w:rsid w:val="004B4A99"/>
    <w:rsid w:val="004B4E90"/>
    <w:rsid w:val="004B5CC5"/>
    <w:rsid w:val="004B6D4A"/>
    <w:rsid w:val="004B77FE"/>
    <w:rsid w:val="004C129B"/>
    <w:rsid w:val="004C227D"/>
    <w:rsid w:val="004C263F"/>
    <w:rsid w:val="004C4B03"/>
    <w:rsid w:val="004C763C"/>
    <w:rsid w:val="004D46CB"/>
    <w:rsid w:val="004D582A"/>
    <w:rsid w:val="004D6657"/>
    <w:rsid w:val="004E5D43"/>
    <w:rsid w:val="004E6BB3"/>
    <w:rsid w:val="004E7CF8"/>
    <w:rsid w:val="004F0E91"/>
    <w:rsid w:val="004F1BEC"/>
    <w:rsid w:val="004F5D12"/>
    <w:rsid w:val="00501254"/>
    <w:rsid w:val="00515631"/>
    <w:rsid w:val="0051763F"/>
    <w:rsid w:val="0052227A"/>
    <w:rsid w:val="00522DDE"/>
    <w:rsid w:val="00525D57"/>
    <w:rsid w:val="00526414"/>
    <w:rsid w:val="00526C1E"/>
    <w:rsid w:val="00527DCF"/>
    <w:rsid w:val="0053218B"/>
    <w:rsid w:val="005339C3"/>
    <w:rsid w:val="00534145"/>
    <w:rsid w:val="00540B16"/>
    <w:rsid w:val="00542E3B"/>
    <w:rsid w:val="00543E50"/>
    <w:rsid w:val="00543FC3"/>
    <w:rsid w:val="0054483E"/>
    <w:rsid w:val="005450A1"/>
    <w:rsid w:val="005459C5"/>
    <w:rsid w:val="00546725"/>
    <w:rsid w:val="00553DE8"/>
    <w:rsid w:val="005545BF"/>
    <w:rsid w:val="0055537F"/>
    <w:rsid w:val="00560532"/>
    <w:rsid w:val="0056077C"/>
    <w:rsid w:val="00564C09"/>
    <w:rsid w:val="00564D86"/>
    <w:rsid w:val="00570692"/>
    <w:rsid w:val="00570D17"/>
    <w:rsid w:val="0057107F"/>
    <w:rsid w:val="0057119B"/>
    <w:rsid w:val="00571EC3"/>
    <w:rsid w:val="005726E6"/>
    <w:rsid w:val="00575317"/>
    <w:rsid w:val="0058010B"/>
    <w:rsid w:val="00586553"/>
    <w:rsid w:val="00586958"/>
    <w:rsid w:val="0059189A"/>
    <w:rsid w:val="00592801"/>
    <w:rsid w:val="00593D81"/>
    <w:rsid w:val="00594082"/>
    <w:rsid w:val="00595801"/>
    <w:rsid w:val="005973E7"/>
    <w:rsid w:val="005A04D4"/>
    <w:rsid w:val="005A0C74"/>
    <w:rsid w:val="005A3E69"/>
    <w:rsid w:val="005A496F"/>
    <w:rsid w:val="005A7B68"/>
    <w:rsid w:val="005B0ADB"/>
    <w:rsid w:val="005B1C53"/>
    <w:rsid w:val="005B4ECD"/>
    <w:rsid w:val="005B5365"/>
    <w:rsid w:val="005B7E51"/>
    <w:rsid w:val="005C1CE4"/>
    <w:rsid w:val="005C3BF0"/>
    <w:rsid w:val="005C3D98"/>
    <w:rsid w:val="005C48AA"/>
    <w:rsid w:val="005C4F52"/>
    <w:rsid w:val="005C6FD3"/>
    <w:rsid w:val="005C7276"/>
    <w:rsid w:val="005C7C1B"/>
    <w:rsid w:val="005D0FA8"/>
    <w:rsid w:val="005D4DDB"/>
    <w:rsid w:val="005D4FAA"/>
    <w:rsid w:val="005D5058"/>
    <w:rsid w:val="005D7640"/>
    <w:rsid w:val="005E04F2"/>
    <w:rsid w:val="005E1023"/>
    <w:rsid w:val="005E4C39"/>
    <w:rsid w:val="005F29CC"/>
    <w:rsid w:val="005F2F89"/>
    <w:rsid w:val="005F79CB"/>
    <w:rsid w:val="005F7C7B"/>
    <w:rsid w:val="006033A0"/>
    <w:rsid w:val="006057A9"/>
    <w:rsid w:val="0060655E"/>
    <w:rsid w:val="00610D52"/>
    <w:rsid w:val="00611F7A"/>
    <w:rsid w:val="006153C7"/>
    <w:rsid w:val="006172AC"/>
    <w:rsid w:val="006205B3"/>
    <w:rsid w:val="0062183F"/>
    <w:rsid w:val="00621AC1"/>
    <w:rsid w:val="00623FB9"/>
    <w:rsid w:val="0062759D"/>
    <w:rsid w:val="00627A3A"/>
    <w:rsid w:val="006306AB"/>
    <w:rsid w:val="00630A2C"/>
    <w:rsid w:val="00632F0F"/>
    <w:rsid w:val="006351EE"/>
    <w:rsid w:val="00641BCF"/>
    <w:rsid w:val="00642267"/>
    <w:rsid w:val="00643B6C"/>
    <w:rsid w:val="00644F7F"/>
    <w:rsid w:val="006501B1"/>
    <w:rsid w:val="00660A82"/>
    <w:rsid w:val="0066402A"/>
    <w:rsid w:val="006646EC"/>
    <w:rsid w:val="00670147"/>
    <w:rsid w:val="0067369B"/>
    <w:rsid w:val="00676C14"/>
    <w:rsid w:val="006772F0"/>
    <w:rsid w:val="00677C57"/>
    <w:rsid w:val="0068226B"/>
    <w:rsid w:val="006831A4"/>
    <w:rsid w:val="006832C1"/>
    <w:rsid w:val="00683F4B"/>
    <w:rsid w:val="0068440F"/>
    <w:rsid w:val="006916C1"/>
    <w:rsid w:val="00692611"/>
    <w:rsid w:val="00692E3B"/>
    <w:rsid w:val="0069433C"/>
    <w:rsid w:val="00694E64"/>
    <w:rsid w:val="00695D5B"/>
    <w:rsid w:val="006A3541"/>
    <w:rsid w:val="006A6380"/>
    <w:rsid w:val="006B0202"/>
    <w:rsid w:val="006B48BF"/>
    <w:rsid w:val="006B514C"/>
    <w:rsid w:val="006B545A"/>
    <w:rsid w:val="006B7C54"/>
    <w:rsid w:val="006C298C"/>
    <w:rsid w:val="006C5ACF"/>
    <w:rsid w:val="006C5E0C"/>
    <w:rsid w:val="006C64B6"/>
    <w:rsid w:val="006C66A9"/>
    <w:rsid w:val="006D30EF"/>
    <w:rsid w:val="006D5C82"/>
    <w:rsid w:val="006D7BAB"/>
    <w:rsid w:val="006E2CED"/>
    <w:rsid w:val="006E3DA6"/>
    <w:rsid w:val="006E4ADB"/>
    <w:rsid w:val="006F0CC1"/>
    <w:rsid w:val="00700E12"/>
    <w:rsid w:val="00701CD8"/>
    <w:rsid w:val="00703124"/>
    <w:rsid w:val="00704464"/>
    <w:rsid w:val="00705EF1"/>
    <w:rsid w:val="00711D76"/>
    <w:rsid w:val="00711FA1"/>
    <w:rsid w:val="00716F98"/>
    <w:rsid w:val="00717258"/>
    <w:rsid w:val="007208F6"/>
    <w:rsid w:val="00720FEF"/>
    <w:rsid w:val="00721232"/>
    <w:rsid w:val="0072562C"/>
    <w:rsid w:val="00725964"/>
    <w:rsid w:val="0072642F"/>
    <w:rsid w:val="007306BC"/>
    <w:rsid w:val="00730B51"/>
    <w:rsid w:val="00731549"/>
    <w:rsid w:val="007338FF"/>
    <w:rsid w:val="0073512B"/>
    <w:rsid w:val="00735349"/>
    <w:rsid w:val="00736518"/>
    <w:rsid w:val="00736955"/>
    <w:rsid w:val="00737756"/>
    <w:rsid w:val="00737932"/>
    <w:rsid w:val="007451EA"/>
    <w:rsid w:val="00745FA8"/>
    <w:rsid w:val="0075238A"/>
    <w:rsid w:val="007557FA"/>
    <w:rsid w:val="00756FBD"/>
    <w:rsid w:val="00762690"/>
    <w:rsid w:val="0077122A"/>
    <w:rsid w:val="007713CA"/>
    <w:rsid w:val="00773691"/>
    <w:rsid w:val="007752BD"/>
    <w:rsid w:val="007761A2"/>
    <w:rsid w:val="00783C15"/>
    <w:rsid w:val="00786D07"/>
    <w:rsid w:val="00787ED5"/>
    <w:rsid w:val="00797B64"/>
    <w:rsid w:val="007A029B"/>
    <w:rsid w:val="007A5202"/>
    <w:rsid w:val="007B1CED"/>
    <w:rsid w:val="007B2F56"/>
    <w:rsid w:val="007B4C62"/>
    <w:rsid w:val="007C4F76"/>
    <w:rsid w:val="007C5403"/>
    <w:rsid w:val="007C5639"/>
    <w:rsid w:val="007C5725"/>
    <w:rsid w:val="007C79A1"/>
    <w:rsid w:val="007D598A"/>
    <w:rsid w:val="007D5E69"/>
    <w:rsid w:val="007E2417"/>
    <w:rsid w:val="007E5ACC"/>
    <w:rsid w:val="007F7466"/>
    <w:rsid w:val="0080054A"/>
    <w:rsid w:val="00800CE6"/>
    <w:rsid w:val="00802808"/>
    <w:rsid w:val="008060C1"/>
    <w:rsid w:val="00806C7B"/>
    <w:rsid w:val="00806D89"/>
    <w:rsid w:val="008072D6"/>
    <w:rsid w:val="00810A68"/>
    <w:rsid w:val="00811DDB"/>
    <w:rsid w:val="008140F7"/>
    <w:rsid w:val="0081704B"/>
    <w:rsid w:val="008202C9"/>
    <w:rsid w:val="00823C33"/>
    <w:rsid w:val="008303DD"/>
    <w:rsid w:val="008310F6"/>
    <w:rsid w:val="00832E02"/>
    <w:rsid w:val="00833A44"/>
    <w:rsid w:val="00835189"/>
    <w:rsid w:val="008403C1"/>
    <w:rsid w:val="008433A4"/>
    <w:rsid w:val="0084365D"/>
    <w:rsid w:val="00843891"/>
    <w:rsid w:val="008438DA"/>
    <w:rsid w:val="00843BE5"/>
    <w:rsid w:val="00844162"/>
    <w:rsid w:val="00852F1F"/>
    <w:rsid w:val="0085602D"/>
    <w:rsid w:val="00870169"/>
    <w:rsid w:val="00870E39"/>
    <w:rsid w:val="008759D3"/>
    <w:rsid w:val="00875CCD"/>
    <w:rsid w:val="00876D30"/>
    <w:rsid w:val="00882A3B"/>
    <w:rsid w:val="0088558F"/>
    <w:rsid w:val="00885674"/>
    <w:rsid w:val="0089537D"/>
    <w:rsid w:val="008A094A"/>
    <w:rsid w:val="008A1EFC"/>
    <w:rsid w:val="008A329B"/>
    <w:rsid w:val="008A3765"/>
    <w:rsid w:val="008A5213"/>
    <w:rsid w:val="008A545C"/>
    <w:rsid w:val="008A5DB1"/>
    <w:rsid w:val="008B7C83"/>
    <w:rsid w:val="008C21A1"/>
    <w:rsid w:val="008C58AD"/>
    <w:rsid w:val="008C6ACF"/>
    <w:rsid w:val="008D0B20"/>
    <w:rsid w:val="008D1567"/>
    <w:rsid w:val="008D244C"/>
    <w:rsid w:val="008D4776"/>
    <w:rsid w:val="008D61FC"/>
    <w:rsid w:val="008D6588"/>
    <w:rsid w:val="008E314D"/>
    <w:rsid w:val="008E6447"/>
    <w:rsid w:val="008E6620"/>
    <w:rsid w:val="008E6A7F"/>
    <w:rsid w:val="008E7BE4"/>
    <w:rsid w:val="008F3D05"/>
    <w:rsid w:val="008F5419"/>
    <w:rsid w:val="008F6BD7"/>
    <w:rsid w:val="008F6F0C"/>
    <w:rsid w:val="009003D0"/>
    <w:rsid w:val="00900476"/>
    <w:rsid w:val="009010A4"/>
    <w:rsid w:val="0090204A"/>
    <w:rsid w:val="009040FA"/>
    <w:rsid w:val="0090459E"/>
    <w:rsid w:val="009045BF"/>
    <w:rsid w:val="00906FF2"/>
    <w:rsid w:val="009106C1"/>
    <w:rsid w:val="00911571"/>
    <w:rsid w:val="00915644"/>
    <w:rsid w:val="00917BFD"/>
    <w:rsid w:val="009204F4"/>
    <w:rsid w:val="00921BC8"/>
    <w:rsid w:val="00923A62"/>
    <w:rsid w:val="009262BC"/>
    <w:rsid w:val="009344A5"/>
    <w:rsid w:val="00934A70"/>
    <w:rsid w:val="00937CE3"/>
    <w:rsid w:val="0094198B"/>
    <w:rsid w:val="00951743"/>
    <w:rsid w:val="00951C00"/>
    <w:rsid w:val="00955257"/>
    <w:rsid w:val="009709E0"/>
    <w:rsid w:val="00971350"/>
    <w:rsid w:val="009720C2"/>
    <w:rsid w:val="009724FE"/>
    <w:rsid w:val="0097290F"/>
    <w:rsid w:val="00975139"/>
    <w:rsid w:val="00980D30"/>
    <w:rsid w:val="00980DE2"/>
    <w:rsid w:val="0098237C"/>
    <w:rsid w:val="00983186"/>
    <w:rsid w:val="009901DB"/>
    <w:rsid w:val="00992060"/>
    <w:rsid w:val="009929BD"/>
    <w:rsid w:val="009932F9"/>
    <w:rsid w:val="009A08D5"/>
    <w:rsid w:val="009A596D"/>
    <w:rsid w:val="009A6D50"/>
    <w:rsid w:val="009B0F39"/>
    <w:rsid w:val="009B51B7"/>
    <w:rsid w:val="009B5892"/>
    <w:rsid w:val="009B6ABF"/>
    <w:rsid w:val="009C381B"/>
    <w:rsid w:val="009C6817"/>
    <w:rsid w:val="009C6EB2"/>
    <w:rsid w:val="009D5F5D"/>
    <w:rsid w:val="009E01E8"/>
    <w:rsid w:val="009E3254"/>
    <w:rsid w:val="009E5405"/>
    <w:rsid w:val="009E7FD5"/>
    <w:rsid w:val="009F0796"/>
    <w:rsid w:val="009F238D"/>
    <w:rsid w:val="009F42AB"/>
    <w:rsid w:val="009F5184"/>
    <w:rsid w:val="009F78A1"/>
    <w:rsid w:val="00A01678"/>
    <w:rsid w:val="00A03266"/>
    <w:rsid w:val="00A03F68"/>
    <w:rsid w:val="00A04724"/>
    <w:rsid w:val="00A047D5"/>
    <w:rsid w:val="00A055D3"/>
    <w:rsid w:val="00A062BB"/>
    <w:rsid w:val="00A22A56"/>
    <w:rsid w:val="00A231B4"/>
    <w:rsid w:val="00A275BE"/>
    <w:rsid w:val="00A3152B"/>
    <w:rsid w:val="00A32931"/>
    <w:rsid w:val="00A3482B"/>
    <w:rsid w:val="00A35553"/>
    <w:rsid w:val="00A35A80"/>
    <w:rsid w:val="00A366E2"/>
    <w:rsid w:val="00A36F71"/>
    <w:rsid w:val="00A3722F"/>
    <w:rsid w:val="00A37343"/>
    <w:rsid w:val="00A37572"/>
    <w:rsid w:val="00A37B12"/>
    <w:rsid w:val="00A40B6E"/>
    <w:rsid w:val="00A42AA5"/>
    <w:rsid w:val="00A441A8"/>
    <w:rsid w:val="00A44E7D"/>
    <w:rsid w:val="00A473FA"/>
    <w:rsid w:val="00A509B3"/>
    <w:rsid w:val="00A54956"/>
    <w:rsid w:val="00A54CB4"/>
    <w:rsid w:val="00A56058"/>
    <w:rsid w:val="00A5694F"/>
    <w:rsid w:val="00A56B0B"/>
    <w:rsid w:val="00A5714E"/>
    <w:rsid w:val="00A572A4"/>
    <w:rsid w:val="00A60CA2"/>
    <w:rsid w:val="00A61E31"/>
    <w:rsid w:val="00A62AD8"/>
    <w:rsid w:val="00A6357A"/>
    <w:rsid w:val="00A706A0"/>
    <w:rsid w:val="00A779A4"/>
    <w:rsid w:val="00A81437"/>
    <w:rsid w:val="00A815A3"/>
    <w:rsid w:val="00A847D3"/>
    <w:rsid w:val="00A84C71"/>
    <w:rsid w:val="00A90A65"/>
    <w:rsid w:val="00A94311"/>
    <w:rsid w:val="00AA0FE1"/>
    <w:rsid w:val="00AA3102"/>
    <w:rsid w:val="00AA7CDF"/>
    <w:rsid w:val="00AB1A02"/>
    <w:rsid w:val="00AB3A48"/>
    <w:rsid w:val="00AB3AA8"/>
    <w:rsid w:val="00AB7730"/>
    <w:rsid w:val="00AC119C"/>
    <w:rsid w:val="00AC5F63"/>
    <w:rsid w:val="00AD1AF2"/>
    <w:rsid w:val="00AD4C04"/>
    <w:rsid w:val="00AD6626"/>
    <w:rsid w:val="00AD6D5F"/>
    <w:rsid w:val="00AD75E9"/>
    <w:rsid w:val="00AE14B8"/>
    <w:rsid w:val="00AE1744"/>
    <w:rsid w:val="00AE74FB"/>
    <w:rsid w:val="00AE7DF8"/>
    <w:rsid w:val="00AF13A2"/>
    <w:rsid w:val="00AF2DF8"/>
    <w:rsid w:val="00AF2F20"/>
    <w:rsid w:val="00AF3BAF"/>
    <w:rsid w:val="00AF5736"/>
    <w:rsid w:val="00B077C5"/>
    <w:rsid w:val="00B1020C"/>
    <w:rsid w:val="00B13088"/>
    <w:rsid w:val="00B13C92"/>
    <w:rsid w:val="00B1452D"/>
    <w:rsid w:val="00B155FD"/>
    <w:rsid w:val="00B16D89"/>
    <w:rsid w:val="00B21BBF"/>
    <w:rsid w:val="00B21C4A"/>
    <w:rsid w:val="00B2202A"/>
    <w:rsid w:val="00B23D57"/>
    <w:rsid w:val="00B24121"/>
    <w:rsid w:val="00B24E27"/>
    <w:rsid w:val="00B3140A"/>
    <w:rsid w:val="00B32170"/>
    <w:rsid w:val="00B41A4A"/>
    <w:rsid w:val="00B42D9F"/>
    <w:rsid w:val="00B51076"/>
    <w:rsid w:val="00B539E5"/>
    <w:rsid w:val="00B57CBD"/>
    <w:rsid w:val="00B635F7"/>
    <w:rsid w:val="00B64D34"/>
    <w:rsid w:val="00B6526C"/>
    <w:rsid w:val="00B70912"/>
    <w:rsid w:val="00B71E8C"/>
    <w:rsid w:val="00B73D0A"/>
    <w:rsid w:val="00B740E0"/>
    <w:rsid w:val="00B8058A"/>
    <w:rsid w:val="00B81660"/>
    <w:rsid w:val="00B81B60"/>
    <w:rsid w:val="00B8278F"/>
    <w:rsid w:val="00B848F8"/>
    <w:rsid w:val="00B84D30"/>
    <w:rsid w:val="00B90A2E"/>
    <w:rsid w:val="00B91D8B"/>
    <w:rsid w:val="00B97798"/>
    <w:rsid w:val="00BA10B4"/>
    <w:rsid w:val="00BA2194"/>
    <w:rsid w:val="00BA2705"/>
    <w:rsid w:val="00BA54CD"/>
    <w:rsid w:val="00BA5AA9"/>
    <w:rsid w:val="00BA5B92"/>
    <w:rsid w:val="00BB056B"/>
    <w:rsid w:val="00BB0DDD"/>
    <w:rsid w:val="00BB2237"/>
    <w:rsid w:val="00BB35D3"/>
    <w:rsid w:val="00BB3E9D"/>
    <w:rsid w:val="00BB4D4A"/>
    <w:rsid w:val="00BB59CE"/>
    <w:rsid w:val="00BB6B99"/>
    <w:rsid w:val="00BB7190"/>
    <w:rsid w:val="00BB75F3"/>
    <w:rsid w:val="00BC22E0"/>
    <w:rsid w:val="00BC4488"/>
    <w:rsid w:val="00BD5AE0"/>
    <w:rsid w:val="00BD5FB9"/>
    <w:rsid w:val="00BE09CA"/>
    <w:rsid w:val="00BE3A44"/>
    <w:rsid w:val="00BE6CAF"/>
    <w:rsid w:val="00BE7D05"/>
    <w:rsid w:val="00BF1CE6"/>
    <w:rsid w:val="00BF5655"/>
    <w:rsid w:val="00BF6CAC"/>
    <w:rsid w:val="00C00762"/>
    <w:rsid w:val="00C008B1"/>
    <w:rsid w:val="00C01A49"/>
    <w:rsid w:val="00C05E09"/>
    <w:rsid w:val="00C060C8"/>
    <w:rsid w:val="00C12128"/>
    <w:rsid w:val="00C13147"/>
    <w:rsid w:val="00C174CC"/>
    <w:rsid w:val="00C208B7"/>
    <w:rsid w:val="00C229DE"/>
    <w:rsid w:val="00C2397C"/>
    <w:rsid w:val="00C2562C"/>
    <w:rsid w:val="00C31614"/>
    <w:rsid w:val="00C3510D"/>
    <w:rsid w:val="00C42DAF"/>
    <w:rsid w:val="00C45AE2"/>
    <w:rsid w:val="00C4776B"/>
    <w:rsid w:val="00C477D4"/>
    <w:rsid w:val="00C5018A"/>
    <w:rsid w:val="00C53128"/>
    <w:rsid w:val="00C5439C"/>
    <w:rsid w:val="00C549F1"/>
    <w:rsid w:val="00C5572B"/>
    <w:rsid w:val="00C57A0D"/>
    <w:rsid w:val="00C60399"/>
    <w:rsid w:val="00C60B7A"/>
    <w:rsid w:val="00C639FF"/>
    <w:rsid w:val="00C6687E"/>
    <w:rsid w:val="00C66CFF"/>
    <w:rsid w:val="00C67260"/>
    <w:rsid w:val="00C703CF"/>
    <w:rsid w:val="00C707FC"/>
    <w:rsid w:val="00C70F88"/>
    <w:rsid w:val="00C713A0"/>
    <w:rsid w:val="00C7562E"/>
    <w:rsid w:val="00C82669"/>
    <w:rsid w:val="00C8471E"/>
    <w:rsid w:val="00C90056"/>
    <w:rsid w:val="00C924BC"/>
    <w:rsid w:val="00C945C1"/>
    <w:rsid w:val="00C963BC"/>
    <w:rsid w:val="00C97B94"/>
    <w:rsid w:val="00CA2F4A"/>
    <w:rsid w:val="00CA60F3"/>
    <w:rsid w:val="00CB0F36"/>
    <w:rsid w:val="00CB1BE3"/>
    <w:rsid w:val="00CB3894"/>
    <w:rsid w:val="00CC2578"/>
    <w:rsid w:val="00CC3E8A"/>
    <w:rsid w:val="00CC46C3"/>
    <w:rsid w:val="00CC4A29"/>
    <w:rsid w:val="00CC56A2"/>
    <w:rsid w:val="00CC64E1"/>
    <w:rsid w:val="00CD6AFD"/>
    <w:rsid w:val="00CD7A76"/>
    <w:rsid w:val="00CE1400"/>
    <w:rsid w:val="00CE17EC"/>
    <w:rsid w:val="00CE20AA"/>
    <w:rsid w:val="00CE2884"/>
    <w:rsid w:val="00CE2FF0"/>
    <w:rsid w:val="00CE6784"/>
    <w:rsid w:val="00CF2F3D"/>
    <w:rsid w:val="00CF4553"/>
    <w:rsid w:val="00CF563E"/>
    <w:rsid w:val="00CF7B84"/>
    <w:rsid w:val="00D01530"/>
    <w:rsid w:val="00D0203B"/>
    <w:rsid w:val="00D055C6"/>
    <w:rsid w:val="00D06392"/>
    <w:rsid w:val="00D06879"/>
    <w:rsid w:val="00D13EAC"/>
    <w:rsid w:val="00D15547"/>
    <w:rsid w:val="00D20857"/>
    <w:rsid w:val="00D208EC"/>
    <w:rsid w:val="00D22333"/>
    <w:rsid w:val="00D237FA"/>
    <w:rsid w:val="00D24881"/>
    <w:rsid w:val="00D24B70"/>
    <w:rsid w:val="00D315E1"/>
    <w:rsid w:val="00D35264"/>
    <w:rsid w:val="00D43F37"/>
    <w:rsid w:val="00D4530C"/>
    <w:rsid w:val="00D466E1"/>
    <w:rsid w:val="00D46F8B"/>
    <w:rsid w:val="00D503A8"/>
    <w:rsid w:val="00D54267"/>
    <w:rsid w:val="00D61E17"/>
    <w:rsid w:val="00D63461"/>
    <w:rsid w:val="00D7507F"/>
    <w:rsid w:val="00D806B8"/>
    <w:rsid w:val="00D83391"/>
    <w:rsid w:val="00D87D46"/>
    <w:rsid w:val="00D90313"/>
    <w:rsid w:val="00D91B4F"/>
    <w:rsid w:val="00D92ED6"/>
    <w:rsid w:val="00D94003"/>
    <w:rsid w:val="00D94A75"/>
    <w:rsid w:val="00D95283"/>
    <w:rsid w:val="00DA067D"/>
    <w:rsid w:val="00DA0E92"/>
    <w:rsid w:val="00DA1B4F"/>
    <w:rsid w:val="00DA302F"/>
    <w:rsid w:val="00DA6815"/>
    <w:rsid w:val="00DB3F7D"/>
    <w:rsid w:val="00DB5F2F"/>
    <w:rsid w:val="00DB7047"/>
    <w:rsid w:val="00DC653D"/>
    <w:rsid w:val="00DC76CD"/>
    <w:rsid w:val="00DC78A0"/>
    <w:rsid w:val="00DD0779"/>
    <w:rsid w:val="00DD16EF"/>
    <w:rsid w:val="00DD2880"/>
    <w:rsid w:val="00DD2DCE"/>
    <w:rsid w:val="00DD5D02"/>
    <w:rsid w:val="00DE0D9D"/>
    <w:rsid w:val="00DE4D98"/>
    <w:rsid w:val="00DE58C0"/>
    <w:rsid w:val="00DF08EE"/>
    <w:rsid w:val="00DF14F8"/>
    <w:rsid w:val="00DF6E61"/>
    <w:rsid w:val="00DF7A33"/>
    <w:rsid w:val="00E00593"/>
    <w:rsid w:val="00E02417"/>
    <w:rsid w:val="00E0375D"/>
    <w:rsid w:val="00E03A47"/>
    <w:rsid w:val="00E04AA3"/>
    <w:rsid w:val="00E1317F"/>
    <w:rsid w:val="00E15F96"/>
    <w:rsid w:val="00E16837"/>
    <w:rsid w:val="00E17C13"/>
    <w:rsid w:val="00E24F5D"/>
    <w:rsid w:val="00E260D1"/>
    <w:rsid w:val="00E27C55"/>
    <w:rsid w:val="00E322B3"/>
    <w:rsid w:val="00E32BEC"/>
    <w:rsid w:val="00E36009"/>
    <w:rsid w:val="00E3722C"/>
    <w:rsid w:val="00E43E40"/>
    <w:rsid w:val="00E457BD"/>
    <w:rsid w:val="00E501DB"/>
    <w:rsid w:val="00E50AD5"/>
    <w:rsid w:val="00E50E08"/>
    <w:rsid w:val="00E52960"/>
    <w:rsid w:val="00E53550"/>
    <w:rsid w:val="00E578D4"/>
    <w:rsid w:val="00E61652"/>
    <w:rsid w:val="00E61D18"/>
    <w:rsid w:val="00E61E7A"/>
    <w:rsid w:val="00E647CA"/>
    <w:rsid w:val="00E67FE7"/>
    <w:rsid w:val="00E71D98"/>
    <w:rsid w:val="00E73AC5"/>
    <w:rsid w:val="00E73F61"/>
    <w:rsid w:val="00E7441A"/>
    <w:rsid w:val="00E75434"/>
    <w:rsid w:val="00E7598B"/>
    <w:rsid w:val="00E76671"/>
    <w:rsid w:val="00E80548"/>
    <w:rsid w:val="00E829AD"/>
    <w:rsid w:val="00E84856"/>
    <w:rsid w:val="00E84C36"/>
    <w:rsid w:val="00E90265"/>
    <w:rsid w:val="00E9075C"/>
    <w:rsid w:val="00E93DA3"/>
    <w:rsid w:val="00E961BA"/>
    <w:rsid w:val="00E96AD4"/>
    <w:rsid w:val="00E96B86"/>
    <w:rsid w:val="00E97046"/>
    <w:rsid w:val="00EA03B2"/>
    <w:rsid w:val="00EA0433"/>
    <w:rsid w:val="00EA0606"/>
    <w:rsid w:val="00EA4B0A"/>
    <w:rsid w:val="00EA6C26"/>
    <w:rsid w:val="00EB083A"/>
    <w:rsid w:val="00EB10A8"/>
    <w:rsid w:val="00EB29B8"/>
    <w:rsid w:val="00EB30AA"/>
    <w:rsid w:val="00EB4DCE"/>
    <w:rsid w:val="00EB570D"/>
    <w:rsid w:val="00EB75CD"/>
    <w:rsid w:val="00EC0033"/>
    <w:rsid w:val="00EC0710"/>
    <w:rsid w:val="00EC3DD4"/>
    <w:rsid w:val="00EC4CC3"/>
    <w:rsid w:val="00EC7DB1"/>
    <w:rsid w:val="00EC7EDD"/>
    <w:rsid w:val="00ED1F21"/>
    <w:rsid w:val="00ED367E"/>
    <w:rsid w:val="00ED7563"/>
    <w:rsid w:val="00EE1A69"/>
    <w:rsid w:val="00EE3A0B"/>
    <w:rsid w:val="00EE45EC"/>
    <w:rsid w:val="00EE5127"/>
    <w:rsid w:val="00EE53E6"/>
    <w:rsid w:val="00EE60C6"/>
    <w:rsid w:val="00EE684A"/>
    <w:rsid w:val="00EF0F3B"/>
    <w:rsid w:val="00EF5EEA"/>
    <w:rsid w:val="00EF619D"/>
    <w:rsid w:val="00EF6B54"/>
    <w:rsid w:val="00F000F8"/>
    <w:rsid w:val="00F04942"/>
    <w:rsid w:val="00F050D4"/>
    <w:rsid w:val="00F062EF"/>
    <w:rsid w:val="00F06D92"/>
    <w:rsid w:val="00F07B73"/>
    <w:rsid w:val="00F10E29"/>
    <w:rsid w:val="00F11F91"/>
    <w:rsid w:val="00F149D8"/>
    <w:rsid w:val="00F15B2E"/>
    <w:rsid w:val="00F215BC"/>
    <w:rsid w:val="00F222D1"/>
    <w:rsid w:val="00F22407"/>
    <w:rsid w:val="00F249E2"/>
    <w:rsid w:val="00F25603"/>
    <w:rsid w:val="00F25B56"/>
    <w:rsid w:val="00F26402"/>
    <w:rsid w:val="00F301FC"/>
    <w:rsid w:val="00F3263F"/>
    <w:rsid w:val="00F32B06"/>
    <w:rsid w:val="00F33825"/>
    <w:rsid w:val="00F33858"/>
    <w:rsid w:val="00F344BA"/>
    <w:rsid w:val="00F3635F"/>
    <w:rsid w:val="00F36639"/>
    <w:rsid w:val="00F37005"/>
    <w:rsid w:val="00F37AB1"/>
    <w:rsid w:val="00F43C1B"/>
    <w:rsid w:val="00F442D6"/>
    <w:rsid w:val="00F4688E"/>
    <w:rsid w:val="00F47BF3"/>
    <w:rsid w:val="00F52F42"/>
    <w:rsid w:val="00F544C9"/>
    <w:rsid w:val="00F60498"/>
    <w:rsid w:val="00F6115D"/>
    <w:rsid w:val="00F61504"/>
    <w:rsid w:val="00F63117"/>
    <w:rsid w:val="00F647A2"/>
    <w:rsid w:val="00F66D65"/>
    <w:rsid w:val="00F6725B"/>
    <w:rsid w:val="00F67266"/>
    <w:rsid w:val="00F70458"/>
    <w:rsid w:val="00F7076D"/>
    <w:rsid w:val="00F732C8"/>
    <w:rsid w:val="00F75332"/>
    <w:rsid w:val="00F766E7"/>
    <w:rsid w:val="00F76D67"/>
    <w:rsid w:val="00F77C5F"/>
    <w:rsid w:val="00F81735"/>
    <w:rsid w:val="00F81C1B"/>
    <w:rsid w:val="00F837CB"/>
    <w:rsid w:val="00F933A1"/>
    <w:rsid w:val="00F9648A"/>
    <w:rsid w:val="00FA1308"/>
    <w:rsid w:val="00FA4E76"/>
    <w:rsid w:val="00FA69BD"/>
    <w:rsid w:val="00FA7962"/>
    <w:rsid w:val="00FB2454"/>
    <w:rsid w:val="00FB267E"/>
    <w:rsid w:val="00FB2DBF"/>
    <w:rsid w:val="00FB3769"/>
    <w:rsid w:val="00FB4A45"/>
    <w:rsid w:val="00FB5735"/>
    <w:rsid w:val="00FC0EF4"/>
    <w:rsid w:val="00FC29F4"/>
    <w:rsid w:val="00FC3157"/>
    <w:rsid w:val="00FC3B02"/>
    <w:rsid w:val="00FC59F7"/>
    <w:rsid w:val="00FC5A2A"/>
    <w:rsid w:val="00FC778E"/>
    <w:rsid w:val="00FD1A4D"/>
    <w:rsid w:val="00FD1E6C"/>
    <w:rsid w:val="00FD203A"/>
    <w:rsid w:val="00FD2C66"/>
    <w:rsid w:val="00FD57C0"/>
    <w:rsid w:val="00FD5D6B"/>
    <w:rsid w:val="00FD63F2"/>
    <w:rsid w:val="00FD7734"/>
    <w:rsid w:val="00FE28B5"/>
    <w:rsid w:val="00FE3C10"/>
    <w:rsid w:val="00FE3F1E"/>
    <w:rsid w:val="00FE44A4"/>
    <w:rsid w:val="00FE4D9C"/>
    <w:rsid w:val="00FE5367"/>
    <w:rsid w:val="00FF1EA9"/>
    <w:rsid w:val="00FF227F"/>
    <w:rsid w:val="00FF3209"/>
    <w:rsid w:val="00FF7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3C45C0"/>
  <w15:chartTrackingRefBased/>
  <w15:docId w15:val="{7F7ADDAD-51DF-4D8C-A753-01B50DB0C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7BFD"/>
    <w:pPr>
      <w:widowControl w:val="0"/>
      <w:autoSpaceDE w:val="0"/>
      <w:autoSpaceDN w:val="0"/>
      <w:spacing w:after="80" w:line="240" w:lineRule="auto"/>
    </w:pPr>
    <w:rPr>
      <w:rFonts w:ascii="Cambria" w:eastAsia="Cambria" w:hAnsi="Cambria" w:cs="Cambr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17BFD"/>
    <w:pPr>
      <w:keepNext/>
      <w:keepLines/>
      <w:numPr>
        <w:numId w:val="96"/>
      </w:numPr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BFD"/>
    <w:pPr>
      <w:keepNext/>
      <w:keepLines/>
      <w:numPr>
        <w:ilvl w:val="1"/>
        <w:numId w:val="96"/>
      </w:numPr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917BFD"/>
    <w:pPr>
      <w:numPr>
        <w:ilvl w:val="2"/>
        <w:numId w:val="96"/>
      </w:numPr>
      <w:outlineLvl w:val="2"/>
    </w:pPr>
    <w:rPr>
      <w:b/>
      <w:bCs/>
      <w:sz w:val="26"/>
      <w:szCs w:val="26"/>
    </w:rPr>
  </w:style>
  <w:style w:type="paragraph" w:styleId="Heading4">
    <w:name w:val="heading 4"/>
    <w:basedOn w:val="Normal"/>
    <w:link w:val="Heading4Char"/>
    <w:uiPriority w:val="9"/>
    <w:unhideWhenUsed/>
    <w:qFormat/>
    <w:rsid w:val="00917BFD"/>
    <w:pPr>
      <w:numPr>
        <w:ilvl w:val="3"/>
        <w:numId w:val="96"/>
      </w:numPr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link w:val="Heading5Char"/>
    <w:uiPriority w:val="9"/>
    <w:unhideWhenUsed/>
    <w:qFormat/>
    <w:rsid w:val="00917BFD"/>
    <w:pPr>
      <w:numPr>
        <w:ilvl w:val="4"/>
        <w:numId w:val="96"/>
      </w:numPr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7276"/>
    <w:pPr>
      <w:keepNext/>
      <w:keepLines/>
      <w:numPr>
        <w:ilvl w:val="5"/>
        <w:numId w:val="96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7276"/>
    <w:pPr>
      <w:keepNext/>
      <w:keepLines/>
      <w:numPr>
        <w:ilvl w:val="6"/>
        <w:numId w:val="96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7276"/>
    <w:pPr>
      <w:keepNext/>
      <w:keepLines/>
      <w:numPr>
        <w:ilvl w:val="7"/>
        <w:numId w:val="96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7276"/>
    <w:pPr>
      <w:keepNext/>
      <w:keepLines/>
      <w:numPr>
        <w:ilvl w:val="8"/>
        <w:numId w:val="96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BFD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BFD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917BFD"/>
    <w:rPr>
      <w:rFonts w:ascii="Cambria" w:eastAsia="Cambria" w:hAnsi="Cambria" w:cs="Cambria"/>
      <w:b/>
      <w:bCs/>
      <w:kern w:val="0"/>
      <w:sz w:val="26"/>
      <w:szCs w:val="26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917BFD"/>
    <w:rPr>
      <w:rFonts w:ascii="Cambria" w:eastAsia="Cambria" w:hAnsi="Cambria" w:cs="Cambria"/>
      <w:b/>
      <w:bCs/>
      <w:kern w:val="0"/>
      <w:sz w:val="24"/>
      <w:szCs w:val="24"/>
      <w:lang w:val="en-US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rsid w:val="00917BFD"/>
    <w:rPr>
      <w:rFonts w:ascii="Cambria" w:eastAsia="Cambria" w:hAnsi="Cambria" w:cs="Cambria"/>
      <w:b/>
      <w:bCs/>
      <w:kern w:val="0"/>
      <w:lang w:val="en-US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917BFD"/>
  </w:style>
  <w:style w:type="character" w:customStyle="1" w:styleId="BodyTextChar">
    <w:name w:val="Body Text Char"/>
    <w:basedOn w:val="DefaultParagraphFont"/>
    <w:link w:val="BodyText"/>
    <w:uiPriority w:val="1"/>
    <w:rsid w:val="00917BFD"/>
    <w:rPr>
      <w:rFonts w:ascii="Cambria" w:eastAsia="Cambria" w:hAnsi="Cambria" w:cs="Cambria"/>
      <w:kern w:val="0"/>
      <w:lang w:val="en-US"/>
      <w14:ligatures w14:val="none"/>
    </w:rPr>
  </w:style>
  <w:style w:type="paragraph" w:styleId="ListParagraph">
    <w:name w:val="List Paragraph"/>
    <w:basedOn w:val="Normal"/>
    <w:link w:val="ListParagraphChar"/>
    <w:uiPriority w:val="34"/>
    <w:qFormat/>
    <w:rsid w:val="00917BFD"/>
    <w:pPr>
      <w:ind w:left="1199" w:hanging="403"/>
    </w:pPr>
  </w:style>
  <w:style w:type="paragraph" w:styleId="Header">
    <w:name w:val="header"/>
    <w:basedOn w:val="Normal"/>
    <w:link w:val="HeaderChar"/>
    <w:unhideWhenUsed/>
    <w:rsid w:val="00917BF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17BFD"/>
    <w:rPr>
      <w:rFonts w:ascii="Cambria" w:eastAsia="Cambria" w:hAnsi="Cambria" w:cs="Cambria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17BF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17BFD"/>
    <w:rPr>
      <w:rFonts w:ascii="Cambria" w:eastAsia="Cambria" w:hAnsi="Cambria" w:cs="Cambria"/>
      <w:kern w:val="0"/>
      <w:lang w:val="en-US"/>
      <w14:ligatures w14:val="none"/>
    </w:rPr>
  </w:style>
  <w:style w:type="table" w:styleId="TableGrid">
    <w:name w:val="Table Grid"/>
    <w:basedOn w:val="TableNormal"/>
    <w:uiPriority w:val="59"/>
    <w:rsid w:val="00917B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917BFD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917BFD"/>
    <w:rPr>
      <w:rFonts w:eastAsiaTheme="minorEastAsia"/>
      <w:kern w:val="0"/>
      <w:lang w:val="en-US"/>
      <w14:ligatures w14:val="none"/>
    </w:rPr>
  </w:style>
  <w:style w:type="paragraph" w:customStyle="1" w:styleId="p1">
    <w:name w:val="p1"/>
    <w:basedOn w:val="Normal"/>
    <w:rsid w:val="00490754"/>
    <w:pPr>
      <w:widowControl/>
      <w:autoSpaceDE/>
      <w:autoSpaceDN/>
      <w:spacing w:after="0"/>
    </w:pPr>
    <w:rPr>
      <w:rFonts w:ascii=".AppleSystemUIFont" w:eastAsia="Times New Roman" w:hAnsi=".AppleSystemUIFont" w:cs="Times New Roman"/>
      <w:color w:val="0E0E0E"/>
      <w:sz w:val="21"/>
      <w:szCs w:val="21"/>
    </w:rPr>
  </w:style>
  <w:style w:type="paragraph" w:customStyle="1" w:styleId="p2">
    <w:name w:val="p2"/>
    <w:basedOn w:val="Normal"/>
    <w:rsid w:val="0039167F"/>
    <w:pPr>
      <w:widowControl/>
      <w:autoSpaceDE/>
      <w:autoSpaceDN/>
      <w:spacing w:after="0"/>
    </w:pPr>
    <w:rPr>
      <w:rFonts w:ascii=".AppleSystemUIFont" w:eastAsia="Times New Roman" w:hAnsi=".AppleSystemUIFont" w:cs="Times New Roman"/>
      <w:color w:val="0E0E0E"/>
      <w:sz w:val="21"/>
      <w:szCs w:val="21"/>
    </w:rPr>
  </w:style>
  <w:style w:type="paragraph" w:customStyle="1" w:styleId="p3">
    <w:name w:val="p3"/>
    <w:basedOn w:val="Normal"/>
    <w:rsid w:val="00F3263F"/>
    <w:pPr>
      <w:widowControl/>
      <w:autoSpaceDE/>
      <w:autoSpaceDN/>
      <w:spacing w:before="180" w:after="0"/>
      <w:ind w:left="495" w:hanging="495"/>
    </w:pPr>
    <w:rPr>
      <w:rFonts w:ascii=".AppleSystemUIFont" w:eastAsia="Times New Roman" w:hAnsi=".AppleSystemUIFont" w:cs="Times New Roman"/>
      <w:color w:val="0E0E0E"/>
      <w:sz w:val="21"/>
      <w:szCs w:val="21"/>
    </w:rPr>
  </w:style>
  <w:style w:type="paragraph" w:customStyle="1" w:styleId="p4">
    <w:name w:val="p4"/>
    <w:basedOn w:val="Normal"/>
    <w:rsid w:val="00F3263F"/>
    <w:pPr>
      <w:widowControl/>
      <w:autoSpaceDE/>
      <w:autoSpaceDN/>
      <w:spacing w:after="0"/>
    </w:pPr>
    <w:rPr>
      <w:rFonts w:ascii=".AppleSystemUIFont" w:eastAsia="Times New Roman" w:hAnsi=".AppleSystemUIFont" w:cs="Times New Roman"/>
      <w:color w:val="0E0E0E"/>
      <w:sz w:val="21"/>
      <w:szCs w:val="21"/>
    </w:rPr>
  </w:style>
  <w:style w:type="character" w:customStyle="1" w:styleId="apple-tab-span">
    <w:name w:val="apple-tab-span"/>
    <w:basedOn w:val="DefaultParagraphFont"/>
    <w:rsid w:val="00F3263F"/>
  </w:style>
  <w:style w:type="character" w:styleId="PageNumber">
    <w:name w:val="page number"/>
    <w:basedOn w:val="DefaultParagraphFont"/>
    <w:uiPriority w:val="99"/>
    <w:semiHidden/>
    <w:unhideWhenUsed/>
    <w:rsid w:val="00EE5127"/>
  </w:style>
  <w:style w:type="paragraph" w:customStyle="1" w:styleId="TableParagraph">
    <w:name w:val="Table Paragraph"/>
    <w:basedOn w:val="Normal"/>
    <w:uiPriority w:val="1"/>
    <w:qFormat/>
    <w:rsid w:val="00906FF2"/>
    <w:pPr>
      <w:spacing w:after="0"/>
    </w:pPr>
    <w:rPr>
      <w:rFonts w:ascii="Times New Roman" w:eastAsia="Times New Roman" w:hAnsi="Times New Roman" w:cs="Times New Roman"/>
    </w:rPr>
  </w:style>
  <w:style w:type="paragraph" w:styleId="Title">
    <w:name w:val="Title"/>
    <w:basedOn w:val="Normal"/>
    <w:link w:val="TitleChar"/>
    <w:uiPriority w:val="10"/>
    <w:qFormat/>
    <w:rsid w:val="00D83391"/>
    <w:pPr>
      <w:spacing w:after="0"/>
      <w:ind w:left="320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D83391"/>
    <w:rPr>
      <w:rFonts w:ascii="Times New Roman" w:eastAsia="Times New Roman" w:hAnsi="Times New Roman" w:cs="Times New Roman"/>
      <w:b/>
      <w:bCs/>
      <w:kern w:val="0"/>
      <w:sz w:val="24"/>
      <w:szCs w:val="24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FF1EA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1EA9"/>
    <w:rPr>
      <w:color w:val="605E5C"/>
      <w:shd w:val="clear" w:color="auto" w:fill="E1DFDD"/>
    </w:rPr>
  </w:style>
  <w:style w:type="paragraph" w:customStyle="1" w:styleId="Pa15">
    <w:name w:val="Pa15"/>
    <w:basedOn w:val="Normal"/>
    <w:next w:val="Normal"/>
    <w:uiPriority w:val="99"/>
    <w:rsid w:val="00254BBA"/>
    <w:pPr>
      <w:widowControl/>
      <w:adjustRightInd w:val="0"/>
      <w:spacing w:after="0" w:line="221" w:lineRule="atLeast"/>
    </w:pPr>
    <w:rPr>
      <w:rFonts w:eastAsiaTheme="minorHAnsi" w:cstheme="minorBidi"/>
      <w:sz w:val="24"/>
      <w:szCs w:val="24"/>
      <w14:ligatures w14:val="standardContextual"/>
    </w:rPr>
  </w:style>
  <w:style w:type="character" w:styleId="FollowedHyperlink">
    <w:name w:val="FollowedHyperlink"/>
    <w:basedOn w:val="DefaultParagraphFont"/>
    <w:uiPriority w:val="99"/>
    <w:semiHidden/>
    <w:unhideWhenUsed/>
    <w:rsid w:val="008A094A"/>
    <w:rPr>
      <w:color w:val="954F72" w:themeColor="followedHyperlink"/>
      <w:u w:val="single"/>
    </w:rPr>
  </w:style>
  <w:style w:type="paragraph" w:customStyle="1" w:styleId="SubheadingL3">
    <w:name w:val="SubheadingL3"/>
    <w:basedOn w:val="ListParagraph"/>
    <w:link w:val="SubheadingL3Char"/>
    <w:rsid w:val="00EA6C26"/>
    <w:pPr>
      <w:numPr>
        <w:ilvl w:val="2"/>
        <w:numId w:val="74"/>
      </w:numPr>
      <w:spacing w:after="240"/>
      <w:ind w:left="993" w:right="590" w:hanging="993"/>
      <w:jc w:val="both"/>
    </w:pPr>
    <w:rPr>
      <w:rFonts w:ascii="Palatino Linotype" w:hAnsi="Palatino Linotype"/>
      <w:b/>
      <w:bCs/>
      <w:sz w:val="24"/>
      <w:szCs w:val="24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EA6C26"/>
    <w:rPr>
      <w:rFonts w:ascii="Cambria" w:eastAsia="Cambria" w:hAnsi="Cambria" w:cs="Cambria"/>
      <w:kern w:val="0"/>
      <w:lang w:val="en-US"/>
      <w14:ligatures w14:val="none"/>
    </w:rPr>
  </w:style>
  <w:style w:type="character" w:customStyle="1" w:styleId="SubheadingL3Char">
    <w:name w:val="SubheadingL3 Char"/>
    <w:basedOn w:val="ListParagraphChar"/>
    <w:link w:val="SubheadingL3"/>
    <w:rsid w:val="00EA6C26"/>
    <w:rPr>
      <w:rFonts w:ascii="Palatino Linotype" w:eastAsia="Cambria" w:hAnsi="Palatino Linotype" w:cs="Cambria"/>
      <w:b/>
      <w:bCs/>
      <w:kern w:val="0"/>
      <w:sz w:val="24"/>
      <w:szCs w:val="24"/>
      <w:lang w:val="en-US"/>
      <w14:ligatures w14:val="none"/>
    </w:rPr>
  </w:style>
  <w:style w:type="paragraph" w:customStyle="1" w:styleId="TDPL-H1">
    <w:name w:val="TDPL-H1"/>
    <w:basedOn w:val="Heading1"/>
    <w:link w:val="TDPL-H1Char"/>
    <w:qFormat/>
    <w:rsid w:val="00BC4488"/>
    <w:pPr>
      <w:numPr>
        <w:numId w:val="183"/>
      </w:numPr>
      <w:tabs>
        <w:tab w:val="left" w:pos="1440"/>
      </w:tabs>
      <w:spacing w:after="240"/>
      <w:ind w:right="-694"/>
    </w:pPr>
    <w:rPr>
      <w:rFonts w:ascii="Palatino Linotype" w:hAnsi="Palatino Linotype" w:cs="Quire Sans"/>
      <w:b/>
      <w:color w:val="231F20"/>
      <w:spacing w:val="-1"/>
      <w:sz w:val="28"/>
    </w:rPr>
  </w:style>
  <w:style w:type="character" w:customStyle="1" w:styleId="TDPL-H1Char">
    <w:name w:val="TDPL-H1 Char"/>
    <w:basedOn w:val="Heading3Char"/>
    <w:link w:val="TDPL-H1"/>
    <w:rsid w:val="00BC4488"/>
    <w:rPr>
      <w:rFonts w:ascii="Palatino Linotype" w:eastAsiaTheme="majorEastAsia" w:hAnsi="Palatino Linotype" w:cs="Quire Sans"/>
      <w:b/>
      <w:bCs w:val="0"/>
      <w:color w:val="231F20"/>
      <w:spacing w:val="-1"/>
      <w:kern w:val="0"/>
      <w:sz w:val="28"/>
      <w:szCs w:val="32"/>
      <w:lang w:val="en-US"/>
      <w14:ligatures w14:val="none"/>
    </w:rPr>
  </w:style>
  <w:style w:type="paragraph" w:customStyle="1" w:styleId="TDPL-H2">
    <w:name w:val="TDPL-H2"/>
    <w:basedOn w:val="Heading2"/>
    <w:link w:val="TDPL-H2Char"/>
    <w:qFormat/>
    <w:rsid w:val="008A3765"/>
    <w:pPr>
      <w:numPr>
        <w:ilvl w:val="0"/>
        <w:numId w:val="100"/>
      </w:numPr>
    </w:pPr>
    <w:rPr>
      <w:rFonts w:ascii="Palatino Linotype" w:hAnsi="Palatino Linotype"/>
      <w:b/>
      <w:color w:val="000000" w:themeColor="text1"/>
      <w:sz w:val="28"/>
    </w:rPr>
  </w:style>
  <w:style w:type="character" w:customStyle="1" w:styleId="TDPL-H2Char">
    <w:name w:val="TDPL-H2 Char"/>
    <w:basedOn w:val="TDPL-H1Char"/>
    <w:link w:val="TDPL-H2"/>
    <w:rsid w:val="008A3765"/>
    <w:rPr>
      <w:rFonts w:ascii="Palatino Linotype" w:eastAsiaTheme="majorEastAsia" w:hAnsi="Palatino Linotype" w:cstheme="majorBidi"/>
      <w:b w:val="0"/>
      <w:bCs w:val="0"/>
      <w:color w:val="000000" w:themeColor="text1"/>
      <w:spacing w:val="-1"/>
      <w:kern w:val="0"/>
      <w:sz w:val="28"/>
      <w:szCs w:val="26"/>
      <w:lang w:val="en-US"/>
      <w14:ligatures w14:val="none"/>
    </w:rPr>
  </w:style>
  <w:style w:type="paragraph" w:customStyle="1" w:styleId="TDPL-H3">
    <w:name w:val="TDPL-H3"/>
    <w:basedOn w:val="Heading3"/>
    <w:link w:val="TDPL-H3Char"/>
    <w:qFormat/>
    <w:rsid w:val="008A3765"/>
    <w:rPr>
      <w:rFonts w:ascii="Palatino Linotype" w:hAnsi="Palatino Linotype"/>
      <w:color w:val="000000" w:themeColor="text1"/>
      <w:sz w:val="24"/>
    </w:rPr>
  </w:style>
  <w:style w:type="character" w:customStyle="1" w:styleId="TDPL-H3Char">
    <w:name w:val="TDPL-H3 Char"/>
    <w:basedOn w:val="TDPL-H2Char"/>
    <w:link w:val="TDPL-H3"/>
    <w:rsid w:val="008A3765"/>
    <w:rPr>
      <w:rFonts w:ascii="Palatino Linotype" w:eastAsia="Cambria" w:hAnsi="Palatino Linotype" w:cs="Cambria"/>
      <w:b/>
      <w:bCs/>
      <w:color w:val="000000" w:themeColor="text1"/>
      <w:spacing w:val="-1"/>
      <w:kern w:val="0"/>
      <w:sz w:val="24"/>
      <w:szCs w:val="26"/>
      <w:lang w:val="en-US"/>
      <w14:ligatures w14:val="none"/>
    </w:rPr>
  </w:style>
  <w:style w:type="paragraph" w:customStyle="1" w:styleId="TDPL-BodyTxt">
    <w:name w:val="TDPL-BodyTxt"/>
    <w:basedOn w:val="BodyText"/>
    <w:link w:val="TDPL-BodyTxtChar"/>
    <w:qFormat/>
    <w:rsid w:val="00BC4488"/>
    <w:pPr>
      <w:numPr>
        <w:ilvl w:val="1"/>
        <w:numId w:val="182"/>
      </w:numPr>
    </w:pPr>
    <w:rPr>
      <w:rFonts w:ascii="Palatino Linotype" w:hAnsi="Palatino Linotype"/>
    </w:rPr>
  </w:style>
  <w:style w:type="character" w:customStyle="1" w:styleId="TDPL-BodyTxtChar">
    <w:name w:val="TDPL-BodyTxt Char"/>
    <w:basedOn w:val="BodyTextChar"/>
    <w:link w:val="TDPL-BodyTxt"/>
    <w:rsid w:val="00C00762"/>
    <w:rPr>
      <w:rFonts w:ascii="Palatino Linotype" w:eastAsia="Cambria" w:hAnsi="Palatino Linotype" w:cs="Cambria"/>
      <w:kern w:val="0"/>
      <w:lang w:val="en-US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7276"/>
    <w:rPr>
      <w:rFonts w:asciiTheme="majorHAnsi" w:eastAsiaTheme="majorEastAsia" w:hAnsiTheme="majorHAnsi" w:cstheme="majorBidi"/>
      <w:color w:val="1F3763" w:themeColor="accent1" w:themeShade="7F"/>
      <w:kern w:val="0"/>
      <w:lang w:val="en-US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7276"/>
    <w:rPr>
      <w:rFonts w:asciiTheme="majorHAnsi" w:eastAsiaTheme="majorEastAsia" w:hAnsiTheme="majorHAnsi" w:cstheme="majorBidi"/>
      <w:i/>
      <w:iCs/>
      <w:color w:val="1F3763" w:themeColor="accent1" w:themeShade="7F"/>
      <w:kern w:val="0"/>
      <w:lang w:val="en-US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7276"/>
    <w:rPr>
      <w:rFonts w:asciiTheme="majorHAnsi" w:eastAsiaTheme="majorEastAsia" w:hAnsiTheme="majorHAnsi" w:cstheme="majorBidi"/>
      <w:color w:val="272727" w:themeColor="text1" w:themeTint="D8"/>
      <w:kern w:val="0"/>
      <w:sz w:val="21"/>
      <w:szCs w:val="21"/>
      <w:lang w:val="en-US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7276"/>
    <w:rPr>
      <w:rFonts w:asciiTheme="majorHAnsi" w:eastAsiaTheme="majorEastAsia" w:hAnsiTheme="majorHAnsi" w:cstheme="majorBidi"/>
      <w:i/>
      <w:iCs/>
      <w:color w:val="272727" w:themeColor="text1" w:themeTint="D8"/>
      <w:kern w:val="0"/>
      <w:sz w:val="21"/>
      <w:szCs w:val="21"/>
      <w:lang w:val="en-US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C2562C"/>
    <w:pPr>
      <w:widowControl/>
      <w:numPr>
        <w:numId w:val="0"/>
      </w:numPr>
      <w:autoSpaceDE/>
      <w:autoSpaceDN/>
      <w:spacing w:after="0" w:line="259" w:lineRule="auto"/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C2562C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E80548"/>
    <w:pPr>
      <w:tabs>
        <w:tab w:val="left" w:pos="960"/>
        <w:tab w:val="right" w:leader="dot" w:pos="9182"/>
      </w:tabs>
      <w:spacing w:after="100"/>
      <w:ind w:firstLine="284"/>
    </w:pPr>
  </w:style>
  <w:style w:type="paragraph" w:styleId="TOC2">
    <w:name w:val="toc 2"/>
    <w:basedOn w:val="Normal"/>
    <w:next w:val="Normal"/>
    <w:autoRedefine/>
    <w:uiPriority w:val="39"/>
    <w:unhideWhenUsed/>
    <w:rsid w:val="00C2562C"/>
    <w:pPr>
      <w:spacing w:after="100"/>
      <w:ind w:left="220"/>
    </w:pPr>
  </w:style>
  <w:style w:type="paragraph" w:customStyle="1" w:styleId="L2-TDPLSubheading">
    <w:name w:val="L2-TDPLSubheading"/>
    <w:basedOn w:val="TDPL-H2"/>
    <w:link w:val="L2-TDPLSubheadingChar"/>
    <w:qFormat/>
    <w:rsid w:val="00F66D65"/>
    <w:pPr>
      <w:numPr>
        <w:numId w:val="0"/>
      </w:numPr>
      <w:spacing w:before="200"/>
      <w:ind w:right="-692"/>
      <w:jc w:val="both"/>
      <w:pPrChange w:id="0" w:author="Dr. Vinitha Purushothaman" w:date="2025-04-05T17:58:00Z">
        <w:pPr>
          <w:keepNext/>
          <w:keepLines/>
          <w:widowControl w:val="0"/>
          <w:numPr>
            <w:numId w:val="88"/>
          </w:numPr>
          <w:autoSpaceDE w:val="0"/>
          <w:autoSpaceDN w:val="0"/>
          <w:spacing w:before="200" w:after="80"/>
          <w:ind w:left="1134" w:right="-692" w:hanging="1134"/>
          <w:jc w:val="both"/>
          <w:outlineLvl w:val="1"/>
        </w:pPr>
      </w:pPrChange>
    </w:pPr>
    <w:rPr>
      <w:spacing w:val="-1"/>
      <w:sz w:val="24"/>
      <w:szCs w:val="28"/>
      <w:rPrChange w:id="0" w:author="Dr. Vinitha Purushothaman" w:date="2025-04-05T17:58:00Z">
        <w:rPr>
          <w:rFonts w:ascii="Palatino Linotype" w:eastAsiaTheme="majorEastAsia" w:hAnsi="Palatino Linotype" w:cstheme="majorBidi"/>
          <w:b/>
          <w:color w:val="000000" w:themeColor="text1"/>
          <w:sz w:val="24"/>
          <w:szCs w:val="28"/>
          <w:lang w:val="en-US" w:eastAsia="en-US" w:bidi="ar-SA"/>
        </w:rPr>
      </w:rPrChange>
    </w:rPr>
  </w:style>
  <w:style w:type="character" w:customStyle="1" w:styleId="L2-TDPLSubheadingChar">
    <w:name w:val="L2-TDPLSubheading Char"/>
    <w:basedOn w:val="TDPL-H2Char"/>
    <w:link w:val="L2-TDPLSubheading"/>
    <w:rsid w:val="00F66D65"/>
    <w:rPr>
      <w:rFonts w:ascii="Palatino Linotype" w:eastAsiaTheme="majorEastAsia" w:hAnsi="Palatino Linotype" w:cstheme="majorBidi"/>
      <w:b/>
      <w:bCs w:val="0"/>
      <w:color w:val="000000" w:themeColor="text1"/>
      <w:spacing w:val="-1"/>
      <w:kern w:val="0"/>
      <w:sz w:val="24"/>
      <w:szCs w:val="28"/>
      <w:lang w:val="en-US"/>
      <w14:ligatures w14:val="none"/>
    </w:rPr>
  </w:style>
  <w:style w:type="paragraph" w:styleId="Revision">
    <w:name w:val="Revision"/>
    <w:hidden/>
    <w:uiPriority w:val="99"/>
    <w:semiHidden/>
    <w:rsid w:val="00F66D65"/>
    <w:pPr>
      <w:spacing w:after="0" w:line="240" w:lineRule="auto"/>
    </w:pPr>
    <w:rPr>
      <w:rFonts w:ascii="Cambria" w:eastAsia="Cambria" w:hAnsi="Cambria" w:cs="Cambria"/>
      <w:kern w:val="0"/>
      <w:lang w:val="en-US"/>
      <w14:ligatures w14:val="none"/>
    </w:rPr>
  </w:style>
  <w:style w:type="paragraph" w:customStyle="1" w:styleId="TDPL-Hdg-14">
    <w:name w:val="TDPL-Hdg-14"/>
    <w:basedOn w:val="TDPL-H1"/>
    <w:next w:val="TDPL-BodyTxt"/>
    <w:link w:val="TDPL-Hdg-14Char"/>
    <w:autoRedefine/>
    <w:qFormat/>
    <w:rsid w:val="00DC76CD"/>
    <w:pPr>
      <w:numPr>
        <w:numId w:val="0"/>
      </w:numPr>
      <w:tabs>
        <w:tab w:val="clear" w:pos="1440"/>
      </w:tabs>
      <w:ind w:right="-22"/>
      <w:jc w:val="center"/>
    </w:pPr>
  </w:style>
  <w:style w:type="character" w:customStyle="1" w:styleId="TDPL-Hdg-14Char">
    <w:name w:val="TDPL-Hdg-14 Char"/>
    <w:basedOn w:val="TDPL-H1Char"/>
    <w:link w:val="TDPL-Hdg-14"/>
    <w:rsid w:val="00DC76CD"/>
    <w:rPr>
      <w:rFonts w:ascii="Palatino Linotype" w:eastAsiaTheme="majorEastAsia" w:hAnsi="Palatino Linotype" w:cs="Quire Sans"/>
      <w:b/>
      <w:bCs w:val="0"/>
      <w:color w:val="231F20"/>
      <w:spacing w:val="-1"/>
      <w:kern w:val="0"/>
      <w:sz w:val="28"/>
      <w:szCs w:val="3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98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46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8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9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8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1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9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4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99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03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74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6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5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1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4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1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2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3.xml"/><Relationship Id="rId18" Type="http://schemas.openxmlformats.org/officeDocument/2006/relationships/image" Target="media/image6.png"/><Relationship Id="rId26" Type="http://schemas.openxmlformats.org/officeDocument/2006/relationships/image" Target="media/image70.png"/><Relationship Id="rId21" Type="http://schemas.openxmlformats.org/officeDocument/2006/relationships/header" Target="header7.xml"/><Relationship Id="rId34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5.png"/><Relationship Id="rId25" Type="http://schemas.openxmlformats.org/officeDocument/2006/relationships/image" Target="media/image9.png"/><Relationship Id="rId33" Type="http://schemas.openxmlformats.org/officeDocument/2006/relationships/header" Target="header10.xml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header" Target="header6.xml"/><Relationship Id="rId29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image" Target="media/image8.png"/><Relationship Id="rId32" Type="http://schemas.openxmlformats.org/officeDocument/2006/relationships/image" Target="media/image12.png"/><Relationship Id="rId37" Type="http://schemas.microsoft.com/office/2011/relationships/people" Target="people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23" Type="http://schemas.openxmlformats.org/officeDocument/2006/relationships/image" Target="media/image7.png"/><Relationship Id="rId28" Type="http://schemas.openxmlformats.org/officeDocument/2006/relationships/image" Target="media/image90.png"/><Relationship Id="rId36" Type="http://schemas.openxmlformats.org/officeDocument/2006/relationships/fontTable" Target="fontTable.xml"/><Relationship Id="rId10" Type="http://schemas.openxmlformats.org/officeDocument/2006/relationships/header" Target="header2.xml"/><Relationship Id="rId19" Type="http://schemas.openxmlformats.org/officeDocument/2006/relationships/header" Target="header5.xml"/><Relationship Id="rId31" Type="http://schemas.openxmlformats.org/officeDocument/2006/relationships/header" Target="header9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header" Target="header8.xml"/><Relationship Id="rId27" Type="http://schemas.openxmlformats.org/officeDocument/2006/relationships/image" Target="media/image80.png"/><Relationship Id="rId30" Type="http://schemas.openxmlformats.org/officeDocument/2006/relationships/image" Target="media/image11.png"/><Relationship Id="rId35" Type="http://schemas.openxmlformats.org/officeDocument/2006/relationships/header" Target="header11.xml"/><Relationship Id="rId8" Type="http://schemas.openxmlformats.org/officeDocument/2006/relationships/image" Target="media/image1.jpeg"/><Relationship Id="rId3" Type="http://schemas.openxmlformats.org/officeDocument/2006/relationships/styles" Target="styles.xml"/></Relationships>
</file>

<file path=word/_rels/footer2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0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Documents\TDPL%20Docs\SOPs\MSPs\MSP-%23%23%23-Document%20Template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CEA9AC-353F-4DC3-A260-D632EE37D1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MSP-###-Document Template</Template>
  <TotalTime>1101</TotalTime>
  <Pages>18</Pages>
  <Words>1401</Words>
  <Characters>7990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Vinitha Purushothaman</dc:creator>
  <cp:keywords/>
  <dc:description/>
  <cp:lastModifiedBy>Dr. Vinitha Purushothaman</cp:lastModifiedBy>
  <cp:revision>8</cp:revision>
  <cp:lastPrinted>2025-02-01T08:10:00Z</cp:lastPrinted>
  <dcterms:created xsi:type="dcterms:W3CDTF">2025-04-17T12:38:00Z</dcterms:created>
  <dcterms:modified xsi:type="dcterms:W3CDTF">2025-05-30T10:26:00Z</dcterms:modified>
</cp:coreProperties>
</file>