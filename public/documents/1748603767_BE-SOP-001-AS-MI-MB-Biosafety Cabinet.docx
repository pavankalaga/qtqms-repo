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Cambria"/>
          <w:b w:val="0"/>
          <w:bCs w:val="0"/>
          <w:color w:val="auto"/>
          <w:sz w:val="22"/>
          <w:szCs w:val="2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03968" behindDoc="1" locked="0" layoutInCell="1" allowOverlap="1" wp14:anchorId="380F4592" wp14:editId="26EC04BF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C30444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73BF342F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0640DA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01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3E932199" w14:textId="77777777" w:rsidR="00814773" w:rsidRDefault="00FD70CB" w:rsidP="00814773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r w:rsidRPr="00FD70CB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</w:p>
        <w:p w14:paraId="612E9BA6" w14:textId="048006D7" w:rsidR="00911571" w:rsidRPr="006916C1" w:rsidRDefault="00814773" w:rsidP="00814773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even" r:id="rId9"/>
              <w:headerReference w:type="default" r:id="rId10"/>
              <w:footerReference w:type="even" r:id="rId11"/>
              <w:footerReference w:type="default" r:id="rId12"/>
              <w:headerReference w:type="first" r:id="rId13"/>
              <w:footerReference w:type="first" r:id="rId14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BIOSAFETY CABINET</w:t>
          </w:r>
        </w:p>
        <w:p w14:paraId="6CF39BE7" w14:textId="6ECD805A" w:rsidR="00F6115D" w:rsidRPr="006916C1" w:rsidRDefault="00CC46C3" w:rsidP="001865DC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  <w:rPr>
              <w:szCs w:val="28"/>
            </w:rPr>
          </w:pPr>
          <w:bookmarkStart w:id="5" w:name="_Toc199170549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 w:rsidP="001865DC">
              <w:pPr>
                <w:pStyle w:val="TOCHeading"/>
                <w:spacing w:before="0" w:line="18" w:lineRule="atLeast"/>
                <w:rPr>
                  <w:rFonts w:ascii="Palatino Linotype" w:hAnsi="Palatino Linotype"/>
                </w:rPr>
              </w:pPr>
            </w:p>
            <w:p w14:paraId="29F22B36" w14:textId="40E80048" w:rsidR="00910978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9170549" w:history="1">
                <w:r w:rsidR="00910978" w:rsidRPr="00AC48E9">
                  <w:rPr>
                    <w:rStyle w:val="Hyperlink"/>
                    <w:noProof/>
                  </w:rPr>
                  <w:t>TABLE OF CONTENTS</w:t>
                </w:r>
                <w:r w:rsidR="00910978">
                  <w:rPr>
                    <w:noProof/>
                    <w:webHidden/>
                  </w:rPr>
                  <w:tab/>
                </w:r>
                <w:r w:rsidR="00910978">
                  <w:rPr>
                    <w:noProof/>
                    <w:webHidden/>
                  </w:rPr>
                  <w:fldChar w:fldCharType="begin"/>
                </w:r>
                <w:r w:rsidR="00910978">
                  <w:rPr>
                    <w:noProof/>
                    <w:webHidden/>
                  </w:rPr>
                  <w:instrText xml:space="preserve"> PAGEREF _Toc199170549 \h </w:instrText>
                </w:r>
                <w:r w:rsidR="00910978">
                  <w:rPr>
                    <w:noProof/>
                    <w:webHidden/>
                  </w:rPr>
                </w:r>
                <w:r w:rsidR="00910978">
                  <w:rPr>
                    <w:noProof/>
                    <w:webHidden/>
                  </w:rPr>
                  <w:fldChar w:fldCharType="separate"/>
                </w:r>
                <w:r w:rsidR="00910978">
                  <w:rPr>
                    <w:noProof/>
                    <w:webHidden/>
                  </w:rPr>
                  <w:t>2</w:t>
                </w:r>
                <w:r w:rsidR="00910978">
                  <w:rPr>
                    <w:noProof/>
                    <w:webHidden/>
                  </w:rPr>
                  <w:fldChar w:fldCharType="end"/>
                </w:r>
              </w:hyperlink>
            </w:p>
            <w:p w14:paraId="4A70727C" w14:textId="2D975D9D" w:rsidR="00910978" w:rsidRDefault="00910978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170550" w:history="1">
                <w:r w:rsidRPr="00AC48E9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_Toc199170550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6E4DDE8" w14:textId="195E355B" w:rsidR="00910978" w:rsidRDefault="00910978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170551" w:history="1">
                <w:r w:rsidRPr="00AC48E9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_Toc199170551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21E579" w14:textId="25762572" w:rsidR="00910978" w:rsidRDefault="00910978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170552" w:history="1">
                <w:r w:rsidRPr="00AC48E9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_Toc199170552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06D24C8" w14:textId="0E3C94DA" w:rsidR="00910978" w:rsidRDefault="00910978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170553" w:history="1">
                <w:r w:rsidRPr="00AC48E9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_Toc199170553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628CD9F" w14:textId="4FF11CA5" w:rsidR="00910978" w:rsidRDefault="00910978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170554" w:history="1">
                <w:r w:rsidRPr="00AC48E9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C48E9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_Toc199170554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6512BF" w14:textId="0C12A989" w:rsidR="00910978" w:rsidRDefault="00910978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170555" w:history="1">
                <w:r w:rsidRPr="00AC48E9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C48E9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_Toc199170555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E8CF5E3" w14:textId="5F56D6DB" w:rsidR="00910978" w:rsidRDefault="00910978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170556" w:history="1">
                <w:r w:rsidRPr="00AC48E9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C48E9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_Toc199170556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0C1F0C3" w14:textId="62F74A7E" w:rsidR="00910978" w:rsidRDefault="00910978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170557" w:history="1">
                <w:r w:rsidRPr="00AC48E9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C48E9">
                  <w:rPr>
                    <w:rStyle w:val="Hyperlink"/>
                    <w:noProof/>
                  </w:rPr>
                  <w:t>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_Toc199170557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3E46E1" w14:textId="252A81C2" w:rsidR="00910978" w:rsidRDefault="00910978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170558" w:history="1">
                <w:r w:rsidRPr="00AC48E9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C48E9">
                  <w:rPr>
                    <w:rStyle w:val="Hyperlink"/>
                    <w:noProof/>
                  </w:rPr>
                  <w:t>Required Equipment’s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_Toc199170558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F31D7A3" w14:textId="0F72FF78" w:rsidR="00910978" w:rsidRDefault="00910978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170559" w:history="1">
                <w:r w:rsidRPr="00AC48E9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C48E9">
                  <w:rPr>
                    <w:rStyle w:val="Hyperlink"/>
                    <w:noProof/>
                  </w:rPr>
                  <w:t>Environment &amp; Safety Control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_Toc199170559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2A875E" w14:textId="4D500CD9" w:rsidR="00910978" w:rsidRDefault="00910978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170560" w:history="1">
                <w:r w:rsidRPr="00AC48E9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C48E9">
                  <w:rPr>
                    <w:rStyle w:val="Hyperlink"/>
                    <w:noProof/>
                  </w:rPr>
                  <w:t>Calibration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_Toc199170560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98046F" w14:textId="0A08A218" w:rsidR="00910978" w:rsidRDefault="00910978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170561" w:history="1">
                <w:r w:rsidRPr="00AC48E9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C48E9">
                  <w:rPr>
                    <w:rStyle w:val="Hyperlink"/>
                    <w:noProof/>
                  </w:rPr>
                  <w:t>Equipment Record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_Toc199170561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EEBD49" w14:textId="6235C7F0" w:rsidR="00910978" w:rsidRDefault="00910978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170562" w:history="1">
                <w:r w:rsidRPr="00AC48E9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C48E9">
                  <w:rPr>
                    <w:rStyle w:val="Hyperlink"/>
                    <w:noProof/>
                  </w:rPr>
                  <w:t>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_Toc199170562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E084BE" w14:textId="6AFD3949" w:rsidR="00910978" w:rsidRDefault="00910978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170563" w:history="1">
                <w:r w:rsidRPr="00AC48E9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C48E9">
                  <w:rPr>
                    <w:rStyle w:val="Hyperlink"/>
                    <w:noProof/>
                  </w:rPr>
                  <w:t>Maintenance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_Toc199170563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7514418" w14:textId="3C990A5A" w:rsidR="00910978" w:rsidRDefault="00910978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170564" w:history="1">
                <w:r w:rsidRPr="00AC48E9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C48E9">
                  <w:rPr>
                    <w:rStyle w:val="Hyperlink"/>
                    <w:noProof/>
                  </w:rPr>
                  <w:t>Troubleshooting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_Toc199170564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AE02BE" w14:textId="3D8408A1" w:rsidR="00910978" w:rsidRDefault="00910978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170565" w:history="1">
                <w:r w:rsidRPr="00AC48E9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C48E9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_Toc199170565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65AC0B70" w:rsidR="00C2562C" w:rsidRDefault="00C2562C" w:rsidP="001865DC">
              <w:pPr>
                <w:spacing w:line="18" w:lineRule="atLeast"/>
              </w:pPr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4BAE94F0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9170550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12B3430C" w14:textId="77777777" w:rsidR="00DF1AC6" w:rsidRDefault="00DF1AC6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DF1AC6" w:rsidRPr="00156BFB" w14:paraId="69193D3E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0AC7B314" w14:textId="77777777" w:rsidR="00DF1AC6" w:rsidRPr="00156BFB" w:rsidRDefault="00DF1AC6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bookmarkStart w:id="7" w:name="_Hlk199458905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2A2DCCB3" w14:textId="77777777" w:rsidR="00DF1AC6" w:rsidRPr="00156BFB" w:rsidRDefault="00DF1AC6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3A12BEFA" w14:textId="77777777" w:rsidR="00DF1AC6" w:rsidRPr="008D0CC5" w:rsidRDefault="00DF1AC6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Dr. 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Sadiya Shahnaz</w:t>
                </w:r>
              </w:p>
              <w:p w14:paraId="7C354F63" w14:textId="77777777" w:rsidR="00DF1AC6" w:rsidRPr="00156BFB" w:rsidRDefault="00DF1AC6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24338F9D" w14:textId="77777777" w:rsidR="00DF1AC6" w:rsidRPr="00156BFB" w:rsidRDefault="00DF1AC6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DF1AC6" w:rsidRPr="00156BFB" w14:paraId="645A6A58" w14:textId="77777777" w:rsidTr="00F91BB0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084F711B" w14:textId="77777777" w:rsidR="00DF1AC6" w:rsidRPr="00156BFB" w:rsidRDefault="00DF1AC6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6AB2DCC4" w14:textId="77777777" w:rsidR="00DF1AC6" w:rsidRPr="00156BFB" w:rsidRDefault="00DF1AC6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6ACC41BD" w14:textId="77777777" w:rsidR="00DF1AC6" w:rsidRPr="00156BFB" w:rsidRDefault="00DF1AC6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0EBE5805" wp14:editId="1C3769D2">
                      <wp:extent cx="1238751" cy="552673"/>
                      <wp:effectExtent l="0" t="0" r="0" b="0"/>
                      <wp:docPr id="1113701854" name="Picture 4" descr="A black background with white text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13701854" name="Picture 4" descr="A black background with white text&#10;&#10;AI-generated content may be incorrect."/>
                              <pic:cNvPicPr/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38751" cy="55267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3902D723" w14:textId="77777777" w:rsidR="00DF1AC6" w:rsidRPr="00156BFB" w:rsidRDefault="00DF1AC6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3D042DB6" w14:textId="77777777" w:rsidR="00DF1AC6" w:rsidRPr="00156BFB" w:rsidRDefault="00DF1AC6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DF1AC6" w:rsidRPr="00156BFB" w14:paraId="42499480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7BAE99E4" w14:textId="77777777" w:rsidR="00DF1AC6" w:rsidRPr="00156BFB" w:rsidRDefault="00DF1AC6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7452BD8E" w14:textId="77777777" w:rsidR="00DF1AC6" w:rsidRPr="00156BFB" w:rsidRDefault="00DF1AC6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253EE8FF" w14:textId="77777777" w:rsidR="00DF1AC6" w:rsidRPr="008D0CC5" w:rsidRDefault="00DF1AC6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797D5494" w14:textId="77777777" w:rsidR="00DF1AC6" w:rsidRPr="00156BFB" w:rsidRDefault="00DF1AC6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582298B7" w14:textId="77777777" w:rsidR="00DF1AC6" w:rsidRPr="00156BFB" w:rsidRDefault="00DF1AC6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DF1AC6" w:rsidRPr="00156BFB" w14:paraId="18237B3A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1BD2BB2F" w14:textId="77777777" w:rsidR="00DF1AC6" w:rsidRPr="00156BFB" w:rsidRDefault="00DF1AC6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7E63B4E4" w14:textId="77777777" w:rsidR="00DF1AC6" w:rsidRPr="00156BFB" w:rsidRDefault="00DF1AC6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521F7F38" w14:textId="77777777" w:rsidR="00DF1AC6" w:rsidRPr="00156BFB" w:rsidRDefault="00DF1AC6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752448" behindDoc="0" locked="0" layoutInCell="1" allowOverlap="1" wp14:anchorId="2EDFC049" wp14:editId="58E06D4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1D6072DE" w14:textId="77777777" w:rsidR="00DF1AC6" w:rsidRPr="00156BFB" w:rsidRDefault="00DF1AC6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DF1AC6" w:rsidRPr="00156BFB" w14:paraId="51C9111D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243B2BFA" w14:textId="77777777" w:rsidR="00DF1AC6" w:rsidRPr="00156BFB" w:rsidRDefault="00DF1AC6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0D12C960" w14:textId="2E02AF86" w:rsidR="00DF1AC6" w:rsidRPr="00156BFB" w:rsidRDefault="00DF1AC6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BME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24C41A27" w14:textId="72D72A3F" w:rsidR="00DF1AC6" w:rsidRDefault="00DF1AC6" w:rsidP="00F91BB0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Pallavi </w:t>
                </w:r>
                <w:proofErr w:type="spell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Elisetty</w:t>
                </w:r>
                <w:proofErr w:type="spellEnd"/>
              </w:p>
              <w:p w14:paraId="122C1F71" w14:textId="77777777" w:rsidR="00DF1AC6" w:rsidRPr="00156BFB" w:rsidRDefault="00DF1AC6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41BEDA4A" w14:textId="77777777" w:rsidR="00DF1AC6" w:rsidRPr="00156BFB" w:rsidRDefault="00DF1AC6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DF1AC6" w:rsidRPr="00156BFB" w14:paraId="66EF8B42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29A26346" w14:textId="77777777" w:rsidR="00DF1AC6" w:rsidRPr="00156BFB" w:rsidRDefault="00DF1AC6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55C730D2" w14:textId="77777777" w:rsidR="00DF1AC6" w:rsidRPr="00156BFB" w:rsidRDefault="00DF1AC6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55A8D190" w14:textId="7B1CBF1D" w:rsidR="00DF1AC6" w:rsidRPr="00156BFB" w:rsidRDefault="00B975AE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753472" behindDoc="0" locked="0" layoutInCell="1" allowOverlap="1" wp14:anchorId="18DCB61F" wp14:editId="54D8A58B">
                      <wp:simplePos x="0" y="0"/>
                      <wp:positionH relativeFrom="column">
                        <wp:posOffset>479425</wp:posOffset>
                      </wp:positionH>
                      <wp:positionV relativeFrom="paragraph">
                        <wp:posOffset>-615315</wp:posOffset>
                      </wp:positionV>
                      <wp:extent cx="909955" cy="486410"/>
                      <wp:effectExtent l="0" t="0" r="4445" b="8890"/>
                      <wp:wrapTopAndBottom/>
                      <wp:docPr id="611971582" name="Pictur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11971582" name="Picture 611971582"/>
                              <pic:cNvPicPr/>
                            </pic:nvPicPr>
                            <pic:blipFill>
                              <a:blip r:embed="rId1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09955" cy="4864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="00DF1AC6"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487C6305" w14:textId="77777777" w:rsidR="00DF1AC6" w:rsidRPr="00156BFB" w:rsidRDefault="00DF1AC6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bookmarkEnd w:id="7"/>
        </w:tbl>
        <w:p w14:paraId="219B78C6" w14:textId="77777777" w:rsidR="00DF1AC6" w:rsidRPr="00B70912" w:rsidRDefault="00DF1AC6" w:rsidP="00DF1AC6">
          <w:pPr>
            <w:pStyle w:val="TDPL-BodyTxt"/>
            <w:sectPr w:rsidR="00DF1AC6" w:rsidRPr="00B70912" w:rsidSect="00B70912">
              <w:headerReference w:type="default" r:id="rId19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8" w:name="_Record_of_Amendments"/>
          <w:bookmarkStart w:id="9" w:name="_Toc199170551"/>
          <w:bookmarkEnd w:id="8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9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20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10" w:name="_Distribution_List"/>
          <w:bookmarkStart w:id="11" w:name="_Toc199170552"/>
          <w:bookmarkEnd w:id="10"/>
          <w:r w:rsidRPr="009B0F39">
            <w:t>DISTRIBUTION LIST</w:t>
          </w:r>
          <w:bookmarkEnd w:id="11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21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3E277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</w:pPr>
          <w:bookmarkStart w:id="12" w:name="_List_of_Abbreviations"/>
          <w:bookmarkStart w:id="13" w:name="_Ref189068143"/>
          <w:bookmarkStart w:id="14" w:name="_Toc199170553"/>
          <w:bookmarkEnd w:id="12"/>
          <w:r w:rsidRPr="009B0F39">
            <w:lastRenderedPageBreak/>
            <w:t>L</w:t>
          </w:r>
          <w:bookmarkEnd w:id="13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4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E72A7C">
            <w:trPr>
              <w:trHeight w:val="57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2B17C8" w:rsidRPr="001064D5" w14:paraId="4B9EC0F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6373B5C" w14:textId="5F906EB0" w:rsidR="002B17C8" w:rsidRPr="006916C1" w:rsidRDefault="002B17C8" w:rsidP="002B17C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799C4106" w:rsidR="002B17C8" w:rsidRPr="006916C1" w:rsidRDefault="00C27B9E" w:rsidP="002B17C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BSC</w:t>
                </w:r>
              </w:p>
            </w:tc>
            <w:tc>
              <w:tcPr>
                <w:tcW w:w="5868" w:type="dxa"/>
              </w:tcPr>
              <w:p w14:paraId="30EE9389" w14:textId="7EAB3D0D" w:rsidR="002B17C8" w:rsidRPr="006916C1" w:rsidRDefault="00C27B9E" w:rsidP="002B17C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Biosafety Cabinet</w:t>
                </w:r>
              </w:p>
            </w:tc>
          </w:tr>
          <w:tr w:rsidR="00C27B9E" w:rsidRPr="001064D5" w14:paraId="4B77863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7E191FF" w14:textId="61FB6380" w:rsidR="00C27B9E" w:rsidRPr="006916C1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23AADB13" w14:textId="7BB4C88A" w:rsidR="00C27B9E" w:rsidRPr="00187D29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°C</w:t>
                </w:r>
              </w:p>
            </w:tc>
            <w:tc>
              <w:tcPr>
                <w:tcW w:w="5868" w:type="dxa"/>
              </w:tcPr>
              <w:p w14:paraId="6CA3300E" w14:textId="617E47A6" w:rsidR="00C27B9E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Degree Centigrade</w:t>
                </w:r>
              </w:p>
            </w:tc>
          </w:tr>
          <w:tr w:rsidR="00C27B9E" w:rsidRPr="001064D5" w14:paraId="4EA3CEA8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563DB2B" w14:textId="04251A9E" w:rsidR="00C27B9E" w:rsidRPr="006916C1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02DBCD5A" w14:textId="6D70F0EE" w:rsidR="00C27B9E" w:rsidRPr="00187D29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HEPA</w:t>
                </w:r>
              </w:p>
            </w:tc>
            <w:tc>
              <w:tcPr>
                <w:tcW w:w="5868" w:type="dxa"/>
              </w:tcPr>
              <w:p w14:paraId="4561A92C" w14:textId="18CBBF70" w:rsidR="00C27B9E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C55D99">
                  <w:rPr>
                    <w:rFonts w:ascii="Palatino Linotype" w:hAnsi="Palatino Linotype"/>
                  </w:rPr>
                  <w:t>High Efficiency Particulate Air</w:t>
                </w:r>
              </w:p>
            </w:tc>
          </w:tr>
          <w:tr w:rsidR="00C27B9E" w:rsidRPr="001064D5" w14:paraId="0B962A5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2D9AC36" w14:textId="1E7ACF34" w:rsidR="00C27B9E" w:rsidRPr="006916C1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33B07493" w14:textId="251345CA" w:rsidR="00C27B9E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</w:tcPr>
              <w:p w14:paraId="137506E5" w14:textId="6F692E32" w:rsidR="00C27B9E" w:rsidRPr="002B2EAF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C27B9E" w:rsidRPr="001064D5" w14:paraId="108A7049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3D4655CB" w14:textId="686BD362" w:rsidR="00C27B9E" w:rsidRPr="006916C1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4E561BDF" w14:textId="7E10CA31" w:rsidR="00C27B9E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58780CA8" w14:textId="6529A865" w:rsidR="00C27B9E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C27B9E" w:rsidRPr="001064D5" w14:paraId="1CA8C72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22573F3" w14:textId="0B993A1C" w:rsidR="00C27B9E" w:rsidRPr="006916C1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41DDE7AD" w14:textId="0A2E086E" w:rsidR="00C27B9E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N/A</w:t>
                </w:r>
              </w:p>
            </w:tc>
            <w:tc>
              <w:tcPr>
                <w:tcW w:w="5868" w:type="dxa"/>
              </w:tcPr>
              <w:p w14:paraId="790DACBD" w14:textId="2306205B" w:rsidR="00C27B9E" w:rsidRPr="002B2EAF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Not Applicable/Available</w:t>
                </w:r>
              </w:p>
            </w:tc>
          </w:tr>
          <w:tr w:rsidR="00C27B9E" w:rsidRPr="001064D5" w14:paraId="07B27A6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33C588C" w14:textId="22D13340" w:rsidR="00C27B9E" w:rsidRPr="006916C1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5D1DC31B" w14:textId="3D1405F8" w:rsidR="00C27B9E" w:rsidRPr="00187D29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PPE</w:t>
                </w:r>
              </w:p>
            </w:tc>
            <w:tc>
              <w:tcPr>
                <w:tcW w:w="5868" w:type="dxa"/>
              </w:tcPr>
              <w:p w14:paraId="59D2D140" w14:textId="4435DCCD" w:rsidR="00C27B9E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Personal Protection Equipment</w:t>
                </w:r>
              </w:p>
            </w:tc>
          </w:tr>
          <w:tr w:rsidR="00C27B9E" w:rsidRPr="001064D5" w14:paraId="0D83260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63C5936" w14:textId="4EA7F0BF" w:rsidR="00C27B9E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343765C7" w14:textId="616478EA" w:rsidR="00C27B9E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4C48521E" w14:textId="667F9E0B" w:rsidR="00C27B9E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C27B9E" w:rsidRPr="001064D5" w14:paraId="1ABDA81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372790F" w14:textId="1BCBA8B4" w:rsidR="00C27B9E" w:rsidRPr="006916C1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199B187B" w14:textId="48DF018F" w:rsidR="00C27B9E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6E06ECF7" w14:textId="2E4BA491" w:rsidR="00C27B9E" w:rsidRPr="002B2EAF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C27B9E" w:rsidRPr="001064D5" w14:paraId="2D4455AF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4DB6B68" w14:textId="6F13C8A5" w:rsidR="00C27B9E" w:rsidRPr="006916C1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20B4695F" w14:textId="5D037A5D" w:rsidR="00C27B9E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443B2D44" w14:textId="697A1C85" w:rsidR="00C27B9E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C27B9E" w:rsidRPr="001064D5" w14:paraId="4171ECB4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EC78B2F" w14:textId="6505582D" w:rsidR="00C27B9E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18335574" w14:textId="0CA51940" w:rsidR="00C27B9E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046212A5" w14:textId="34C65430" w:rsidR="00C27B9E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  <w:tr w:rsidR="00C27B9E" w:rsidRPr="001064D5" w14:paraId="77DAE9E4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5AC2AFDF" w14:textId="1914A877" w:rsidR="00C27B9E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79E1F418" w14:textId="37988829" w:rsidR="00C27B9E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ULPA</w:t>
                </w:r>
              </w:p>
            </w:tc>
            <w:tc>
              <w:tcPr>
                <w:tcW w:w="5868" w:type="dxa"/>
              </w:tcPr>
              <w:p w14:paraId="6C5E471C" w14:textId="71AC54C0" w:rsidR="00C27B9E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C55D99">
                  <w:rPr>
                    <w:rFonts w:ascii="Palatino Linotype" w:hAnsi="Palatino Linotype"/>
                  </w:rPr>
                  <w:t>Ultra-Low Particulate Air</w:t>
                </w:r>
              </w:p>
            </w:tc>
          </w:tr>
          <w:tr w:rsidR="00C27B9E" w:rsidRPr="001064D5" w14:paraId="3AA868C9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FCA07B3" w14:textId="488FA935" w:rsidR="00C27B9E" w:rsidRPr="006916C1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13</w:t>
                </w:r>
              </w:p>
            </w:tc>
            <w:tc>
              <w:tcPr>
                <w:tcW w:w="1981" w:type="dxa"/>
              </w:tcPr>
              <w:p w14:paraId="74961AB7" w14:textId="7B3C2B01" w:rsidR="00C27B9E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UV</w:t>
                </w:r>
              </w:p>
            </w:tc>
            <w:tc>
              <w:tcPr>
                <w:tcW w:w="5868" w:type="dxa"/>
              </w:tcPr>
              <w:p w14:paraId="3D8BE3A1" w14:textId="2D0A7EE8" w:rsidR="00C27B9E" w:rsidRDefault="00C27B9E" w:rsidP="00C27B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Ultraviolet</w:t>
                </w:r>
              </w:p>
            </w:tc>
          </w:tr>
        </w:tbl>
      </w:sdtContent>
    </w:sdt>
    <w:p w14:paraId="46D0FDCC" w14:textId="77777777" w:rsidR="0075071D" w:rsidRDefault="0075071D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sectPr w:rsidR="0075071D" w:rsidSect="00B70912">
          <w:headerReference w:type="default" r:id="rId22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5" w:author="Dr. Vinitha Purushothaman" w:date="2025-04-05T17:58:00Z" w16du:dateUtc="2025-04-05T12:28:00Z">
          <w:pPr>
            <w:pStyle w:val="L2-TDPLSubheading"/>
          </w:pPr>
        </w:pPrChange>
      </w:pPr>
      <w:bookmarkStart w:id="16" w:name="_Toc199170554"/>
      <w:r w:rsidRPr="00B23D57">
        <w:lastRenderedPageBreak/>
        <w:t>Objective</w:t>
      </w:r>
      <w:bookmarkEnd w:id="16"/>
    </w:p>
    <w:p w14:paraId="7CB8D18F" w14:textId="68883575" w:rsidR="0052217B" w:rsidRPr="0052217B" w:rsidRDefault="001703B3" w:rsidP="00073660">
      <w:pPr>
        <w:pStyle w:val="TDPL-BodyTxt"/>
        <w:numPr>
          <w:ilvl w:val="0"/>
          <w:numId w:val="0"/>
        </w:numPr>
        <w:spacing w:before="200"/>
        <w:ind w:left="1134" w:right="-22"/>
        <w:jc w:val="both"/>
        <w:rPr>
          <w:rFonts w:cs="Times New Roman"/>
          <w:color w:val="000000"/>
        </w:rPr>
      </w:pPr>
      <w:r w:rsidRPr="001703B3">
        <w:rPr>
          <w:rFonts w:cs="Times New Roman"/>
          <w:color w:val="000000"/>
        </w:rPr>
        <w:t xml:space="preserve">The purpose of this </w:t>
      </w:r>
      <w:r w:rsidR="006C75C4">
        <w:rPr>
          <w:rFonts w:cs="Times New Roman"/>
          <w:color w:val="000000"/>
        </w:rPr>
        <w:t xml:space="preserve">SOP </w:t>
      </w:r>
      <w:r w:rsidR="00FB5181">
        <w:rPr>
          <w:rFonts w:cs="Times New Roman"/>
          <w:color w:val="000000"/>
        </w:rPr>
        <w:t>is to</w:t>
      </w:r>
      <w:r w:rsidR="006C75C4">
        <w:rPr>
          <w:rFonts w:cs="Times New Roman"/>
          <w:color w:val="000000"/>
        </w:rPr>
        <w:t xml:space="preserve"> provide guidelines for operating and maintaining the </w:t>
      </w:r>
      <w:r w:rsidR="00C27B9E">
        <w:rPr>
          <w:rFonts w:cs="Times New Roman"/>
          <w:color w:val="000000"/>
        </w:rPr>
        <w:t>Biosafety Cabinet</w:t>
      </w:r>
      <w:r w:rsidR="00DF1AC6">
        <w:rPr>
          <w:rFonts w:cs="Times New Roman"/>
          <w:color w:val="000000"/>
        </w:rPr>
        <w:t xml:space="preserve">s at </w:t>
      </w:r>
      <w:proofErr w:type="spellStart"/>
      <w:r w:rsidR="00DF1AC6">
        <w:rPr>
          <w:rFonts w:cs="Times New Roman"/>
          <w:color w:val="000000"/>
        </w:rPr>
        <w:t>TRUSTlab’s</w:t>
      </w:r>
      <w:proofErr w:type="spellEnd"/>
      <w:r w:rsidR="00DF1AC6">
        <w:rPr>
          <w:rFonts w:cs="Times New Roman"/>
          <w:color w:val="000000"/>
        </w:rPr>
        <w:t xml:space="preserve"> NRL</w:t>
      </w:r>
      <w:r w:rsidR="006C75C4">
        <w:rPr>
          <w:rFonts w:cs="Times New Roman"/>
          <w:color w:val="000000"/>
        </w:rPr>
        <w:t>, to ensure safe and proper usage.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9170555"/>
      <w:r w:rsidRPr="00D06879">
        <w:rPr>
          <w:szCs w:val="28"/>
        </w:rPr>
        <w:t>Scope</w:t>
      </w:r>
      <w:bookmarkEnd w:id="17"/>
    </w:p>
    <w:p w14:paraId="676A5A03" w14:textId="0B5DE844" w:rsidR="00FC0EF4" w:rsidRPr="009F5184" w:rsidRDefault="00CE17EC" w:rsidP="0004473A">
      <w:pPr>
        <w:pStyle w:val="TDPL-BodyTxt"/>
        <w:numPr>
          <w:ilvl w:val="0"/>
          <w:numId w:val="0"/>
        </w:numPr>
        <w:ind w:left="1134"/>
        <w:jc w:val="both"/>
        <w:rPr>
          <w:sz w:val="28"/>
          <w:szCs w:val="28"/>
        </w:rPr>
      </w:pPr>
      <w:r w:rsidRPr="00CE17EC">
        <w:t>This procedure applies to all staff of the</w:t>
      </w:r>
      <w:r w:rsidR="002B17C8">
        <w:t xml:space="preserve"> </w:t>
      </w:r>
      <w:r w:rsidR="00866A68">
        <w:t>M</w:t>
      </w:r>
      <w:r w:rsidR="006C75C4">
        <w:t>olecular B</w:t>
      </w:r>
      <w:r w:rsidR="00866A68">
        <w:t xml:space="preserve">iology </w:t>
      </w:r>
      <w:r w:rsidRPr="00CE17EC">
        <w:t>Departmen</w:t>
      </w:r>
      <w:r w:rsidR="00866A68">
        <w:t>t.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9170556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8"/>
    </w:p>
    <w:p w14:paraId="46038128" w14:textId="1F276EB0" w:rsidR="00D8479E" w:rsidRPr="00D8479E" w:rsidRDefault="00D8479E" w:rsidP="00D8479E">
      <w:pPr>
        <w:pStyle w:val="TDPL-BodyTxt"/>
        <w:jc w:val="both"/>
      </w:pPr>
      <w:r w:rsidRPr="00D8479E">
        <w:t xml:space="preserve">It is the responsibility of the technicians of </w:t>
      </w:r>
      <w:r w:rsidR="00866A68" w:rsidRPr="00D8479E">
        <w:t xml:space="preserve">the </w:t>
      </w:r>
      <w:r w:rsidR="00DF1AC6">
        <w:t>respective</w:t>
      </w:r>
      <w:r w:rsidR="002B17C8">
        <w:t xml:space="preserve"> </w:t>
      </w:r>
      <w:r w:rsidR="00866A68" w:rsidRPr="00D8479E">
        <w:t>Department</w:t>
      </w:r>
      <w:r w:rsidR="00DF1AC6">
        <w:t>s</w:t>
      </w:r>
      <w:r w:rsidR="00866A68">
        <w:t xml:space="preserve"> </w:t>
      </w:r>
      <w:r w:rsidRPr="00D8479E">
        <w:t>to comply with this SOP.</w:t>
      </w:r>
    </w:p>
    <w:p w14:paraId="0F7EC0FD" w14:textId="77777777" w:rsidR="00D8479E" w:rsidRPr="00D8479E" w:rsidRDefault="00D8479E" w:rsidP="00D8479E">
      <w:pPr>
        <w:pStyle w:val="TDPL-BodyTxt"/>
        <w:jc w:val="both"/>
      </w:pPr>
      <w:r w:rsidRPr="00D8479E">
        <w:t>HOD shall ensure implementation.</w:t>
      </w:r>
    </w:p>
    <w:p w14:paraId="0CBE5B24" w14:textId="77777777" w:rsidR="00D8479E" w:rsidRPr="00D8479E" w:rsidRDefault="00D8479E" w:rsidP="00D8479E">
      <w:pPr>
        <w:pStyle w:val="TDPL-BodyTxt"/>
        <w:jc w:val="both"/>
      </w:pPr>
      <w:r w:rsidRPr="00D8479E">
        <w:t>The Quality Manager is responsible for monitoring, reviewing and ensuring compliance with this procedure.</w:t>
      </w:r>
    </w:p>
    <w:p w14:paraId="0A511B78" w14:textId="485ABEDB" w:rsidR="00BB59CE" w:rsidRPr="00D8479E" w:rsidRDefault="00D8479E" w:rsidP="00D8479E">
      <w:pPr>
        <w:pStyle w:val="TDPL-BodyTxt"/>
        <w:jc w:val="both"/>
      </w:pPr>
      <w:r w:rsidRPr="00D8479E">
        <w:t xml:space="preserve">All other TRUSTlab staff </w:t>
      </w:r>
      <w:r w:rsidR="00866A68">
        <w:t xml:space="preserve">that may be </w:t>
      </w:r>
      <w:r w:rsidRPr="00D8479E">
        <w:t xml:space="preserve">involved in this process (including contract personnel) </w:t>
      </w:r>
      <w:r w:rsidR="00866A68">
        <w:t>will be</w:t>
      </w:r>
      <w:r w:rsidRPr="00D8479E">
        <w:t xml:space="preserve"> responsible for complying with this procedure</w:t>
      </w:r>
      <w:r w:rsidR="00AB7730" w:rsidRPr="00D8479E">
        <w:t>.</w:t>
      </w:r>
    </w:p>
    <w:p w14:paraId="250BF01B" w14:textId="0219A2E1" w:rsidR="001E41CC" w:rsidRPr="00910978" w:rsidRDefault="001E41CC" w:rsidP="00910978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9170557"/>
      <w:r w:rsidRPr="00910978">
        <w:rPr>
          <w:szCs w:val="28"/>
        </w:rPr>
        <w:t>Principle</w:t>
      </w:r>
      <w:bookmarkEnd w:id="19"/>
    </w:p>
    <w:p w14:paraId="5606F2BB" w14:textId="6E27684D" w:rsidR="001E41CC" w:rsidRPr="001E41CC" w:rsidRDefault="001E41CC" w:rsidP="008909AB">
      <w:pPr>
        <w:pStyle w:val="TDPL-BodyTxt"/>
        <w:numPr>
          <w:ilvl w:val="0"/>
          <w:numId w:val="0"/>
        </w:numPr>
        <w:ind w:left="1134"/>
        <w:jc w:val="both"/>
      </w:pPr>
      <w:r w:rsidRPr="001E41CC">
        <w:t xml:space="preserve">The primary purpose of a biosafety cabinet (BSC or Biological Safety Cabinet or Microbiological Safety Cabinet) is to protect the laboratory users and the environment from pathogens. BSC </w:t>
      </w:r>
      <w:r w:rsidR="008909AB" w:rsidRPr="001E41CC">
        <w:t>provides</w:t>
      </w:r>
      <w:r w:rsidRPr="001E41CC">
        <w:t xml:space="preserve"> an enclosed and ventilated workspace. The enclosed space enhances safety when working with materials contaminated (or potentially contaminated) with pathogens. Biosafety cabinets find use where a defined biosafety level is required. Class II biosafety cabinets provide protection of the samples and of the environment, since makeup air is also HEPA-filtered. Class II biosafety cabinets are characterized by a limited fixed inward airflow access opening providing personnel protection, a vertical downward HEPA filtered work zone offering product protection and HEPA filtered exhaust providing environmental protection.</w:t>
      </w:r>
    </w:p>
    <w:p w14:paraId="6011BF20" w14:textId="020C5342" w:rsidR="001E41CC" w:rsidRPr="00910978" w:rsidRDefault="001E41CC" w:rsidP="00910978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0" w:name="_Toc199170558"/>
      <w:r w:rsidRPr="00910978">
        <w:rPr>
          <w:szCs w:val="28"/>
        </w:rPr>
        <w:t>Required Equipment’s &amp; Reagents</w:t>
      </w:r>
      <w:bookmarkEnd w:id="20"/>
    </w:p>
    <w:p w14:paraId="1D0DB452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  <w:rPr>
          <w:b/>
          <w:bCs/>
        </w:rPr>
      </w:pPr>
      <w:r w:rsidRPr="001E41CC">
        <w:t>70% ethanol</w:t>
      </w:r>
    </w:p>
    <w:p w14:paraId="31CB6DC7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</w:pPr>
      <w:r w:rsidRPr="001E41CC">
        <w:t>Tissue</w:t>
      </w:r>
    </w:p>
    <w:p w14:paraId="643F49C7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</w:pPr>
      <w:r w:rsidRPr="001E41CC">
        <w:t>PPE</w:t>
      </w:r>
    </w:p>
    <w:p w14:paraId="6AFE3301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</w:pPr>
      <w:r w:rsidRPr="001E41CC">
        <w:t xml:space="preserve">Disposable gloves </w:t>
      </w:r>
    </w:p>
    <w:p w14:paraId="34F793CB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</w:pPr>
      <w:r w:rsidRPr="001E41CC">
        <w:lastRenderedPageBreak/>
        <w:t xml:space="preserve">Eye Protection </w:t>
      </w:r>
    </w:p>
    <w:p w14:paraId="18ED91EA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</w:pPr>
      <w:r w:rsidRPr="001E41CC">
        <w:t xml:space="preserve">Clean water &amp; detergent </w:t>
      </w:r>
    </w:p>
    <w:p w14:paraId="6D037634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  <w:rPr>
          <w:b/>
          <w:bCs/>
        </w:rPr>
      </w:pPr>
      <w:r w:rsidRPr="001E41CC">
        <w:t>Sodium Hypochlorite</w:t>
      </w:r>
    </w:p>
    <w:p w14:paraId="3329426C" w14:textId="2DE2B3AA" w:rsidR="001E41CC" w:rsidRPr="00910978" w:rsidRDefault="001E41CC" w:rsidP="00910978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1" w:name="_Toc199170559"/>
      <w:r w:rsidRPr="00910978">
        <w:rPr>
          <w:szCs w:val="28"/>
        </w:rPr>
        <w:t>Environment &amp; Safety Control</w:t>
      </w:r>
      <w:bookmarkEnd w:id="21"/>
    </w:p>
    <w:p w14:paraId="50E5EFAB" w14:textId="77777777" w:rsidR="001E41CC" w:rsidRPr="001E41CC" w:rsidRDefault="001E41CC" w:rsidP="008909AB">
      <w:pPr>
        <w:pStyle w:val="TDPL-BodyTxt"/>
        <w:numPr>
          <w:ilvl w:val="0"/>
          <w:numId w:val="0"/>
        </w:numPr>
        <w:spacing w:after="0"/>
        <w:ind w:left="1134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63"/>
        <w:gridCol w:w="6299"/>
      </w:tblGrid>
      <w:tr w:rsidR="001E41CC" w:rsidRPr="008909AB" w14:paraId="6689FB34" w14:textId="77777777" w:rsidTr="008909AB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84312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8909AB">
              <w:rPr>
                <w:rFonts w:ascii="Palatino Linotype" w:hAnsi="Palatino Linotype"/>
                <w:sz w:val="20"/>
                <w:szCs w:val="20"/>
              </w:rPr>
              <w:t>Safety Precautions</w:t>
            </w:r>
          </w:p>
        </w:tc>
        <w:tc>
          <w:tcPr>
            <w:tcW w:w="6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1DC1C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8909AB">
              <w:rPr>
                <w:rFonts w:ascii="Palatino Linotype" w:hAnsi="Palatino Linotype"/>
                <w:sz w:val="20"/>
                <w:szCs w:val="20"/>
              </w:rPr>
              <w:t>Avoid the use of flammable gases or solvents in the Biosafety Cabinet.</w:t>
            </w:r>
          </w:p>
          <w:p w14:paraId="3385FE75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An open flame should NOT be used in the Biosafety </w:t>
            </w:r>
          </w:p>
          <w:p w14:paraId="367F91A4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Cabinet.  Open flames will disrupt airflow patterns, burn the HEPA filter </w:t>
            </w:r>
          </w:p>
          <w:p w14:paraId="570310D3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and/or damage the filter’s adhesive. Gases under high pressure should not be </w:t>
            </w:r>
          </w:p>
          <w:p w14:paraId="2BA95D19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>used in the Biosafety Cabinet, as they may disrupt its airflow patterns.</w:t>
            </w:r>
          </w:p>
          <w:p w14:paraId="1B6557E2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An open flame should NOT be used in the Biosafety </w:t>
            </w:r>
          </w:p>
          <w:p w14:paraId="19E93DBD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>Cabinet.</w:t>
            </w:r>
          </w:p>
          <w:p w14:paraId="23F23DD3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An open flame should NOT be used in the Biosafety </w:t>
            </w:r>
          </w:p>
          <w:p w14:paraId="1F3A8A0B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>Cabinet.</w:t>
            </w:r>
          </w:p>
          <w:p w14:paraId="23CE78ED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An open flame should NOT be used in the Biosafety </w:t>
            </w:r>
          </w:p>
          <w:p w14:paraId="4301E707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>Cabinet.</w:t>
            </w:r>
          </w:p>
          <w:p w14:paraId="3B08C399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An open flame should NOT be used in the Biosafety </w:t>
            </w:r>
          </w:p>
          <w:p w14:paraId="5A448611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>Cabinet.</w:t>
            </w:r>
          </w:p>
          <w:p w14:paraId="11D830F1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An open flame should NOT be used in the Biosafety </w:t>
            </w:r>
          </w:p>
          <w:p w14:paraId="2DDA3D35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Cabinet.  Open flames will disrupt airflow patterns, burn the HEPA filter </w:t>
            </w:r>
          </w:p>
          <w:p w14:paraId="286AE1D0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and/or damage the filter’s adhesive. Gases under high pressure should not be </w:t>
            </w:r>
          </w:p>
          <w:p w14:paraId="2765ADF3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>used in the Biosafety Cabinet, as they may disrupt its airflow patterns.</w:t>
            </w:r>
          </w:p>
          <w:p w14:paraId="02CEFE66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An open flame should NOT be used in the Biosafety </w:t>
            </w:r>
          </w:p>
          <w:p w14:paraId="5A024E98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Cabinet.  Open flames will disrupt airflow patterns, burn the HEPA filter </w:t>
            </w:r>
          </w:p>
          <w:p w14:paraId="258DF843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and/or damage the filter’s adhesive. Gases under high pressure should not be </w:t>
            </w:r>
          </w:p>
          <w:p w14:paraId="5279E10E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>used in the Biosafety Cabinet, as they may disrupt its airflow patterns.</w:t>
            </w:r>
          </w:p>
          <w:p w14:paraId="28BBB133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>An open flame should NOT be used in the Biosafety Cabinet. Open flames will disrupt airflow patterns, burn the HEPA filter and/or damage the filter’s adhesive.</w:t>
            </w:r>
          </w:p>
          <w:p w14:paraId="4389C692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lastRenderedPageBreak/>
              <w:t>Gases under high pressure should not be used in the Biosafety Cabinet, as they may disrupt its airflow patterns.</w:t>
            </w:r>
          </w:p>
          <w:p w14:paraId="1793AF1A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Avoid direct exposure of plastic or coated materials to ultraviolet (UV) </w:t>
            </w:r>
          </w:p>
          <w:p w14:paraId="17B126AE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radiation. </w:t>
            </w:r>
          </w:p>
          <w:p w14:paraId="02259777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Avoid direct exposure of plastic or coated materials to ultraviolet (UV) radiation. </w:t>
            </w:r>
          </w:p>
          <w:p w14:paraId="773050D2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8909AB">
              <w:rPr>
                <w:rFonts w:ascii="Palatino Linotype" w:hAnsi="Palatino Linotype"/>
                <w:sz w:val="20"/>
                <w:szCs w:val="20"/>
              </w:rPr>
              <w:t xml:space="preserve">Avoid splashing the disinfecting solution on skin or clothing. </w:t>
            </w:r>
          </w:p>
          <w:p w14:paraId="13998905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8909AB">
              <w:rPr>
                <w:rFonts w:ascii="Palatino Linotype" w:hAnsi="Palatino Linotype"/>
                <w:sz w:val="20"/>
                <w:szCs w:val="20"/>
              </w:rPr>
              <w:t>Ensure adequate ventilation.</w:t>
            </w:r>
          </w:p>
          <w:p w14:paraId="042A519F" w14:textId="77777777" w:rsidR="001E41CC" w:rsidRPr="008909AB" w:rsidRDefault="001E41CC" w:rsidP="008909AB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</w:tr>
    </w:tbl>
    <w:p w14:paraId="1BE959BC" w14:textId="6D134C6F" w:rsidR="00910978" w:rsidRDefault="001E41CC" w:rsidP="00910978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2" w:name="_Toc199170560"/>
      <w:r w:rsidRPr="00910978">
        <w:rPr>
          <w:szCs w:val="28"/>
        </w:rPr>
        <w:lastRenderedPageBreak/>
        <w:t>Calibration</w:t>
      </w:r>
      <w:bookmarkEnd w:id="22"/>
    </w:p>
    <w:p w14:paraId="7AAECBA5" w14:textId="6B7C5582" w:rsidR="001E41CC" w:rsidRPr="00910978" w:rsidRDefault="001E41CC" w:rsidP="00910978">
      <w:pPr>
        <w:pStyle w:val="TDPL-BodyTxt"/>
        <w:rPr>
          <w:szCs w:val="28"/>
        </w:rPr>
      </w:pPr>
      <w:r w:rsidRPr="001E41CC">
        <w:t xml:space="preserve">Frequency: </w:t>
      </w:r>
      <w:r w:rsidRPr="00910978">
        <w:rPr>
          <w:lang w:val="en-IN"/>
        </w:rPr>
        <w:t>Once</w:t>
      </w:r>
      <w:r w:rsidRPr="001E41CC">
        <w:t xml:space="preserve"> a year</w:t>
      </w:r>
    </w:p>
    <w:p w14:paraId="1EC77CD1" w14:textId="77777777" w:rsidR="001E41CC" w:rsidRPr="001E41CC" w:rsidRDefault="001E41CC" w:rsidP="00910978">
      <w:pPr>
        <w:pStyle w:val="TDPL-BodyTxt"/>
      </w:pPr>
      <w:r w:rsidRPr="001E41CC">
        <w:rPr>
          <w:lang w:val="en-IN"/>
        </w:rPr>
        <w:t>The complete range of documentation and testing services to ensure that your biological safety cabinetry provides the necessary clean air and containment for your work processes and your personnel.</w:t>
      </w:r>
    </w:p>
    <w:p w14:paraId="660C2BC6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  <w:rPr>
          <w:lang w:val="en-IN"/>
        </w:rPr>
      </w:pPr>
      <w:r w:rsidRPr="001E41CC">
        <w:rPr>
          <w:lang w:val="en-IN"/>
        </w:rPr>
        <w:t>HEPA/ULPA Filter Installation Leak Test</w:t>
      </w:r>
    </w:p>
    <w:p w14:paraId="7BF84090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  <w:rPr>
          <w:lang w:val="en-IN"/>
        </w:rPr>
      </w:pPr>
      <w:r w:rsidRPr="001E41CC">
        <w:rPr>
          <w:lang w:val="en-IN"/>
        </w:rPr>
        <w:t>Airflow Velocity Profile Test</w:t>
      </w:r>
    </w:p>
    <w:p w14:paraId="7DD1DB41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  <w:rPr>
          <w:lang w:val="en-IN"/>
        </w:rPr>
      </w:pPr>
      <w:r w:rsidRPr="001E41CC">
        <w:rPr>
          <w:lang w:val="en-IN"/>
        </w:rPr>
        <w:t>Airflow Smoke Pattern Test</w:t>
      </w:r>
    </w:p>
    <w:p w14:paraId="76D5520F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  <w:rPr>
          <w:lang w:val="en-IN"/>
        </w:rPr>
      </w:pPr>
      <w:r w:rsidRPr="001E41CC">
        <w:rPr>
          <w:lang w:val="en-IN"/>
        </w:rPr>
        <w:t>Downflow Airflow Velocity and Volume Test</w:t>
      </w:r>
    </w:p>
    <w:p w14:paraId="70B9F69E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  <w:rPr>
          <w:lang w:val="en-IN"/>
        </w:rPr>
      </w:pPr>
      <w:r w:rsidRPr="001E41CC">
        <w:rPr>
          <w:lang w:val="en-IN"/>
        </w:rPr>
        <w:t>Inflow Airflow Velocity and Volume Test</w:t>
      </w:r>
    </w:p>
    <w:p w14:paraId="2936FE44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  <w:rPr>
          <w:lang w:val="en-IN"/>
        </w:rPr>
      </w:pPr>
      <w:r w:rsidRPr="001E41CC">
        <w:rPr>
          <w:lang w:val="en-IN"/>
        </w:rPr>
        <w:t>Decontamination with Para formaldehyde</w:t>
      </w:r>
    </w:p>
    <w:p w14:paraId="3DC53BB6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  <w:rPr>
          <w:lang w:val="en-IN"/>
        </w:rPr>
      </w:pPr>
      <w:r w:rsidRPr="001E41CC">
        <w:rPr>
          <w:lang w:val="en-IN"/>
        </w:rPr>
        <w:t>Particle Counting Test</w:t>
      </w:r>
    </w:p>
    <w:p w14:paraId="52909A1F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  <w:rPr>
          <w:lang w:val="en-IN"/>
        </w:rPr>
      </w:pPr>
      <w:r w:rsidRPr="001E41CC">
        <w:rPr>
          <w:lang w:val="en-IN"/>
        </w:rPr>
        <w:t>Noise Level Test</w:t>
      </w:r>
    </w:p>
    <w:p w14:paraId="10756B69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  <w:rPr>
          <w:lang w:val="en-IN"/>
        </w:rPr>
      </w:pPr>
      <w:r w:rsidRPr="001E41CC">
        <w:rPr>
          <w:lang w:val="en-IN"/>
        </w:rPr>
        <w:t>Light Intensity Test</w:t>
      </w:r>
    </w:p>
    <w:p w14:paraId="03A64DF3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  <w:rPr>
          <w:lang w:val="en-IN"/>
        </w:rPr>
      </w:pPr>
      <w:r w:rsidRPr="001E41CC">
        <w:rPr>
          <w:lang w:val="en-IN"/>
        </w:rPr>
        <w:t>Filter Pressure Drop Test</w:t>
      </w:r>
    </w:p>
    <w:p w14:paraId="1E091C9A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  <w:rPr>
          <w:lang w:val="en-IN"/>
        </w:rPr>
      </w:pPr>
      <w:r w:rsidRPr="001E41CC">
        <w:rPr>
          <w:lang w:val="en-IN"/>
        </w:rPr>
        <w:t>UV Light Test</w:t>
      </w:r>
    </w:p>
    <w:p w14:paraId="5E9AF1B2" w14:textId="77777777" w:rsidR="001E41CC" w:rsidRPr="001E41CC" w:rsidRDefault="001E41CC" w:rsidP="00910978">
      <w:pPr>
        <w:pStyle w:val="TDPL-BodyTxt"/>
        <w:rPr>
          <w:lang w:val="en-IN"/>
        </w:rPr>
      </w:pPr>
      <w:r w:rsidRPr="001E41CC">
        <w:rPr>
          <w:lang w:val="en-IN"/>
        </w:rPr>
        <w:t xml:space="preserve">In addition, the </w:t>
      </w:r>
      <w:r w:rsidRPr="00910978">
        <w:t>following</w:t>
      </w:r>
      <w:r w:rsidRPr="001E41CC">
        <w:rPr>
          <w:lang w:val="en-IN"/>
        </w:rPr>
        <w:t xml:space="preserve"> secondary maintenance services:</w:t>
      </w:r>
    </w:p>
    <w:p w14:paraId="79372AE1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  <w:rPr>
          <w:lang w:val="en-IN"/>
        </w:rPr>
      </w:pPr>
      <w:r w:rsidRPr="001E41CC">
        <w:rPr>
          <w:lang w:val="en-IN"/>
        </w:rPr>
        <w:t>Supply and Installation of Pre-filters and HEPA Filters</w:t>
      </w:r>
    </w:p>
    <w:p w14:paraId="5474E52F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  <w:rPr>
          <w:lang w:val="en-IN"/>
        </w:rPr>
      </w:pPr>
      <w:r w:rsidRPr="001E41CC">
        <w:rPr>
          <w:lang w:val="en-IN"/>
        </w:rPr>
        <w:t>Supply and Installation of Blower</w:t>
      </w:r>
    </w:p>
    <w:p w14:paraId="23892833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  <w:rPr>
          <w:lang w:val="en-IN"/>
        </w:rPr>
      </w:pPr>
      <w:r w:rsidRPr="001E41CC">
        <w:rPr>
          <w:lang w:val="en-IN"/>
        </w:rPr>
        <w:t xml:space="preserve">Repair of Stainless Steel </w:t>
      </w:r>
    </w:p>
    <w:p w14:paraId="5FD7E41F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  <w:rPr>
          <w:lang w:val="en-IN"/>
        </w:rPr>
      </w:pPr>
      <w:r w:rsidRPr="001E41CC">
        <w:rPr>
          <w:lang w:val="en-IN"/>
        </w:rPr>
        <w:t>Electrical/Mechanical Safety Checks</w:t>
      </w:r>
    </w:p>
    <w:p w14:paraId="785770EB" w14:textId="77777777" w:rsidR="001E41CC" w:rsidRPr="001E41CC" w:rsidRDefault="001E41CC" w:rsidP="008909AB">
      <w:pPr>
        <w:pStyle w:val="TDPL-BodyTxt"/>
        <w:numPr>
          <w:ilvl w:val="3"/>
          <w:numId w:val="182"/>
        </w:numPr>
        <w:spacing w:after="0"/>
        <w:rPr>
          <w:lang w:val="en-IN"/>
        </w:rPr>
      </w:pPr>
      <w:r w:rsidRPr="001E41CC">
        <w:rPr>
          <w:lang w:val="en-IN"/>
        </w:rPr>
        <w:t>Repair of Front Hinged Window or Sash</w:t>
      </w:r>
    </w:p>
    <w:p w14:paraId="3E9D9EC6" w14:textId="186840B4" w:rsidR="001E41CC" w:rsidRPr="00910978" w:rsidRDefault="001E41CC" w:rsidP="00910978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3" w:name="_Toc199170561"/>
      <w:r w:rsidRPr="00910978">
        <w:rPr>
          <w:szCs w:val="28"/>
        </w:rPr>
        <w:t>Equipment Record</w:t>
      </w:r>
      <w:bookmarkEnd w:id="23"/>
    </w:p>
    <w:p w14:paraId="3FE0DBCF" w14:textId="77777777" w:rsidR="001E41CC" w:rsidRPr="001E41CC" w:rsidRDefault="001E41CC" w:rsidP="008909AB">
      <w:pPr>
        <w:pStyle w:val="TDPL-BodyTxt"/>
        <w:numPr>
          <w:ilvl w:val="3"/>
          <w:numId w:val="182"/>
        </w:numPr>
      </w:pPr>
      <w:r w:rsidRPr="001E41CC">
        <w:t>Equipment Name: Biosafety Cabinet</w:t>
      </w:r>
    </w:p>
    <w:p w14:paraId="305D71C9" w14:textId="06A088AA" w:rsidR="001E41CC" w:rsidRPr="001E41CC" w:rsidRDefault="001E41CC" w:rsidP="008909AB">
      <w:pPr>
        <w:pStyle w:val="TDPL-BodyTxt"/>
        <w:numPr>
          <w:ilvl w:val="3"/>
          <w:numId w:val="182"/>
        </w:numPr>
      </w:pPr>
      <w:r w:rsidRPr="001E41CC">
        <w:t>Manufacturer Name: I</w:t>
      </w:r>
      <w:r w:rsidR="001F3B0D">
        <w:t>CLEAN (</w:t>
      </w:r>
      <w:r w:rsidR="001F3B0D" w:rsidRPr="001E41CC">
        <w:t>Integrated</w:t>
      </w:r>
      <w:r w:rsidRPr="001E41CC">
        <w:t xml:space="preserve"> </w:t>
      </w:r>
      <w:r w:rsidR="001F3B0D">
        <w:t>C</w:t>
      </w:r>
      <w:r w:rsidRPr="001E41CC">
        <w:t xml:space="preserve">leanroom </w:t>
      </w:r>
      <w:r w:rsidR="001F3B0D">
        <w:t>T</w:t>
      </w:r>
      <w:r w:rsidRPr="001E41CC">
        <w:t>echnolog</w:t>
      </w:r>
      <w:r w:rsidR="001F3B0D">
        <w:t>ies</w:t>
      </w:r>
      <w:r w:rsidRPr="001E41CC">
        <w:t xml:space="preserve"> </w:t>
      </w:r>
      <w:r w:rsidR="008909AB">
        <w:t>P</w:t>
      </w:r>
      <w:r w:rsidRPr="001E41CC">
        <w:t>vt. Ltd.</w:t>
      </w:r>
      <w:r w:rsidR="001F3B0D">
        <w:t>)</w:t>
      </w:r>
    </w:p>
    <w:p w14:paraId="27A8E45C" w14:textId="77777777" w:rsidR="008909AB" w:rsidRDefault="001E41CC" w:rsidP="008909AB">
      <w:pPr>
        <w:pStyle w:val="TDPL-BodyTxt"/>
        <w:numPr>
          <w:ilvl w:val="3"/>
          <w:numId w:val="182"/>
        </w:numPr>
      </w:pPr>
      <w:r w:rsidRPr="001E41CC">
        <w:lastRenderedPageBreak/>
        <w:t>Serial No &amp; equipment ID:</w:t>
      </w:r>
    </w:p>
    <w:p w14:paraId="0BE300D8" w14:textId="66CD7C83" w:rsidR="001E41CC" w:rsidRPr="001E41CC" w:rsidRDefault="001E41CC" w:rsidP="008909AB">
      <w:pPr>
        <w:pStyle w:val="TDPL-BodyTxt"/>
        <w:numPr>
          <w:ilvl w:val="4"/>
          <w:numId w:val="182"/>
        </w:numPr>
      </w:pPr>
      <w:r w:rsidRPr="001E41CC">
        <w:t xml:space="preserve">2021012 &amp; </w:t>
      </w:r>
      <w:r w:rsidR="004B3FA2" w:rsidRPr="004B3FA2">
        <w:t>TDPL/PR/CL-039</w:t>
      </w:r>
    </w:p>
    <w:p w14:paraId="1EA40343" w14:textId="41FC3D03" w:rsidR="001E41CC" w:rsidRDefault="004B098F" w:rsidP="008909AB">
      <w:pPr>
        <w:pStyle w:val="TDPL-BodyTxt"/>
        <w:numPr>
          <w:ilvl w:val="4"/>
          <w:numId w:val="182"/>
        </w:numPr>
      </w:pPr>
      <w:r>
        <w:t>2</w:t>
      </w:r>
      <w:r w:rsidR="001E41CC" w:rsidRPr="001E41CC">
        <w:t xml:space="preserve">021013 &amp; </w:t>
      </w:r>
      <w:r w:rsidR="004B3FA2" w:rsidRPr="004B3FA2">
        <w:t>TDPL/PR/CL-040</w:t>
      </w:r>
    </w:p>
    <w:p w14:paraId="7F009F1C" w14:textId="25F3BD41" w:rsidR="004B3FA2" w:rsidRPr="001E41CC" w:rsidRDefault="004B3FA2" w:rsidP="008909AB">
      <w:pPr>
        <w:pStyle w:val="TDPL-BodyTxt"/>
        <w:numPr>
          <w:ilvl w:val="4"/>
          <w:numId w:val="182"/>
        </w:numPr>
      </w:pPr>
      <w:r w:rsidRPr="004B3FA2">
        <w:t>2021014</w:t>
      </w:r>
      <w:r>
        <w:t xml:space="preserve"> &amp; </w:t>
      </w:r>
      <w:r w:rsidRPr="004B3FA2">
        <w:t>TDPL/PR/CL-003</w:t>
      </w:r>
    </w:p>
    <w:p w14:paraId="151DDBF0" w14:textId="77777777" w:rsidR="001E41CC" w:rsidRPr="001E41CC" w:rsidRDefault="001E41CC" w:rsidP="008909AB">
      <w:pPr>
        <w:pStyle w:val="TDPL-BodyTxt"/>
        <w:numPr>
          <w:ilvl w:val="3"/>
          <w:numId w:val="182"/>
        </w:numPr>
      </w:pPr>
      <w:r w:rsidRPr="001E41CC">
        <w:t xml:space="preserve">Contact number application engineer: </w:t>
      </w:r>
    </w:p>
    <w:p w14:paraId="358B3B50" w14:textId="77777777" w:rsidR="001E41CC" w:rsidRPr="001E41CC" w:rsidRDefault="001E41CC" w:rsidP="008909AB">
      <w:pPr>
        <w:pStyle w:val="TDPL-BodyTxt"/>
        <w:numPr>
          <w:ilvl w:val="3"/>
          <w:numId w:val="182"/>
        </w:numPr>
      </w:pPr>
      <w:r w:rsidRPr="001E41CC">
        <w:t>Location: Central Lab, Begumpet Hyderabad.</w:t>
      </w:r>
    </w:p>
    <w:p w14:paraId="67444AC1" w14:textId="7286EEF6" w:rsidR="001E41CC" w:rsidRPr="00910978" w:rsidRDefault="001E41CC" w:rsidP="00910978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4" w:name="_Toc199170562"/>
      <w:r w:rsidRPr="00910978">
        <w:rPr>
          <w:szCs w:val="28"/>
        </w:rPr>
        <w:t>Procedure</w:t>
      </w:r>
      <w:bookmarkEnd w:id="24"/>
    </w:p>
    <w:p w14:paraId="62F000E5" w14:textId="7EA82CD3" w:rsidR="001E41CC" w:rsidRPr="001E41CC" w:rsidRDefault="001E41CC" w:rsidP="00DF1AC6">
      <w:pPr>
        <w:pStyle w:val="TDPL-BodyTxt"/>
        <w:numPr>
          <w:ilvl w:val="0"/>
          <w:numId w:val="0"/>
        </w:numPr>
        <w:spacing w:before="240"/>
        <w:ind w:left="993"/>
        <w:jc w:val="center"/>
      </w:pPr>
      <w:r w:rsidRPr="001E41CC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8755EFD" wp14:editId="42DC6628">
                <wp:simplePos x="0" y="0"/>
                <wp:positionH relativeFrom="column">
                  <wp:posOffset>3186430</wp:posOffset>
                </wp:positionH>
                <wp:positionV relativeFrom="paragraph">
                  <wp:posOffset>458470</wp:posOffset>
                </wp:positionV>
                <wp:extent cx="45720" cy="139700"/>
                <wp:effectExtent l="19050" t="0" r="30480" b="31750"/>
                <wp:wrapNone/>
                <wp:docPr id="854644430" name="Arrow: Down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39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83F81A" id="Arrow: Down 367" o:spid="_x0000_s1026" type="#_x0000_t67" style="position:absolute;margin-left:250.9pt;margin-top:36.1pt;width:3.6pt;height:11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" adj="18065" fillcolor="#4472c4 [3204]" strokecolor="#1f3763 [1604]" strokeweight="1pt">
                <v:path arrowok="t"/>
              </v:shape>
            </w:pict>
          </mc:Fallback>
        </mc:AlternateContent>
      </w:r>
      <w:r w:rsidRPr="001E41CC">
        <w:t xml:space="preserve">Before processing the samples, </w:t>
      </w:r>
      <w:proofErr w:type="gramStart"/>
      <w:r w:rsidRPr="001E41CC">
        <w:t>biosafety</w:t>
      </w:r>
      <w:proofErr w:type="gramEnd"/>
      <w:r w:rsidRPr="001E41CC">
        <w:t xml:space="preserve"> cabinet should be cleaned </w:t>
      </w:r>
      <w:r w:rsidR="00DF1AC6">
        <w:t>with</w:t>
      </w:r>
      <w:r w:rsidRPr="001E41CC">
        <w:t xml:space="preserve"> 70% ethanol.</w:t>
      </w:r>
    </w:p>
    <w:p w14:paraId="2C5F44F5" w14:textId="13AF5E3B" w:rsidR="001E41CC" w:rsidRPr="001E41CC" w:rsidRDefault="001E41CC" w:rsidP="004B098F">
      <w:pPr>
        <w:pStyle w:val="TDPL-BodyTxt"/>
        <w:numPr>
          <w:ilvl w:val="0"/>
          <w:numId w:val="0"/>
        </w:numPr>
        <w:spacing w:before="240"/>
        <w:ind w:left="1134"/>
        <w:jc w:val="center"/>
      </w:pPr>
      <w:r w:rsidRPr="001E41CC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9C9D9CA" wp14:editId="0C32A9A3">
                <wp:simplePos x="0" y="0"/>
                <wp:positionH relativeFrom="margin">
                  <wp:posOffset>3189605</wp:posOffset>
                </wp:positionH>
                <wp:positionV relativeFrom="paragraph">
                  <wp:posOffset>283845</wp:posOffset>
                </wp:positionV>
                <wp:extent cx="45720" cy="139700"/>
                <wp:effectExtent l="19050" t="0" r="30480" b="31750"/>
                <wp:wrapNone/>
                <wp:docPr id="1756676613" name="Arrow: Down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39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C7498D" id="Arrow: Down 365" o:spid="_x0000_s1026" type="#_x0000_t67" style="position:absolute;margin-left:251.15pt;margin-top:22.35pt;width:3.6pt;height:11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" adj="18065" fillcolor="#4472c4 [3204]" strokecolor="#1f3763 [1604]" strokeweight="1pt">
                <v:path arrowok="t"/>
                <w10:wrap anchorx="margin"/>
              </v:shape>
            </w:pict>
          </mc:Fallback>
        </mc:AlternateContent>
      </w:r>
      <w:r w:rsidRPr="001E41CC">
        <w:t>Switch ON the UV light for 10- 15min.</w:t>
      </w:r>
    </w:p>
    <w:p w14:paraId="5DE536D4" w14:textId="0D82C8C1" w:rsidR="001E41CC" w:rsidRPr="001E41CC" w:rsidRDefault="001E41CC" w:rsidP="004B098F">
      <w:pPr>
        <w:pStyle w:val="TDPL-BodyTxt"/>
        <w:numPr>
          <w:ilvl w:val="0"/>
          <w:numId w:val="0"/>
        </w:numPr>
        <w:spacing w:before="240"/>
        <w:ind w:left="1134"/>
        <w:jc w:val="center"/>
      </w:pPr>
      <w:r w:rsidRPr="001E41CC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FB4F7F8" wp14:editId="0CDB5E5F">
                <wp:simplePos x="0" y="0"/>
                <wp:positionH relativeFrom="margin">
                  <wp:posOffset>3189605</wp:posOffset>
                </wp:positionH>
                <wp:positionV relativeFrom="paragraph">
                  <wp:posOffset>290195</wp:posOffset>
                </wp:positionV>
                <wp:extent cx="45720" cy="139700"/>
                <wp:effectExtent l="19050" t="0" r="30480" b="31750"/>
                <wp:wrapNone/>
                <wp:docPr id="956646935" name="Arrow: Down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39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9F4D4" id="Arrow: Down 363" o:spid="_x0000_s1026" type="#_x0000_t67" style="position:absolute;margin-left:251.15pt;margin-top:22.85pt;width:3.6pt;height:11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" adj="18065" fillcolor="#4472c4 [3204]" strokecolor="#1f3763 [1604]" strokeweight="1pt">
                <v:path arrowok="t"/>
                <w10:wrap anchorx="margin"/>
              </v:shape>
            </w:pict>
          </mc:Fallback>
        </mc:AlternateContent>
      </w:r>
      <w:r w:rsidRPr="001E41CC">
        <w:t>Switch OFF the UV light.</w:t>
      </w:r>
    </w:p>
    <w:p w14:paraId="3D755C53" w14:textId="739588F9" w:rsidR="001E41CC" w:rsidRPr="001E41CC" w:rsidRDefault="001E41CC" w:rsidP="004B098F">
      <w:pPr>
        <w:pStyle w:val="TDPL-BodyTxt"/>
        <w:numPr>
          <w:ilvl w:val="0"/>
          <w:numId w:val="0"/>
        </w:numPr>
        <w:spacing w:before="240"/>
        <w:ind w:left="1134"/>
        <w:jc w:val="center"/>
      </w:pPr>
      <w:r w:rsidRPr="001E41CC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C99B9EA" wp14:editId="2320D0B0">
                <wp:simplePos x="0" y="0"/>
                <wp:positionH relativeFrom="margin">
                  <wp:posOffset>3189605</wp:posOffset>
                </wp:positionH>
                <wp:positionV relativeFrom="paragraph">
                  <wp:posOffset>471170</wp:posOffset>
                </wp:positionV>
                <wp:extent cx="45720" cy="139700"/>
                <wp:effectExtent l="19050" t="0" r="30480" b="31750"/>
                <wp:wrapNone/>
                <wp:docPr id="387611181" name="Arrow: Down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39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3789CF" id="Arrow: Down 361" o:spid="_x0000_s1026" type="#_x0000_t67" style="position:absolute;margin-left:251.15pt;margin-top:37.1pt;width:3.6pt;height:11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" adj="18065" fillcolor="#4472c4 [3204]" strokecolor="#1f3763 [1604]" strokeweight="1pt">
                <v:path arrowok="t"/>
                <w10:wrap anchorx="margin"/>
              </v:shape>
            </w:pict>
          </mc:Fallback>
        </mc:AlternateContent>
      </w:r>
      <w:r w:rsidRPr="001E41CC">
        <w:t>Switch ON the AIR and Visible light switch situated on the control panel on the right-hand side of the biosafety cabinet.</w:t>
      </w:r>
    </w:p>
    <w:p w14:paraId="5A63B8EA" w14:textId="1B2517F7" w:rsidR="001E41CC" w:rsidRPr="001E41CC" w:rsidRDefault="001E41CC" w:rsidP="004B098F">
      <w:pPr>
        <w:pStyle w:val="TDPL-BodyTxt"/>
        <w:numPr>
          <w:ilvl w:val="0"/>
          <w:numId w:val="0"/>
        </w:numPr>
        <w:spacing w:before="240"/>
        <w:ind w:left="1134"/>
        <w:jc w:val="center"/>
      </w:pPr>
      <w:r w:rsidRPr="001E41CC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07E1129" wp14:editId="440F2432">
                <wp:simplePos x="0" y="0"/>
                <wp:positionH relativeFrom="margin">
                  <wp:posOffset>3189605</wp:posOffset>
                </wp:positionH>
                <wp:positionV relativeFrom="paragraph">
                  <wp:posOffset>306070</wp:posOffset>
                </wp:positionV>
                <wp:extent cx="45720" cy="139700"/>
                <wp:effectExtent l="19050" t="0" r="30480" b="31750"/>
                <wp:wrapNone/>
                <wp:docPr id="739537106" name="Arrow: Down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39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8E1A6C" id="Arrow: Down 359" o:spid="_x0000_s1026" type="#_x0000_t67" style="position:absolute;margin-left:251.15pt;margin-top:24.1pt;width:3.6pt;height:11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" adj="18065" fillcolor="#4472c4 [3204]" strokecolor="#1f3763 [1604]" strokeweight="1pt">
                <v:path arrowok="t"/>
                <w10:wrap anchorx="margin"/>
              </v:shape>
            </w:pict>
          </mc:Fallback>
        </mc:AlternateContent>
      </w:r>
      <w:r w:rsidRPr="001E41CC">
        <w:t>Start the spirit lamp and carry out the work.</w:t>
      </w:r>
    </w:p>
    <w:p w14:paraId="3EB9BDE7" w14:textId="15B4A00E" w:rsidR="001E41CC" w:rsidRPr="001E41CC" w:rsidRDefault="001E41CC" w:rsidP="004B098F">
      <w:pPr>
        <w:pStyle w:val="TDPL-BodyTxt"/>
        <w:numPr>
          <w:ilvl w:val="0"/>
          <w:numId w:val="0"/>
        </w:numPr>
        <w:spacing w:before="240"/>
        <w:ind w:left="1134"/>
        <w:jc w:val="center"/>
      </w:pPr>
      <w:r w:rsidRPr="001E41CC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F6532DA" wp14:editId="710C279E">
                <wp:simplePos x="0" y="0"/>
                <wp:positionH relativeFrom="margin">
                  <wp:posOffset>3186430</wp:posOffset>
                </wp:positionH>
                <wp:positionV relativeFrom="paragraph">
                  <wp:posOffset>306705</wp:posOffset>
                </wp:positionV>
                <wp:extent cx="45720" cy="139700"/>
                <wp:effectExtent l="19050" t="0" r="30480" b="31750"/>
                <wp:wrapNone/>
                <wp:docPr id="1903484449" name="Arrow: Down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39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F539AF" id="Arrow: Down 357" o:spid="_x0000_s1026" type="#_x0000_t67" style="position:absolute;margin-left:250.9pt;margin-top:24.15pt;width:3.6pt;height:11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" adj="18065" fillcolor="#4472c4 [3204]" strokecolor="#1f3763 [1604]" strokeweight="1pt">
                <v:path arrowok="t"/>
                <w10:wrap anchorx="margin"/>
              </v:shape>
            </w:pict>
          </mc:Fallback>
        </mc:AlternateContent>
      </w:r>
      <w:r w:rsidRPr="001E41CC">
        <w:t>After completion of the process switch OFF the Airflow and Spirit lamp.</w:t>
      </w:r>
    </w:p>
    <w:p w14:paraId="76B71909" w14:textId="542542F2" w:rsidR="001E41CC" w:rsidRPr="001E41CC" w:rsidRDefault="001E41CC" w:rsidP="004B098F">
      <w:pPr>
        <w:pStyle w:val="TDPL-BodyTxt"/>
        <w:numPr>
          <w:ilvl w:val="0"/>
          <w:numId w:val="0"/>
        </w:numPr>
        <w:spacing w:before="240"/>
        <w:ind w:left="1134"/>
        <w:jc w:val="center"/>
      </w:pPr>
      <w:r w:rsidRPr="001E41CC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85CB0AF" wp14:editId="3B9D3329">
                <wp:simplePos x="0" y="0"/>
                <wp:positionH relativeFrom="margin">
                  <wp:posOffset>3189605</wp:posOffset>
                </wp:positionH>
                <wp:positionV relativeFrom="paragraph">
                  <wp:posOffset>487680</wp:posOffset>
                </wp:positionV>
                <wp:extent cx="45720" cy="139700"/>
                <wp:effectExtent l="19050" t="0" r="30480" b="31750"/>
                <wp:wrapNone/>
                <wp:docPr id="1235855246" name="Arrow: Down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39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8D3FFF" id="Arrow: Down 355" o:spid="_x0000_s1026" type="#_x0000_t67" style="position:absolute;margin-left:251.15pt;margin-top:38.4pt;width:3.6pt;height:11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" adj="18065" fillcolor="#4472c4 [3204]" strokecolor="#1f3763 [1604]" strokeweight="1pt">
                <v:path arrowok="t"/>
                <w10:wrap anchorx="margin"/>
              </v:shape>
            </w:pict>
          </mc:Fallback>
        </mc:AlternateContent>
      </w:r>
      <w:r w:rsidRPr="001E41CC">
        <w:t>Clean any remaining water or waste liquid material spilled on the biosafety platform properly with dry cotton.</w:t>
      </w:r>
    </w:p>
    <w:p w14:paraId="69487177" w14:textId="618BA893" w:rsidR="001E41CC" w:rsidRPr="001E41CC" w:rsidRDefault="001E41CC" w:rsidP="004B098F">
      <w:pPr>
        <w:pStyle w:val="TDPL-BodyTxt"/>
        <w:numPr>
          <w:ilvl w:val="0"/>
          <w:numId w:val="0"/>
        </w:numPr>
        <w:spacing w:before="240"/>
        <w:ind w:left="1134"/>
        <w:jc w:val="center"/>
      </w:pPr>
      <w:r w:rsidRPr="001E41CC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6F2FB1A" wp14:editId="2CDD0EB6">
                <wp:simplePos x="0" y="0"/>
                <wp:positionH relativeFrom="column">
                  <wp:posOffset>3189605</wp:posOffset>
                </wp:positionH>
                <wp:positionV relativeFrom="paragraph">
                  <wp:posOffset>478155</wp:posOffset>
                </wp:positionV>
                <wp:extent cx="45720" cy="139700"/>
                <wp:effectExtent l="19050" t="0" r="30480" b="31750"/>
                <wp:wrapNone/>
                <wp:docPr id="926167533" name="Arrow: Down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39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D38DE" id="Arrow: Down 353" o:spid="_x0000_s1026" type="#_x0000_t67" style="position:absolute;margin-left:251.15pt;margin-top:37.65pt;width:3.6pt;height:11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" adj="18065" fillcolor="#4472c4 [3204]" strokecolor="#1f3763 [1604]" strokeweight="1pt">
                <v:path arrowok="t"/>
              </v:shape>
            </w:pict>
          </mc:Fallback>
        </mc:AlternateContent>
      </w:r>
      <w:r w:rsidRPr="001E41CC">
        <w:t>Clean the BSC properly from the ceiling, followed by side glass and then the platform of the chamber with 70% ethanol.</w:t>
      </w:r>
    </w:p>
    <w:p w14:paraId="1B35E489" w14:textId="5804D307" w:rsidR="001E41CC" w:rsidRPr="001E41CC" w:rsidRDefault="001E41CC" w:rsidP="004B098F">
      <w:pPr>
        <w:pStyle w:val="TDPL-BodyTxt"/>
        <w:numPr>
          <w:ilvl w:val="0"/>
          <w:numId w:val="0"/>
        </w:numPr>
        <w:spacing w:before="240"/>
        <w:ind w:left="1134"/>
        <w:jc w:val="center"/>
      </w:pPr>
      <w:r w:rsidRPr="001E41CC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297B989" wp14:editId="4AF758AD">
                <wp:simplePos x="0" y="0"/>
                <wp:positionH relativeFrom="margin">
                  <wp:posOffset>3181985</wp:posOffset>
                </wp:positionH>
                <wp:positionV relativeFrom="paragraph">
                  <wp:posOffset>484505</wp:posOffset>
                </wp:positionV>
                <wp:extent cx="45720" cy="139700"/>
                <wp:effectExtent l="19050" t="0" r="30480" b="31750"/>
                <wp:wrapNone/>
                <wp:docPr id="1326134070" name="Arrow: Down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39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BF7D03" id="Arrow: Down 351" o:spid="_x0000_s1026" type="#_x0000_t67" style="position:absolute;margin-left:250.55pt;margin-top:38.15pt;width:3.6pt;height:11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" adj="18065" fillcolor="#4472c4 [3204]" strokecolor="#1f3763 [1604]" strokeweight="1pt">
                <v:path arrowok="t"/>
                <w10:wrap anchorx="margin"/>
              </v:shape>
            </w:pict>
          </mc:Fallback>
        </mc:AlternateContent>
      </w:r>
      <w:r w:rsidRPr="001E41CC">
        <w:t>Spray sterile 70% ethanol and switch OFF the visible light and Switch ON the UV light for 10-15mins.</w:t>
      </w:r>
    </w:p>
    <w:p w14:paraId="7D8D0A5F" w14:textId="77777777" w:rsidR="001E41CC" w:rsidRPr="001E41CC" w:rsidRDefault="001E41CC" w:rsidP="004B098F">
      <w:pPr>
        <w:pStyle w:val="TDPL-BodyTxt"/>
        <w:numPr>
          <w:ilvl w:val="0"/>
          <w:numId w:val="0"/>
        </w:numPr>
        <w:spacing w:before="240"/>
        <w:ind w:left="1134"/>
        <w:jc w:val="center"/>
      </w:pPr>
      <w:r w:rsidRPr="001E41CC">
        <w:t xml:space="preserve">Turn OFF the main power. </w:t>
      </w:r>
    </w:p>
    <w:p w14:paraId="26D3DDF7" w14:textId="77777777" w:rsidR="001E41CC" w:rsidRPr="001E41CC" w:rsidRDefault="001E41CC" w:rsidP="004B098F">
      <w:pPr>
        <w:pStyle w:val="TDPL-BodyTxt"/>
        <w:numPr>
          <w:ilvl w:val="0"/>
          <w:numId w:val="0"/>
        </w:numPr>
        <w:spacing w:before="240"/>
        <w:ind w:left="1134"/>
      </w:pPr>
      <w:r w:rsidRPr="001E41CC">
        <w:t>Note: Halogenated materials (e.g., bleach) are not recommended for use on stainless steel surfaces of the BSC.  </w:t>
      </w:r>
    </w:p>
    <w:p w14:paraId="2C674286" w14:textId="441E57EA" w:rsidR="001E41CC" w:rsidRPr="00910978" w:rsidRDefault="004B098F" w:rsidP="00910978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5" w:name="_Toc199170563"/>
      <w:r w:rsidRPr="00910978">
        <w:rPr>
          <w:szCs w:val="28"/>
        </w:rPr>
        <w:lastRenderedPageBreak/>
        <w:t>Maintenance</w:t>
      </w:r>
      <w:bookmarkEnd w:id="25"/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356"/>
        <w:gridCol w:w="6292"/>
      </w:tblGrid>
      <w:tr w:rsidR="001E41CC" w:rsidRPr="004B098F" w14:paraId="7BB2A512" w14:textId="77777777" w:rsidTr="004B098F"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FD50A" w14:textId="77777777" w:rsidR="001E41CC" w:rsidRPr="004B098F" w:rsidRDefault="001E41CC" w:rsidP="00C27B9E">
            <w:pPr>
              <w:pStyle w:val="TableParagraph"/>
              <w:keepNext/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4B098F">
              <w:rPr>
                <w:rFonts w:ascii="Palatino Linotype" w:hAnsi="Palatino Linotype"/>
                <w:sz w:val="20"/>
                <w:szCs w:val="20"/>
              </w:rPr>
              <w:t>Daily Maintenance:</w:t>
            </w:r>
          </w:p>
          <w:p w14:paraId="2D4CA99D" w14:textId="77777777" w:rsidR="001E41CC" w:rsidRPr="004B098F" w:rsidRDefault="001E41CC" w:rsidP="00C27B9E">
            <w:pPr>
              <w:pStyle w:val="TableParagraph"/>
              <w:keepNext/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3C2B9" w14:textId="77777777" w:rsidR="001E41CC" w:rsidRPr="004B098F" w:rsidRDefault="001E41CC" w:rsidP="00C27B9E">
            <w:pPr>
              <w:pStyle w:val="TableParagraph"/>
              <w:keepNext/>
              <w:rPr>
                <w:rFonts w:ascii="Palatino Linotype" w:hAnsi="Palatino Linotype"/>
                <w:sz w:val="20"/>
                <w:szCs w:val="20"/>
              </w:rPr>
            </w:pPr>
            <w:r w:rsidRPr="004B098F">
              <w:rPr>
                <w:rFonts w:ascii="Palatino Linotype" w:hAnsi="Palatino Linotype"/>
                <w:sz w:val="20"/>
                <w:szCs w:val="20"/>
              </w:rPr>
              <w:t>Clean the work area with spirit and cotton.  </w:t>
            </w:r>
          </w:p>
          <w:p w14:paraId="1E22397B" w14:textId="77777777" w:rsidR="001E41CC" w:rsidRPr="004B098F" w:rsidRDefault="001E41CC" w:rsidP="00C27B9E">
            <w:pPr>
              <w:pStyle w:val="TableParagraph"/>
              <w:keepNext/>
              <w:rPr>
                <w:rFonts w:ascii="Palatino Linotype" w:hAnsi="Palatino Linotype"/>
                <w:sz w:val="20"/>
                <w:szCs w:val="20"/>
              </w:rPr>
            </w:pPr>
            <w:r w:rsidRPr="004B098F">
              <w:rPr>
                <w:rFonts w:ascii="Palatino Linotype" w:hAnsi="Palatino Linotype"/>
                <w:sz w:val="20"/>
                <w:szCs w:val="20"/>
              </w:rPr>
              <w:t>Check if the manometer reading is below 25 mmHg. Check for any residual LPG left in the rubber tube after closing the gas cylinder.  </w:t>
            </w:r>
          </w:p>
          <w:p w14:paraId="2203EA58" w14:textId="77777777" w:rsidR="001E41CC" w:rsidRPr="004B098F" w:rsidRDefault="001E41CC" w:rsidP="00C27B9E">
            <w:pPr>
              <w:pStyle w:val="TableParagraph"/>
              <w:keepNext/>
              <w:rPr>
                <w:rFonts w:ascii="Palatino Linotype" w:hAnsi="Palatino Linotype"/>
                <w:sz w:val="20"/>
                <w:szCs w:val="20"/>
              </w:rPr>
            </w:pPr>
            <w:r w:rsidRPr="004B098F">
              <w:rPr>
                <w:rFonts w:ascii="Palatino Linotype" w:hAnsi="Palatino Linotype"/>
                <w:sz w:val="20"/>
                <w:szCs w:val="20"/>
              </w:rPr>
              <w:t>Put on the UV light for 30 minutes at the end of the day for decontamination after cleaning.  </w:t>
            </w:r>
          </w:p>
          <w:p w14:paraId="0B41F076" w14:textId="77777777" w:rsidR="001E41CC" w:rsidRPr="004B098F" w:rsidRDefault="001E41CC" w:rsidP="00C27B9E">
            <w:pPr>
              <w:pStyle w:val="TableParagraph"/>
              <w:keepNext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1E41CC" w:rsidRPr="004B098F" w14:paraId="1F1EB77D" w14:textId="77777777" w:rsidTr="004B098F"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3AB50" w14:textId="77777777" w:rsidR="001E41CC" w:rsidRPr="004B098F" w:rsidRDefault="001E41CC" w:rsidP="004B098F">
            <w:pPr>
              <w:pStyle w:val="TableParagraph"/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4B098F">
              <w:rPr>
                <w:rFonts w:ascii="Palatino Linotype" w:hAnsi="Palatino Linotype"/>
                <w:sz w:val="20"/>
                <w:szCs w:val="20"/>
              </w:rPr>
              <w:t>Weekly maintenance:</w:t>
            </w:r>
          </w:p>
          <w:p w14:paraId="637FD4A2" w14:textId="77777777" w:rsidR="001E41CC" w:rsidRPr="004B098F" w:rsidRDefault="001E41CC" w:rsidP="004B098F">
            <w:pPr>
              <w:pStyle w:val="TableParagraph"/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D2A03" w14:textId="77777777" w:rsidR="001E41CC" w:rsidRPr="004B098F" w:rsidRDefault="001E41CC" w:rsidP="004B098F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4B098F">
              <w:rPr>
                <w:rFonts w:ascii="Palatino Linotype" w:hAnsi="Palatino Linotype"/>
                <w:sz w:val="20"/>
                <w:szCs w:val="20"/>
              </w:rPr>
              <w:t>Check the efficacy of UV light by sterility testing of Biosafety Hood.</w:t>
            </w:r>
          </w:p>
          <w:p w14:paraId="261182CB" w14:textId="77777777" w:rsidR="001E41CC" w:rsidRPr="004B098F" w:rsidRDefault="001E41CC" w:rsidP="004B098F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4B098F">
              <w:rPr>
                <w:rFonts w:ascii="Palatino Linotype" w:hAnsi="Palatino Linotype"/>
                <w:sz w:val="20"/>
                <w:szCs w:val="20"/>
              </w:rPr>
              <w:t>Close the lid and switch on the UV light for 15 minutes.</w:t>
            </w:r>
          </w:p>
          <w:p w14:paraId="08D36716" w14:textId="77777777" w:rsidR="001E41CC" w:rsidRPr="004B098F" w:rsidRDefault="001E41CC" w:rsidP="004B098F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4B098F">
              <w:rPr>
                <w:rFonts w:ascii="Palatino Linotype" w:hAnsi="Palatino Linotype"/>
                <w:sz w:val="20"/>
                <w:szCs w:val="20"/>
              </w:rPr>
              <w:t>Switch off the UV light.  </w:t>
            </w:r>
          </w:p>
          <w:p w14:paraId="31267974" w14:textId="77777777" w:rsidR="001E41CC" w:rsidRPr="004B098F" w:rsidRDefault="001E41CC" w:rsidP="004B098F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4B098F">
              <w:rPr>
                <w:rFonts w:ascii="Palatino Linotype" w:hAnsi="Palatino Linotype"/>
                <w:sz w:val="20"/>
                <w:szCs w:val="20"/>
              </w:rPr>
              <w:t>Failure to clean the ultraviolet lamps in the BSC will reduce the lamps’ effectiveness. Periodically clean the ultraviolet lamps in the BSC with a lint-free cloth dampened with alcohol. Air sampling by exposure plates</w:t>
            </w:r>
          </w:p>
          <w:p w14:paraId="2C0E3567" w14:textId="77777777" w:rsidR="001E41CC" w:rsidRPr="004B098F" w:rsidRDefault="001E41CC" w:rsidP="004B098F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4B098F">
              <w:rPr>
                <w:rFonts w:ascii="Palatino Linotype" w:hAnsi="Palatino Linotype"/>
                <w:sz w:val="20"/>
                <w:szCs w:val="20"/>
              </w:rPr>
              <w:t>Mark the petri dish plates at the base with the following details with marker: Lot number, Expiry date, Date of exposure.</w:t>
            </w:r>
          </w:p>
          <w:p w14:paraId="3823773A" w14:textId="77777777" w:rsidR="001E41CC" w:rsidRPr="004B098F" w:rsidRDefault="001E41CC" w:rsidP="004B098F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4B098F">
              <w:rPr>
                <w:rFonts w:ascii="Palatino Linotype" w:hAnsi="Palatino Linotype"/>
                <w:sz w:val="20"/>
                <w:szCs w:val="20"/>
              </w:rPr>
              <w:t>Place the petri dish plate with lid open, exposing the media in the biosafety cabinet and operate the instrument as per SOP given for bio safety cabinet.</w:t>
            </w:r>
          </w:p>
          <w:p w14:paraId="43A1B87F" w14:textId="6C16CEDC" w:rsidR="001E41CC" w:rsidRPr="004B098F" w:rsidRDefault="001E41CC" w:rsidP="004B098F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4B098F">
              <w:rPr>
                <w:rFonts w:ascii="Palatino Linotype" w:hAnsi="Palatino Linotype"/>
                <w:sz w:val="20"/>
                <w:szCs w:val="20"/>
              </w:rPr>
              <w:t>The plates are kept for 30 mins in the biosafety cabinet and then incubated in </w:t>
            </w:r>
            <w:r w:rsidR="00C27B9E" w:rsidRPr="004B098F">
              <w:rPr>
                <w:rFonts w:ascii="Palatino Linotype" w:hAnsi="Palatino Linotype"/>
                <w:sz w:val="20"/>
                <w:szCs w:val="20"/>
              </w:rPr>
              <w:t>an inverted</w:t>
            </w:r>
            <w:r w:rsidRPr="004B098F">
              <w:rPr>
                <w:rFonts w:ascii="Palatino Linotype" w:hAnsi="Palatino Linotype"/>
                <w:sz w:val="20"/>
                <w:szCs w:val="20"/>
              </w:rPr>
              <w:t xml:space="preserve"> position at 370 C for 24 hours in an incubator.  </w:t>
            </w:r>
          </w:p>
          <w:p w14:paraId="2E2FC478" w14:textId="77777777" w:rsidR="001E41CC" w:rsidRPr="004B098F" w:rsidRDefault="001E41CC" w:rsidP="004B098F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4B098F">
              <w:rPr>
                <w:rFonts w:ascii="Palatino Linotype" w:hAnsi="Palatino Linotype"/>
                <w:sz w:val="20"/>
                <w:szCs w:val="20"/>
              </w:rPr>
              <w:t>After incubation observe the plates and count the number of colonies in the light source with the help of marker.  </w:t>
            </w:r>
          </w:p>
          <w:p w14:paraId="7990EB62" w14:textId="77777777" w:rsidR="001E41CC" w:rsidRPr="004B098F" w:rsidRDefault="001E41CC" w:rsidP="004B098F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4B098F">
              <w:rPr>
                <w:rFonts w:ascii="Palatino Linotype" w:hAnsi="Palatino Linotype"/>
                <w:sz w:val="20"/>
                <w:szCs w:val="20"/>
              </w:rPr>
              <w:t xml:space="preserve"> Acceptance criteria - Less than 20 CFU/Plate</w:t>
            </w:r>
          </w:p>
          <w:p w14:paraId="47A30CDB" w14:textId="77777777" w:rsidR="001E41CC" w:rsidRPr="004B098F" w:rsidRDefault="001E41CC" w:rsidP="004B098F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4B098F">
              <w:rPr>
                <w:rFonts w:ascii="Palatino Linotype" w:hAnsi="Palatino Linotype"/>
                <w:sz w:val="20"/>
                <w:szCs w:val="20"/>
              </w:rPr>
              <w:t>In case more than 20 CFU/plate are isolated, then the cleaning, sterilization and sterility check procedure are repeated.  </w:t>
            </w:r>
          </w:p>
          <w:p w14:paraId="553109F2" w14:textId="77777777" w:rsidR="001E41CC" w:rsidRPr="004B098F" w:rsidRDefault="001E41CC" w:rsidP="004B098F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4B098F">
              <w:rPr>
                <w:rFonts w:ascii="Palatino Linotype" w:hAnsi="Palatino Linotype"/>
                <w:sz w:val="20"/>
                <w:szCs w:val="20"/>
              </w:rPr>
              <w:t>Take swabs from the floor, sides, and ceiling inside the working area of hood.  </w:t>
            </w:r>
          </w:p>
          <w:p w14:paraId="55576154" w14:textId="77777777" w:rsidR="001E41CC" w:rsidRPr="004B098F" w:rsidRDefault="001E41CC" w:rsidP="004B098F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4B098F">
              <w:rPr>
                <w:rFonts w:ascii="Palatino Linotype" w:hAnsi="Palatino Linotype"/>
                <w:sz w:val="20"/>
                <w:szCs w:val="20"/>
              </w:rPr>
              <w:t>Culture them on Blood Agar plate. Incubate at 37oC for 24 hrs. and look for any growth.</w:t>
            </w:r>
          </w:p>
          <w:p w14:paraId="143DBA3F" w14:textId="77777777" w:rsidR="001E41CC" w:rsidRPr="004B098F" w:rsidRDefault="001E41CC" w:rsidP="004B098F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4B098F">
              <w:rPr>
                <w:rFonts w:ascii="Palatino Linotype" w:hAnsi="Palatino Linotype"/>
                <w:sz w:val="20"/>
                <w:szCs w:val="20"/>
              </w:rPr>
              <w:t>A negative sterility check of the Biosafety hood indicates the efficacy of UV light</w:t>
            </w:r>
          </w:p>
        </w:tc>
      </w:tr>
    </w:tbl>
    <w:p w14:paraId="7871FD84" w14:textId="1B999416" w:rsidR="001E41CC" w:rsidRPr="00910978" w:rsidRDefault="004B098F" w:rsidP="00910978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6" w:name="_Toc199170564"/>
      <w:r w:rsidRPr="00910978">
        <w:rPr>
          <w:szCs w:val="28"/>
        </w:rPr>
        <w:t>Troubleshooting</w:t>
      </w:r>
      <w:bookmarkEnd w:id="26"/>
    </w:p>
    <w:p w14:paraId="2126B13E" w14:textId="77777777" w:rsidR="004B098F" w:rsidRPr="004B098F" w:rsidRDefault="004B098F" w:rsidP="004B098F">
      <w:pPr>
        <w:pStyle w:val="TDPL-BodyTxt"/>
        <w:numPr>
          <w:ilvl w:val="3"/>
          <w:numId w:val="182"/>
        </w:numPr>
        <w:spacing w:after="0"/>
      </w:pPr>
      <w:r w:rsidRPr="004B098F">
        <w:t>Check the manometer reading.</w:t>
      </w:r>
    </w:p>
    <w:p w14:paraId="646A69DE" w14:textId="77777777" w:rsidR="004B098F" w:rsidRPr="004B098F" w:rsidRDefault="004B098F" w:rsidP="004B098F">
      <w:pPr>
        <w:pStyle w:val="TDPL-BodyTxt"/>
        <w:numPr>
          <w:ilvl w:val="3"/>
          <w:numId w:val="182"/>
        </w:numPr>
        <w:spacing w:after="0"/>
      </w:pPr>
      <w:r w:rsidRPr="004B098F">
        <w:t>Check the light switch for any loose connection.</w:t>
      </w:r>
    </w:p>
    <w:p w14:paraId="5B29D7C0" w14:textId="5F708EA2" w:rsidR="001E41CC" w:rsidRPr="001E41CC" w:rsidRDefault="004B098F" w:rsidP="004B098F">
      <w:pPr>
        <w:pStyle w:val="TDPL-BodyTxt"/>
        <w:numPr>
          <w:ilvl w:val="3"/>
          <w:numId w:val="182"/>
        </w:numPr>
        <w:spacing w:after="0"/>
      </w:pPr>
      <w:r w:rsidRPr="004B098F">
        <w:t xml:space="preserve">If all the above are working properly and still the machine is not working, inform the Biomedical </w:t>
      </w:r>
      <w:r w:rsidR="00C27B9E">
        <w:t xml:space="preserve">Engineering Department to arrange an instrument </w:t>
      </w:r>
      <w:r w:rsidR="00C27B9E">
        <w:lastRenderedPageBreak/>
        <w:t>engineer-visit.</w:t>
      </w:r>
    </w:p>
    <w:p w14:paraId="291A3C24" w14:textId="77777777" w:rsidR="00501254" w:rsidRPr="00C27B9E" w:rsidRDefault="001608C0" w:rsidP="00BE2C44">
      <w:pPr>
        <w:pStyle w:val="TDPL-H1"/>
        <w:keepNext w:val="0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27" w:name="_Toc199170565"/>
      <w:r w:rsidRPr="00BE2C44">
        <w:t>Re</w:t>
      </w:r>
      <w:r w:rsidR="00501254" w:rsidRPr="00BE2C44">
        <w:t>ferences</w:t>
      </w:r>
      <w:bookmarkEnd w:id="27"/>
    </w:p>
    <w:p w14:paraId="3F304730" w14:textId="595C961C" w:rsidR="00C27B9E" w:rsidRDefault="00C27B9E" w:rsidP="00C27B9E">
      <w:pPr>
        <w:pStyle w:val="TDPL-BodyTxt"/>
        <w:numPr>
          <w:ilvl w:val="0"/>
          <w:numId w:val="0"/>
        </w:numPr>
        <w:ind w:left="1134"/>
      </w:pPr>
      <w:r>
        <w:t>N/A</w:t>
      </w:r>
    </w:p>
    <w:sectPr w:rsidR="00C27B9E" w:rsidSect="00B70912">
      <w:headerReference w:type="default" r:id="rId23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A1748" w14:textId="77777777" w:rsidR="00DD5F1B" w:rsidRDefault="00DD5F1B" w:rsidP="008072D6">
      <w:pPr>
        <w:spacing w:after="0"/>
      </w:pPr>
      <w:r>
        <w:separator/>
      </w:r>
    </w:p>
  </w:endnote>
  <w:endnote w:type="continuationSeparator" w:id="0">
    <w:p w14:paraId="475C5ECE" w14:textId="77777777" w:rsidR="00DD5F1B" w:rsidRDefault="00DD5F1B" w:rsidP="008072D6">
      <w:pPr>
        <w:spacing w:after="0"/>
      </w:pPr>
      <w:r>
        <w:continuationSeparator/>
      </w:r>
    </w:p>
  </w:endnote>
  <w:endnote w:type="continuationNotice" w:id="1">
    <w:p w14:paraId="53D3F28B" w14:textId="77777777" w:rsidR="00DD5F1B" w:rsidRDefault="00DD5F1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ED40B" w14:textId="77777777" w:rsidR="00A26976" w:rsidRDefault="00A269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494177EA" w:rsidR="00455F81" w:rsidRPr="00A047D5" w:rsidRDefault="00DF1AC6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11ACB48F" wp14:editId="2E6A90CB">
          <wp:simplePos x="0" y="0"/>
          <wp:positionH relativeFrom="column">
            <wp:posOffset>-281305</wp:posOffset>
          </wp:positionH>
          <wp:positionV relativeFrom="page">
            <wp:posOffset>9958895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6AFEC2AE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351644D8" w:rsidR="00455F81" w:rsidRDefault="00455F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68C8C" w14:textId="77777777" w:rsidR="00A26976" w:rsidRDefault="00A269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AA138" w14:textId="77777777" w:rsidR="00DD5F1B" w:rsidRDefault="00DD5F1B" w:rsidP="008072D6">
      <w:pPr>
        <w:spacing w:after="0"/>
      </w:pPr>
      <w:r>
        <w:separator/>
      </w:r>
    </w:p>
  </w:footnote>
  <w:footnote w:type="continuationSeparator" w:id="0">
    <w:p w14:paraId="1BD14E64" w14:textId="77777777" w:rsidR="00DD5F1B" w:rsidRDefault="00DD5F1B" w:rsidP="008072D6">
      <w:pPr>
        <w:spacing w:after="0"/>
      </w:pPr>
      <w:r>
        <w:continuationSeparator/>
      </w:r>
    </w:p>
  </w:footnote>
  <w:footnote w:type="continuationNotice" w:id="1">
    <w:p w14:paraId="2398B98C" w14:textId="77777777" w:rsidR="00DD5F1B" w:rsidRDefault="00DD5F1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4D9D4" w14:textId="77777777" w:rsidR="00A26976" w:rsidRDefault="00A269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6BEE8879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DF1AC6">
            <w:rPr>
              <w:rFonts w:ascii="Palatino Linotype" w:hAnsi="Palatino Linotype"/>
              <w:b/>
              <w:bCs/>
              <w:sz w:val="16"/>
              <w:szCs w:val="16"/>
            </w:rPr>
            <w:t>Microbiology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6C8C9DC5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23671E"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</w:t>
          </w:r>
          <w:r w:rsidR="000640DA">
            <w:rPr>
              <w:rFonts w:ascii="Palatino Linotype" w:hAnsi="Palatino Linotype"/>
              <w:b/>
              <w:bCs/>
              <w:sz w:val="16"/>
              <w:szCs w:val="16"/>
            </w:rPr>
            <w:t>01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32698225" w14:textId="77777777" w:rsidR="00C2562C" w:rsidRDefault="005B13C2" w:rsidP="0081477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5B13C2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  <w:r w:rsidR="00FD70CB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</w:p>
        <w:p w14:paraId="6CCE2845" w14:textId="2E46670C" w:rsidR="00814773" w:rsidRPr="004B4A99" w:rsidRDefault="00814773" w:rsidP="0081477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BIOSAFETY CABINET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3DBD7" w14:textId="77777777" w:rsidR="00A26976" w:rsidRDefault="00A2697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A26976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0116FAB" w14:textId="77777777" w:rsidR="00A26976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17F5CB8A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Microbiology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2369D0A9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SOP-001</w:t>
          </w:r>
        </w:p>
      </w:tc>
    </w:tr>
    <w:tr w:rsidR="00A26976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A26976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A26976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A26976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91B5502" w14:textId="77777777" w:rsidR="00A26976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5B13C2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</w:p>
        <w:p w14:paraId="2FEE1F46" w14:textId="4898E6E6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BIOSAFETY CABINET</w:t>
          </w:r>
        </w:p>
      </w:tc>
      <w:tc>
        <w:tcPr>
          <w:tcW w:w="737" w:type="pct"/>
          <w:vAlign w:val="center"/>
        </w:tcPr>
        <w:p w14:paraId="5D32964C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A26976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A26976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A301231" w14:textId="77777777" w:rsidR="00A26976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2136ECB8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Microbiology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6FBD2835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SOP-001</w:t>
          </w:r>
        </w:p>
      </w:tc>
    </w:tr>
    <w:tr w:rsidR="00A26976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A26976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A26976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A26976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32A1169E" w14:textId="77777777" w:rsidR="00A26976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5B13C2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</w:p>
        <w:p w14:paraId="5BA90120" w14:textId="68ED66F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BIOSAFETY CABINET</w:t>
          </w:r>
        </w:p>
      </w:tc>
      <w:tc>
        <w:tcPr>
          <w:tcW w:w="737" w:type="pct"/>
          <w:vAlign w:val="center"/>
        </w:tcPr>
        <w:p w14:paraId="7D9D04EF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A26976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A26976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09A1ECE" w14:textId="77777777" w:rsidR="00A26976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039C75FE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Microbiology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52A394A4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SOP-001</w:t>
          </w:r>
        </w:p>
      </w:tc>
    </w:tr>
    <w:tr w:rsidR="00A26976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A26976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A26976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A26976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36EDE0D9" w14:textId="77777777" w:rsidR="00A26976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5B13C2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</w:p>
        <w:p w14:paraId="11455C08" w14:textId="5ED7A45F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BIOSAFETY CABINET</w:t>
          </w:r>
        </w:p>
      </w:tc>
      <w:tc>
        <w:tcPr>
          <w:tcW w:w="737" w:type="pct"/>
          <w:vAlign w:val="center"/>
        </w:tcPr>
        <w:p w14:paraId="2CE86843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A26976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A26976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003AB4C" w14:textId="77777777" w:rsidR="00A26976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37CF64C5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Microbiology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11156C22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SOP-001</w:t>
          </w:r>
        </w:p>
      </w:tc>
    </w:tr>
    <w:tr w:rsidR="00A26976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A26976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A26976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A26976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6DE3CED" w14:textId="77777777" w:rsidR="00A26976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5B13C2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</w:p>
        <w:p w14:paraId="5B77F254" w14:textId="56D41AF3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BIOSAFETY CABINET</w:t>
          </w:r>
        </w:p>
      </w:tc>
      <w:tc>
        <w:tcPr>
          <w:tcW w:w="737" w:type="pct"/>
          <w:vAlign w:val="center"/>
        </w:tcPr>
        <w:p w14:paraId="23986CDD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A26976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A26976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35A8C0BA" w14:textId="77777777" w:rsidR="00A26976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25F66C13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Microbiology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79B948D9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SOP-001</w:t>
          </w:r>
        </w:p>
      </w:tc>
    </w:tr>
    <w:tr w:rsidR="00A26976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A26976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A26976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A26976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3609958C" w14:textId="77777777" w:rsidR="00A26976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5B13C2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</w:p>
        <w:p w14:paraId="70B64B99" w14:textId="28BAFCAB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BIOSAFETY CABINET</w:t>
          </w:r>
        </w:p>
      </w:tc>
      <w:tc>
        <w:tcPr>
          <w:tcW w:w="737" w:type="pct"/>
          <w:vAlign w:val="center"/>
        </w:tcPr>
        <w:p w14:paraId="1C7F2E83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A26976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6580028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B8813D" w14:textId="77777777" w:rsidR="006B48BF" w:rsidRDefault="006B48BF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A26976" w:rsidRPr="004B4A99" w14:paraId="40405EE2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1DA2513" w14:textId="77777777" w:rsidR="00A26976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4B2734F" w14:textId="08CD325B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Microbiology</w:t>
          </w:r>
        </w:p>
      </w:tc>
      <w:tc>
        <w:tcPr>
          <w:tcW w:w="2162" w:type="pct"/>
          <w:vMerge w:val="restart"/>
          <w:vAlign w:val="center"/>
        </w:tcPr>
        <w:p w14:paraId="0CFE7C90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75682C4F" wp14:editId="3878C531">
                <wp:extent cx="2106655" cy="714375"/>
                <wp:effectExtent l="0" t="0" r="8255" b="0"/>
                <wp:docPr id="143285126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9FD5224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64500E7" w14:textId="50C7ED99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SOP-001</w:t>
          </w:r>
        </w:p>
      </w:tc>
    </w:tr>
    <w:tr w:rsidR="00A26976" w:rsidRPr="004B4A99" w14:paraId="75F3ABD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084CA17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1497A80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AED1F12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5CDDF12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A26976" w:rsidRPr="004B4A99" w14:paraId="60570D8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0149CD8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51D1CB6E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876274E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7CECE33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3C965E7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A26976" w:rsidRPr="004B4A99" w14:paraId="5CD6499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6AFFB19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840A0E3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268DDC9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C114023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A26976" w:rsidRPr="004B4A99" w14:paraId="6644EF38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3D12B20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C4A63F1" w14:textId="77777777" w:rsidR="00A26976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5B13C2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</w:p>
        <w:p w14:paraId="2CF73DD2" w14:textId="3CE8CD32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BIOSAFETY CABINET</w:t>
          </w:r>
        </w:p>
      </w:tc>
      <w:tc>
        <w:tcPr>
          <w:tcW w:w="737" w:type="pct"/>
          <w:vAlign w:val="center"/>
        </w:tcPr>
        <w:p w14:paraId="240B7AD5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773F32D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A26976" w:rsidRPr="004B4A99" w14:paraId="1A3E230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9A2A6E" w14:textId="77777777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E5ABE2A" w14:textId="4F35A430" w:rsidR="00A26976" w:rsidRPr="004B4A99" w:rsidRDefault="00A26976" w:rsidP="00A26976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5CD1BDB8" w14:textId="77777777" w:rsidR="00D268DB" w:rsidRDefault="00D268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983791"/>
    <w:multiLevelType w:val="hybridMultilevel"/>
    <w:tmpl w:val="1FA43C06"/>
    <w:lvl w:ilvl="0" w:tplc="3DAA139A">
      <w:start w:val="1"/>
      <w:numFmt w:val="upperLetter"/>
      <w:lvlText w:val="%1."/>
      <w:lvlJc w:val="left"/>
      <w:pPr>
        <w:ind w:left="924" w:hanging="360"/>
      </w:pPr>
    </w:lvl>
    <w:lvl w:ilvl="1" w:tplc="0C465886">
      <w:start w:val="1"/>
      <w:numFmt w:val="decimal"/>
      <w:lvlText w:val="%2)"/>
      <w:lvlJc w:val="left"/>
      <w:pPr>
        <w:ind w:left="1644" w:hanging="360"/>
      </w:pPr>
      <w:rPr>
        <w:rFonts w:asciiTheme="minorHAnsi" w:hAnsiTheme="minorHAnsi" w:cstheme="minorBidi" w:hint="default"/>
      </w:rPr>
    </w:lvl>
    <w:lvl w:ilvl="2" w:tplc="4009001B">
      <w:start w:val="1"/>
      <w:numFmt w:val="lowerRoman"/>
      <w:lvlText w:val="%3."/>
      <w:lvlJc w:val="right"/>
      <w:pPr>
        <w:ind w:left="540" w:hanging="360"/>
      </w:pPr>
    </w:lvl>
    <w:lvl w:ilvl="3" w:tplc="4009000F">
      <w:start w:val="1"/>
      <w:numFmt w:val="decimal"/>
      <w:lvlText w:val="%4."/>
      <w:lvlJc w:val="left"/>
      <w:pPr>
        <w:ind w:left="3084" w:hanging="360"/>
      </w:pPr>
    </w:lvl>
    <w:lvl w:ilvl="4" w:tplc="40090019">
      <w:start w:val="1"/>
      <w:numFmt w:val="lowerLetter"/>
      <w:lvlText w:val="%5."/>
      <w:lvlJc w:val="left"/>
      <w:pPr>
        <w:ind w:left="3804" w:hanging="360"/>
      </w:pPr>
    </w:lvl>
    <w:lvl w:ilvl="5" w:tplc="4009001B">
      <w:start w:val="1"/>
      <w:numFmt w:val="lowerRoman"/>
      <w:lvlText w:val="%6."/>
      <w:lvlJc w:val="right"/>
      <w:pPr>
        <w:ind w:left="4524" w:hanging="180"/>
      </w:pPr>
    </w:lvl>
    <w:lvl w:ilvl="6" w:tplc="4009000F">
      <w:start w:val="1"/>
      <w:numFmt w:val="decimal"/>
      <w:lvlText w:val="%7."/>
      <w:lvlJc w:val="left"/>
      <w:pPr>
        <w:ind w:left="5244" w:hanging="360"/>
      </w:pPr>
    </w:lvl>
    <w:lvl w:ilvl="7" w:tplc="40090019">
      <w:start w:val="1"/>
      <w:numFmt w:val="lowerLetter"/>
      <w:lvlText w:val="%8."/>
      <w:lvlJc w:val="left"/>
      <w:pPr>
        <w:ind w:left="5964" w:hanging="360"/>
      </w:pPr>
    </w:lvl>
    <w:lvl w:ilvl="8" w:tplc="4009001B">
      <w:start w:val="1"/>
      <w:numFmt w:val="lowerRoman"/>
      <w:lvlText w:val="%9."/>
      <w:lvlJc w:val="right"/>
      <w:pPr>
        <w:ind w:left="6684" w:hanging="180"/>
      </w:pPr>
    </w:lvl>
  </w:abstractNum>
  <w:abstractNum w:abstractNumId="3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4" w15:restartNumberingAfterBreak="0">
    <w:nsid w:val="02CC09A7"/>
    <w:multiLevelType w:val="hybridMultilevel"/>
    <w:tmpl w:val="FBEADC9E"/>
    <w:lvl w:ilvl="0" w:tplc="07AC8E78">
      <w:start w:val="30"/>
      <w:numFmt w:val="bullet"/>
      <w:lvlText w:val=""/>
      <w:lvlJc w:val="left"/>
      <w:pPr>
        <w:ind w:left="720" w:hanging="360"/>
      </w:pPr>
      <w:rPr>
        <w:rFonts w:ascii="Wingdings" w:eastAsia="Cambria" w:hAnsi="Wingdings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" w15:restartNumberingAfterBreak="0">
    <w:nsid w:val="045974D1"/>
    <w:multiLevelType w:val="hybridMultilevel"/>
    <w:tmpl w:val="70EC7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5541A3"/>
    <w:multiLevelType w:val="multilevel"/>
    <w:tmpl w:val="80E2E720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494" w:hanging="360"/>
      </w:p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9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10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2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4" w15:restartNumberingAfterBreak="0">
    <w:nsid w:val="0B654A7C"/>
    <w:multiLevelType w:val="hybridMultilevel"/>
    <w:tmpl w:val="7A7C4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6" w15:restartNumberingAfterBreak="0">
    <w:nsid w:val="0CAE3140"/>
    <w:multiLevelType w:val="hybridMultilevel"/>
    <w:tmpl w:val="42A87D8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0D791D35"/>
    <w:multiLevelType w:val="hybridMultilevel"/>
    <w:tmpl w:val="7342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FBD7334"/>
    <w:multiLevelType w:val="hybridMultilevel"/>
    <w:tmpl w:val="3788CA50"/>
    <w:lvl w:ilvl="0" w:tplc="0644976A">
      <w:start w:val="1"/>
      <w:numFmt w:val="upperLetter"/>
      <w:lvlText w:val="%1."/>
      <w:lvlJc w:val="left"/>
      <w:pPr>
        <w:ind w:left="90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21" w15:restartNumberingAfterBreak="0">
    <w:nsid w:val="0FD05DD1"/>
    <w:multiLevelType w:val="hybridMultilevel"/>
    <w:tmpl w:val="AB6600D0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4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25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6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7" w15:restartNumberingAfterBreak="0">
    <w:nsid w:val="11B90E9F"/>
    <w:multiLevelType w:val="multilevel"/>
    <w:tmpl w:val="5D40D642"/>
    <w:lvl w:ilvl="0">
      <w:start w:val="3"/>
      <w:numFmt w:val="decimal"/>
      <w:lvlText w:val="%1"/>
      <w:lvlJc w:val="left"/>
      <w:pPr>
        <w:ind w:left="262" w:hanging="480"/>
      </w:pPr>
    </w:lvl>
    <w:lvl w:ilvl="1">
      <w:start w:val="3"/>
      <w:numFmt w:val="decimal"/>
      <w:lvlText w:val="%1.%2"/>
      <w:lvlJc w:val="left"/>
      <w:pPr>
        <w:ind w:left="262" w:hanging="480"/>
      </w:pPr>
    </w:lvl>
    <w:lvl w:ilvl="2">
      <w:start w:val="1"/>
      <w:numFmt w:val="decimal"/>
      <w:lvlText w:val="%1.%2.%3"/>
      <w:lvlJc w:val="left"/>
      <w:pPr>
        <w:ind w:left="644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502" w:hanging="720"/>
      </w:pPr>
    </w:lvl>
    <w:lvl w:ilvl="4">
      <w:start w:val="1"/>
      <w:numFmt w:val="decimal"/>
      <w:lvlText w:val="%1.%2.%3.%4.%5"/>
      <w:lvlJc w:val="left"/>
      <w:pPr>
        <w:ind w:left="862" w:hanging="1080"/>
      </w:pPr>
    </w:lvl>
    <w:lvl w:ilvl="5">
      <w:start w:val="1"/>
      <w:numFmt w:val="decimal"/>
      <w:lvlText w:val="%1.%2.%3.%4.%5.%6"/>
      <w:lvlJc w:val="left"/>
      <w:pPr>
        <w:ind w:left="862" w:hanging="1080"/>
      </w:pPr>
    </w:lvl>
    <w:lvl w:ilvl="6">
      <w:start w:val="1"/>
      <w:numFmt w:val="decimal"/>
      <w:lvlText w:val="%1.%2.%3.%4.%5.%6.%7"/>
      <w:lvlJc w:val="left"/>
      <w:pPr>
        <w:ind w:left="1222" w:hanging="1440"/>
      </w:pPr>
    </w:lvl>
    <w:lvl w:ilvl="7">
      <w:start w:val="1"/>
      <w:numFmt w:val="decimal"/>
      <w:lvlText w:val="%1.%2.%3.%4.%5.%6.%7.%8"/>
      <w:lvlJc w:val="left"/>
      <w:pPr>
        <w:ind w:left="1222" w:hanging="1440"/>
      </w:pPr>
    </w:lvl>
    <w:lvl w:ilvl="8">
      <w:start w:val="1"/>
      <w:numFmt w:val="decimal"/>
      <w:lvlText w:val="%1.%2.%3.%4.%5.%6.%7.%8.%9"/>
      <w:lvlJc w:val="left"/>
      <w:pPr>
        <w:ind w:left="1582" w:hanging="1800"/>
      </w:pPr>
    </w:lvl>
  </w:abstractNum>
  <w:abstractNum w:abstractNumId="28" w15:restartNumberingAfterBreak="0">
    <w:nsid w:val="121C5DC7"/>
    <w:multiLevelType w:val="hybridMultilevel"/>
    <w:tmpl w:val="5C6E6F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25E6043"/>
    <w:multiLevelType w:val="multilevel"/>
    <w:tmpl w:val="86D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31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32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33" w15:restartNumberingAfterBreak="0">
    <w:nsid w:val="14413E62"/>
    <w:multiLevelType w:val="hybridMultilevel"/>
    <w:tmpl w:val="E50E00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145109BF"/>
    <w:multiLevelType w:val="hybridMultilevel"/>
    <w:tmpl w:val="1CC61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6846D41"/>
    <w:multiLevelType w:val="hybridMultilevel"/>
    <w:tmpl w:val="6B225618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6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37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8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41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2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43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44" w15:restartNumberingAfterBreak="0">
    <w:nsid w:val="1A0D2B06"/>
    <w:multiLevelType w:val="hybridMultilevel"/>
    <w:tmpl w:val="8DA0CB4A"/>
    <w:lvl w:ilvl="0" w:tplc="839429C4">
      <w:start w:val="4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5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47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48" w15:restartNumberingAfterBreak="0">
    <w:nsid w:val="1CBA312A"/>
    <w:multiLevelType w:val="hybridMultilevel"/>
    <w:tmpl w:val="A432830C"/>
    <w:lvl w:ilvl="0" w:tplc="04090001">
      <w:start w:val="1"/>
      <w:numFmt w:val="bullet"/>
      <w:lvlText w:val=""/>
      <w:lvlJc w:val="left"/>
      <w:pPr>
        <w:ind w:left="22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1" w:hanging="360"/>
      </w:pPr>
      <w:rPr>
        <w:rFonts w:ascii="Wingdings" w:hAnsi="Wingdings" w:hint="default"/>
      </w:rPr>
    </w:lvl>
  </w:abstractNum>
  <w:abstractNum w:abstractNumId="49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50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51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F066C4E"/>
    <w:multiLevelType w:val="hybridMultilevel"/>
    <w:tmpl w:val="7A8E0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0BD2D1D"/>
    <w:multiLevelType w:val="hybridMultilevel"/>
    <w:tmpl w:val="D30AD950"/>
    <w:lvl w:ilvl="0" w:tplc="04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5" w15:restartNumberingAfterBreak="0">
    <w:nsid w:val="20C32157"/>
    <w:multiLevelType w:val="hybridMultilevel"/>
    <w:tmpl w:val="A992C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2501926"/>
    <w:multiLevelType w:val="hybridMultilevel"/>
    <w:tmpl w:val="E0EC8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58" w15:restartNumberingAfterBreak="0">
    <w:nsid w:val="227473F2"/>
    <w:multiLevelType w:val="hybridMultilevel"/>
    <w:tmpl w:val="A088E9F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9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62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63" w15:restartNumberingAfterBreak="0">
    <w:nsid w:val="25C778B8"/>
    <w:multiLevelType w:val="hybridMultilevel"/>
    <w:tmpl w:val="9E301C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5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5E745D5"/>
    <w:multiLevelType w:val="hybridMultilevel"/>
    <w:tmpl w:val="61743AE6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7" w15:restartNumberingAfterBreak="0">
    <w:nsid w:val="265536B2"/>
    <w:multiLevelType w:val="hybridMultilevel"/>
    <w:tmpl w:val="0CB0FF4C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8" w15:restartNumberingAfterBreak="0">
    <w:nsid w:val="26D56B5F"/>
    <w:multiLevelType w:val="hybridMultilevel"/>
    <w:tmpl w:val="5066A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0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1" w15:restartNumberingAfterBreak="0">
    <w:nsid w:val="27BA4B0A"/>
    <w:multiLevelType w:val="hybridMultilevel"/>
    <w:tmpl w:val="4C6896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3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4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75" w15:restartNumberingAfterBreak="0">
    <w:nsid w:val="29381495"/>
    <w:multiLevelType w:val="hybridMultilevel"/>
    <w:tmpl w:val="F7449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7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78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79" w15:restartNumberingAfterBreak="0">
    <w:nsid w:val="2AC91386"/>
    <w:multiLevelType w:val="hybridMultilevel"/>
    <w:tmpl w:val="99E8F42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0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81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2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3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84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86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7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8" w15:restartNumberingAfterBreak="0">
    <w:nsid w:val="33A33EC7"/>
    <w:multiLevelType w:val="hybridMultilevel"/>
    <w:tmpl w:val="8974937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1" w15:restartNumberingAfterBreak="0">
    <w:nsid w:val="36312597"/>
    <w:multiLevelType w:val="multilevel"/>
    <w:tmpl w:val="86D07F36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504DD0"/>
    <w:multiLevelType w:val="hybridMultilevel"/>
    <w:tmpl w:val="D9460CC2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93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4" w15:restartNumberingAfterBreak="0">
    <w:nsid w:val="36A35180"/>
    <w:multiLevelType w:val="multilevel"/>
    <w:tmpl w:val="44AE2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</w:lvl>
  </w:abstractNum>
  <w:abstractNum w:abstractNumId="95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96" w15:restartNumberingAfterBreak="0">
    <w:nsid w:val="36D24BFF"/>
    <w:multiLevelType w:val="hybridMultilevel"/>
    <w:tmpl w:val="6F6C24E4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7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8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9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100" w15:restartNumberingAfterBreak="0">
    <w:nsid w:val="389613EC"/>
    <w:multiLevelType w:val="hybridMultilevel"/>
    <w:tmpl w:val="110A2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2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3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104" w15:restartNumberingAfterBreak="0">
    <w:nsid w:val="3BDB0AA8"/>
    <w:multiLevelType w:val="hybridMultilevel"/>
    <w:tmpl w:val="45D0A888"/>
    <w:lvl w:ilvl="0" w:tplc="0F7A3CB4">
      <w:numFmt w:val="bullet"/>
      <w:lvlText w:val="•"/>
      <w:lvlJc w:val="left"/>
      <w:pPr>
        <w:ind w:left="1854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5" w15:restartNumberingAfterBreak="0">
    <w:nsid w:val="3D953D82"/>
    <w:multiLevelType w:val="hybridMultilevel"/>
    <w:tmpl w:val="B950A5E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>
      <w:start w:val="1"/>
      <w:numFmt w:val="lowerLetter"/>
      <w:lvlText w:val="%5."/>
      <w:lvlJc w:val="left"/>
      <w:pPr>
        <w:ind w:left="3382" w:hanging="360"/>
      </w:pPr>
    </w:lvl>
    <w:lvl w:ilvl="5" w:tplc="4009001B">
      <w:start w:val="1"/>
      <w:numFmt w:val="lowerRoman"/>
      <w:lvlText w:val="%6."/>
      <w:lvlJc w:val="right"/>
      <w:pPr>
        <w:ind w:left="4102" w:hanging="180"/>
      </w:pPr>
    </w:lvl>
    <w:lvl w:ilvl="6" w:tplc="4009000F">
      <w:start w:val="1"/>
      <w:numFmt w:val="decimal"/>
      <w:lvlText w:val="%7."/>
      <w:lvlJc w:val="left"/>
      <w:pPr>
        <w:ind w:left="4822" w:hanging="360"/>
      </w:pPr>
    </w:lvl>
    <w:lvl w:ilvl="7" w:tplc="40090019">
      <w:start w:val="1"/>
      <w:numFmt w:val="lowerLetter"/>
      <w:lvlText w:val="%8."/>
      <w:lvlJc w:val="left"/>
      <w:pPr>
        <w:ind w:left="5542" w:hanging="360"/>
      </w:pPr>
    </w:lvl>
    <w:lvl w:ilvl="8" w:tplc="4009001B">
      <w:start w:val="1"/>
      <w:numFmt w:val="lowerRoman"/>
      <w:lvlText w:val="%9."/>
      <w:lvlJc w:val="right"/>
      <w:pPr>
        <w:ind w:left="6262" w:hanging="180"/>
      </w:pPr>
    </w:lvl>
  </w:abstractNum>
  <w:abstractNum w:abstractNumId="106" w15:restartNumberingAfterBreak="0">
    <w:nsid w:val="3E074C96"/>
    <w:multiLevelType w:val="hybridMultilevel"/>
    <w:tmpl w:val="F6EC612C"/>
    <w:lvl w:ilvl="0" w:tplc="8F9CD62C">
      <w:start w:val="1"/>
      <w:numFmt w:val="upperLetter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>
      <w:start w:val="1"/>
      <w:numFmt w:val="lowerRoman"/>
      <w:lvlText w:val="%3."/>
      <w:lvlJc w:val="right"/>
      <w:pPr>
        <w:ind w:left="2970" w:hanging="180"/>
      </w:pPr>
    </w:lvl>
    <w:lvl w:ilvl="3" w:tplc="0409000F">
      <w:start w:val="1"/>
      <w:numFmt w:val="decimal"/>
      <w:lvlText w:val="%4."/>
      <w:lvlJc w:val="left"/>
      <w:pPr>
        <w:ind w:left="3690" w:hanging="360"/>
      </w:pPr>
    </w:lvl>
    <w:lvl w:ilvl="4" w:tplc="04090019">
      <w:start w:val="1"/>
      <w:numFmt w:val="lowerLetter"/>
      <w:lvlText w:val="%5."/>
      <w:lvlJc w:val="left"/>
      <w:pPr>
        <w:ind w:left="4410" w:hanging="360"/>
      </w:pPr>
    </w:lvl>
    <w:lvl w:ilvl="5" w:tplc="0409001B">
      <w:start w:val="1"/>
      <w:numFmt w:val="lowerRoman"/>
      <w:lvlText w:val="%6."/>
      <w:lvlJc w:val="right"/>
      <w:pPr>
        <w:ind w:left="5130" w:hanging="180"/>
      </w:pPr>
    </w:lvl>
    <w:lvl w:ilvl="6" w:tplc="0409000F">
      <w:start w:val="1"/>
      <w:numFmt w:val="decimal"/>
      <w:lvlText w:val="%7."/>
      <w:lvlJc w:val="left"/>
      <w:pPr>
        <w:ind w:left="5850" w:hanging="360"/>
      </w:pPr>
    </w:lvl>
    <w:lvl w:ilvl="7" w:tplc="04090019">
      <w:start w:val="1"/>
      <w:numFmt w:val="lowerLetter"/>
      <w:lvlText w:val="%8."/>
      <w:lvlJc w:val="left"/>
      <w:pPr>
        <w:ind w:left="6570" w:hanging="360"/>
      </w:pPr>
    </w:lvl>
    <w:lvl w:ilvl="8" w:tplc="0409001B">
      <w:start w:val="1"/>
      <w:numFmt w:val="lowerRoman"/>
      <w:lvlText w:val="%9."/>
      <w:lvlJc w:val="right"/>
      <w:pPr>
        <w:ind w:left="7290" w:hanging="180"/>
      </w:pPr>
    </w:lvl>
  </w:abstractNum>
  <w:abstractNum w:abstractNumId="107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3E3E1073"/>
    <w:multiLevelType w:val="hybridMultilevel"/>
    <w:tmpl w:val="BD8666B6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B3C0843A">
      <w:start w:val="3"/>
      <w:numFmt w:val="bullet"/>
      <w:lvlText w:val="·"/>
      <w:lvlJc w:val="left"/>
      <w:pPr>
        <w:ind w:left="2070" w:hanging="360"/>
      </w:pPr>
      <w:rPr>
        <w:rFonts w:ascii="Calibri" w:eastAsiaTheme="minorHAnsi" w:hAnsi="Calibri" w:cs="Calibri" w:hint="default"/>
      </w:rPr>
    </w:lvl>
    <w:lvl w:ilvl="2" w:tplc="0409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9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40507CE7"/>
    <w:multiLevelType w:val="hybridMultilevel"/>
    <w:tmpl w:val="17625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112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28D63E3"/>
    <w:multiLevelType w:val="hybridMultilevel"/>
    <w:tmpl w:val="109A62AC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BD9464C4">
      <w:numFmt w:val="bullet"/>
      <w:lvlText w:val="•"/>
      <w:lvlJc w:val="left"/>
      <w:pPr>
        <w:ind w:left="2574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4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6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117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119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20" w15:restartNumberingAfterBreak="0">
    <w:nsid w:val="45DE252D"/>
    <w:multiLevelType w:val="multilevel"/>
    <w:tmpl w:val="BA20EA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512" w:hanging="1440"/>
      </w:pPr>
      <w:rPr>
        <w:rFonts w:hint="default"/>
      </w:rPr>
    </w:lvl>
  </w:abstractNum>
  <w:abstractNum w:abstractNumId="121" w15:restartNumberingAfterBreak="0">
    <w:nsid w:val="48743B66"/>
    <w:multiLevelType w:val="hybridMultilevel"/>
    <w:tmpl w:val="D5942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4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4996312B"/>
    <w:multiLevelType w:val="hybridMultilevel"/>
    <w:tmpl w:val="6D64F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127" w15:restartNumberingAfterBreak="0">
    <w:nsid w:val="4B013692"/>
    <w:multiLevelType w:val="hybridMultilevel"/>
    <w:tmpl w:val="71DA20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29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130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1" w15:restartNumberingAfterBreak="0">
    <w:nsid w:val="4EA72F30"/>
    <w:multiLevelType w:val="hybridMultilevel"/>
    <w:tmpl w:val="ED7EA840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5C2C9616">
      <w:numFmt w:val="bullet"/>
      <w:lvlText w:val="•"/>
      <w:lvlJc w:val="left"/>
      <w:pPr>
        <w:ind w:left="1931" w:hanging="360"/>
      </w:pPr>
      <w:rPr>
        <w:rFonts w:ascii="Calibri" w:eastAsiaTheme="minorHAnsi" w:hAnsi="Calibri" w:cs="Calibri" w:hint="default"/>
      </w:rPr>
    </w:lvl>
    <w:lvl w:ilvl="2" w:tplc="040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2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3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4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35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6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7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8" w15:restartNumberingAfterBreak="0">
    <w:nsid w:val="53CA2FBB"/>
    <w:multiLevelType w:val="hybridMultilevel"/>
    <w:tmpl w:val="A99C7044"/>
    <w:lvl w:ilvl="0" w:tplc="40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39" w15:restartNumberingAfterBreak="0">
    <w:nsid w:val="551679E6"/>
    <w:multiLevelType w:val="hybridMultilevel"/>
    <w:tmpl w:val="5860F7AC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40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42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43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44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5936283A"/>
    <w:multiLevelType w:val="multilevel"/>
    <w:tmpl w:val="E76CA838"/>
    <w:lvl w:ilvl="0">
      <w:start w:val="3"/>
      <w:numFmt w:val="decimal"/>
      <w:lvlText w:val="%1"/>
      <w:lvlJc w:val="left"/>
      <w:pPr>
        <w:ind w:left="600" w:hanging="600"/>
      </w:pPr>
      <w:rPr>
        <w:color w:val="000000"/>
      </w:rPr>
    </w:lvl>
    <w:lvl w:ilvl="1">
      <w:start w:val="6"/>
      <w:numFmt w:val="decimal"/>
      <w:lvlText w:val="%1.%2"/>
      <w:lvlJc w:val="left"/>
      <w:pPr>
        <w:ind w:left="600" w:hanging="600"/>
      </w:pPr>
      <w:rPr>
        <w:color w:val="000000"/>
      </w:rPr>
    </w:lvl>
    <w:lvl w:ilvl="2">
      <w:start w:val="13"/>
      <w:numFmt w:val="decimal"/>
      <w:lvlText w:val="%1.%2.%3"/>
      <w:lvlJc w:val="left"/>
      <w:pPr>
        <w:ind w:left="720" w:hanging="720"/>
      </w:pPr>
      <w:rPr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color w:val="000000"/>
      </w:rPr>
    </w:lvl>
  </w:abstractNum>
  <w:abstractNum w:abstractNumId="146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7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48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49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50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51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52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53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54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55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56" w15:restartNumberingAfterBreak="0">
    <w:nsid w:val="638064C4"/>
    <w:multiLevelType w:val="hybridMultilevel"/>
    <w:tmpl w:val="B3EE358A"/>
    <w:lvl w:ilvl="0" w:tplc="0409001B">
      <w:start w:val="1"/>
      <w:numFmt w:val="lowerRoman"/>
      <w:lvlText w:val="%1."/>
      <w:lvlJc w:val="righ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abstractNum w:abstractNumId="157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58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59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60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61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2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63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68217722"/>
    <w:multiLevelType w:val="hybridMultilevel"/>
    <w:tmpl w:val="41362D80"/>
    <w:lvl w:ilvl="0" w:tplc="023E467A">
      <w:start w:val="1"/>
      <w:numFmt w:val="low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66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67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68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69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70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71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2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73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74" w15:restartNumberingAfterBreak="0">
    <w:nsid w:val="6FD810D2"/>
    <w:multiLevelType w:val="hybridMultilevel"/>
    <w:tmpl w:val="79C61A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76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77" w15:restartNumberingAfterBreak="0">
    <w:nsid w:val="70C1605A"/>
    <w:multiLevelType w:val="multilevel"/>
    <w:tmpl w:val="E5E2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80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1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82" w15:restartNumberingAfterBreak="0">
    <w:nsid w:val="766A1D53"/>
    <w:multiLevelType w:val="hybridMultilevel"/>
    <w:tmpl w:val="5F6286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4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85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86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87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88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0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49"/>
  </w:num>
  <w:num w:numId="2" w16cid:durableId="328558221">
    <w:abstractNumId w:val="124"/>
  </w:num>
  <w:num w:numId="3" w16cid:durableId="2114860016">
    <w:abstractNumId w:val="50"/>
  </w:num>
  <w:num w:numId="4" w16cid:durableId="976956637">
    <w:abstractNumId w:val="150"/>
  </w:num>
  <w:num w:numId="5" w16cid:durableId="1188834601">
    <w:abstractNumId w:val="167"/>
  </w:num>
  <w:num w:numId="6" w16cid:durableId="1564368234">
    <w:abstractNumId w:val="40"/>
  </w:num>
  <w:num w:numId="7" w16cid:durableId="30694389">
    <w:abstractNumId w:val="25"/>
  </w:num>
  <w:num w:numId="8" w16cid:durableId="1526403841">
    <w:abstractNumId w:val="130"/>
  </w:num>
  <w:num w:numId="9" w16cid:durableId="1452162734">
    <w:abstractNumId w:val="82"/>
  </w:num>
  <w:num w:numId="10" w16cid:durableId="702097048">
    <w:abstractNumId w:val="148"/>
  </w:num>
  <w:num w:numId="11" w16cid:durableId="889148566">
    <w:abstractNumId w:val="132"/>
  </w:num>
  <w:num w:numId="12" w16cid:durableId="1063141793">
    <w:abstractNumId w:val="87"/>
  </w:num>
  <w:num w:numId="13" w16cid:durableId="1689481395">
    <w:abstractNumId w:val="77"/>
  </w:num>
  <w:num w:numId="14" w16cid:durableId="16472345">
    <w:abstractNumId w:val="173"/>
  </w:num>
  <w:num w:numId="15" w16cid:durableId="1225607512">
    <w:abstractNumId w:val="0"/>
  </w:num>
  <w:num w:numId="16" w16cid:durableId="528690212">
    <w:abstractNumId w:val="143"/>
  </w:num>
  <w:num w:numId="17" w16cid:durableId="1228490976">
    <w:abstractNumId w:val="142"/>
  </w:num>
  <w:num w:numId="18" w16cid:durableId="461390753">
    <w:abstractNumId w:val="149"/>
  </w:num>
  <w:num w:numId="19" w16cid:durableId="1906143628">
    <w:abstractNumId w:val="78"/>
  </w:num>
  <w:num w:numId="20" w16cid:durableId="673068718">
    <w:abstractNumId w:val="90"/>
  </w:num>
  <w:num w:numId="21" w16cid:durableId="986671472">
    <w:abstractNumId w:val="169"/>
  </w:num>
  <w:num w:numId="22" w16cid:durableId="489952515">
    <w:abstractNumId w:val="151"/>
  </w:num>
  <w:num w:numId="23" w16cid:durableId="1764958231">
    <w:abstractNumId w:val="158"/>
  </w:num>
  <w:num w:numId="24" w16cid:durableId="1724788323">
    <w:abstractNumId w:val="12"/>
  </w:num>
  <w:num w:numId="25" w16cid:durableId="362288275">
    <w:abstractNumId w:val="98"/>
  </w:num>
  <w:num w:numId="26" w16cid:durableId="979841804">
    <w:abstractNumId w:val="129"/>
  </w:num>
  <w:num w:numId="27" w16cid:durableId="1665744626">
    <w:abstractNumId w:val="65"/>
  </w:num>
  <w:num w:numId="28" w16cid:durableId="987782949">
    <w:abstractNumId w:val="81"/>
  </w:num>
  <w:num w:numId="29" w16cid:durableId="1293827231">
    <w:abstractNumId w:val="136"/>
  </w:num>
  <w:num w:numId="30" w16cid:durableId="379135026">
    <w:abstractNumId w:val="159"/>
  </w:num>
  <w:num w:numId="31" w16cid:durableId="1843859924">
    <w:abstractNumId w:val="141"/>
  </w:num>
  <w:num w:numId="32" w16cid:durableId="295261672">
    <w:abstractNumId w:val="15"/>
  </w:num>
  <w:num w:numId="33" w16cid:durableId="1151022248">
    <w:abstractNumId w:val="155"/>
  </w:num>
  <w:num w:numId="34" w16cid:durableId="770975191">
    <w:abstractNumId w:val="134"/>
  </w:num>
  <w:num w:numId="35" w16cid:durableId="1924989720">
    <w:abstractNumId w:val="85"/>
  </w:num>
  <w:num w:numId="36" w16cid:durableId="1623531135">
    <w:abstractNumId w:val="69"/>
  </w:num>
  <w:num w:numId="37" w16cid:durableId="1134832664">
    <w:abstractNumId w:val="9"/>
  </w:num>
  <w:num w:numId="38" w16cid:durableId="1295674516">
    <w:abstractNumId w:val="59"/>
  </w:num>
  <w:num w:numId="39" w16cid:durableId="1385131835">
    <w:abstractNumId w:val="73"/>
  </w:num>
  <w:num w:numId="40" w16cid:durableId="1340431564">
    <w:abstractNumId w:val="24"/>
  </w:num>
  <w:num w:numId="41" w16cid:durableId="1318799393">
    <w:abstractNumId w:val="154"/>
  </w:num>
  <w:num w:numId="42" w16cid:durableId="345981846">
    <w:abstractNumId w:val="13"/>
  </w:num>
  <w:num w:numId="43" w16cid:durableId="559246414">
    <w:abstractNumId w:val="185"/>
  </w:num>
  <w:num w:numId="44" w16cid:durableId="827013003">
    <w:abstractNumId w:val="165"/>
  </w:num>
  <w:num w:numId="45" w16cid:durableId="569998002">
    <w:abstractNumId w:val="162"/>
  </w:num>
  <w:num w:numId="46" w16cid:durableId="2067949774">
    <w:abstractNumId w:val="170"/>
  </w:num>
  <w:num w:numId="47" w16cid:durableId="2030716657">
    <w:abstractNumId w:val="86"/>
  </w:num>
  <w:num w:numId="48" w16cid:durableId="89590989">
    <w:abstractNumId w:val="166"/>
  </w:num>
  <w:num w:numId="49" w16cid:durableId="1578637234">
    <w:abstractNumId w:val="107"/>
  </w:num>
  <w:num w:numId="50" w16cid:durableId="67850146">
    <w:abstractNumId w:val="97"/>
  </w:num>
  <w:num w:numId="51" w16cid:durableId="1471441400">
    <w:abstractNumId w:val="57"/>
  </w:num>
  <w:num w:numId="52" w16cid:durableId="1403529382">
    <w:abstractNumId w:val="31"/>
  </w:num>
  <w:num w:numId="53" w16cid:durableId="1353919139">
    <w:abstractNumId w:val="117"/>
  </w:num>
  <w:num w:numId="54" w16cid:durableId="1057820311">
    <w:abstractNumId w:val="26"/>
  </w:num>
  <w:num w:numId="55" w16cid:durableId="271667536">
    <w:abstractNumId w:val="10"/>
  </w:num>
  <w:num w:numId="56" w16cid:durableId="997271973">
    <w:abstractNumId w:val="160"/>
  </w:num>
  <w:num w:numId="57" w16cid:durableId="820971834">
    <w:abstractNumId w:val="64"/>
  </w:num>
  <w:num w:numId="58" w16cid:durableId="1413621118">
    <w:abstractNumId w:val="95"/>
  </w:num>
  <w:num w:numId="59" w16cid:durableId="579288286">
    <w:abstractNumId w:val="36"/>
  </w:num>
  <w:num w:numId="60" w16cid:durableId="1696693769">
    <w:abstractNumId w:val="102"/>
  </w:num>
  <w:num w:numId="61" w16cid:durableId="481892597">
    <w:abstractNumId w:val="17"/>
  </w:num>
  <w:num w:numId="62" w16cid:durableId="456532197">
    <w:abstractNumId w:val="46"/>
  </w:num>
  <w:num w:numId="63" w16cid:durableId="125049019">
    <w:abstractNumId w:val="109"/>
  </w:num>
  <w:num w:numId="64" w16cid:durableId="1960523054">
    <w:abstractNumId w:val="47"/>
  </w:num>
  <w:num w:numId="65" w16cid:durableId="546112330">
    <w:abstractNumId w:val="153"/>
  </w:num>
  <w:num w:numId="66" w16cid:durableId="194738668">
    <w:abstractNumId w:val="41"/>
  </w:num>
  <w:num w:numId="67" w16cid:durableId="2015112674">
    <w:abstractNumId w:val="135"/>
  </w:num>
  <w:num w:numId="68" w16cid:durableId="1837917813">
    <w:abstractNumId w:val="5"/>
  </w:num>
  <w:num w:numId="69" w16cid:durableId="2140299371">
    <w:abstractNumId w:val="118"/>
  </w:num>
  <w:num w:numId="70" w16cid:durableId="563570850">
    <w:abstractNumId w:val="126"/>
  </w:num>
  <w:num w:numId="71" w16cid:durableId="1216770527">
    <w:abstractNumId w:val="22"/>
  </w:num>
  <w:num w:numId="72" w16cid:durableId="239102316">
    <w:abstractNumId w:val="45"/>
  </w:num>
  <w:num w:numId="73" w16cid:durableId="1319310466">
    <w:abstractNumId w:val="180"/>
  </w:num>
  <w:num w:numId="74" w16cid:durableId="944851513">
    <w:abstractNumId w:val="179"/>
  </w:num>
  <w:num w:numId="75" w16cid:durableId="2100635004">
    <w:abstractNumId w:val="112"/>
  </w:num>
  <w:num w:numId="76" w16cid:durableId="1803495518">
    <w:abstractNumId w:val="168"/>
  </w:num>
  <w:num w:numId="77" w16cid:durableId="97721124">
    <w:abstractNumId w:val="42"/>
  </w:num>
  <w:num w:numId="78" w16cid:durableId="697781539">
    <w:abstractNumId w:val="186"/>
  </w:num>
  <w:num w:numId="79" w16cid:durableId="529880653">
    <w:abstractNumId w:val="103"/>
  </w:num>
  <w:num w:numId="80" w16cid:durableId="1102993993">
    <w:abstractNumId w:val="176"/>
  </w:num>
  <w:num w:numId="81" w16cid:durableId="209221441">
    <w:abstractNumId w:val="184"/>
  </w:num>
  <w:num w:numId="82" w16cid:durableId="412774527">
    <w:abstractNumId w:val="37"/>
  </w:num>
  <w:num w:numId="83" w16cid:durableId="1516264159">
    <w:abstractNumId w:val="140"/>
  </w:num>
  <w:num w:numId="84" w16cid:durableId="2024360544">
    <w:abstractNumId w:val="7"/>
  </w:num>
  <w:num w:numId="85" w16cid:durableId="1131630974">
    <w:abstractNumId w:val="19"/>
  </w:num>
  <w:num w:numId="86" w16cid:durableId="1439332297">
    <w:abstractNumId w:val="175"/>
  </w:num>
  <w:num w:numId="87" w16cid:durableId="2059040259">
    <w:abstractNumId w:val="38"/>
  </w:num>
  <w:num w:numId="88" w16cid:durableId="1617103228">
    <w:abstractNumId w:val="8"/>
  </w:num>
  <w:num w:numId="89" w16cid:durableId="952323569">
    <w:abstractNumId w:val="123"/>
  </w:num>
  <w:num w:numId="90" w16cid:durableId="1152259122">
    <w:abstractNumId w:val="171"/>
  </w:num>
  <w:num w:numId="91" w16cid:durableId="2078625577">
    <w:abstractNumId w:val="116"/>
  </w:num>
  <w:num w:numId="92" w16cid:durableId="786772709">
    <w:abstractNumId w:val="84"/>
  </w:num>
  <w:num w:numId="93" w16cid:durableId="563877914">
    <w:abstractNumId w:val="172"/>
  </w:num>
  <w:num w:numId="94" w16cid:durableId="890076004">
    <w:abstractNumId w:val="189"/>
  </w:num>
  <w:num w:numId="95" w16cid:durableId="763964342">
    <w:abstractNumId w:val="53"/>
  </w:num>
  <w:num w:numId="96" w16cid:durableId="1890527292">
    <w:abstractNumId w:val="93"/>
  </w:num>
  <w:num w:numId="97" w16cid:durableId="1699230993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39"/>
  </w:num>
  <w:num w:numId="99" w16cid:durableId="923611893">
    <w:abstractNumId w:val="30"/>
  </w:num>
  <w:num w:numId="100" w16cid:durableId="194540297">
    <w:abstractNumId w:val="178"/>
  </w:num>
  <w:num w:numId="101" w16cid:durableId="1634485187">
    <w:abstractNumId w:val="178"/>
  </w:num>
  <w:num w:numId="102" w16cid:durableId="1257591615">
    <w:abstractNumId w:val="178"/>
  </w:num>
  <w:num w:numId="103" w16cid:durableId="1325471124">
    <w:abstractNumId w:val="178"/>
    <w:lvlOverride w:ilvl="0">
      <w:startOverride w:val="4"/>
    </w:lvlOverride>
  </w:num>
  <w:num w:numId="104" w16cid:durableId="1821580435">
    <w:abstractNumId w:val="80"/>
  </w:num>
  <w:num w:numId="105" w16cid:durableId="1608073494">
    <w:abstractNumId w:val="152"/>
  </w:num>
  <w:num w:numId="106" w16cid:durableId="1399980624">
    <w:abstractNumId w:val="128"/>
  </w:num>
  <w:num w:numId="107" w16cid:durableId="1883782339">
    <w:abstractNumId w:val="93"/>
  </w:num>
  <w:num w:numId="108" w16cid:durableId="1136143195">
    <w:abstractNumId w:val="93"/>
  </w:num>
  <w:num w:numId="109" w16cid:durableId="1718894863">
    <w:abstractNumId w:val="83"/>
  </w:num>
  <w:num w:numId="110" w16cid:durableId="1794786730">
    <w:abstractNumId w:val="144"/>
  </w:num>
  <w:num w:numId="111" w16cid:durableId="2045249459">
    <w:abstractNumId w:val="122"/>
  </w:num>
  <w:num w:numId="112" w16cid:durableId="1578175330">
    <w:abstractNumId w:val="163"/>
  </w:num>
  <w:num w:numId="113" w16cid:durableId="1280573987">
    <w:abstractNumId w:val="74"/>
  </w:num>
  <w:num w:numId="114" w16cid:durableId="190152479">
    <w:abstractNumId w:val="76"/>
  </w:num>
  <w:num w:numId="115" w16cid:durableId="2049408529">
    <w:abstractNumId w:val="93"/>
  </w:num>
  <w:num w:numId="116" w16cid:durableId="1091775961">
    <w:abstractNumId w:val="93"/>
  </w:num>
  <w:num w:numId="117" w16cid:durableId="347024563">
    <w:abstractNumId w:val="146"/>
  </w:num>
  <w:num w:numId="118" w16cid:durableId="154805345">
    <w:abstractNumId w:val="178"/>
  </w:num>
  <w:num w:numId="119" w16cid:durableId="325322694">
    <w:abstractNumId w:val="178"/>
  </w:num>
  <w:num w:numId="120" w16cid:durableId="266618376">
    <w:abstractNumId w:val="178"/>
  </w:num>
  <w:num w:numId="121" w16cid:durableId="1808543214">
    <w:abstractNumId w:val="23"/>
  </w:num>
  <w:num w:numId="122" w16cid:durableId="1773435704">
    <w:abstractNumId w:val="119"/>
  </w:num>
  <w:num w:numId="123" w16cid:durableId="1775664041">
    <w:abstractNumId w:val="11"/>
  </w:num>
  <w:num w:numId="124" w16cid:durableId="1946427441">
    <w:abstractNumId w:val="61"/>
  </w:num>
  <w:num w:numId="125" w16cid:durableId="342753852">
    <w:abstractNumId w:val="111"/>
  </w:num>
  <w:num w:numId="126" w16cid:durableId="893740874">
    <w:abstractNumId w:val="178"/>
  </w:num>
  <w:num w:numId="127" w16cid:durableId="1934244261">
    <w:abstractNumId w:val="178"/>
  </w:num>
  <w:num w:numId="128" w16cid:durableId="127675313">
    <w:abstractNumId w:val="178"/>
  </w:num>
  <w:num w:numId="129" w16cid:durableId="1562718511">
    <w:abstractNumId w:val="178"/>
  </w:num>
  <w:num w:numId="130" w16cid:durableId="1099333589">
    <w:abstractNumId w:val="178"/>
  </w:num>
  <w:num w:numId="131" w16cid:durableId="439759541">
    <w:abstractNumId w:val="178"/>
  </w:num>
  <w:num w:numId="132" w16cid:durableId="473261098">
    <w:abstractNumId w:val="178"/>
  </w:num>
  <w:num w:numId="133" w16cid:durableId="2023775613">
    <w:abstractNumId w:val="93"/>
  </w:num>
  <w:num w:numId="134" w16cid:durableId="516047604">
    <w:abstractNumId w:val="93"/>
  </w:num>
  <w:num w:numId="135" w16cid:durableId="1291284777">
    <w:abstractNumId w:val="187"/>
  </w:num>
  <w:num w:numId="136" w16cid:durableId="1508863592">
    <w:abstractNumId w:val="93"/>
  </w:num>
  <w:num w:numId="137" w16cid:durableId="573971377">
    <w:abstractNumId w:val="93"/>
  </w:num>
  <w:num w:numId="138" w16cid:durableId="136386279">
    <w:abstractNumId w:val="3"/>
  </w:num>
  <w:num w:numId="139" w16cid:durableId="1065689775">
    <w:abstractNumId w:val="43"/>
  </w:num>
  <w:num w:numId="140" w16cid:durableId="484664228">
    <w:abstractNumId w:val="137"/>
  </w:num>
  <w:num w:numId="141" w16cid:durableId="766653306">
    <w:abstractNumId w:val="181"/>
  </w:num>
  <w:num w:numId="142" w16cid:durableId="378867249">
    <w:abstractNumId w:val="70"/>
  </w:num>
  <w:num w:numId="143" w16cid:durableId="1190335260">
    <w:abstractNumId w:val="115"/>
  </w:num>
  <w:num w:numId="144" w16cid:durableId="2068726552">
    <w:abstractNumId w:val="99"/>
  </w:num>
  <w:num w:numId="145" w16cid:durableId="1942833756">
    <w:abstractNumId w:val="101"/>
  </w:num>
  <w:num w:numId="146" w16cid:durableId="1667316689">
    <w:abstractNumId w:val="188"/>
  </w:num>
  <w:num w:numId="147" w16cid:durableId="2005474115">
    <w:abstractNumId w:val="178"/>
  </w:num>
  <w:num w:numId="148" w16cid:durableId="1811054240">
    <w:abstractNumId w:val="178"/>
  </w:num>
  <w:num w:numId="149" w16cid:durableId="717095336">
    <w:abstractNumId w:val="1"/>
  </w:num>
  <w:num w:numId="150" w16cid:durableId="188958576">
    <w:abstractNumId w:val="62"/>
  </w:num>
  <w:num w:numId="151" w16cid:durableId="1995183823">
    <w:abstractNumId w:val="93"/>
  </w:num>
  <w:num w:numId="152" w16cid:durableId="1120107032">
    <w:abstractNumId w:val="93"/>
  </w:num>
  <w:num w:numId="153" w16cid:durableId="762530872">
    <w:abstractNumId w:val="93"/>
  </w:num>
  <w:num w:numId="154" w16cid:durableId="1547182704">
    <w:abstractNumId w:val="93"/>
  </w:num>
  <w:num w:numId="155" w16cid:durableId="409232911">
    <w:abstractNumId w:val="93"/>
  </w:num>
  <w:num w:numId="156" w16cid:durableId="1335911179">
    <w:abstractNumId w:val="93"/>
  </w:num>
  <w:num w:numId="157" w16cid:durableId="1749572873">
    <w:abstractNumId w:val="178"/>
  </w:num>
  <w:num w:numId="158" w16cid:durableId="195387611">
    <w:abstractNumId w:val="178"/>
  </w:num>
  <w:num w:numId="159" w16cid:durableId="547910447">
    <w:abstractNumId w:val="178"/>
  </w:num>
  <w:num w:numId="160" w16cid:durableId="1448159289">
    <w:abstractNumId w:val="133"/>
  </w:num>
  <w:num w:numId="161" w16cid:durableId="1493716044">
    <w:abstractNumId w:val="32"/>
  </w:num>
  <w:num w:numId="162" w16cid:durableId="789082333">
    <w:abstractNumId w:val="72"/>
  </w:num>
  <w:num w:numId="163" w16cid:durableId="1348294275">
    <w:abstractNumId w:val="93"/>
  </w:num>
  <w:num w:numId="164" w16cid:durableId="1092890820">
    <w:abstractNumId w:val="157"/>
  </w:num>
  <w:num w:numId="165" w16cid:durableId="1317761731">
    <w:abstractNumId w:val="93"/>
  </w:num>
  <w:num w:numId="166" w16cid:durableId="222060939">
    <w:abstractNumId w:val="93"/>
  </w:num>
  <w:num w:numId="167" w16cid:durableId="237058285">
    <w:abstractNumId w:val="93"/>
  </w:num>
  <w:num w:numId="168" w16cid:durableId="1928923821">
    <w:abstractNumId w:val="93"/>
  </w:num>
  <w:num w:numId="169" w16cid:durableId="156574838">
    <w:abstractNumId w:val="93"/>
  </w:num>
  <w:num w:numId="170" w16cid:durableId="1790657511">
    <w:abstractNumId w:val="93"/>
  </w:num>
  <w:num w:numId="171" w16cid:durableId="1104420104">
    <w:abstractNumId w:val="93"/>
  </w:num>
  <w:num w:numId="172" w16cid:durableId="1321731609">
    <w:abstractNumId w:val="93"/>
  </w:num>
  <w:num w:numId="173" w16cid:durableId="234970144">
    <w:abstractNumId w:val="93"/>
  </w:num>
  <w:num w:numId="174" w16cid:durableId="1877498600">
    <w:abstractNumId w:val="93"/>
  </w:num>
  <w:num w:numId="175" w16cid:durableId="607276285">
    <w:abstractNumId w:val="93"/>
  </w:num>
  <w:num w:numId="176" w16cid:durableId="1945579094">
    <w:abstractNumId w:val="147"/>
  </w:num>
  <w:num w:numId="177" w16cid:durableId="128977130">
    <w:abstractNumId w:val="8"/>
  </w:num>
  <w:num w:numId="178" w16cid:durableId="1091047438">
    <w:abstractNumId w:val="8"/>
  </w:num>
  <w:num w:numId="179" w16cid:durableId="2019499645">
    <w:abstractNumId w:val="8"/>
  </w:num>
  <w:num w:numId="180" w16cid:durableId="1875382628">
    <w:abstractNumId w:val="8"/>
  </w:num>
  <w:num w:numId="181" w16cid:durableId="6640891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8"/>
  </w:num>
  <w:num w:numId="183" w16cid:durableId="1305237327">
    <w:abstractNumId w:val="161"/>
  </w:num>
  <w:num w:numId="184" w16cid:durableId="891187090">
    <w:abstractNumId w:val="161"/>
  </w:num>
  <w:num w:numId="185" w16cid:durableId="127162020">
    <w:abstractNumId w:val="161"/>
  </w:num>
  <w:num w:numId="186" w16cid:durableId="572590241">
    <w:abstractNumId w:val="161"/>
  </w:num>
  <w:num w:numId="187" w16cid:durableId="1849369284">
    <w:abstractNumId w:val="161"/>
  </w:num>
  <w:num w:numId="188" w16cid:durableId="17289157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61"/>
  </w:num>
  <w:num w:numId="192" w16cid:durableId="834339889">
    <w:abstractNumId w:val="161"/>
  </w:num>
  <w:num w:numId="193" w16cid:durableId="1807963422">
    <w:abstractNumId w:val="161"/>
  </w:num>
  <w:num w:numId="194" w16cid:durableId="982196955">
    <w:abstractNumId w:val="60"/>
  </w:num>
  <w:num w:numId="195" w16cid:durableId="19284910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61"/>
  </w:num>
  <w:num w:numId="201" w16cid:durableId="11540312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61"/>
  </w:num>
  <w:num w:numId="204" w16cid:durableId="120878737">
    <w:abstractNumId w:val="161"/>
  </w:num>
  <w:num w:numId="205" w16cid:durableId="781265213">
    <w:abstractNumId w:val="161"/>
  </w:num>
  <w:num w:numId="206" w16cid:durableId="1591892613">
    <w:abstractNumId w:val="161"/>
  </w:num>
  <w:num w:numId="207" w16cid:durableId="1862039854">
    <w:abstractNumId w:val="161"/>
  </w:num>
  <w:num w:numId="208" w16cid:durableId="1531844124">
    <w:abstractNumId w:val="161"/>
  </w:num>
  <w:num w:numId="209" w16cid:durableId="59652266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61"/>
  </w:num>
  <w:num w:numId="213" w16cid:durableId="1560940826">
    <w:abstractNumId w:val="161"/>
  </w:num>
  <w:num w:numId="214" w16cid:durableId="749011518">
    <w:abstractNumId w:val="161"/>
  </w:num>
  <w:num w:numId="215" w16cid:durableId="81605446">
    <w:abstractNumId w:val="161"/>
  </w:num>
  <w:num w:numId="216" w16cid:durableId="7433805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51"/>
  </w:num>
  <w:num w:numId="219" w16cid:durableId="372846882">
    <w:abstractNumId w:val="114"/>
  </w:num>
  <w:num w:numId="220" w16cid:durableId="347296705">
    <w:abstractNumId w:val="190"/>
  </w:num>
  <w:num w:numId="221" w16cid:durableId="881014376">
    <w:abstractNumId w:val="183"/>
  </w:num>
  <w:num w:numId="222" w16cid:durableId="180433081">
    <w:abstractNumId w:val="89"/>
  </w:num>
  <w:num w:numId="223" w16cid:durableId="141971498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53419700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6567142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7332846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3862107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9965199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510389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83259718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32640054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00848683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78018391">
    <w:abstractNumId w:val="113"/>
  </w:num>
  <w:num w:numId="238" w16cid:durableId="152085670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5943326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91812657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20126793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82303819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75597759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35472287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0563967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0530109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88822566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72064028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28832015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1063885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11440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745910526">
    <w:abstractNumId w:val="104"/>
  </w:num>
  <w:num w:numId="253" w16cid:durableId="43563837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43894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4502754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92251499">
    <w:abstractNumId w:val="8"/>
  </w:num>
  <w:num w:numId="257" w16cid:durableId="1741098284">
    <w:abstractNumId w:val="8"/>
  </w:num>
  <w:num w:numId="258" w16cid:durableId="2026057132">
    <w:abstractNumId w:val="8"/>
  </w:num>
  <w:num w:numId="259" w16cid:durableId="1220820686">
    <w:abstractNumId w:val="8"/>
  </w:num>
  <w:num w:numId="260" w16cid:durableId="1640914381">
    <w:abstractNumId w:val="8"/>
  </w:num>
  <w:num w:numId="261" w16cid:durableId="661006637">
    <w:abstractNumId w:val="8"/>
  </w:num>
  <w:num w:numId="262" w16cid:durableId="2108497921">
    <w:abstractNumId w:val="8"/>
  </w:num>
  <w:num w:numId="263" w16cid:durableId="1118446298">
    <w:abstractNumId w:val="120"/>
  </w:num>
  <w:num w:numId="264" w16cid:durableId="1325818817">
    <w:abstractNumId w:val="44"/>
  </w:num>
  <w:num w:numId="265" w16cid:durableId="118649465">
    <w:abstractNumId w:val="8"/>
  </w:num>
  <w:num w:numId="266" w16cid:durableId="550311958">
    <w:abstractNumId w:val="8"/>
  </w:num>
  <w:num w:numId="267" w16cid:durableId="1120951416">
    <w:abstractNumId w:val="8"/>
  </w:num>
  <w:num w:numId="268" w16cid:durableId="2066951126">
    <w:abstractNumId w:val="8"/>
  </w:num>
  <w:num w:numId="269" w16cid:durableId="152138804">
    <w:abstractNumId w:val="8"/>
  </w:num>
  <w:num w:numId="270" w16cid:durableId="348794890">
    <w:abstractNumId w:val="96"/>
  </w:num>
  <w:num w:numId="271" w16cid:durableId="1743405742">
    <w:abstractNumId w:val="8"/>
  </w:num>
  <w:num w:numId="272" w16cid:durableId="249848880">
    <w:abstractNumId w:val="8"/>
  </w:num>
  <w:num w:numId="273" w16cid:durableId="826943506">
    <w:abstractNumId w:val="8"/>
  </w:num>
  <w:num w:numId="274" w16cid:durableId="1963536177">
    <w:abstractNumId w:val="8"/>
  </w:num>
  <w:num w:numId="275" w16cid:durableId="2137135410">
    <w:abstractNumId w:val="8"/>
  </w:num>
  <w:num w:numId="276" w16cid:durableId="1774745484">
    <w:abstractNumId w:val="8"/>
  </w:num>
  <w:num w:numId="277" w16cid:durableId="1919511994">
    <w:abstractNumId w:val="8"/>
  </w:num>
  <w:num w:numId="278" w16cid:durableId="1266622057">
    <w:abstractNumId w:val="8"/>
  </w:num>
  <w:num w:numId="279" w16cid:durableId="1260984669">
    <w:abstractNumId w:val="8"/>
  </w:num>
  <w:num w:numId="280" w16cid:durableId="1637637918">
    <w:abstractNumId w:val="8"/>
  </w:num>
  <w:num w:numId="281" w16cid:durableId="1747680292">
    <w:abstractNumId w:val="8"/>
  </w:num>
  <w:num w:numId="282" w16cid:durableId="1377046066">
    <w:abstractNumId w:val="8"/>
  </w:num>
  <w:num w:numId="283" w16cid:durableId="1879734350">
    <w:abstractNumId w:val="8"/>
  </w:num>
  <w:num w:numId="284" w16cid:durableId="477647168">
    <w:abstractNumId w:val="8"/>
  </w:num>
  <w:num w:numId="285" w16cid:durableId="498547400">
    <w:abstractNumId w:val="8"/>
  </w:num>
  <w:num w:numId="286" w16cid:durableId="531648346">
    <w:abstractNumId w:val="8"/>
  </w:num>
  <w:num w:numId="287" w16cid:durableId="492376304">
    <w:abstractNumId w:val="8"/>
  </w:num>
  <w:num w:numId="288" w16cid:durableId="1770080865">
    <w:abstractNumId w:val="8"/>
  </w:num>
  <w:num w:numId="289" w16cid:durableId="1745255222">
    <w:abstractNumId w:val="8"/>
  </w:num>
  <w:num w:numId="290" w16cid:durableId="394279431">
    <w:abstractNumId w:val="8"/>
  </w:num>
  <w:num w:numId="291" w16cid:durableId="1354842569">
    <w:abstractNumId w:val="8"/>
  </w:num>
  <w:num w:numId="292" w16cid:durableId="1833985089">
    <w:abstractNumId w:val="8"/>
  </w:num>
  <w:num w:numId="293" w16cid:durableId="189338482">
    <w:abstractNumId w:val="8"/>
  </w:num>
  <w:num w:numId="294" w16cid:durableId="269362022">
    <w:abstractNumId w:val="8"/>
  </w:num>
  <w:num w:numId="295" w16cid:durableId="574512042">
    <w:abstractNumId w:val="8"/>
  </w:num>
  <w:num w:numId="296" w16cid:durableId="135806213">
    <w:abstractNumId w:val="8"/>
  </w:num>
  <w:num w:numId="297" w16cid:durableId="1182938147">
    <w:abstractNumId w:val="8"/>
  </w:num>
  <w:num w:numId="298" w16cid:durableId="424498675">
    <w:abstractNumId w:val="48"/>
  </w:num>
  <w:num w:numId="299" w16cid:durableId="2146004939">
    <w:abstractNumId w:val="8"/>
  </w:num>
  <w:num w:numId="300" w16cid:durableId="1480151845">
    <w:abstractNumId w:val="8"/>
  </w:num>
  <w:num w:numId="301" w16cid:durableId="87697545">
    <w:abstractNumId w:val="8"/>
  </w:num>
  <w:num w:numId="302" w16cid:durableId="367146980">
    <w:abstractNumId w:val="8"/>
  </w:num>
  <w:num w:numId="303" w16cid:durableId="256327069">
    <w:abstractNumId w:val="8"/>
  </w:num>
  <w:num w:numId="304" w16cid:durableId="876549838">
    <w:abstractNumId w:val="8"/>
  </w:num>
  <w:num w:numId="305" w16cid:durableId="588539664">
    <w:abstractNumId w:val="8"/>
  </w:num>
  <w:num w:numId="306" w16cid:durableId="1487084645">
    <w:abstractNumId w:val="8"/>
  </w:num>
  <w:num w:numId="307" w16cid:durableId="992564489">
    <w:abstractNumId w:val="4"/>
  </w:num>
  <w:num w:numId="308" w16cid:durableId="227572456">
    <w:abstractNumId w:val="8"/>
  </w:num>
  <w:num w:numId="309" w16cid:durableId="2096246764">
    <w:abstractNumId w:val="8"/>
  </w:num>
  <w:num w:numId="310" w16cid:durableId="1845630599">
    <w:abstractNumId w:val="8"/>
  </w:num>
  <w:num w:numId="311" w16cid:durableId="2025545576">
    <w:abstractNumId w:val="8"/>
  </w:num>
  <w:num w:numId="312" w16cid:durableId="45883645">
    <w:abstractNumId w:val="8"/>
  </w:num>
  <w:num w:numId="313" w16cid:durableId="582373839">
    <w:abstractNumId w:val="8"/>
  </w:num>
  <w:num w:numId="314" w16cid:durableId="1224175705">
    <w:abstractNumId w:val="8"/>
  </w:num>
  <w:num w:numId="315" w16cid:durableId="931164137">
    <w:abstractNumId w:val="8"/>
  </w:num>
  <w:num w:numId="316" w16cid:durableId="1501657466">
    <w:abstractNumId w:val="8"/>
  </w:num>
  <w:num w:numId="317" w16cid:durableId="738791066">
    <w:abstractNumId w:val="8"/>
  </w:num>
  <w:num w:numId="318" w16cid:durableId="1114178057">
    <w:abstractNumId w:val="8"/>
  </w:num>
  <w:num w:numId="319" w16cid:durableId="1567303752">
    <w:abstractNumId w:val="8"/>
  </w:num>
  <w:num w:numId="320" w16cid:durableId="1385836915">
    <w:abstractNumId w:val="8"/>
  </w:num>
  <w:num w:numId="321" w16cid:durableId="1522161177">
    <w:abstractNumId w:val="8"/>
  </w:num>
  <w:num w:numId="322" w16cid:durableId="575289504">
    <w:abstractNumId w:val="8"/>
  </w:num>
  <w:num w:numId="323" w16cid:durableId="477186163">
    <w:abstractNumId w:val="8"/>
  </w:num>
  <w:num w:numId="324" w16cid:durableId="1422335880">
    <w:abstractNumId w:val="8"/>
  </w:num>
  <w:num w:numId="325" w16cid:durableId="1970087290">
    <w:abstractNumId w:val="8"/>
  </w:num>
  <w:num w:numId="326" w16cid:durableId="227544789">
    <w:abstractNumId w:val="8"/>
  </w:num>
  <w:num w:numId="327" w16cid:durableId="1586986868">
    <w:abstractNumId w:val="8"/>
  </w:num>
  <w:num w:numId="328" w16cid:durableId="1826630037">
    <w:abstractNumId w:val="8"/>
  </w:num>
  <w:num w:numId="329" w16cid:durableId="1736466170">
    <w:abstractNumId w:val="8"/>
  </w:num>
  <w:num w:numId="330" w16cid:durableId="391391064">
    <w:abstractNumId w:val="8"/>
  </w:num>
  <w:num w:numId="331" w16cid:durableId="960651076">
    <w:abstractNumId w:val="8"/>
  </w:num>
  <w:num w:numId="332" w16cid:durableId="1788810252">
    <w:abstractNumId w:val="8"/>
  </w:num>
  <w:num w:numId="333" w16cid:durableId="470513676">
    <w:abstractNumId w:val="8"/>
  </w:num>
  <w:num w:numId="334" w16cid:durableId="1912307473">
    <w:abstractNumId w:val="8"/>
  </w:num>
  <w:num w:numId="335" w16cid:durableId="1719164332">
    <w:abstractNumId w:val="8"/>
  </w:num>
  <w:num w:numId="336" w16cid:durableId="580915719">
    <w:abstractNumId w:val="8"/>
  </w:num>
  <w:num w:numId="337" w16cid:durableId="614563582">
    <w:abstractNumId w:val="8"/>
  </w:num>
  <w:num w:numId="338" w16cid:durableId="227963711">
    <w:abstractNumId w:val="8"/>
  </w:num>
  <w:num w:numId="339" w16cid:durableId="51927692">
    <w:abstractNumId w:val="8"/>
  </w:num>
  <w:num w:numId="340" w16cid:durableId="497505097">
    <w:abstractNumId w:val="8"/>
  </w:num>
  <w:num w:numId="341" w16cid:durableId="1413089994">
    <w:abstractNumId w:val="8"/>
  </w:num>
  <w:num w:numId="342" w16cid:durableId="24522954">
    <w:abstractNumId w:val="8"/>
  </w:num>
  <w:num w:numId="343" w16cid:durableId="1595939815">
    <w:abstractNumId w:val="8"/>
  </w:num>
  <w:num w:numId="344" w16cid:durableId="558370669">
    <w:abstractNumId w:val="8"/>
  </w:num>
  <w:num w:numId="345" w16cid:durableId="1679310102">
    <w:abstractNumId w:val="161"/>
  </w:num>
  <w:num w:numId="346" w16cid:durableId="318195960">
    <w:abstractNumId w:val="161"/>
  </w:num>
  <w:num w:numId="347" w16cid:durableId="1565410124">
    <w:abstractNumId w:val="161"/>
  </w:num>
  <w:num w:numId="348" w16cid:durableId="1121265853">
    <w:abstractNumId w:val="161"/>
  </w:num>
  <w:num w:numId="349" w16cid:durableId="1111245670">
    <w:abstractNumId w:val="161"/>
  </w:num>
  <w:num w:numId="350" w16cid:durableId="2062828968">
    <w:abstractNumId w:val="161"/>
  </w:num>
  <w:num w:numId="351" w16cid:durableId="191237332">
    <w:abstractNumId w:val="161"/>
  </w:num>
  <w:num w:numId="352" w16cid:durableId="1927032676">
    <w:abstractNumId w:val="161"/>
  </w:num>
  <w:num w:numId="353" w16cid:durableId="427043528">
    <w:abstractNumId w:val="161"/>
  </w:num>
  <w:num w:numId="354" w16cid:durableId="161043863">
    <w:abstractNumId w:val="8"/>
  </w:num>
  <w:num w:numId="355" w16cid:durableId="1150175402">
    <w:abstractNumId w:val="63"/>
  </w:num>
  <w:num w:numId="356" w16cid:durableId="367222460">
    <w:abstractNumId w:val="8"/>
  </w:num>
  <w:num w:numId="357" w16cid:durableId="423691225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8" w16cid:durableId="522548244">
    <w:abstractNumId w:val="131"/>
  </w:num>
  <w:num w:numId="359" w16cid:durableId="1655648264">
    <w:abstractNumId w:val="35"/>
  </w:num>
  <w:num w:numId="360" w16cid:durableId="692266301">
    <w:abstractNumId w:val="8"/>
  </w:num>
  <w:num w:numId="361" w16cid:durableId="1466661245">
    <w:abstractNumId w:val="8"/>
  </w:num>
  <w:num w:numId="362" w16cid:durableId="1704792392">
    <w:abstractNumId w:val="8"/>
  </w:num>
  <w:num w:numId="363" w16cid:durableId="1660422705">
    <w:abstractNumId w:val="8"/>
  </w:num>
  <w:num w:numId="364" w16cid:durableId="1371801894">
    <w:abstractNumId w:val="67"/>
  </w:num>
  <w:num w:numId="365" w16cid:durableId="1306081286">
    <w:abstractNumId w:val="100"/>
  </w:num>
  <w:num w:numId="366" w16cid:durableId="1400405205">
    <w:abstractNumId w:val="56"/>
  </w:num>
  <w:num w:numId="367" w16cid:durableId="1933850936">
    <w:abstractNumId w:val="54"/>
  </w:num>
  <w:num w:numId="368" w16cid:durableId="272370975">
    <w:abstractNumId w:val="79"/>
  </w:num>
  <w:num w:numId="369" w16cid:durableId="53438986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0" w16cid:durableId="306133582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1" w16cid:durableId="1636832166">
    <w:abstractNumId w:val="8"/>
  </w:num>
  <w:num w:numId="372" w16cid:durableId="127403811">
    <w:abstractNumId w:val="8"/>
  </w:num>
  <w:num w:numId="373" w16cid:durableId="471799701">
    <w:abstractNumId w:val="8"/>
  </w:num>
  <w:num w:numId="374" w16cid:durableId="547105735">
    <w:abstractNumId w:val="8"/>
  </w:num>
  <w:num w:numId="375" w16cid:durableId="1627463042">
    <w:abstractNumId w:val="8"/>
  </w:num>
  <w:num w:numId="376" w16cid:durableId="2001346956">
    <w:abstractNumId w:val="8"/>
  </w:num>
  <w:num w:numId="377" w16cid:durableId="1338731845">
    <w:abstractNumId w:val="8"/>
  </w:num>
  <w:num w:numId="378" w16cid:durableId="1179781188">
    <w:abstractNumId w:val="8"/>
  </w:num>
  <w:num w:numId="379" w16cid:durableId="696153798">
    <w:abstractNumId w:val="8"/>
  </w:num>
  <w:num w:numId="380" w16cid:durableId="1902404668">
    <w:abstractNumId w:val="8"/>
  </w:num>
  <w:num w:numId="381" w16cid:durableId="1040714944">
    <w:abstractNumId w:val="8"/>
  </w:num>
  <w:num w:numId="382" w16cid:durableId="380788225">
    <w:abstractNumId w:val="8"/>
  </w:num>
  <w:num w:numId="383" w16cid:durableId="1445081094">
    <w:abstractNumId w:val="8"/>
  </w:num>
  <w:num w:numId="384" w16cid:durableId="587234371">
    <w:abstractNumId w:val="8"/>
  </w:num>
  <w:num w:numId="385" w16cid:durableId="770784141">
    <w:abstractNumId w:val="8"/>
  </w:num>
  <w:num w:numId="386" w16cid:durableId="1604386895">
    <w:abstractNumId w:val="8"/>
  </w:num>
  <w:num w:numId="387" w16cid:durableId="1836991415">
    <w:abstractNumId w:val="8"/>
  </w:num>
  <w:num w:numId="388" w16cid:durableId="451678971">
    <w:abstractNumId w:val="8"/>
  </w:num>
  <w:num w:numId="389" w16cid:durableId="1555316430">
    <w:abstractNumId w:val="8"/>
  </w:num>
  <w:num w:numId="390" w16cid:durableId="1754743308">
    <w:abstractNumId w:val="8"/>
  </w:num>
  <w:num w:numId="391" w16cid:durableId="992564305">
    <w:abstractNumId w:val="8"/>
  </w:num>
  <w:num w:numId="392" w16cid:durableId="1438481607">
    <w:abstractNumId w:val="8"/>
  </w:num>
  <w:num w:numId="393" w16cid:durableId="480972189">
    <w:abstractNumId w:val="8"/>
  </w:num>
  <w:num w:numId="394" w16cid:durableId="1571650907">
    <w:abstractNumId w:val="8"/>
  </w:num>
  <w:num w:numId="395" w16cid:durableId="1568342027">
    <w:abstractNumId w:val="8"/>
  </w:num>
  <w:num w:numId="396" w16cid:durableId="983505109">
    <w:abstractNumId w:val="8"/>
  </w:num>
  <w:num w:numId="397" w16cid:durableId="918487751">
    <w:abstractNumId w:val="8"/>
  </w:num>
  <w:num w:numId="398" w16cid:durableId="1838420160">
    <w:abstractNumId w:val="8"/>
  </w:num>
  <w:num w:numId="399" w16cid:durableId="437916208">
    <w:abstractNumId w:val="8"/>
  </w:num>
  <w:num w:numId="400" w16cid:durableId="2017151156">
    <w:abstractNumId w:val="8"/>
  </w:num>
  <w:num w:numId="401" w16cid:durableId="641927423">
    <w:abstractNumId w:val="8"/>
  </w:num>
  <w:num w:numId="402" w16cid:durableId="1293907300">
    <w:abstractNumId w:val="8"/>
  </w:num>
  <w:num w:numId="403" w16cid:durableId="1504317087">
    <w:abstractNumId w:val="8"/>
  </w:num>
  <w:num w:numId="404" w16cid:durableId="1808014238">
    <w:abstractNumId w:val="8"/>
  </w:num>
  <w:num w:numId="405" w16cid:durableId="2078237860">
    <w:abstractNumId w:val="8"/>
  </w:num>
  <w:num w:numId="406" w16cid:durableId="762606670">
    <w:abstractNumId w:val="8"/>
  </w:num>
  <w:num w:numId="407" w16cid:durableId="1147941562">
    <w:abstractNumId w:val="8"/>
  </w:num>
  <w:num w:numId="408" w16cid:durableId="626666343">
    <w:abstractNumId w:val="8"/>
  </w:num>
  <w:num w:numId="409" w16cid:durableId="778913818">
    <w:abstractNumId w:val="8"/>
  </w:num>
  <w:num w:numId="410" w16cid:durableId="988829066">
    <w:abstractNumId w:val="8"/>
  </w:num>
  <w:num w:numId="411" w16cid:durableId="1376464775">
    <w:abstractNumId w:val="8"/>
  </w:num>
  <w:num w:numId="412" w16cid:durableId="2056537206">
    <w:abstractNumId w:val="8"/>
  </w:num>
  <w:num w:numId="413" w16cid:durableId="803697855">
    <w:abstractNumId w:val="8"/>
  </w:num>
  <w:num w:numId="414" w16cid:durableId="189151307">
    <w:abstractNumId w:val="8"/>
  </w:num>
  <w:num w:numId="415" w16cid:durableId="1517229473">
    <w:abstractNumId w:val="8"/>
  </w:num>
  <w:num w:numId="416" w16cid:durableId="755058789">
    <w:abstractNumId w:val="8"/>
  </w:num>
  <w:num w:numId="417" w16cid:durableId="1374698328">
    <w:abstractNumId w:val="8"/>
  </w:num>
  <w:num w:numId="418" w16cid:durableId="1272785791">
    <w:abstractNumId w:val="8"/>
  </w:num>
  <w:num w:numId="419" w16cid:durableId="1595242648">
    <w:abstractNumId w:val="8"/>
  </w:num>
  <w:num w:numId="420" w16cid:durableId="1503397246">
    <w:abstractNumId w:val="8"/>
  </w:num>
  <w:num w:numId="421" w16cid:durableId="2114982372">
    <w:abstractNumId w:val="8"/>
  </w:num>
  <w:num w:numId="422" w16cid:durableId="910775560">
    <w:abstractNumId w:val="8"/>
  </w:num>
  <w:num w:numId="423" w16cid:durableId="125322665">
    <w:abstractNumId w:val="8"/>
  </w:num>
  <w:num w:numId="424" w16cid:durableId="344593693">
    <w:abstractNumId w:val="8"/>
  </w:num>
  <w:num w:numId="425" w16cid:durableId="1607928404">
    <w:abstractNumId w:val="8"/>
  </w:num>
  <w:num w:numId="426" w16cid:durableId="1677270111">
    <w:abstractNumId w:val="8"/>
  </w:num>
  <w:num w:numId="427" w16cid:durableId="1159077024">
    <w:abstractNumId w:val="8"/>
  </w:num>
  <w:num w:numId="428" w16cid:durableId="1352220592">
    <w:abstractNumId w:val="8"/>
  </w:num>
  <w:num w:numId="429" w16cid:durableId="1340620182">
    <w:abstractNumId w:val="8"/>
  </w:num>
  <w:num w:numId="430" w16cid:durableId="1972130007">
    <w:abstractNumId w:val="8"/>
  </w:num>
  <w:num w:numId="431" w16cid:durableId="507792370">
    <w:abstractNumId w:val="8"/>
  </w:num>
  <w:num w:numId="432" w16cid:durableId="1125581765">
    <w:abstractNumId w:val="8"/>
  </w:num>
  <w:num w:numId="433" w16cid:durableId="2085369644">
    <w:abstractNumId w:val="8"/>
  </w:num>
  <w:num w:numId="434" w16cid:durableId="523597512">
    <w:abstractNumId w:val="8"/>
  </w:num>
  <w:num w:numId="435" w16cid:durableId="1953584271">
    <w:abstractNumId w:val="108"/>
  </w:num>
  <w:num w:numId="436" w16cid:durableId="136338574">
    <w:abstractNumId w:val="174"/>
  </w:num>
  <w:num w:numId="437" w16cid:durableId="586499362">
    <w:abstractNumId w:val="8"/>
  </w:num>
  <w:num w:numId="438" w16cid:durableId="1439443657">
    <w:abstractNumId w:val="8"/>
  </w:num>
  <w:num w:numId="439" w16cid:durableId="2089768769">
    <w:abstractNumId w:val="8"/>
  </w:num>
  <w:num w:numId="440" w16cid:durableId="1449736547">
    <w:abstractNumId w:val="8"/>
  </w:num>
  <w:num w:numId="441" w16cid:durableId="1592543400">
    <w:abstractNumId w:val="27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2" w16cid:durableId="1830444050">
    <w:abstractNumId w:val="66"/>
  </w:num>
  <w:num w:numId="443" w16cid:durableId="1130441149">
    <w:abstractNumId w:val="121"/>
  </w:num>
  <w:num w:numId="444" w16cid:durableId="1555308978">
    <w:abstractNumId w:val="125"/>
  </w:num>
  <w:num w:numId="445" w16cid:durableId="1806311484">
    <w:abstractNumId w:val="29"/>
  </w:num>
  <w:num w:numId="446" w16cid:durableId="1843230574">
    <w:abstractNumId w:val="63"/>
  </w:num>
  <w:num w:numId="447" w16cid:durableId="93288478">
    <w:abstractNumId w:val="33"/>
  </w:num>
  <w:num w:numId="448" w16cid:durableId="1314407381">
    <w:abstractNumId w:val="34"/>
  </w:num>
  <w:num w:numId="449" w16cid:durableId="633220243">
    <w:abstractNumId w:val="28"/>
  </w:num>
  <w:num w:numId="450" w16cid:durableId="1335187558">
    <w:abstractNumId w:val="139"/>
  </w:num>
  <w:num w:numId="451" w16cid:durableId="1503201485">
    <w:abstractNumId w:val="52"/>
  </w:num>
  <w:num w:numId="452" w16cid:durableId="1806893134">
    <w:abstractNumId w:val="55"/>
  </w:num>
  <w:num w:numId="453" w16cid:durableId="1492596688">
    <w:abstractNumId w:val="21"/>
  </w:num>
  <w:num w:numId="454" w16cid:durableId="906494921">
    <w:abstractNumId w:val="91"/>
  </w:num>
  <w:num w:numId="455" w16cid:durableId="1333141210">
    <w:abstractNumId w:val="58"/>
  </w:num>
  <w:num w:numId="456" w16cid:durableId="240069107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7" w16cid:durableId="1324048515">
    <w:abstractNumId w:val="75"/>
  </w:num>
  <w:num w:numId="458" w16cid:durableId="52700415">
    <w:abstractNumId w:val="110"/>
  </w:num>
  <w:num w:numId="459" w16cid:durableId="284429088">
    <w:abstractNumId w:val="68"/>
  </w:num>
  <w:num w:numId="460" w16cid:durableId="19883137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1" w16cid:durableId="594900044">
    <w:abstractNumId w:val="71"/>
  </w:num>
  <w:num w:numId="462" w16cid:durableId="576718966">
    <w:abstractNumId w:val="177"/>
  </w:num>
  <w:num w:numId="463" w16cid:durableId="1520772705">
    <w:abstractNumId w:val="6"/>
  </w:num>
  <w:num w:numId="464" w16cid:durableId="449907240">
    <w:abstractNumId w:val="127"/>
  </w:num>
  <w:num w:numId="465" w16cid:durableId="155609965">
    <w:abstractNumId w:val="18"/>
  </w:num>
  <w:num w:numId="466" w16cid:durableId="33776274">
    <w:abstractNumId w:val="138"/>
  </w:num>
  <w:num w:numId="467" w16cid:durableId="989165077">
    <w:abstractNumId w:val="16"/>
  </w:num>
  <w:num w:numId="468" w16cid:durableId="1869561042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9" w16cid:durableId="1602180728">
    <w:abstractNumId w:val="1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0" w16cid:durableId="308871583">
    <w:abstractNumId w:val="1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1" w16cid:durableId="447773487">
    <w:abstractNumId w:val="182"/>
  </w:num>
  <w:num w:numId="472" w16cid:durableId="201596018">
    <w:abstractNumId w:val="14"/>
  </w:num>
  <w:num w:numId="473" w16cid:durableId="1356690370">
    <w:abstractNumId w:val="145"/>
    <w:lvlOverride w:ilvl="0">
      <w:startOverride w:val="3"/>
    </w:lvlOverride>
    <w:lvlOverride w:ilvl="1">
      <w:startOverride w:val="6"/>
    </w:lvlOverride>
    <w:lvlOverride w:ilvl="2">
      <w:startOverride w:val="1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4" w16cid:durableId="77136080">
    <w:abstractNumId w:val="92"/>
  </w:num>
  <w:num w:numId="475" w16cid:durableId="926496151">
    <w:abstractNumId w:val="8"/>
  </w:num>
  <w:num w:numId="476" w16cid:durableId="1605117680">
    <w:abstractNumId w:val="8"/>
  </w:num>
  <w:num w:numId="477" w16cid:durableId="1731029880">
    <w:abstractNumId w:val="8"/>
  </w:num>
  <w:num w:numId="478" w16cid:durableId="1088623535">
    <w:abstractNumId w:val="8"/>
  </w:num>
  <w:num w:numId="479" w16cid:durableId="2016611919">
    <w:abstractNumId w:val="8"/>
  </w:num>
  <w:num w:numId="480" w16cid:durableId="1623152233">
    <w:abstractNumId w:val="8"/>
  </w:num>
  <w:num w:numId="481" w16cid:durableId="980770865">
    <w:abstractNumId w:val="8"/>
  </w:num>
  <w:num w:numId="482" w16cid:durableId="1026634053">
    <w:abstractNumId w:val="8"/>
  </w:num>
  <w:num w:numId="483" w16cid:durableId="637030790">
    <w:abstractNumId w:val="8"/>
  </w:num>
  <w:num w:numId="484" w16cid:durableId="1919360537">
    <w:abstractNumId w:val="8"/>
  </w:num>
  <w:num w:numId="485" w16cid:durableId="221865037">
    <w:abstractNumId w:val="8"/>
  </w:num>
  <w:num w:numId="486" w16cid:durableId="588587892">
    <w:abstractNumId w:val="8"/>
  </w:num>
  <w:num w:numId="487" w16cid:durableId="1309479011">
    <w:abstractNumId w:val="8"/>
  </w:num>
  <w:num w:numId="488" w16cid:durableId="1775175203">
    <w:abstractNumId w:val="8"/>
  </w:num>
  <w:num w:numId="489" w16cid:durableId="1737128065">
    <w:abstractNumId w:val="8"/>
  </w:num>
  <w:num w:numId="490" w16cid:durableId="1662733813">
    <w:abstractNumId w:val="8"/>
  </w:num>
  <w:num w:numId="491" w16cid:durableId="2101556819">
    <w:abstractNumId w:val="8"/>
  </w:num>
  <w:num w:numId="492" w16cid:durableId="1205093679">
    <w:abstractNumId w:val="8"/>
  </w:num>
  <w:num w:numId="493" w16cid:durableId="2111469050">
    <w:abstractNumId w:val="8"/>
    <w:lvlOverride w:ilvl="0">
      <w:lvl w:ilvl="0">
        <w:start w:val="1"/>
        <w:numFmt w:val="decimal"/>
        <w:lvlText w:val="%1."/>
        <w:lvlJc w:val="left"/>
        <w:pPr>
          <w:ind w:left="1134" w:hanging="1134"/>
        </w:pPr>
        <w:rPr>
          <w:rFonts w:ascii="Palatino Linotype" w:hAnsi="Palatino Linotype" w:hint="default"/>
          <w:b/>
          <w:i w:val="0"/>
          <w:sz w:val="28"/>
        </w:rPr>
      </w:lvl>
    </w:lvlOverride>
    <w:lvlOverride w:ilvl="1">
      <w:lvl w:ilvl="1">
        <w:start w:val="1"/>
        <w:numFmt w:val="decimal"/>
        <w:pStyle w:val="TDPL-BodyTxt"/>
        <w:lvlText w:val="%1.%2"/>
        <w:lvlJc w:val="left"/>
        <w:pPr>
          <w:ind w:left="1134" w:hanging="1134"/>
        </w:pPr>
        <w:rPr>
          <w:rFonts w:ascii="Palatino Linotype" w:hAnsi="Palatino Linotype" w:hint="default"/>
          <w:b w:val="0"/>
          <w:i w:val="0"/>
          <w:sz w:val="22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134" w:hanging="1134"/>
        </w:pPr>
        <w:rPr>
          <w:rFonts w:ascii="Palatino Linotype" w:hAnsi="Palatino Linotype" w:hint="default"/>
          <w:b w:val="0"/>
          <w:i w:val="0"/>
          <w:sz w:val="22"/>
        </w:rPr>
      </w:lvl>
    </w:lvlOverride>
    <w:lvlOverride w:ilvl="3">
      <w:lvl w:ilvl="3">
        <w:start w:val="1"/>
        <w:numFmt w:val="decimal"/>
        <w:lvlText w:val="%4)"/>
        <w:lvlJc w:val="left"/>
        <w:pPr>
          <w:ind w:left="1494" w:hanging="360"/>
        </w:pPr>
        <w:rPr>
          <w:rFonts w:hint="default"/>
        </w:rPr>
      </w:lvl>
    </w:lvlOverride>
    <w:lvlOverride w:ilvl="4">
      <w:lvl w:ilvl="4">
        <w:start w:val="1"/>
        <w:numFmt w:val="lowerRoman"/>
        <w:lvlText w:val="%5."/>
        <w:lvlJc w:val="right"/>
        <w:pPr>
          <w:ind w:left="1985" w:hanging="284"/>
        </w:pPr>
        <w:rPr>
          <w:rFonts w:ascii="Palatino Linotype" w:hAnsi="Palatino Linotype" w:hint="default"/>
          <w:b w:val="0"/>
          <w:i w:val="0"/>
          <w:sz w:val="22"/>
        </w:rPr>
      </w:lvl>
    </w:lvlOverride>
    <w:lvlOverride w:ilvl="5">
      <w:lvl w:ilvl="5">
        <w:start w:val="1"/>
        <w:numFmt w:val="bullet"/>
        <w:lvlText w:val="•"/>
        <w:lvlJc w:val="left"/>
        <w:pPr>
          <w:ind w:left="2268" w:hanging="283"/>
        </w:pPr>
        <w:rPr>
          <w:rFonts w:ascii="Palatino Linotype" w:hAnsi="Palatino Linotype" w:hint="default"/>
          <w:b w:val="0"/>
          <w:i w:val="0"/>
          <w:sz w:val="22"/>
        </w:rPr>
      </w:lvl>
    </w:lvlOverride>
    <w:lvlOverride w:ilvl="6">
      <w:lvl w:ilvl="6">
        <w:start w:val="1"/>
        <w:numFmt w:val="bullet"/>
        <w:lvlText w:val="o"/>
        <w:lvlJc w:val="left"/>
        <w:pPr>
          <w:ind w:left="5836" w:hanging="360"/>
        </w:pPr>
        <w:rPr>
          <w:rFonts w:ascii="Courier New" w:hAnsi="Courier New" w:cs="Courier New"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6556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7276" w:hanging="180"/>
        </w:pPr>
        <w:rPr>
          <w:rFonts w:hint="default"/>
        </w:rPr>
      </w:lvl>
    </w:lvlOverride>
  </w:num>
  <w:num w:numId="494" w16cid:durableId="637413629">
    <w:abstractNumId w:val="8"/>
  </w:num>
  <w:num w:numId="495" w16cid:durableId="1461148270">
    <w:abstractNumId w:val="8"/>
  </w:num>
  <w:num w:numId="496" w16cid:durableId="100074737">
    <w:abstractNumId w:val="8"/>
  </w:num>
  <w:num w:numId="497" w16cid:durableId="1146051614">
    <w:abstractNumId w:val="8"/>
  </w:num>
  <w:num w:numId="498" w16cid:durableId="190992903">
    <w:abstractNumId w:val="8"/>
  </w:num>
  <w:num w:numId="499" w16cid:durableId="1686246175">
    <w:abstractNumId w:val="8"/>
  </w:num>
  <w:num w:numId="500" w16cid:durableId="1486777866">
    <w:abstractNumId w:val="8"/>
  </w:num>
  <w:num w:numId="501" w16cid:durableId="1492988030">
    <w:abstractNumId w:val="8"/>
  </w:num>
  <w:num w:numId="502" w16cid:durableId="534192107">
    <w:abstractNumId w:val="8"/>
  </w:num>
  <w:num w:numId="503" w16cid:durableId="1028260058">
    <w:abstractNumId w:val="8"/>
  </w:num>
  <w:num w:numId="504" w16cid:durableId="872112562">
    <w:abstractNumId w:val="8"/>
  </w:num>
  <w:num w:numId="505" w16cid:durableId="502665295">
    <w:abstractNumId w:val="8"/>
  </w:num>
  <w:num w:numId="506" w16cid:durableId="565340515">
    <w:abstractNumId w:val="8"/>
  </w:num>
  <w:num w:numId="507" w16cid:durableId="808714416">
    <w:abstractNumId w:val="8"/>
  </w:num>
  <w:num w:numId="508" w16cid:durableId="875628380">
    <w:abstractNumId w:val="8"/>
  </w:num>
  <w:num w:numId="509" w16cid:durableId="1204488025">
    <w:abstractNumId w:val="8"/>
    <w:lvlOverride w:ilvl="0">
      <w:lvl w:ilvl="0">
        <w:start w:val="1"/>
        <w:numFmt w:val="decimal"/>
        <w:lvlText w:val="%1."/>
        <w:lvlJc w:val="left"/>
        <w:pPr>
          <w:ind w:left="1134" w:hanging="1134"/>
        </w:pPr>
        <w:rPr>
          <w:rFonts w:ascii="Palatino Linotype" w:hAnsi="Palatino Linotype" w:hint="default"/>
          <w:b/>
          <w:i w:val="0"/>
          <w:sz w:val="28"/>
        </w:rPr>
      </w:lvl>
    </w:lvlOverride>
    <w:lvlOverride w:ilvl="1">
      <w:lvl w:ilvl="1">
        <w:start w:val="1"/>
        <w:numFmt w:val="decimal"/>
        <w:pStyle w:val="TDPL-BodyTxt"/>
        <w:lvlText w:val="%1.%2"/>
        <w:lvlJc w:val="left"/>
        <w:pPr>
          <w:ind w:left="1134" w:hanging="1134"/>
        </w:pPr>
        <w:rPr>
          <w:rFonts w:ascii="Palatino Linotype" w:hAnsi="Palatino Linotype" w:hint="default"/>
          <w:b w:val="0"/>
          <w:i w:val="0"/>
          <w:sz w:val="22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134" w:hanging="1134"/>
        </w:pPr>
        <w:rPr>
          <w:rFonts w:ascii="Palatino Linotype" w:hAnsi="Palatino Linotype" w:hint="default"/>
          <w:b w:val="0"/>
          <w:i w:val="0"/>
          <w:sz w:val="22"/>
        </w:rPr>
      </w:lvl>
    </w:lvlOverride>
    <w:lvlOverride w:ilvl="3">
      <w:lvl w:ilvl="3">
        <w:start w:val="1"/>
        <w:numFmt w:val="lowerLetter"/>
        <w:lvlText w:val="%4)"/>
        <w:lvlJc w:val="left"/>
        <w:pPr>
          <w:ind w:left="1494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right"/>
        <w:pPr>
          <w:ind w:left="1985" w:hanging="284"/>
        </w:pPr>
        <w:rPr>
          <w:rFonts w:ascii="Palatino Linotype" w:hAnsi="Palatino Linotype" w:hint="default"/>
          <w:b w:val="0"/>
          <w:i w:val="0"/>
          <w:sz w:val="22"/>
        </w:rPr>
      </w:lvl>
    </w:lvlOverride>
    <w:lvlOverride w:ilvl="5">
      <w:lvl w:ilvl="5">
        <w:start w:val="1"/>
        <w:numFmt w:val="bullet"/>
        <w:lvlText w:val="•"/>
        <w:lvlJc w:val="left"/>
        <w:pPr>
          <w:ind w:left="2268" w:hanging="283"/>
        </w:pPr>
        <w:rPr>
          <w:rFonts w:ascii="Palatino Linotype" w:hAnsi="Palatino Linotype" w:hint="default"/>
          <w:b w:val="0"/>
          <w:i w:val="0"/>
          <w:sz w:val="22"/>
        </w:rPr>
      </w:lvl>
    </w:lvlOverride>
    <w:lvlOverride w:ilvl="6">
      <w:lvl w:ilvl="6">
        <w:start w:val="1"/>
        <w:numFmt w:val="bullet"/>
        <w:lvlText w:val="o"/>
        <w:lvlJc w:val="left"/>
        <w:pPr>
          <w:ind w:left="5836" w:hanging="360"/>
        </w:pPr>
        <w:rPr>
          <w:rFonts w:ascii="Courier New" w:hAnsi="Courier New" w:cs="Courier New"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6556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7276" w:hanging="180"/>
        </w:pPr>
        <w:rPr>
          <w:rFonts w:hint="default"/>
        </w:rPr>
      </w:lvl>
    </w:lvlOverride>
  </w:num>
  <w:num w:numId="510" w16cid:durableId="707728635">
    <w:abstractNumId w:val="8"/>
  </w:num>
  <w:num w:numId="511" w16cid:durableId="793597199">
    <w:abstractNumId w:val="8"/>
    <w:lvlOverride w:ilvl="0">
      <w:lvl w:ilvl="0">
        <w:start w:val="1"/>
        <w:numFmt w:val="decimal"/>
        <w:lvlText w:val="%1."/>
        <w:lvlJc w:val="left"/>
        <w:pPr>
          <w:ind w:left="1134" w:hanging="1134"/>
        </w:pPr>
        <w:rPr>
          <w:rFonts w:ascii="Palatino Linotype" w:hAnsi="Palatino Linotype" w:hint="default"/>
          <w:b/>
          <w:i w:val="0"/>
          <w:sz w:val="28"/>
        </w:rPr>
      </w:lvl>
    </w:lvlOverride>
    <w:lvlOverride w:ilvl="1">
      <w:lvl w:ilvl="1">
        <w:start w:val="1"/>
        <w:numFmt w:val="decimal"/>
        <w:pStyle w:val="TDPL-BodyTxt"/>
        <w:lvlText w:val="%1.%2"/>
        <w:lvlJc w:val="left"/>
        <w:pPr>
          <w:ind w:left="1134" w:hanging="1134"/>
        </w:pPr>
        <w:rPr>
          <w:rFonts w:ascii="Palatino Linotype" w:hAnsi="Palatino Linotype" w:hint="default"/>
          <w:b w:val="0"/>
          <w:i w:val="0"/>
          <w:sz w:val="22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134" w:hanging="1134"/>
        </w:pPr>
        <w:rPr>
          <w:rFonts w:ascii="Palatino Linotype" w:hAnsi="Palatino Linotype" w:hint="default"/>
          <w:b w:val="0"/>
          <w:i w:val="0"/>
          <w:sz w:val="22"/>
        </w:rPr>
      </w:lvl>
    </w:lvlOverride>
    <w:lvlOverride w:ilvl="3">
      <w:lvl w:ilvl="3">
        <w:start w:val="1"/>
        <w:numFmt w:val="lowerLetter"/>
        <w:lvlText w:val="%4)"/>
        <w:lvlJc w:val="left"/>
        <w:pPr>
          <w:ind w:left="1494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(%5)"/>
        <w:lvlJc w:val="right"/>
        <w:pPr>
          <w:ind w:left="1985" w:hanging="284"/>
        </w:pPr>
        <w:rPr>
          <w:rFonts w:ascii="Palatino Linotype" w:hAnsi="Palatino Linotype" w:hint="default"/>
          <w:b w:val="0"/>
          <w:i w:val="0"/>
          <w:sz w:val="22"/>
        </w:rPr>
      </w:lvl>
    </w:lvlOverride>
    <w:lvlOverride w:ilvl="5">
      <w:lvl w:ilvl="5">
        <w:start w:val="1"/>
        <w:numFmt w:val="bullet"/>
        <w:lvlText w:val="•"/>
        <w:lvlJc w:val="left"/>
        <w:pPr>
          <w:ind w:left="2268" w:hanging="283"/>
        </w:pPr>
        <w:rPr>
          <w:rFonts w:ascii="Palatino Linotype" w:hAnsi="Palatino Linotype" w:hint="default"/>
          <w:b w:val="0"/>
          <w:i w:val="0"/>
          <w:sz w:val="22"/>
        </w:rPr>
      </w:lvl>
    </w:lvlOverride>
    <w:lvlOverride w:ilvl="6">
      <w:lvl w:ilvl="6">
        <w:start w:val="1"/>
        <w:numFmt w:val="bullet"/>
        <w:lvlText w:val="o"/>
        <w:lvlJc w:val="left"/>
        <w:pPr>
          <w:ind w:left="5836" w:hanging="360"/>
        </w:pPr>
        <w:rPr>
          <w:rFonts w:ascii="Courier New" w:hAnsi="Courier New" w:cs="Courier New"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6556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7276" w:hanging="180"/>
        </w:pPr>
        <w:rPr>
          <w:rFonts w:hint="default"/>
        </w:rPr>
      </w:lvl>
    </w:lvlOverride>
  </w:num>
  <w:num w:numId="512" w16cid:durableId="569385061">
    <w:abstractNumId w:val="8"/>
  </w:num>
  <w:num w:numId="513" w16cid:durableId="991832436">
    <w:abstractNumId w:val="8"/>
    <w:lvlOverride w:ilvl="0">
      <w:lvl w:ilvl="0">
        <w:start w:val="1"/>
        <w:numFmt w:val="decimal"/>
        <w:lvlText w:val="%1."/>
        <w:lvlJc w:val="left"/>
        <w:pPr>
          <w:ind w:left="1134" w:hanging="1134"/>
        </w:pPr>
        <w:rPr>
          <w:rFonts w:ascii="Palatino Linotype" w:hAnsi="Palatino Linotype" w:hint="default"/>
          <w:b/>
          <w:i w:val="0"/>
          <w:sz w:val="28"/>
        </w:rPr>
      </w:lvl>
    </w:lvlOverride>
    <w:lvlOverride w:ilvl="1">
      <w:lvl w:ilvl="1">
        <w:start w:val="1"/>
        <w:numFmt w:val="decimal"/>
        <w:pStyle w:val="TDPL-BodyTxt"/>
        <w:lvlText w:val="%1.%2"/>
        <w:lvlJc w:val="left"/>
        <w:pPr>
          <w:ind w:left="1134" w:hanging="1134"/>
        </w:pPr>
        <w:rPr>
          <w:rFonts w:ascii="Palatino Linotype" w:hAnsi="Palatino Linotype" w:hint="default"/>
          <w:b w:val="0"/>
          <w:i w:val="0"/>
          <w:sz w:val="22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134" w:hanging="1134"/>
        </w:pPr>
        <w:rPr>
          <w:rFonts w:ascii="Palatino Linotype" w:hAnsi="Palatino Linotype" w:hint="default"/>
          <w:b w:val="0"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94" w:hanging="360"/>
        </w:pPr>
        <w:rPr>
          <w:rFonts w:hint="default"/>
        </w:rPr>
      </w:lvl>
    </w:lvlOverride>
    <w:lvlOverride w:ilvl="4">
      <w:lvl w:ilvl="4">
        <w:start w:val="1"/>
        <w:numFmt w:val="lowerRoman"/>
        <w:lvlText w:val="%5."/>
        <w:lvlJc w:val="right"/>
        <w:pPr>
          <w:ind w:left="1985" w:hanging="284"/>
        </w:pPr>
        <w:rPr>
          <w:rFonts w:ascii="Palatino Linotype" w:hAnsi="Palatino Linotype" w:hint="default"/>
          <w:b w:val="0"/>
          <w:i w:val="0"/>
          <w:sz w:val="22"/>
        </w:rPr>
      </w:lvl>
    </w:lvlOverride>
    <w:lvlOverride w:ilvl="5">
      <w:lvl w:ilvl="5">
        <w:start w:val="1"/>
        <w:numFmt w:val="bullet"/>
        <w:lvlText w:val="•"/>
        <w:lvlJc w:val="left"/>
        <w:pPr>
          <w:ind w:left="2268" w:hanging="283"/>
        </w:pPr>
        <w:rPr>
          <w:rFonts w:ascii="Palatino Linotype" w:hAnsi="Palatino Linotype" w:hint="default"/>
          <w:b w:val="0"/>
          <w:i w:val="0"/>
          <w:sz w:val="22"/>
        </w:rPr>
      </w:lvl>
    </w:lvlOverride>
    <w:lvlOverride w:ilvl="6">
      <w:lvl w:ilvl="6">
        <w:start w:val="1"/>
        <w:numFmt w:val="bullet"/>
        <w:lvlText w:val="o"/>
        <w:lvlJc w:val="left"/>
        <w:pPr>
          <w:ind w:left="5836" w:hanging="360"/>
        </w:pPr>
        <w:rPr>
          <w:rFonts w:ascii="Courier New" w:hAnsi="Courier New" w:cs="Courier New"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6556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7276" w:hanging="180"/>
        </w:pPr>
        <w:rPr>
          <w:rFonts w:hint="default"/>
        </w:rPr>
      </w:lvl>
    </w:lvlOverride>
  </w:num>
  <w:num w:numId="514" w16cid:durableId="1200436663">
    <w:abstractNumId w:val="8"/>
  </w:num>
  <w:num w:numId="515" w16cid:durableId="2030374383">
    <w:abstractNumId w:val="8"/>
    <w:lvlOverride w:ilvl="0">
      <w:lvl w:ilvl="0">
        <w:start w:val="1"/>
        <w:numFmt w:val="decimal"/>
        <w:lvlText w:val="%1."/>
        <w:lvlJc w:val="left"/>
        <w:pPr>
          <w:ind w:left="1134" w:hanging="1134"/>
        </w:pPr>
        <w:rPr>
          <w:rFonts w:ascii="Palatino Linotype" w:hAnsi="Palatino Linotype" w:hint="default"/>
          <w:b/>
          <w:i w:val="0"/>
          <w:sz w:val="28"/>
        </w:rPr>
      </w:lvl>
    </w:lvlOverride>
    <w:lvlOverride w:ilvl="1">
      <w:lvl w:ilvl="1">
        <w:start w:val="1"/>
        <w:numFmt w:val="decimal"/>
        <w:pStyle w:val="TDPL-BodyTxt"/>
        <w:lvlText w:val="%1.%2"/>
        <w:lvlJc w:val="left"/>
        <w:pPr>
          <w:ind w:left="1134" w:hanging="1134"/>
        </w:pPr>
        <w:rPr>
          <w:rFonts w:ascii="Palatino Linotype" w:hAnsi="Palatino Linotype" w:hint="default"/>
          <w:b w:val="0"/>
          <w:i w:val="0"/>
          <w:sz w:val="22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134" w:hanging="1134"/>
        </w:pPr>
        <w:rPr>
          <w:rFonts w:ascii="Palatino Linotype" w:hAnsi="Palatino Linotype" w:hint="default"/>
          <w:b w:val="0"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94" w:hanging="360"/>
        </w:pPr>
        <w:rPr>
          <w:rFonts w:hint="default"/>
        </w:rPr>
      </w:lvl>
    </w:lvlOverride>
    <w:lvlOverride w:ilvl="4">
      <w:lvl w:ilvl="4">
        <w:start w:val="1"/>
        <w:numFmt w:val="lowerRoman"/>
        <w:lvlText w:val="%5."/>
        <w:lvlJc w:val="right"/>
        <w:pPr>
          <w:ind w:left="1985" w:hanging="284"/>
        </w:pPr>
        <w:rPr>
          <w:rFonts w:ascii="Palatino Linotype" w:hAnsi="Palatino Linotype" w:hint="default"/>
          <w:b w:val="0"/>
          <w:i w:val="0"/>
          <w:sz w:val="22"/>
        </w:rPr>
      </w:lvl>
    </w:lvlOverride>
    <w:lvlOverride w:ilvl="5">
      <w:lvl w:ilvl="5">
        <w:start w:val="1"/>
        <w:numFmt w:val="bullet"/>
        <w:lvlText w:val="•"/>
        <w:lvlJc w:val="left"/>
        <w:pPr>
          <w:ind w:left="2268" w:hanging="283"/>
        </w:pPr>
        <w:rPr>
          <w:rFonts w:ascii="Palatino Linotype" w:hAnsi="Palatino Linotype" w:hint="default"/>
          <w:b w:val="0"/>
          <w:i w:val="0"/>
          <w:sz w:val="22"/>
        </w:rPr>
      </w:lvl>
    </w:lvlOverride>
    <w:lvlOverride w:ilvl="6">
      <w:lvl w:ilvl="6">
        <w:start w:val="1"/>
        <w:numFmt w:val="bullet"/>
        <w:lvlText w:val="o"/>
        <w:lvlJc w:val="left"/>
        <w:pPr>
          <w:ind w:left="5836" w:hanging="360"/>
        </w:pPr>
        <w:rPr>
          <w:rFonts w:ascii="Courier New" w:hAnsi="Courier New" w:cs="Courier New"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6556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7276" w:hanging="180"/>
        </w:pPr>
        <w:rPr>
          <w:rFonts w:hint="default"/>
        </w:rPr>
      </w:lvl>
    </w:lvlOverride>
  </w:num>
  <w:num w:numId="516" w16cid:durableId="1150096834">
    <w:abstractNumId w:val="8"/>
  </w:num>
  <w:num w:numId="517" w16cid:durableId="1180704947">
    <w:abstractNumId w:val="8"/>
  </w:num>
  <w:num w:numId="518" w16cid:durableId="1456019734">
    <w:abstractNumId w:val="161"/>
  </w:num>
  <w:num w:numId="519" w16cid:durableId="1585217478">
    <w:abstractNumId w:val="8"/>
  </w:num>
  <w:num w:numId="520" w16cid:durableId="41562069">
    <w:abstractNumId w:val="8"/>
  </w:num>
  <w:num w:numId="521" w16cid:durableId="6952209">
    <w:abstractNumId w:val="8"/>
  </w:num>
  <w:num w:numId="522" w16cid:durableId="960304462">
    <w:abstractNumId w:val="8"/>
  </w:num>
  <w:num w:numId="523" w16cid:durableId="1185250913">
    <w:abstractNumId w:val="8"/>
  </w:num>
  <w:num w:numId="524" w16cid:durableId="1758749435">
    <w:abstractNumId w:val="8"/>
  </w:num>
  <w:num w:numId="525" w16cid:durableId="1665551779">
    <w:abstractNumId w:val="8"/>
  </w:num>
  <w:num w:numId="526" w16cid:durableId="14159989">
    <w:abstractNumId w:val="8"/>
  </w:num>
  <w:num w:numId="527" w16cid:durableId="727991727">
    <w:abstractNumId w:val="8"/>
  </w:num>
  <w:num w:numId="528" w16cid:durableId="84232795">
    <w:abstractNumId w:val="8"/>
  </w:num>
  <w:num w:numId="529" w16cid:durableId="1062174253">
    <w:abstractNumId w:val="161"/>
  </w:num>
  <w:num w:numId="530" w16cid:durableId="561720766">
    <w:abstractNumId w:val="161"/>
  </w:num>
  <w:num w:numId="531" w16cid:durableId="497841235">
    <w:abstractNumId w:val="161"/>
  </w:num>
  <w:num w:numId="532" w16cid:durableId="487092248">
    <w:abstractNumId w:val="161"/>
  </w:num>
  <w:num w:numId="533" w16cid:durableId="1616211972">
    <w:abstractNumId w:val="161"/>
  </w:num>
  <w:num w:numId="534" w16cid:durableId="473563536">
    <w:abstractNumId w:val="161"/>
  </w:num>
  <w:num w:numId="535" w16cid:durableId="1439762477">
    <w:abstractNumId w:val="161"/>
  </w:num>
  <w:num w:numId="536" w16cid:durableId="717977782">
    <w:abstractNumId w:val="161"/>
  </w:num>
  <w:num w:numId="537" w16cid:durableId="2006080928">
    <w:abstractNumId w:val="161"/>
  </w:num>
  <w:num w:numId="538" w16cid:durableId="1938519858">
    <w:abstractNumId w:val="8"/>
  </w:num>
  <w:num w:numId="539" w16cid:durableId="2049990564">
    <w:abstractNumId w:val="8"/>
  </w:num>
  <w:numIdMacAtCleanup w:val="3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3D53"/>
    <w:rsid w:val="0002011C"/>
    <w:rsid w:val="000207AC"/>
    <w:rsid w:val="00021A4E"/>
    <w:rsid w:val="00021F53"/>
    <w:rsid w:val="00023D1E"/>
    <w:rsid w:val="00023F4F"/>
    <w:rsid w:val="00025EEC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566"/>
    <w:rsid w:val="00042D62"/>
    <w:rsid w:val="00043580"/>
    <w:rsid w:val="0004473A"/>
    <w:rsid w:val="000474C0"/>
    <w:rsid w:val="00047FAF"/>
    <w:rsid w:val="0005036E"/>
    <w:rsid w:val="00050CAA"/>
    <w:rsid w:val="00051BA5"/>
    <w:rsid w:val="0005289A"/>
    <w:rsid w:val="00052BBD"/>
    <w:rsid w:val="00056CC4"/>
    <w:rsid w:val="00057544"/>
    <w:rsid w:val="000640DA"/>
    <w:rsid w:val="000644CF"/>
    <w:rsid w:val="00064FC1"/>
    <w:rsid w:val="00065C96"/>
    <w:rsid w:val="00070A22"/>
    <w:rsid w:val="000713AB"/>
    <w:rsid w:val="0007184D"/>
    <w:rsid w:val="00072B6D"/>
    <w:rsid w:val="00073660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0188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A739B"/>
    <w:rsid w:val="000B0721"/>
    <w:rsid w:val="000B233F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1285"/>
    <w:rsid w:val="000D20A2"/>
    <w:rsid w:val="000D5CED"/>
    <w:rsid w:val="000D7BFD"/>
    <w:rsid w:val="000E304E"/>
    <w:rsid w:val="000E45E9"/>
    <w:rsid w:val="000F4196"/>
    <w:rsid w:val="000F4FF8"/>
    <w:rsid w:val="00104CDD"/>
    <w:rsid w:val="001064D5"/>
    <w:rsid w:val="00107343"/>
    <w:rsid w:val="001101DA"/>
    <w:rsid w:val="00110227"/>
    <w:rsid w:val="001108D3"/>
    <w:rsid w:val="00110B9F"/>
    <w:rsid w:val="001140C2"/>
    <w:rsid w:val="001156EE"/>
    <w:rsid w:val="00116F9E"/>
    <w:rsid w:val="0012030D"/>
    <w:rsid w:val="00121494"/>
    <w:rsid w:val="0012408B"/>
    <w:rsid w:val="0012459E"/>
    <w:rsid w:val="001247B9"/>
    <w:rsid w:val="0012488A"/>
    <w:rsid w:val="00125338"/>
    <w:rsid w:val="00125BBA"/>
    <w:rsid w:val="00126F23"/>
    <w:rsid w:val="00127CC8"/>
    <w:rsid w:val="0013134D"/>
    <w:rsid w:val="00131A10"/>
    <w:rsid w:val="00132EA8"/>
    <w:rsid w:val="00132F29"/>
    <w:rsid w:val="00137C17"/>
    <w:rsid w:val="00140644"/>
    <w:rsid w:val="001407CF"/>
    <w:rsid w:val="00140E90"/>
    <w:rsid w:val="00142B68"/>
    <w:rsid w:val="001437B0"/>
    <w:rsid w:val="00145BFD"/>
    <w:rsid w:val="00145D85"/>
    <w:rsid w:val="0014713C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665B1"/>
    <w:rsid w:val="001703B3"/>
    <w:rsid w:val="001705FF"/>
    <w:rsid w:val="001743A8"/>
    <w:rsid w:val="00176CDF"/>
    <w:rsid w:val="00176F01"/>
    <w:rsid w:val="00182202"/>
    <w:rsid w:val="0018516C"/>
    <w:rsid w:val="001864E3"/>
    <w:rsid w:val="001865DC"/>
    <w:rsid w:val="00186A9D"/>
    <w:rsid w:val="001875D2"/>
    <w:rsid w:val="00187D29"/>
    <w:rsid w:val="001920F0"/>
    <w:rsid w:val="00193471"/>
    <w:rsid w:val="00194B60"/>
    <w:rsid w:val="00195FFF"/>
    <w:rsid w:val="001969A6"/>
    <w:rsid w:val="00196DCE"/>
    <w:rsid w:val="00197BA9"/>
    <w:rsid w:val="001A0F5C"/>
    <w:rsid w:val="001A3832"/>
    <w:rsid w:val="001A3D03"/>
    <w:rsid w:val="001B003D"/>
    <w:rsid w:val="001B0835"/>
    <w:rsid w:val="001B3DA3"/>
    <w:rsid w:val="001B5BE5"/>
    <w:rsid w:val="001B5FEF"/>
    <w:rsid w:val="001B7796"/>
    <w:rsid w:val="001C1AF5"/>
    <w:rsid w:val="001C2394"/>
    <w:rsid w:val="001C28D3"/>
    <w:rsid w:val="001C3551"/>
    <w:rsid w:val="001C36F4"/>
    <w:rsid w:val="001C4182"/>
    <w:rsid w:val="001C4A2D"/>
    <w:rsid w:val="001C609E"/>
    <w:rsid w:val="001C6C8D"/>
    <w:rsid w:val="001C7A91"/>
    <w:rsid w:val="001D00B3"/>
    <w:rsid w:val="001D0436"/>
    <w:rsid w:val="001D1ADE"/>
    <w:rsid w:val="001D47CA"/>
    <w:rsid w:val="001E0028"/>
    <w:rsid w:val="001E2E1C"/>
    <w:rsid w:val="001E41CC"/>
    <w:rsid w:val="001E6033"/>
    <w:rsid w:val="001F0070"/>
    <w:rsid w:val="001F063B"/>
    <w:rsid w:val="001F16B0"/>
    <w:rsid w:val="001F2583"/>
    <w:rsid w:val="001F35EB"/>
    <w:rsid w:val="001F3B0D"/>
    <w:rsid w:val="001F4649"/>
    <w:rsid w:val="001F7557"/>
    <w:rsid w:val="002017CC"/>
    <w:rsid w:val="0020459F"/>
    <w:rsid w:val="0020539D"/>
    <w:rsid w:val="00205E2B"/>
    <w:rsid w:val="00205F59"/>
    <w:rsid w:val="0020751D"/>
    <w:rsid w:val="00213253"/>
    <w:rsid w:val="00215330"/>
    <w:rsid w:val="0022210D"/>
    <w:rsid w:val="002312A1"/>
    <w:rsid w:val="00233949"/>
    <w:rsid w:val="00233D70"/>
    <w:rsid w:val="00234043"/>
    <w:rsid w:val="00235591"/>
    <w:rsid w:val="002356B5"/>
    <w:rsid w:val="0023671E"/>
    <w:rsid w:val="00236F05"/>
    <w:rsid w:val="00241830"/>
    <w:rsid w:val="00241C6A"/>
    <w:rsid w:val="00242DF2"/>
    <w:rsid w:val="002442E9"/>
    <w:rsid w:val="00246C64"/>
    <w:rsid w:val="002472DC"/>
    <w:rsid w:val="0025454C"/>
    <w:rsid w:val="00254BBA"/>
    <w:rsid w:val="00257307"/>
    <w:rsid w:val="00257477"/>
    <w:rsid w:val="00257739"/>
    <w:rsid w:val="00257C84"/>
    <w:rsid w:val="00260573"/>
    <w:rsid w:val="0026149F"/>
    <w:rsid w:val="00267130"/>
    <w:rsid w:val="00267332"/>
    <w:rsid w:val="00275A5D"/>
    <w:rsid w:val="002837EA"/>
    <w:rsid w:val="00284DD3"/>
    <w:rsid w:val="00285B95"/>
    <w:rsid w:val="00286A4E"/>
    <w:rsid w:val="00290604"/>
    <w:rsid w:val="00293437"/>
    <w:rsid w:val="00293A0F"/>
    <w:rsid w:val="00294365"/>
    <w:rsid w:val="002A3A4B"/>
    <w:rsid w:val="002A535F"/>
    <w:rsid w:val="002A62D3"/>
    <w:rsid w:val="002A7396"/>
    <w:rsid w:val="002A7431"/>
    <w:rsid w:val="002B09FE"/>
    <w:rsid w:val="002B17C8"/>
    <w:rsid w:val="002B2919"/>
    <w:rsid w:val="002B2EAF"/>
    <w:rsid w:val="002B5A3C"/>
    <w:rsid w:val="002B7A89"/>
    <w:rsid w:val="002C5057"/>
    <w:rsid w:val="002C6BC7"/>
    <w:rsid w:val="002C79CC"/>
    <w:rsid w:val="002D2FCF"/>
    <w:rsid w:val="002D44F1"/>
    <w:rsid w:val="002D4550"/>
    <w:rsid w:val="002D4998"/>
    <w:rsid w:val="002D5F6A"/>
    <w:rsid w:val="002D61EC"/>
    <w:rsid w:val="002E05EF"/>
    <w:rsid w:val="002E11FF"/>
    <w:rsid w:val="002E1A4E"/>
    <w:rsid w:val="002E234C"/>
    <w:rsid w:val="002E4A9B"/>
    <w:rsid w:val="002E4C84"/>
    <w:rsid w:val="002E57B3"/>
    <w:rsid w:val="002E7CAF"/>
    <w:rsid w:val="002E7E2D"/>
    <w:rsid w:val="002F1437"/>
    <w:rsid w:val="002F29D5"/>
    <w:rsid w:val="002F7D95"/>
    <w:rsid w:val="00303685"/>
    <w:rsid w:val="00304620"/>
    <w:rsid w:val="00305AF7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2D7D"/>
    <w:rsid w:val="003274B8"/>
    <w:rsid w:val="00327685"/>
    <w:rsid w:val="00327A58"/>
    <w:rsid w:val="00330115"/>
    <w:rsid w:val="0033084D"/>
    <w:rsid w:val="0033154B"/>
    <w:rsid w:val="00331A53"/>
    <w:rsid w:val="00333B3D"/>
    <w:rsid w:val="00333D65"/>
    <w:rsid w:val="0033718C"/>
    <w:rsid w:val="00337A51"/>
    <w:rsid w:val="00345733"/>
    <w:rsid w:val="00346320"/>
    <w:rsid w:val="00347A43"/>
    <w:rsid w:val="003511E0"/>
    <w:rsid w:val="003516C6"/>
    <w:rsid w:val="003525DA"/>
    <w:rsid w:val="00352DE9"/>
    <w:rsid w:val="00353FFB"/>
    <w:rsid w:val="00355A6A"/>
    <w:rsid w:val="00355B72"/>
    <w:rsid w:val="003564F0"/>
    <w:rsid w:val="00361BEC"/>
    <w:rsid w:val="00363DC7"/>
    <w:rsid w:val="0036529B"/>
    <w:rsid w:val="003659A6"/>
    <w:rsid w:val="0036624F"/>
    <w:rsid w:val="0037088D"/>
    <w:rsid w:val="0037223D"/>
    <w:rsid w:val="00373713"/>
    <w:rsid w:val="00376AAC"/>
    <w:rsid w:val="0038305D"/>
    <w:rsid w:val="00384529"/>
    <w:rsid w:val="00386004"/>
    <w:rsid w:val="00390121"/>
    <w:rsid w:val="003914FC"/>
    <w:rsid w:val="0039167F"/>
    <w:rsid w:val="00392FAE"/>
    <w:rsid w:val="00393029"/>
    <w:rsid w:val="00396693"/>
    <w:rsid w:val="00397BEB"/>
    <w:rsid w:val="003A28EB"/>
    <w:rsid w:val="003A31F1"/>
    <w:rsid w:val="003B1963"/>
    <w:rsid w:val="003D0481"/>
    <w:rsid w:val="003D13F0"/>
    <w:rsid w:val="003D1FE3"/>
    <w:rsid w:val="003D2A2E"/>
    <w:rsid w:val="003D4BD5"/>
    <w:rsid w:val="003D55FE"/>
    <w:rsid w:val="003D56BB"/>
    <w:rsid w:val="003E06D3"/>
    <w:rsid w:val="003E2778"/>
    <w:rsid w:val="003E3F3E"/>
    <w:rsid w:val="003E50ED"/>
    <w:rsid w:val="003E668D"/>
    <w:rsid w:val="003E6934"/>
    <w:rsid w:val="003E6DA5"/>
    <w:rsid w:val="003F0E09"/>
    <w:rsid w:val="003F2871"/>
    <w:rsid w:val="003F31D8"/>
    <w:rsid w:val="004014CB"/>
    <w:rsid w:val="004025BD"/>
    <w:rsid w:val="0040363A"/>
    <w:rsid w:val="00403EA3"/>
    <w:rsid w:val="00405316"/>
    <w:rsid w:val="00405683"/>
    <w:rsid w:val="0040680F"/>
    <w:rsid w:val="00412AE7"/>
    <w:rsid w:val="0041308E"/>
    <w:rsid w:val="00414442"/>
    <w:rsid w:val="0041519A"/>
    <w:rsid w:val="004157F4"/>
    <w:rsid w:val="00416FD1"/>
    <w:rsid w:val="00417BD7"/>
    <w:rsid w:val="004213EA"/>
    <w:rsid w:val="00425B96"/>
    <w:rsid w:val="0043060B"/>
    <w:rsid w:val="00430A8E"/>
    <w:rsid w:val="00431BC1"/>
    <w:rsid w:val="004341A1"/>
    <w:rsid w:val="00436206"/>
    <w:rsid w:val="00437DFA"/>
    <w:rsid w:val="004407C0"/>
    <w:rsid w:val="00440DA9"/>
    <w:rsid w:val="00441619"/>
    <w:rsid w:val="0044465A"/>
    <w:rsid w:val="004508A0"/>
    <w:rsid w:val="0045092A"/>
    <w:rsid w:val="00451126"/>
    <w:rsid w:val="0045125B"/>
    <w:rsid w:val="0045371F"/>
    <w:rsid w:val="00454E02"/>
    <w:rsid w:val="004559CC"/>
    <w:rsid w:val="00455F81"/>
    <w:rsid w:val="00455FD2"/>
    <w:rsid w:val="00462105"/>
    <w:rsid w:val="00470CEF"/>
    <w:rsid w:val="00471BEA"/>
    <w:rsid w:val="00476C90"/>
    <w:rsid w:val="0047711D"/>
    <w:rsid w:val="004806DB"/>
    <w:rsid w:val="004810BA"/>
    <w:rsid w:val="00486417"/>
    <w:rsid w:val="00490754"/>
    <w:rsid w:val="0049093B"/>
    <w:rsid w:val="00492257"/>
    <w:rsid w:val="0049303E"/>
    <w:rsid w:val="00495142"/>
    <w:rsid w:val="00495413"/>
    <w:rsid w:val="004963FB"/>
    <w:rsid w:val="0049725E"/>
    <w:rsid w:val="00497C80"/>
    <w:rsid w:val="00497F55"/>
    <w:rsid w:val="004A007F"/>
    <w:rsid w:val="004A28A4"/>
    <w:rsid w:val="004B098F"/>
    <w:rsid w:val="004B1665"/>
    <w:rsid w:val="004B2E8A"/>
    <w:rsid w:val="004B36A4"/>
    <w:rsid w:val="004B3FA2"/>
    <w:rsid w:val="004B4A99"/>
    <w:rsid w:val="004B4E90"/>
    <w:rsid w:val="004B5CC5"/>
    <w:rsid w:val="004B6D4A"/>
    <w:rsid w:val="004B77FE"/>
    <w:rsid w:val="004C129B"/>
    <w:rsid w:val="004C1AE5"/>
    <w:rsid w:val="004C20AB"/>
    <w:rsid w:val="004C227D"/>
    <w:rsid w:val="004C263F"/>
    <w:rsid w:val="004C4B03"/>
    <w:rsid w:val="004C62A5"/>
    <w:rsid w:val="004C763C"/>
    <w:rsid w:val="004D1A61"/>
    <w:rsid w:val="004D24BD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4F7344"/>
    <w:rsid w:val="00500450"/>
    <w:rsid w:val="00501254"/>
    <w:rsid w:val="00513486"/>
    <w:rsid w:val="00514A01"/>
    <w:rsid w:val="00515631"/>
    <w:rsid w:val="00516B65"/>
    <w:rsid w:val="0051763F"/>
    <w:rsid w:val="0052217B"/>
    <w:rsid w:val="0052227A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47AFC"/>
    <w:rsid w:val="00550C96"/>
    <w:rsid w:val="00551F38"/>
    <w:rsid w:val="00553DE8"/>
    <w:rsid w:val="005545BF"/>
    <w:rsid w:val="0055537F"/>
    <w:rsid w:val="0055748D"/>
    <w:rsid w:val="00560532"/>
    <w:rsid w:val="0056077C"/>
    <w:rsid w:val="00563431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2BE4"/>
    <w:rsid w:val="00586553"/>
    <w:rsid w:val="00586958"/>
    <w:rsid w:val="00592801"/>
    <w:rsid w:val="00593D81"/>
    <w:rsid w:val="00594082"/>
    <w:rsid w:val="00595801"/>
    <w:rsid w:val="00596D8B"/>
    <w:rsid w:val="005973E7"/>
    <w:rsid w:val="005A04D4"/>
    <w:rsid w:val="005A0C74"/>
    <w:rsid w:val="005A3E69"/>
    <w:rsid w:val="005A496F"/>
    <w:rsid w:val="005A7B68"/>
    <w:rsid w:val="005B0ADB"/>
    <w:rsid w:val="005B13C2"/>
    <w:rsid w:val="005B1C53"/>
    <w:rsid w:val="005B4ECD"/>
    <w:rsid w:val="005B5365"/>
    <w:rsid w:val="005B54CD"/>
    <w:rsid w:val="005B7E51"/>
    <w:rsid w:val="005C09B5"/>
    <w:rsid w:val="005C1CE4"/>
    <w:rsid w:val="005C2E0E"/>
    <w:rsid w:val="005C3BF0"/>
    <w:rsid w:val="005C3D98"/>
    <w:rsid w:val="005C48AA"/>
    <w:rsid w:val="005C4F52"/>
    <w:rsid w:val="005C6C4D"/>
    <w:rsid w:val="005C6FD3"/>
    <w:rsid w:val="005C7276"/>
    <w:rsid w:val="005C737C"/>
    <w:rsid w:val="005C7C1B"/>
    <w:rsid w:val="005D0B47"/>
    <w:rsid w:val="005D0FA8"/>
    <w:rsid w:val="005D4DDB"/>
    <w:rsid w:val="005D4FAA"/>
    <w:rsid w:val="005D5058"/>
    <w:rsid w:val="005D7640"/>
    <w:rsid w:val="005E1023"/>
    <w:rsid w:val="005E4C39"/>
    <w:rsid w:val="005E696C"/>
    <w:rsid w:val="005E6A7C"/>
    <w:rsid w:val="005F29CC"/>
    <w:rsid w:val="005F2F89"/>
    <w:rsid w:val="005F79CB"/>
    <w:rsid w:val="005F7C7B"/>
    <w:rsid w:val="00600033"/>
    <w:rsid w:val="006022A4"/>
    <w:rsid w:val="006033A0"/>
    <w:rsid w:val="006046E2"/>
    <w:rsid w:val="006057A9"/>
    <w:rsid w:val="0060655E"/>
    <w:rsid w:val="00607D9B"/>
    <w:rsid w:val="00610D52"/>
    <w:rsid w:val="00611F7A"/>
    <w:rsid w:val="006125CB"/>
    <w:rsid w:val="0061360C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07"/>
    <w:rsid w:val="006351EE"/>
    <w:rsid w:val="0063553C"/>
    <w:rsid w:val="00641BCF"/>
    <w:rsid w:val="00642267"/>
    <w:rsid w:val="00643B6C"/>
    <w:rsid w:val="006448C2"/>
    <w:rsid w:val="00644F7F"/>
    <w:rsid w:val="006501B1"/>
    <w:rsid w:val="0065039F"/>
    <w:rsid w:val="006510F4"/>
    <w:rsid w:val="006522AA"/>
    <w:rsid w:val="00653AAC"/>
    <w:rsid w:val="006560BC"/>
    <w:rsid w:val="00657CB1"/>
    <w:rsid w:val="0066402A"/>
    <w:rsid w:val="006646EC"/>
    <w:rsid w:val="00670147"/>
    <w:rsid w:val="00670F3F"/>
    <w:rsid w:val="0067369B"/>
    <w:rsid w:val="00676DDC"/>
    <w:rsid w:val="006772F0"/>
    <w:rsid w:val="006776D3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218B"/>
    <w:rsid w:val="006B475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C75C4"/>
    <w:rsid w:val="006D30EF"/>
    <w:rsid w:val="006D5C82"/>
    <w:rsid w:val="006D7BAB"/>
    <w:rsid w:val="006E2482"/>
    <w:rsid w:val="006E2CED"/>
    <w:rsid w:val="006E4ADB"/>
    <w:rsid w:val="006F0CC1"/>
    <w:rsid w:val="00700E12"/>
    <w:rsid w:val="00701CD8"/>
    <w:rsid w:val="00703124"/>
    <w:rsid w:val="00704464"/>
    <w:rsid w:val="00705EF1"/>
    <w:rsid w:val="0071160C"/>
    <w:rsid w:val="00711D76"/>
    <w:rsid w:val="00711FA1"/>
    <w:rsid w:val="0071258B"/>
    <w:rsid w:val="00712FBE"/>
    <w:rsid w:val="00715C73"/>
    <w:rsid w:val="00716F98"/>
    <w:rsid w:val="00717258"/>
    <w:rsid w:val="007208F6"/>
    <w:rsid w:val="00720FEF"/>
    <w:rsid w:val="00721232"/>
    <w:rsid w:val="00723BF4"/>
    <w:rsid w:val="0072562C"/>
    <w:rsid w:val="00725964"/>
    <w:rsid w:val="0072642F"/>
    <w:rsid w:val="007306BC"/>
    <w:rsid w:val="00730B51"/>
    <w:rsid w:val="00731387"/>
    <w:rsid w:val="00731549"/>
    <w:rsid w:val="007338FF"/>
    <w:rsid w:val="0073512B"/>
    <w:rsid w:val="00736518"/>
    <w:rsid w:val="00736955"/>
    <w:rsid w:val="00737756"/>
    <w:rsid w:val="00737932"/>
    <w:rsid w:val="007451EA"/>
    <w:rsid w:val="00745FA8"/>
    <w:rsid w:val="0075071D"/>
    <w:rsid w:val="007557FA"/>
    <w:rsid w:val="00756FBD"/>
    <w:rsid w:val="00767408"/>
    <w:rsid w:val="007674BE"/>
    <w:rsid w:val="0077122A"/>
    <w:rsid w:val="007713CA"/>
    <w:rsid w:val="00773691"/>
    <w:rsid w:val="00776194"/>
    <w:rsid w:val="007761A2"/>
    <w:rsid w:val="00783313"/>
    <w:rsid w:val="00783C15"/>
    <w:rsid w:val="00786D07"/>
    <w:rsid w:val="00787ED5"/>
    <w:rsid w:val="00797B64"/>
    <w:rsid w:val="007A029B"/>
    <w:rsid w:val="007A1C56"/>
    <w:rsid w:val="007A20E7"/>
    <w:rsid w:val="007A2EB0"/>
    <w:rsid w:val="007A3955"/>
    <w:rsid w:val="007A5202"/>
    <w:rsid w:val="007B16D0"/>
    <w:rsid w:val="007B1CED"/>
    <w:rsid w:val="007B2F56"/>
    <w:rsid w:val="007B4C62"/>
    <w:rsid w:val="007C04D6"/>
    <w:rsid w:val="007C4F76"/>
    <w:rsid w:val="007C5403"/>
    <w:rsid w:val="007C5639"/>
    <w:rsid w:val="007C5725"/>
    <w:rsid w:val="007C79A1"/>
    <w:rsid w:val="007C7E51"/>
    <w:rsid w:val="007D0CFF"/>
    <w:rsid w:val="007D598A"/>
    <w:rsid w:val="007E0DB9"/>
    <w:rsid w:val="007E2417"/>
    <w:rsid w:val="007E5ACC"/>
    <w:rsid w:val="007E74B2"/>
    <w:rsid w:val="007F6E71"/>
    <w:rsid w:val="007F7466"/>
    <w:rsid w:val="0080054A"/>
    <w:rsid w:val="00800600"/>
    <w:rsid w:val="00800CE6"/>
    <w:rsid w:val="00802808"/>
    <w:rsid w:val="008060C1"/>
    <w:rsid w:val="008069D3"/>
    <w:rsid w:val="00806C7B"/>
    <w:rsid w:val="00806D89"/>
    <w:rsid w:val="008072D6"/>
    <w:rsid w:val="00810A68"/>
    <w:rsid w:val="008117FE"/>
    <w:rsid w:val="00811DDB"/>
    <w:rsid w:val="00814773"/>
    <w:rsid w:val="00814C97"/>
    <w:rsid w:val="008165BC"/>
    <w:rsid w:val="0081704B"/>
    <w:rsid w:val="008202C9"/>
    <w:rsid w:val="00823187"/>
    <w:rsid w:val="00823C33"/>
    <w:rsid w:val="008303DD"/>
    <w:rsid w:val="008310F6"/>
    <w:rsid w:val="00832E02"/>
    <w:rsid w:val="00833A44"/>
    <w:rsid w:val="00834CF2"/>
    <w:rsid w:val="00835189"/>
    <w:rsid w:val="008403C1"/>
    <w:rsid w:val="0084058F"/>
    <w:rsid w:val="00842EBB"/>
    <w:rsid w:val="008433A4"/>
    <w:rsid w:val="0084365D"/>
    <w:rsid w:val="00843891"/>
    <w:rsid w:val="008438DA"/>
    <w:rsid w:val="00843BE5"/>
    <w:rsid w:val="00844162"/>
    <w:rsid w:val="00852F1F"/>
    <w:rsid w:val="0085602D"/>
    <w:rsid w:val="008656B0"/>
    <w:rsid w:val="00866A68"/>
    <w:rsid w:val="00870169"/>
    <w:rsid w:val="00870E39"/>
    <w:rsid w:val="008759D3"/>
    <w:rsid w:val="00875CCD"/>
    <w:rsid w:val="00876D30"/>
    <w:rsid w:val="008823DB"/>
    <w:rsid w:val="00882A3B"/>
    <w:rsid w:val="0088558F"/>
    <w:rsid w:val="00885674"/>
    <w:rsid w:val="008909AB"/>
    <w:rsid w:val="00892EC1"/>
    <w:rsid w:val="0089537D"/>
    <w:rsid w:val="008979C8"/>
    <w:rsid w:val="008A094A"/>
    <w:rsid w:val="008A1EFC"/>
    <w:rsid w:val="008A2FF9"/>
    <w:rsid w:val="008A3298"/>
    <w:rsid w:val="008A329B"/>
    <w:rsid w:val="008A3765"/>
    <w:rsid w:val="008A5213"/>
    <w:rsid w:val="008A545C"/>
    <w:rsid w:val="008A5877"/>
    <w:rsid w:val="008A5DB1"/>
    <w:rsid w:val="008A6589"/>
    <w:rsid w:val="008A72DB"/>
    <w:rsid w:val="008B1B2B"/>
    <w:rsid w:val="008B2CD6"/>
    <w:rsid w:val="008B7C83"/>
    <w:rsid w:val="008C1C9E"/>
    <w:rsid w:val="008C21A1"/>
    <w:rsid w:val="008C58AD"/>
    <w:rsid w:val="008C5CDA"/>
    <w:rsid w:val="008C66FA"/>
    <w:rsid w:val="008C6ACF"/>
    <w:rsid w:val="008D0B20"/>
    <w:rsid w:val="008D244C"/>
    <w:rsid w:val="008D4776"/>
    <w:rsid w:val="008D61FC"/>
    <w:rsid w:val="008D6588"/>
    <w:rsid w:val="008D79B8"/>
    <w:rsid w:val="008E0D9F"/>
    <w:rsid w:val="008E314D"/>
    <w:rsid w:val="008E6447"/>
    <w:rsid w:val="008E6620"/>
    <w:rsid w:val="008E6A7F"/>
    <w:rsid w:val="008E7BE4"/>
    <w:rsid w:val="008F29E4"/>
    <w:rsid w:val="008F3D05"/>
    <w:rsid w:val="008F5419"/>
    <w:rsid w:val="008F6BD7"/>
    <w:rsid w:val="008F6F0C"/>
    <w:rsid w:val="009003D0"/>
    <w:rsid w:val="00900476"/>
    <w:rsid w:val="009010A4"/>
    <w:rsid w:val="0090204A"/>
    <w:rsid w:val="00903195"/>
    <w:rsid w:val="009040FA"/>
    <w:rsid w:val="0090459E"/>
    <w:rsid w:val="009045BF"/>
    <w:rsid w:val="00904AF1"/>
    <w:rsid w:val="00905C77"/>
    <w:rsid w:val="00906FF2"/>
    <w:rsid w:val="00910458"/>
    <w:rsid w:val="009106C1"/>
    <w:rsid w:val="00910978"/>
    <w:rsid w:val="00911571"/>
    <w:rsid w:val="009128D2"/>
    <w:rsid w:val="00915644"/>
    <w:rsid w:val="00917BFD"/>
    <w:rsid w:val="009204F4"/>
    <w:rsid w:val="00921BC8"/>
    <w:rsid w:val="00923A62"/>
    <w:rsid w:val="00923D02"/>
    <w:rsid w:val="009247C9"/>
    <w:rsid w:val="00924F11"/>
    <w:rsid w:val="009262BC"/>
    <w:rsid w:val="00927EE0"/>
    <w:rsid w:val="009344A5"/>
    <w:rsid w:val="00934A70"/>
    <w:rsid w:val="00937CE3"/>
    <w:rsid w:val="0094198B"/>
    <w:rsid w:val="00951743"/>
    <w:rsid w:val="00951C00"/>
    <w:rsid w:val="00955257"/>
    <w:rsid w:val="009650A9"/>
    <w:rsid w:val="009709E0"/>
    <w:rsid w:val="00971350"/>
    <w:rsid w:val="009720C2"/>
    <w:rsid w:val="009724FE"/>
    <w:rsid w:val="0097290F"/>
    <w:rsid w:val="00975139"/>
    <w:rsid w:val="0097725F"/>
    <w:rsid w:val="00980D30"/>
    <w:rsid w:val="00980DE2"/>
    <w:rsid w:val="0098237C"/>
    <w:rsid w:val="00983186"/>
    <w:rsid w:val="009900F9"/>
    <w:rsid w:val="009901DB"/>
    <w:rsid w:val="009907B5"/>
    <w:rsid w:val="009917D5"/>
    <w:rsid w:val="00992060"/>
    <w:rsid w:val="009929BD"/>
    <w:rsid w:val="009932F9"/>
    <w:rsid w:val="009A08D5"/>
    <w:rsid w:val="009A17D0"/>
    <w:rsid w:val="009A6D50"/>
    <w:rsid w:val="009B0F39"/>
    <w:rsid w:val="009B1D4D"/>
    <w:rsid w:val="009B51B7"/>
    <w:rsid w:val="009B5892"/>
    <w:rsid w:val="009B6ABF"/>
    <w:rsid w:val="009C1F86"/>
    <w:rsid w:val="009C2F06"/>
    <w:rsid w:val="009C381B"/>
    <w:rsid w:val="009C3859"/>
    <w:rsid w:val="009C47F3"/>
    <w:rsid w:val="009C6817"/>
    <w:rsid w:val="009C6EB2"/>
    <w:rsid w:val="009D33EC"/>
    <w:rsid w:val="009D5F5D"/>
    <w:rsid w:val="009E01E8"/>
    <w:rsid w:val="009E3254"/>
    <w:rsid w:val="009E5405"/>
    <w:rsid w:val="009E7FD5"/>
    <w:rsid w:val="009F0796"/>
    <w:rsid w:val="009F238D"/>
    <w:rsid w:val="009F30FE"/>
    <w:rsid w:val="009F42AB"/>
    <w:rsid w:val="009F5184"/>
    <w:rsid w:val="009F78A1"/>
    <w:rsid w:val="00A00D9A"/>
    <w:rsid w:val="00A01678"/>
    <w:rsid w:val="00A03266"/>
    <w:rsid w:val="00A03F68"/>
    <w:rsid w:val="00A04724"/>
    <w:rsid w:val="00A047D5"/>
    <w:rsid w:val="00A055D3"/>
    <w:rsid w:val="00A062BB"/>
    <w:rsid w:val="00A11C5C"/>
    <w:rsid w:val="00A12835"/>
    <w:rsid w:val="00A22A56"/>
    <w:rsid w:val="00A231B4"/>
    <w:rsid w:val="00A26976"/>
    <w:rsid w:val="00A275BE"/>
    <w:rsid w:val="00A27742"/>
    <w:rsid w:val="00A27C21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1175"/>
    <w:rsid w:val="00A42AA5"/>
    <w:rsid w:val="00A441A8"/>
    <w:rsid w:val="00A44E7D"/>
    <w:rsid w:val="00A44FA6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9A3"/>
    <w:rsid w:val="00A61D00"/>
    <w:rsid w:val="00A61E31"/>
    <w:rsid w:val="00A62AD8"/>
    <w:rsid w:val="00A6357A"/>
    <w:rsid w:val="00A706A0"/>
    <w:rsid w:val="00A70AEE"/>
    <w:rsid w:val="00A73255"/>
    <w:rsid w:val="00A76F66"/>
    <w:rsid w:val="00A779A4"/>
    <w:rsid w:val="00A81437"/>
    <w:rsid w:val="00A815A3"/>
    <w:rsid w:val="00A838DF"/>
    <w:rsid w:val="00A8479C"/>
    <w:rsid w:val="00A847D3"/>
    <w:rsid w:val="00A84C71"/>
    <w:rsid w:val="00A90A65"/>
    <w:rsid w:val="00A92410"/>
    <w:rsid w:val="00A94311"/>
    <w:rsid w:val="00A97A2F"/>
    <w:rsid w:val="00AA0498"/>
    <w:rsid w:val="00AA0FE1"/>
    <w:rsid w:val="00AA3102"/>
    <w:rsid w:val="00AA5587"/>
    <w:rsid w:val="00AA7CDF"/>
    <w:rsid w:val="00AB16F5"/>
    <w:rsid w:val="00AB1A02"/>
    <w:rsid w:val="00AB349C"/>
    <w:rsid w:val="00AB3A48"/>
    <w:rsid w:val="00AB3AA8"/>
    <w:rsid w:val="00AB7730"/>
    <w:rsid w:val="00AC119C"/>
    <w:rsid w:val="00AC209C"/>
    <w:rsid w:val="00AC5F63"/>
    <w:rsid w:val="00AD1AF2"/>
    <w:rsid w:val="00AD2ED5"/>
    <w:rsid w:val="00AD4C04"/>
    <w:rsid w:val="00AD6626"/>
    <w:rsid w:val="00AD6D5F"/>
    <w:rsid w:val="00AD75E9"/>
    <w:rsid w:val="00AE14B8"/>
    <w:rsid w:val="00AE1744"/>
    <w:rsid w:val="00AE2D40"/>
    <w:rsid w:val="00AE55B6"/>
    <w:rsid w:val="00AE562E"/>
    <w:rsid w:val="00AE74FB"/>
    <w:rsid w:val="00AE7DF8"/>
    <w:rsid w:val="00AF13A2"/>
    <w:rsid w:val="00AF2F20"/>
    <w:rsid w:val="00AF3BAF"/>
    <w:rsid w:val="00AF5736"/>
    <w:rsid w:val="00AF685C"/>
    <w:rsid w:val="00B077C5"/>
    <w:rsid w:val="00B1020C"/>
    <w:rsid w:val="00B11518"/>
    <w:rsid w:val="00B13088"/>
    <w:rsid w:val="00B13C92"/>
    <w:rsid w:val="00B1452D"/>
    <w:rsid w:val="00B16D89"/>
    <w:rsid w:val="00B21BBF"/>
    <w:rsid w:val="00B21C4A"/>
    <w:rsid w:val="00B2202A"/>
    <w:rsid w:val="00B23D57"/>
    <w:rsid w:val="00B24121"/>
    <w:rsid w:val="00B24C3F"/>
    <w:rsid w:val="00B3125A"/>
    <w:rsid w:val="00B3140A"/>
    <w:rsid w:val="00B32170"/>
    <w:rsid w:val="00B41A4A"/>
    <w:rsid w:val="00B42410"/>
    <w:rsid w:val="00B42D9F"/>
    <w:rsid w:val="00B539E5"/>
    <w:rsid w:val="00B57CBD"/>
    <w:rsid w:val="00B61D66"/>
    <w:rsid w:val="00B63582"/>
    <w:rsid w:val="00B635F7"/>
    <w:rsid w:val="00B64D34"/>
    <w:rsid w:val="00B6526C"/>
    <w:rsid w:val="00B679E4"/>
    <w:rsid w:val="00B70912"/>
    <w:rsid w:val="00B71E8C"/>
    <w:rsid w:val="00B73D0A"/>
    <w:rsid w:val="00B740E0"/>
    <w:rsid w:val="00B8058A"/>
    <w:rsid w:val="00B81660"/>
    <w:rsid w:val="00B81B60"/>
    <w:rsid w:val="00B8278F"/>
    <w:rsid w:val="00B8351B"/>
    <w:rsid w:val="00B848F8"/>
    <w:rsid w:val="00B84D30"/>
    <w:rsid w:val="00B90A2E"/>
    <w:rsid w:val="00B91D8B"/>
    <w:rsid w:val="00B975AE"/>
    <w:rsid w:val="00B97798"/>
    <w:rsid w:val="00BA10B4"/>
    <w:rsid w:val="00BA2194"/>
    <w:rsid w:val="00BA2705"/>
    <w:rsid w:val="00BA54CD"/>
    <w:rsid w:val="00BA5568"/>
    <w:rsid w:val="00BA5AA9"/>
    <w:rsid w:val="00BA5B92"/>
    <w:rsid w:val="00BB056B"/>
    <w:rsid w:val="00BB0DDD"/>
    <w:rsid w:val="00BB2237"/>
    <w:rsid w:val="00BB35D3"/>
    <w:rsid w:val="00BB3BAD"/>
    <w:rsid w:val="00BB3E9D"/>
    <w:rsid w:val="00BB4D4A"/>
    <w:rsid w:val="00BB59CE"/>
    <w:rsid w:val="00BB60D3"/>
    <w:rsid w:val="00BB6B99"/>
    <w:rsid w:val="00BB7190"/>
    <w:rsid w:val="00BB75F3"/>
    <w:rsid w:val="00BB7DA1"/>
    <w:rsid w:val="00BC22E0"/>
    <w:rsid w:val="00BC33F9"/>
    <w:rsid w:val="00BC4488"/>
    <w:rsid w:val="00BD5AE0"/>
    <w:rsid w:val="00BD5B83"/>
    <w:rsid w:val="00BE09CA"/>
    <w:rsid w:val="00BE22B3"/>
    <w:rsid w:val="00BE2C44"/>
    <w:rsid w:val="00BE3A44"/>
    <w:rsid w:val="00BE640B"/>
    <w:rsid w:val="00BE6CAF"/>
    <w:rsid w:val="00BE7D05"/>
    <w:rsid w:val="00BF18E4"/>
    <w:rsid w:val="00BF1CE6"/>
    <w:rsid w:val="00BF5655"/>
    <w:rsid w:val="00BF6462"/>
    <w:rsid w:val="00BF6CAC"/>
    <w:rsid w:val="00C00762"/>
    <w:rsid w:val="00C008B1"/>
    <w:rsid w:val="00C01A49"/>
    <w:rsid w:val="00C04F2B"/>
    <w:rsid w:val="00C05E09"/>
    <w:rsid w:val="00C060C8"/>
    <w:rsid w:val="00C075C9"/>
    <w:rsid w:val="00C104FC"/>
    <w:rsid w:val="00C12128"/>
    <w:rsid w:val="00C13147"/>
    <w:rsid w:val="00C174CC"/>
    <w:rsid w:val="00C208B7"/>
    <w:rsid w:val="00C229DE"/>
    <w:rsid w:val="00C2397C"/>
    <w:rsid w:val="00C2562C"/>
    <w:rsid w:val="00C27B9E"/>
    <w:rsid w:val="00C303BC"/>
    <w:rsid w:val="00C30444"/>
    <w:rsid w:val="00C31614"/>
    <w:rsid w:val="00C325D0"/>
    <w:rsid w:val="00C42DAF"/>
    <w:rsid w:val="00C43AAD"/>
    <w:rsid w:val="00C45AE2"/>
    <w:rsid w:val="00C4776B"/>
    <w:rsid w:val="00C477D4"/>
    <w:rsid w:val="00C5018A"/>
    <w:rsid w:val="00C5439C"/>
    <w:rsid w:val="00C549F1"/>
    <w:rsid w:val="00C5572B"/>
    <w:rsid w:val="00C55D99"/>
    <w:rsid w:val="00C56240"/>
    <w:rsid w:val="00C57A0D"/>
    <w:rsid w:val="00C60399"/>
    <w:rsid w:val="00C60B7A"/>
    <w:rsid w:val="00C61CE8"/>
    <w:rsid w:val="00C61D8F"/>
    <w:rsid w:val="00C639FF"/>
    <w:rsid w:val="00C662EB"/>
    <w:rsid w:val="00C6687E"/>
    <w:rsid w:val="00C66CFF"/>
    <w:rsid w:val="00C67260"/>
    <w:rsid w:val="00C703CF"/>
    <w:rsid w:val="00C70F88"/>
    <w:rsid w:val="00C713A0"/>
    <w:rsid w:val="00C7562E"/>
    <w:rsid w:val="00C82669"/>
    <w:rsid w:val="00C8471E"/>
    <w:rsid w:val="00C85885"/>
    <w:rsid w:val="00C90056"/>
    <w:rsid w:val="00C924BC"/>
    <w:rsid w:val="00C945C1"/>
    <w:rsid w:val="00C963BC"/>
    <w:rsid w:val="00C97B94"/>
    <w:rsid w:val="00CA0D94"/>
    <w:rsid w:val="00CA2F4A"/>
    <w:rsid w:val="00CA4A85"/>
    <w:rsid w:val="00CA60F3"/>
    <w:rsid w:val="00CB0F36"/>
    <w:rsid w:val="00CB1BE3"/>
    <w:rsid w:val="00CB350B"/>
    <w:rsid w:val="00CB3894"/>
    <w:rsid w:val="00CB3B84"/>
    <w:rsid w:val="00CC0278"/>
    <w:rsid w:val="00CC1708"/>
    <w:rsid w:val="00CC2578"/>
    <w:rsid w:val="00CC3E8A"/>
    <w:rsid w:val="00CC46C3"/>
    <w:rsid w:val="00CC4A29"/>
    <w:rsid w:val="00CC56A2"/>
    <w:rsid w:val="00CC64E1"/>
    <w:rsid w:val="00CD3ECB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318"/>
    <w:rsid w:val="00CF563E"/>
    <w:rsid w:val="00CF7B84"/>
    <w:rsid w:val="00D01530"/>
    <w:rsid w:val="00D0203B"/>
    <w:rsid w:val="00D055C6"/>
    <w:rsid w:val="00D06392"/>
    <w:rsid w:val="00D06879"/>
    <w:rsid w:val="00D079A8"/>
    <w:rsid w:val="00D07AF7"/>
    <w:rsid w:val="00D11782"/>
    <w:rsid w:val="00D13EAC"/>
    <w:rsid w:val="00D15547"/>
    <w:rsid w:val="00D20857"/>
    <w:rsid w:val="00D208EC"/>
    <w:rsid w:val="00D22333"/>
    <w:rsid w:val="00D237FA"/>
    <w:rsid w:val="00D23D2B"/>
    <w:rsid w:val="00D24881"/>
    <w:rsid w:val="00D24B70"/>
    <w:rsid w:val="00D268DB"/>
    <w:rsid w:val="00D30DAC"/>
    <w:rsid w:val="00D35264"/>
    <w:rsid w:val="00D36718"/>
    <w:rsid w:val="00D43F37"/>
    <w:rsid w:val="00D4530C"/>
    <w:rsid w:val="00D466E1"/>
    <w:rsid w:val="00D46F8B"/>
    <w:rsid w:val="00D503A8"/>
    <w:rsid w:val="00D61E17"/>
    <w:rsid w:val="00D63461"/>
    <w:rsid w:val="00D6383B"/>
    <w:rsid w:val="00D652E2"/>
    <w:rsid w:val="00D71BB0"/>
    <w:rsid w:val="00D72F4E"/>
    <w:rsid w:val="00D7507F"/>
    <w:rsid w:val="00D771ED"/>
    <w:rsid w:val="00D806B8"/>
    <w:rsid w:val="00D82248"/>
    <w:rsid w:val="00D82DB3"/>
    <w:rsid w:val="00D83391"/>
    <w:rsid w:val="00D8479E"/>
    <w:rsid w:val="00D87D46"/>
    <w:rsid w:val="00D90313"/>
    <w:rsid w:val="00D9037D"/>
    <w:rsid w:val="00D91B4F"/>
    <w:rsid w:val="00D92ED6"/>
    <w:rsid w:val="00D94003"/>
    <w:rsid w:val="00D94727"/>
    <w:rsid w:val="00D94A75"/>
    <w:rsid w:val="00D95283"/>
    <w:rsid w:val="00DA067D"/>
    <w:rsid w:val="00DA0E92"/>
    <w:rsid w:val="00DA1140"/>
    <w:rsid w:val="00DA1B4F"/>
    <w:rsid w:val="00DA2CEB"/>
    <w:rsid w:val="00DA302F"/>
    <w:rsid w:val="00DA6815"/>
    <w:rsid w:val="00DA7FF4"/>
    <w:rsid w:val="00DB3F7D"/>
    <w:rsid w:val="00DB5F2F"/>
    <w:rsid w:val="00DB7047"/>
    <w:rsid w:val="00DC01E9"/>
    <w:rsid w:val="00DC5D8A"/>
    <w:rsid w:val="00DC653D"/>
    <w:rsid w:val="00DC66AF"/>
    <w:rsid w:val="00DC76CD"/>
    <w:rsid w:val="00DC78A0"/>
    <w:rsid w:val="00DD0779"/>
    <w:rsid w:val="00DD1192"/>
    <w:rsid w:val="00DD16EF"/>
    <w:rsid w:val="00DD2880"/>
    <w:rsid w:val="00DD2DCE"/>
    <w:rsid w:val="00DD5D02"/>
    <w:rsid w:val="00DD5F1B"/>
    <w:rsid w:val="00DE0D9D"/>
    <w:rsid w:val="00DE4703"/>
    <w:rsid w:val="00DE4A4A"/>
    <w:rsid w:val="00DE4D98"/>
    <w:rsid w:val="00DE58C0"/>
    <w:rsid w:val="00DF08EE"/>
    <w:rsid w:val="00DF14F8"/>
    <w:rsid w:val="00DF1AC6"/>
    <w:rsid w:val="00DF21B2"/>
    <w:rsid w:val="00DF446B"/>
    <w:rsid w:val="00DF6E61"/>
    <w:rsid w:val="00DF76AE"/>
    <w:rsid w:val="00E00593"/>
    <w:rsid w:val="00E02417"/>
    <w:rsid w:val="00E03290"/>
    <w:rsid w:val="00E0375D"/>
    <w:rsid w:val="00E03A47"/>
    <w:rsid w:val="00E04AA3"/>
    <w:rsid w:val="00E0647B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655E"/>
    <w:rsid w:val="00E3722C"/>
    <w:rsid w:val="00E43E40"/>
    <w:rsid w:val="00E44BFB"/>
    <w:rsid w:val="00E501DB"/>
    <w:rsid w:val="00E50AD5"/>
    <w:rsid w:val="00E5213D"/>
    <w:rsid w:val="00E52960"/>
    <w:rsid w:val="00E53550"/>
    <w:rsid w:val="00E578D4"/>
    <w:rsid w:val="00E61652"/>
    <w:rsid w:val="00E61D18"/>
    <w:rsid w:val="00E61E7A"/>
    <w:rsid w:val="00E647CA"/>
    <w:rsid w:val="00E67FE7"/>
    <w:rsid w:val="00E71D98"/>
    <w:rsid w:val="00E72A7C"/>
    <w:rsid w:val="00E73AC5"/>
    <w:rsid w:val="00E73F61"/>
    <w:rsid w:val="00E7441A"/>
    <w:rsid w:val="00E75434"/>
    <w:rsid w:val="00E7598B"/>
    <w:rsid w:val="00E76671"/>
    <w:rsid w:val="00E80548"/>
    <w:rsid w:val="00E81571"/>
    <w:rsid w:val="00E829AD"/>
    <w:rsid w:val="00E83E58"/>
    <w:rsid w:val="00E84856"/>
    <w:rsid w:val="00E8486F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14D7"/>
    <w:rsid w:val="00EA4B0A"/>
    <w:rsid w:val="00EA6C26"/>
    <w:rsid w:val="00EB083A"/>
    <w:rsid w:val="00EB10A8"/>
    <w:rsid w:val="00EB29B8"/>
    <w:rsid w:val="00EB30AA"/>
    <w:rsid w:val="00EB312C"/>
    <w:rsid w:val="00EB32AF"/>
    <w:rsid w:val="00EB4DCE"/>
    <w:rsid w:val="00EB526C"/>
    <w:rsid w:val="00EB570D"/>
    <w:rsid w:val="00EB7505"/>
    <w:rsid w:val="00EB75CD"/>
    <w:rsid w:val="00EC0033"/>
    <w:rsid w:val="00EC0710"/>
    <w:rsid w:val="00EC3DD4"/>
    <w:rsid w:val="00EC4CC3"/>
    <w:rsid w:val="00EC7DB1"/>
    <w:rsid w:val="00EC7EDD"/>
    <w:rsid w:val="00ED1F21"/>
    <w:rsid w:val="00ED367E"/>
    <w:rsid w:val="00ED7563"/>
    <w:rsid w:val="00EE0266"/>
    <w:rsid w:val="00EE1056"/>
    <w:rsid w:val="00EE1A69"/>
    <w:rsid w:val="00EE3A0B"/>
    <w:rsid w:val="00EE45EC"/>
    <w:rsid w:val="00EE5127"/>
    <w:rsid w:val="00EE53E6"/>
    <w:rsid w:val="00EE60C6"/>
    <w:rsid w:val="00EE684A"/>
    <w:rsid w:val="00EF0F3B"/>
    <w:rsid w:val="00EF349D"/>
    <w:rsid w:val="00EF5EEA"/>
    <w:rsid w:val="00EF6B54"/>
    <w:rsid w:val="00EF6B7D"/>
    <w:rsid w:val="00EF6D51"/>
    <w:rsid w:val="00F000F8"/>
    <w:rsid w:val="00F045FA"/>
    <w:rsid w:val="00F04942"/>
    <w:rsid w:val="00F050D4"/>
    <w:rsid w:val="00F062EF"/>
    <w:rsid w:val="00F06D92"/>
    <w:rsid w:val="00F07B73"/>
    <w:rsid w:val="00F10462"/>
    <w:rsid w:val="00F10E29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1F8F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C1B"/>
    <w:rsid w:val="00F442D6"/>
    <w:rsid w:val="00F44FDD"/>
    <w:rsid w:val="00F4688E"/>
    <w:rsid w:val="00F47BF3"/>
    <w:rsid w:val="00F52F42"/>
    <w:rsid w:val="00F53066"/>
    <w:rsid w:val="00F53489"/>
    <w:rsid w:val="00F544C9"/>
    <w:rsid w:val="00F56D02"/>
    <w:rsid w:val="00F60498"/>
    <w:rsid w:val="00F607D2"/>
    <w:rsid w:val="00F6115D"/>
    <w:rsid w:val="00F61485"/>
    <w:rsid w:val="00F61504"/>
    <w:rsid w:val="00F63117"/>
    <w:rsid w:val="00F647A2"/>
    <w:rsid w:val="00F66D65"/>
    <w:rsid w:val="00F6725B"/>
    <w:rsid w:val="00F70458"/>
    <w:rsid w:val="00F7076D"/>
    <w:rsid w:val="00F70B8D"/>
    <w:rsid w:val="00F7270D"/>
    <w:rsid w:val="00F732C8"/>
    <w:rsid w:val="00F74BED"/>
    <w:rsid w:val="00F75332"/>
    <w:rsid w:val="00F766E7"/>
    <w:rsid w:val="00F76D67"/>
    <w:rsid w:val="00F77C5F"/>
    <w:rsid w:val="00F77EC3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0A6A"/>
    <w:rsid w:val="00FB2454"/>
    <w:rsid w:val="00FB267E"/>
    <w:rsid w:val="00FB2DBF"/>
    <w:rsid w:val="00FB3769"/>
    <w:rsid w:val="00FB4A45"/>
    <w:rsid w:val="00FB5181"/>
    <w:rsid w:val="00FB5735"/>
    <w:rsid w:val="00FC0EF4"/>
    <w:rsid w:val="00FC29F4"/>
    <w:rsid w:val="00FC3157"/>
    <w:rsid w:val="00FC3B02"/>
    <w:rsid w:val="00FC59F7"/>
    <w:rsid w:val="00FC5A2A"/>
    <w:rsid w:val="00FC5FE3"/>
    <w:rsid w:val="00FC778E"/>
    <w:rsid w:val="00FD14D8"/>
    <w:rsid w:val="00FD1A4D"/>
    <w:rsid w:val="00FD1E6C"/>
    <w:rsid w:val="00FD203A"/>
    <w:rsid w:val="00FD2C66"/>
    <w:rsid w:val="00FD506C"/>
    <w:rsid w:val="00FD57C0"/>
    <w:rsid w:val="00FD5D6B"/>
    <w:rsid w:val="00FD63F2"/>
    <w:rsid w:val="00FD70CB"/>
    <w:rsid w:val="00FD7734"/>
    <w:rsid w:val="00FE28B5"/>
    <w:rsid w:val="00FE32F6"/>
    <w:rsid w:val="00FE39AC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BFA6FC83-1D57-434A-A431-5000849C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1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character" w:customStyle="1" w:styleId="fontStyle">
    <w:name w:val="fontStyle"/>
    <w:uiPriority w:val="99"/>
    <w:rsid w:val="008A3298"/>
    <w:rPr>
      <w:rFonts w:ascii="Calibri" w:hAnsi="Calibri" w:cs="Calibri"/>
    </w:rPr>
  </w:style>
  <w:style w:type="character" w:customStyle="1" w:styleId="tbodyentrypara1">
    <w:name w:val="tbody//entry/para[1]"/>
    <w:uiPriority w:val="99"/>
    <w:rsid w:val="008A3298"/>
    <w:rPr>
      <w:rFonts w:ascii="Calibri" w:hAnsi="Calibri" w:cs="Calibr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1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9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8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58</TotalTime>
  <Pages>12</Pages>
  <Words>1486</Words>
  <Characters>8471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7</cp:revision>
  <cp:lastPrinted>2025-02-01T08:10:00Z</cp:lastPrinted>
  <dcterms:created xsi:type="dcterms:W3CDTF">2025-05-26T11:09:00Z</dcterms:created>
  <dcterms:modified xsi:type="dcterms:W3CDTF">2025-05-30T09:28:00Z</dcterms:modified>
</cp:coreProperties>
</file>