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p" w:displacedByCustomXml="next"/>
    <w:bookmarkEnd w:id="1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Quire Sans"/>
          <w:color w:val="231F20"/>
          <w:spacing w:val="-1"/>
          <w:sz w:val="32"/>
          <w:szCs w:val="32"/>
        </w:rPr>
      </w:sdtEndPr>
      <w:sdtContent>
        <w:p w14:paraId="04496D5C" w14:textId="7777777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0FF509FD" w14:textId="77777777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468CDECA" w14:textId="77777777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54BC7D9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673E88DA" w14:textId="77777777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13184" behindDoc="1" locked="0" layoutInCell="1" allowOverlap="1" wp14:anchorId="380F4592" wp14:editId="0DDF40AA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14F5CD" w14:textId="77777777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02694C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327B327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5108CA6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6F09FF6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8356A53" w14:textId="50BCB943" w:rsidR="009040FA" w:rsidRPr="00EE1193" w:rsidRDefault="0041308E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SO</w:t>
          </w:r>
          <w:r w:rsidR="0056077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1A25CB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–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00</w:t>
          </w:r>
          <w:r w:rsidR="00180909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2</w:t>
          </w:r>
        </w:p>
        <w:p w14:paraId="243CB058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2" w:name="_Table_of_Contents"/>
          <w:bookmarkStart w:id="3" w:name="_Ref189067937"/>
          <w:bookmarkEnd w:id="2"/>
        </w:p>
        <w:p w14:paraId="612E9BA6" w14:textId="43C93302" w:rsidR="00911571" w:rsidRPr="006916C1" w:rsidRDefault="0041308E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911571" w:rsidRPr="006916C1" w:rsidSect="0041308E">
              <w:headerReference w:type="even" r:id="rId9"/>
              <w:headerReference w:type="default" r:id="rId10"/>
              <w:footerReference w:type="even" r:id="rId11"/>
              <w:footerReference w:type="default" r:id="rId12"/>
              <w:headerReference w:type="first" r:id="rId13"/>
              <w:footerReference w:type="first" r:id="rId14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PROCEDURE FOR </w:t>
          </w:r>
          <w:r w:rsidR="004D497F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OPERATING THE CENTRIFUGE</w:t>
          </w:r>
        </w:p>
        <w:p w14:paraId="6CF39BE7" w14:textId="6D6C776C" w:rsidR="00F6115D" w:rsidRPr="006916C1" w:rsidRDefault="00CC46C3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5" w:name="_Toc198571350"/>
          <w:r w:rsidRPr="00376AAC">
            <w:rPr>
              <w:szCs w:val="28"/>
            </w:rPr>
            <w:lastRenderedPageBreak/>
            <w:t>T</w:t>
          </w:r>
          <w:bookmarkEnd w:id="3"/>
          <w:r w:rsidR="00B70912" w:rsidRPr="00376AAC">
            <w:rPr>
              <w:szCs w:val="28"/>
            </w:rPr>
            <w:t>ABLE OF CONTENTS</w:t>
          </w:r>
          <w:bookmarkEnd w:id="5"/>
        </w:p>
        <w:sdt>
          <w:sdtPr>
            <w:rPr>
              <w:rFonts w:ascii="Palatino Linotype" w:eastAsia="Cambria" w:hAnsi="Palatino Linotype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8B0E6AD" w14:textId="77777777" w:rsidR="00C2562C" w:rsidRPr="00C2562C" w:rsidRDefault="00C2562C">
              <w:pPr>
                <w:pStyle w:val="TOCHeading"/>
                <w:rPr>
                  <w:rFonts w:ascii="Palatino Linotype" w:hAnsi="Palatino Linotype"/>
                </w:rPr>
              </w:pPr>
            </w:p>
            <w:p w14:paraId="7A2F2248" w14:textId="651F1AF0" w:rsidR="004265F9" w:rsidRDefault="00C2562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C2562C">
                <w:rPr>
                  <w:rFonts w:ascii="Palatino Linotype" w:hAnsi="Palatino Linotype"/>
                </w:rPr>
                <w:fldChar w:fldCharType="begin"/>
              </w:r>
              <w:r w:rsidRPr="00C2562C">
                <w:rPr>
                  <w:rFonts w:ascii="Palatino Linotype" w:hAnsi="Palatino Linotype"/>
                </w:rPr>
                <w:instrText xml:space="preserve"> TOC \o "1-3" \h \z \u </w:instrText>
              </w:r>
              <w:r w:rsidRPr="00C2562C">
                <w:rPr>
                  <w:rFonts w:ascii="Palatino Linotype" w:hAnsi="Palatino Linotype"/>
                </w:rPr>
                <w:fldChar w:fldCharType="separate"/>
              </w:r>
              <w:hyperlink w:anchor="_Toc198571350" w:history="1">
                <w:r w:rsidR="004265F9" w:rsidRPr="00243953">
                  <w:rPr>
                    <w:rStyle w:val="Hyperlink"/>
                    <w:noProof/>
                  </w:rPr>
                  <w:t>TABLE OF CONTENTS</w:t>
                </w:r>
                <w:r w:rsidR="004265F9">
                  <w:rPr>
                    <w:noProof/>
                    <w:webHidden/>
                  </w:rPr>
                  <w:tab/>
                </w:r>
                <w:r w:rsidR="004265F9">
                  <w:rPr>
                    <w:noProof/>
                    <w:webHidden/>
                  </w:rPr>
                  <w:fldChar w:fldCharType="begin"/>
                </w:r>
                <w:r w:rsidR="004265F9">
                  <w:rPr>
                    <w:noProof/>
                    <w:webHidden/>
                  </w:rPr>
                  <w:instrText xml:space="preserve"> PAGEREF _Toc198571350 \h </w:instrText>
                </w:r>
                <w:r w:rsidR="004265F9">
                  <w:rPr>
                    <w:noProof/>
                    <w:webHidden/>
                  </w:rPr>
                </w:r>
                <w:r w:rsidR="004265F9">
                  <w:rPr>
                    <w:noProof/>
                    <w:webHidden/>
                  </w:rPr>
                  <w:fldChar w:fldCharType="separate"/>
                </w:r>
                <w:r w:rsidR="004265F9">
                  <w:rPr>
                    <w:noProof/>
                    <w:webHidden/>
                  </w:rPr>
                  <w:t>2</w:t>
                </w:r>
                <w:r w:rsidR="004265F9">
                  <w:rPr>
                    <w:noProof/>
                    <w:webHidden/>
                  </w:rPr>
                  <w:fldChar w:fldCharType="end"/>
                </w:r>
              </w:hyperlink>
            </w:p>
            <w:p w14:paraId="7D431632" w14:textId="6E5D4B90" w:rsidR="004265F9" w:rsidRDefault="004265F9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571351" w:history="1">
                <w:r w:rsidRPr="00243953">
                  <w:rPr>
                    <w:rStyle w:val="Hyperlink"/>
                    <w:noProof/>
                  </w:rPr>
                  <w:t>APPROVAL AUTHORITY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_Toc198571351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B767B0" w14:textId="20CA7DCA" w:rsidR="004265F9" w:rsidRDefault="004265F9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571352" w:history="1">
                <w:r w:rsidRPr="00243953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_Toc198571352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4119797" w14:textId="59DE681F" w:rsidR="004265F9" w:rsidRDefault="004265F9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571353" w:history="1">
                <w:r w:rsidRPr="00243953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_Toc198571353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1F14EB9" w14:textId="4B601CBE" w:rsidR="004265F9" w:rsidRDefault="004265F9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571354" w:history="1">
                <w:r w:rsidRPr="00243953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_Toc198571354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1660B5D" w14:textId="4A59E89E" w:rsidR="004265F9" w:rsidRDefault="004265F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571355" w:history="1">
                <w:r w:rsidRPr="00243953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243953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_Toc198571355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CEC7E0" w14:textId="05B65BE8" w:rsidR="004265F9" w:rsidRDefault="004265F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571356" w:history="1">
                <w:r w:rsidRPr="00243953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243953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_Toc198571356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D6B517" w14:textId="1D93E335" w:rsidR="004265F9" w:rsidRDefault="004265F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571357" w:history="1">
                <w:r w:rsidRPr="00243953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243953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_Toc198571357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EE0F99" w14:textId="4AC15ABA" w:rsidR="004265F9" w:rsidRDefault="004265F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571358" w:history="1">
                <w:r w:rsidRPr="00243953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243953">
                  <w:rPr>
                    <w:rStyle w:val="Hyperlink"/>
                    <w:noProof/>
                  </w:rPr>
                  <w:t>Definition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_Toc198571358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D904B3" w14:textId="030CEF82" w:rsidR="004265F9" w:rsidRDefault="004265F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571359" w:history="1">
                <w:r w:rsidRPr="00243953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243953">
                  <w:rPr>
                    <w:rStyle w:val="Hyperlink"/>
                    <w:noProof/>
                  </w:rPr>
                  <w:t>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_Toc198571359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960FA3" w14:textId="2EA01989" w:rsidR="004265F9" w:rsidRDefault="004265F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571360" w:history="1">
                <w:r w:rsidRPr="00243953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243953">
                  <w:rPr>
                    <w:rStyle w:val="Hyperlink"/>
                    <w:noProof/>
                  </w:rPr>
                  <w:t>Calibration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_Toc198571360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E29412" w14:textId="2B674214" w:rsidR="004265F9" w:rsidRDefault="004265F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571361" w:history="1">
                <w:r w:rsidRPr="00243953">
                  <w:rPr>
                    <w:rStyle w:val="Hyperlink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243953">
                  <w:rPr>
                    <w:rStyle w:val="Hyperlink"/>
                    <w:noProof/>
                  </w:rPr>
                  <w:t>Reference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_Toc198571361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1571E54" w14:textId="0DE82AA0" w:rsidR="004265F9" w:rsidRDefault="004265F9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571362" w:history="1">
                <w:r w:rsidRPr="00243953">
                  <w:rPr>
                    <w:rStyle w:val="Hyperlink"/>
                    <w:noProof/>
                  </w:rPr>
                  <w:t>Flow Chart 1: Remi R-8C Centrifuge Start-Up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_Toc198571362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33414C" w14:textId="7C87EA77" w:rsidR="004265F9" w:rsidRDefault="004265F9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571363" w:history="1">
                <w:r w:rsidRPr="00243953">
                  <w:rPr>
                    <w:rStyle w:val="Hyperlink"/>
                    <w:noProof/>
                  </w:rPr>
                  <w:t>Flow Chart 2: Remi R-8C Centrifuge Shut-Down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_Toc198571363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7141A1" w14:textId="275CF713" w:rsidR="00C2562C" w:rsidRDefault="00C2562C">
              <w:r w:rsidRPr="00C2562C">
                <w:rPr>
                  <w:rFonts w:ascii="Palatino Linotype" w:hAnsi="Palatino Linotype"/>
                  <w:b/>
                  <w:bCs/>
                  <w:noProof/>
                </w:rPr>
                <w:fldChar w:fldCharType="end"/>
              </w:r>
            </w:p>
          </w:sdtContent>
        </w:sdt>
        <w:p w14:paraId="44EF9BC0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5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3736DB8F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2A770AD0" w14:textId="77777777" w:rsidR="00B70912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6" w:name="_Toc198571351"/>
          <w:r w:rsidRPr="00643AD6">
            <w:t xml:space="preserve">APPROVAL </w:t>
          </w:r>
          <w:r w:rsidRPr="006916C1">
            <w:rPr>
              <w:szCs w:val="28"/>
            </w:rPr>
            <w:t>AUTHORITY</w:t>
          </w:r>
          <w:bookmarkEnd w:id="6"/>
        </w:p>
        <w:p w14:paraId="6C948367" w14:textId="77777777" w:rsidR="00180909" w:rsidRDefault="00180909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180909" w:rsidRPr="00156BFB" w14:paraId="7895B5D1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08E132D2" w14:textId="77777777" w:rsidR="00180909" w:rsidRPr="00156BFB" w:rsidRDefault="00180909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bookmarkStart w:id="7" w:name="_Hlk199458905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426755FD" w14:textId="77777777" w:rsidR="00180909" w:rsidRPr="00156BFB" w:rsidRDefault="00180909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Head of Department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115AB17D" w14:textId="77777777" w:rsidR="00180909" w:rsidRPr="008D0CC5" w:rsidRDefault="00180909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Dr. 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Sadiya Shahnaz</w:t>
                </w:r>
              </w:p>
              <w:p w14:paraId="5F57D56F" w14:textId="77777777" w:rsidR="00180909" w:rsidRPr="00156BFB" w:rsidRDefault="00180909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47A3F909" w14:textId="77777777" w:rsidR="00180909" w:rsidRPr="00156BFB" w:rsidRDefault="00180909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180909" w:rsidRPr="00156BFB" w14:paraId="3409669E" w14:textId="77777777" w:rsidTr="00F91BB0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226D142E" w14:textId="77777777" w:rsidR="00180909" w:rsidRPr="00156BFB" w:rsidRDefault="00180909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4DABE8ED" w14:textId="77777777" w:rsidR="00180909" w:rsidRPr="00156BFB" w:rsidRDefault="00180909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5713991F" w14:textId="77777777" w:rsidR="00180909" w:rsidRPr="00156BFB" w:rsidRDefault="00180909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2855E838" wp14:editId="02BA776D">
                      <wp:extent cx="1238751" cy="552673"/>
                      <wp:effectExtent l="0" t="0" r="0" b="0"/>
                      <wp:docPr id="1113701854" name="Picture 4" descr="A black background with white text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13701854" name="Picture 4" descr="A black background with white text&#10;&#10;AI-generated content may be incorrect."/>
                              <pic:cNvPicPr/>
                            </pic:nvPicPr>
                            <pic:blipFill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38751" cy="55267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25E62FFA" w14:textId="77777777" w:rsidR="00180909" w:rsidRPr="00156BFB" w:rsidRDefault="00180909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0ACB4B03" w14:textId="77777777" w:rsidR="00180909" w:rsidRPr="00156BFB" w:rsidRDefault="00180909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180909" w:rsidRPr="00156BFB" w14:paraId="6EBB4591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67B27B89" w14:textId="77777777" w:rsidR="00180909" w:rsidRPr="00156BFB" w:rsidRDefault="00180909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Reviewed &amp; Approved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453A2331" w14:textId="77777777" w:rsidR="00180909" w:rsidRPr="00156BFB" w:rsidRDefault="00180909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6264E245" w14:textId="77777777" w:rsidR="00180909" w:rsidRPr="008D0CC5" w:rsidRDefault="00180909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5349583E" w14:textId="77777777" w:rsidR="00180909" w:rsidRPr="00156BFB" w:rsidRDefault="00180909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3FCB20EF" w14:textId="77777777" w:rsidR="00180909" w:rsidRPr="00156BFB" w:rsidRDefault="00180909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180909" w:rsidRPr="00156BFB" w14:paraId="208FC73B" w14:textId="77777777" w:rsidTr="00F91BB0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2168B63A" w14:textId="77777777" w:rsidR="00180909" w:rsidRPr="00156BFB" w:rsidRDefault="00180909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49238DEF" w14:textId="77777777" w:rsidR="00180909" w:rsidRPr="00156BFB" w:rsidRDefault="00180909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7408F2DF" w14:textId="77777777" w:rsidR="00180909" w:rsidRPr="00156BFB" w:rsidRDefault="00180909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725824" behindDoc="0" locked="0" layoutInCell="1" allowOverlap="1" wp14:anchorId="46844439" wp14:editId="5B3A1E51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165A482E" w14:textId="77777777" w:rsidR="00180909" w:rsidRPr="00156BFB" w:rsidRDefault="00180909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180909" w:rsidRPr="00156BFB" w14:paraId="70925B73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46DAF6F4" w14:textId="77777777" w:rsidR="00180909" w:rsidRPr="00156BFB" w:rsidRDefault="00180909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Issued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5940C448" w14:textId="77777777" w:rsidR="00180909" w:rsidRPr="00156BFB" w:rsidRDefault="00180909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BME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24B6EF9A" w14:textId="77777777" w:rsidR="00180909" w:rsidRDefault="00180909" w:rsidP="00F91BB0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Pallavi Elisetty</w:t>
                </w:r>
              </w:p>
              <w:p w14:paraId="19129A93" w14:textId="77777777" w:rsidR="00180909" w:rsidRPr="00156BFB" w:rsidRDefault="00180909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79C0B2A5" w14:textId="77777777" w:rsidR="00180909" w:rsidRPr="00156BFB" w:rsidRDefault="00180909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180909" w:rsidRPr="00156BFB" w14:paraId="482AADAF" w14:textId="77777777" w:rsidTr="00F91BB0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39CB4031" w14:textId="77777777" w:rsidR="00180909" w:rsidRPr="00156BFB" w:rsidRDefault="00180909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456A638E" w14:textId="77777777" w:rsidR="00180909" w:rsidRPr="00156BFB" w:rsidRDefault="00180909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1D7A0A91" w14:textId="77777777" w:rsidR="00180909" w:rsidRPr="00156BFB" w:rsidRDefault="00180909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726848" behindDoc="0" locked="0" layoutInCell="1" allowOverlap="1" wp14:anchorId="5FA9F193" wp14:editId="784A8D80">
                      <wp:simplePos x="0" y="0"/>
                      <wp:positionH relativeFrom="column">
                        <wp:posOffset>479425</wp:posOffset>
                      </wp:positionH>
                      <wp:positionV relativeFrom="paragraph">
                        <wp:posOffset>-615315</wp:posOffset>
                      </wp:positionV>
                      <wp:extent cx="909955" cy="486410"/>
                      <wp:effectExtent l="0" t="0" r="4445" b="8890"/>
                      <wp:wrapTopAndBottom/>
                      <wp:docPr id="611971582" name="Picture 12" descr="A black background with white spots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11971582" name="Picture 12" descr="A black background with white spots&#10;&#10;AI-generated content may be incorrect."/>
                              <pic:cNvPicPr/>
                            </pic:nvPicPr>
                            <pic:blipFill>
                              <a:blip r:embed="rId1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09955" cy="4864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6DF41731" w14:textId="77777777" w:rsidR="00180909" w:rsidRPr="00156BFB" w:rsidRDefault="00180909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bookmarkEnd w:id="7"/>
        </w:tbl>
        <w:p w14:paraId="219B78C6" w14:textId="77777777" w:rsidR="00180909" w:rsidRPr="00B70912" w:rsidRDefault="00180909" w:rsidP="00180909">
          <w:pPr>
            <w:pStyle w:val="TDPL-BodyTxt"/>
            <w:sectPr w:rsidR="00180909" w:rsidRPr="00B70912" w:rsidSect="00B70912">
              <w:headerReference w:type="default" r:id="rId19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4750E68" w14:textId="77777777" w:rsidR="00B70912" w:rsidRPr="00EE1193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8" w:name="_Record_of_Amendments"/>
          <w:bookmarkStart w:id="9" w:name="_Toc198571352"/>
          <w:bookmarkEnd w:id="8"/>
          <w:r w:rsidRPr="00EE1193">
            <w:lastRenderedPageBreak/>
            <w:t xml:space="preserve">RECORD OF </w:t>
          </w:r>
          <w:r w:rsidRPr="006916C1">
            <w:rPr>
              <w:szCs w:val="28"/>
            </w:rPr>
            <w:t>AMENDMENTS</w:t>
          </w:r>
          <w:bookmarkEnd w:id="9"/>
        </w:p>
        <w:p w14:paraId="79B69ABF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28D6D86A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D5B91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CFB7E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73F68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6AA7C8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5776A9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0AA6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31B3F16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39128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89B1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2780B4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546C0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C1B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304AD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38E5E6DF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F40A0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6CAF9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968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483AB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01A1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892F5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05CECFC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D6DAA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EB96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D6C10A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C83EF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3A70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8CC6F1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1B7206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04BF0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3217E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F66AF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728B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6369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D998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99E5A6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96393A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23F4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6A07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9DC6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FE760A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74B05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C7F878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FE852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7B0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49AA0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30BF4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A92B8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F6F0C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3866C36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7F880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927F0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1F635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32E4F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586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C98231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89DC67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24B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8447F7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DA13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17D7F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8C601D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F4080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15650CE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7D334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88222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D927C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D1114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A90D33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104D4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8AF454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66EE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DEC5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3C4C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3CF9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3EE76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40F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D22A7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00FEE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C40669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ABC9C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268AFE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32392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C7FC3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759073C0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1B59259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20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30B2BA40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6DBC3513" w14:textId="77777777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684D047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6DB0950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2A51306A" w14:textId="77777777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07BB1F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3DF218EF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39FEE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398FBE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5A8A9EE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12FE6B7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B740E0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456E925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4EC36BA2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BB35B2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ABD72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0D9294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611A4B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DE9007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294362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050B9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E9B066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C51C07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7751524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05CF08E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14D4B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EDE8D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40A00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EC704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0DC83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FC69B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41E248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D53699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4405B8E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2A93CFA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3925A6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0A279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AD9E5E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36B8CF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00B64E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2AB9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4228A20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BDDE65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6A11CC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456A4E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B0098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F9294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1B151B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A980F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887E0E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DD9EB0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0C19C17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31E960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76DF7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0B7717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B4441F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CBEA7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2CEF9ED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AC96D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1B24551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BE0D47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2DB8B8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4A3349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4253D8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03B53DA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B0A131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C8A5B4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4B85903D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5DFB6334" w14:textId="77777777" w:rsidR="00F6115D" w:rsidRPr="009B0F39" w:rsidRDefault="00C6726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10" w:name="_Distribution_List"/>
          <w:bookmarkStart w:id="11" w:name="_Toc198571353"/>
          <w:bookmarkEnd w:id="10"/>
          <w:r w:rsidRPr="009B0F39">
            <w:t>DISTRIBUTION LIST</w:t>
          </w:r>
          <w:bookmarkEnd w:id="11"/>
        </w:p>
        <w:p w14:paraId="1019A313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291D9E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21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70626AFB" w14:textId="77777777" w:rsidR="002A535F" w:rsidRPr="009B0F39" w:rsidRDefault="002A535F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12" w:name="_List_of_Abbreviations"/>
          <w:bookmarkStart w:id="13" w:name="_Ref189068143"/>
          <w:bookmarkStart w:id="14" w:name="_Toc198571354"/>
          <w:bookmarkEnd w:id="12"/>
          <w:r w:rsidRPr="009B0F39">
            <w:lastRenderedPageBreak/>
            <w:t>L</w:t>
          </w:r>
          <w:bookmarkEnd w:id="13"/>
          <w:r w:rsidR="00C67260" w:rsidRPr="009B0F39">
            <w:t xml:space="preserve">IST OF </w:t>
          </w:r>
          <w:r w:rsidR="00C67260" w:rsidRPr="006916C1">
            <w:rPr>
              <w:szCs w:val="28"/>
            </w:rPr>
            <w:t>ABBREVIATIONS</w:t>
          </w:r>
          <w:bookmarkEnd w:id="14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73809093" w14:textId="77777777" w:rsidTr="001064D5">
            <w:trPr>
              <w:trHeight w:val="539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0AAF1221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795721AD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1EB3D1B3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6916C1" w:rsidRPr="001064D5" w14:paraId="4B9EC0F7" w14:textId="77777777" w:rsidTr="0075238A">
            <w:trPr>
              <w:trHeight w:val="373"/>
              <w:jc w:val="center"/>
            </w:trPr>
            <w:tc>
              <w:tcPr>
                <w:tcW w:w="1331" w:type="dxa"/>
              </w:tcPr>
              <w:p w14:paraId="26373B5C" w14:textId="5F906EB0" w:rsidR="006916C1" w:rsidRPr="006916C1" w:rsidRDefault="006916C1" w:rsidP="006916C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</w:tcPr>
              <w:p w14:paraId="2FECF7E3" w14:textId="47A8D95C" w:rsidR="006916C1" w:rsidRPr="006916C1" w:rsidRDefault="00E67FE7" w:rsidP="006916C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BC</w:t>
                </w:r>
              </w:p>
            </w:tc>
            <w:tc>
              <w:tcPr>
                <w:tcW w:w="5868" w:type="dxa"/>
              </w:tcPr>
              <w:p w14:paraId="30EE9389" w14:textId="17353328" w:rsidR="006916C1" w:rsidRPr="006916C1" w:rsidRDefault="00E67FE7" w:rsidP="006916C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Biochemistry</w:t>
                </w:r>
              </w:p>
            </w:tc>
          </w:tr>
          <w:tr w:rsidR="006D79D8" w:rsidRPr="001064D5" w14:paraId="3E1B1A0E" w14:textId="77777777" w:rsidTr="0075238A">
            <w:trPr>
              <w:trHeight w:val="373"/>
              <w:jc w:val="center"/>
            </w:trPr>
            <w:tc>
              <w:tcPr>
                <w:tcW w:w="1331" w:type="dxa"/>
              </w:tcPr>
              <w:p w14:paraId="60B83443" w14:textId="13C18763" w:rsidR="006D79D8" w:rsidRPr="006916C1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</w:tcPr>
              <w:p w14:paraId="15B9C615" w14:textId="6408A7FD" w:rsidR="006D79D8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EDTA</w:t>
                </w:r>
              </w:p>
            </w:tc>
            <w:tc>
              <w:tcPr>
                <w:tcW w:w="5868" w:type="dxa"/>
              </w:tcPr>
              <w:p w14:paraId="12F0E202" w14:textId="3B217DA9" w:rsidR="006D79D8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Ethylenediaminetetraacetic Acid</w:t>
                </w:r>
              </w:p>
            </w:tc>
          </w:tr>
          <w:tr w:rsidR="006D79D8" w:rsidRPr="001064D5" w14:paraId="597EE4C3" w14:textId="77777777" w:rsidTr="0075238A">
            <w:trPr>
              <w:trHeight w:val="374"/>
              <w:jc w:val="center"/>
            </w:trPr>
            <w:tc>
              <w:tcPr>
                <w:tcW w:w="1331" w:type="dxa"/>
              </w:tcPr>
              <w:p w14:paraId="343F74B0" w14:textId="0273969E" w:rsidR="006D79D8" w:rsidRPr="006916C1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</w:tcPr>
              <w:p w14:paraId="016C5CA8" w14:textId="0EDE93B0" w:rsidR="006D79D8" w:rsidRPr="006916C1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EQAS</w:t>
                </w:r>
              </w:p>
            </w:tc>
            <w:tc>
              <w:tcPr>
                <w:tcW w:w="5868" w:type="dxa"/>
              </w:tcPr>
              <w:p w14:paraId="352B4EE8" w14:textId="0BD491DF" w:rsidR="006D79D8" w:rsidRPr="006916C1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External Quality Assurance Scheme</w:t>
                </w:r>
              </w:p>
            </w:tc>
          </w:tr>
          <w:tr w:rsidR="006D79D8" w:rsidRPr="001064D5" w14:paraId="1E204695" w14:textId="77777777" w:rsidTr="0075238A">
            <w:trPr>
              <w:trHeight w:val="373"/>
              <w:jc w:val="center"/>
            </w:trPr>
            <w:tc>
              <w:tcPr>
                <w:tcW w:w="1331" w:type="dxa"/>
              </w:tcPr>
              <w:p w14:paraId="0C2574C3" w14:textId="2765E0F9" w:rsidR="006D79D8" w:rsidRPr="006916C1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</w:tcPr>
              <w:p w14:paraId="13FD0B73" w14:textId="76A27F48" w:rsidR="006D79D8" w:rsidRPr="006916C1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LCD</w:t>
                </w:r>
              </w:p>
            </w:tc>
            <w:tc>
              <w:tcPr>
                <w:tcW w:w="5868" w:type="dxa"/>
              </w:tcPr>
              <w:p w14:paraId="6DACED80" w14:textId="4D33AEB8" w:rsidR="006D79D8" w:rsidRPr="006916C1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Liquid Crystal Display</w:t>
                </w:r>
              </w:p>
            </w:tc>
          </w:tr>
          <w:tr w:rsidR="006D79D8" w:rsidRPr="001064D5" w14:paraId="435286F9" w14:textId="77777777" w:rsidTr="0075238A">
            <w:trPr>
              <w:trHeight w:val="373"/>
              <w:jc w:val="center"/>
            </w:trPr>
            <w:tc>
              <w:tcPr>
                <w:tcW w:w="1331" w:type="dxa"/>
              </w:tcPr>
              <w:p w14:paraId="10CB9055" w14:textId="0A74856F" w:rsidR="006D79D8" w:rsidRPr="006916C1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</w:tcPr>
              <w:p w14:paraId="6C6CBDF4" w14:textId="6B8F70A9" w:rsidR="006D79D8" w:rsidRPr="006916C1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QC</w:t>
                </w:r>
              </w:p>
            </w:tc>
            <w:tc>
              <w:tcPr>
                <w:tcW w:w="5868" w:type="dxa"/>
              </w:tcPr>
              <w:p w14:paraId="22C038DF" w14:textId="78E1E7B8" w:rsidR="006D79D8" w:rsidRPr="006916C1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Control</w:t>
                </w:r>
              </w:p>
            </w:tc>
          </w:tr>
          <w:tr w:rsidR="006D79D8" w:rsidRPr="001064D5" w14:paraId="2C310C5F" w14:textId="77777777" w:rsidTr="0075238A">
            <w:trPr>
              <w:trHeight w:val="373"/>
              <w:jc w:val="center"/>
            </w:trPr>
            <w:tc>
              <w:tcPr>
                <w:tcW w:w="1331" w:type="dxa"/>
              </w:tcPr>
              <w:p w14:paraId="20778CC4" w14:textId="0B33EE58" w:rsidR="006D79D8" w:rsidRPr="006916C1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</w:tcPr>
              <w:p w14:paraId="255FF7AC" w14:textId="0D838671" w:rsidR="006D79D8" w:rsidRPr="006916C1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QM</w:t>
                </w:r>
              </w:p>
            </w:tc>
            <w:tc>
              <w:tcPr>
                <w:tcW w:w="5868" w:type="dxa"/>
              </w:tcPr>
              <w:p w14:paraId="6DAD4B5C" w14:textId="09C955A0" w:rsidR="006D79D8" w:rsidRPr="006916C1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Manager</w:t>
                </w:r>
              </w:p>
            </w:tc>
          </w:tr>
          <w:tr w:rsidR="006D79D8" w:rsidRPr="001064D5" w14:paraId="68A39B19" w14:textId="77777777" w:rsidTr="0075238A">
            <w:trPr>
              <w:trHeight w:val="373"/>
              <w:jc w:val="center"/>
            </w:trPr>
            <w:tc>
              <w:tcPr>
                <w:tcW w:w="1331" w:type="dxa"/>
              </w:tcPr>
              <w:p w14:paraId="74B8AAC9" w14:textId="7BD4C60E" w:rsidR="006D79D8" w:rsidRPr="006916C1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6B7CD694" w14:textId="1920010B" w:rsidR="006D79D8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rpm</w:t>
                </w:r>
              </w:p>
            </w:tc>
            <w:tc>
              <w:tcPr>
                <w:tcW w:w="5868" w:type="dxa"/>
              </w:tcPr>
              <w:p w14:paraId="2F40EBD2" w14:textId="652E3681" w:rsidR="006D79D8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Revolutions per minute</w:t>
                </w:r>
              </w:p>
            </w:tc>
          </w:tr>
          <w:tr w:rsidR="006D79D8" w:rsidRPr="001064D5" w14:paraId="19A7C580" w14:textId="77777777" w:rsidTr="0075238A">
            <w:trPr>
              <w:trHeight w:val="373"/>
              <w:jc w:val="center"/>
            </w:trPr>
            <w:tc>
              <w:tcPr>
                <w:tcW w:w="1331" w:type="dxa"/>
              </w:tcPr>
              <w:p w14:paraId="00FE6B39" w14:textId="350C3049" w:rsidR="006D79D8" w:rsidRPr="006916C1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</w:tcPr>
              <w:p w14:paraId="3B6427F9" w14:textId="0BE693ED" w:rsidR="006D79D8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0C5E5321" w14:textId="27C59270" w:rsidR="006D79D8" w:rsidRPr="00E67FE7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</w:tbl>
        <w:p w14:paraId="47E0C28B" w14:textId="77777777" w:rsidR="009F78A1" w:rsidRDefault="00000000" w:rsidP="00E53550">
          <w:pPr>
            <w:pStyle w:val="Heading3"/>
            <w:numPr>
              <w:ilvl w:val="0"/>
              <w:numId w:val="0"/>
            </w:numPr>
            <w:tabs>
              <w:tab w:val="left" w:pos="0"/>
              <w:tab w:val="left" w:pos="1440"/>
            </w:tabs>
            <w:spacing w:after="240"/>
            <w:ind w:right="120"/>
            <w:rPr>
              <w:rFonts w:ascii="Palatino Linotype" w:hAnsi="Palatino Linotype" w:cs="Quire Sans"/>
              <w:color w:val="231F20"/>
              <w:spacing w:val="-1"/>
              <w:sz w:val="32"/>
              <w:szCs w:val="32"/>
            </w:rPr>
          </w:pPr>
        </w:p>
      </w:sdtContent>
    </w:sdt>
    <w:p w14:paraId="14943CDE" w14:textId="77777777" w:rsidR="006B48BF" w:rsidRDefault="006B48BF" w:rsidP="006B48BF">
      <w:pPr>
        <w:pStyle w:val="TDPL-H1"/>
        <w:numPr>
          <w:ilvl w:val="0"/>
          <w:numId w:val="88"/>
        </w:numPr>
        <w:tabs>
          <w:tab w:val="clear" w:pos="1440"/>
        </w:tabs>
        <w:spacing w:before="100" w:beforeAutospacing="1" w:afterLines="80" w:after="192"/>
        <w:jc w:val="both"/>
        <w:rPr>
          <w:szCs w:val="28"/>
        </w:rPr>
        <w:sectPr w:rsidR="006B48BF" w:rsidSect="00B70912">
          <w:headerReference w:type="default" r:id="rId22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p w14:paraId="15EFD97B" w14:textId="77777777" w:rsidR="009F5184" w:rsidRPr="00CE17EC" w:rsidRDefault="00C00762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pPrChange w:id="15" w:author="Dr. Vinitha Purushothaman" w:date="2025-04-05T17:58:00Z" w16du:dateUtc="2025-04-05T12:28:00Z">
          <w:pPr>
            <w:pStyle w:val="L2-TDPLSubheading"/>
          </w:pPr>
        </w:pPrChange>
      </w:pPr>
      <w:bookmarkStart w:id="16" w:name="_Toc198571355"/>
      <w:r w:rsidRPr="00B23D57">
        <w:lastRenderedPageBreak/>
        <w:t>Objective</w:t>
      </w:r>
      <w:bookmarkEnd w:id="16"/>
    </w:p>
    <w:p w14:paraId="2D770C71" w14:textId="3FF78655" w:rsidR="00592801" w:rsidRPr="009F5184" w:rsidRDefault="001A25CB" w:rsidP="006D79D8">
      <w:pPr>
        <w:pStyle w:val="TDPL-BodyTxt"/>
        <w:numPr>
          <w:ilvl w:val="0"/>
          <w:numId w:val="0"/>
        </w:numPr>
        <w:spacing w:before="200"/>
        <w:ind w:left="1134" w:right="-22"/>
        <w:jc w:val="both"/>
        <w:rPr>
          <w:rFonts w:eastAsiaTheme="majorEastAsia" w:cs="Quire Sans"/>
          <w:b/>
          <w:color w:val="231F20"/>
          <w:spacing w:val="-1"/>
          <w:sz w:val="28"/>
          <w:szCs w:val="28"/>
        </w:rPr>
      </w:pPr>
      <w:r w:rsidRPr="001A25CB">
        <w:rPr>
          <w:rFonts w:cs="Times New Roman"/>
          <w:color w:val="000000"/>
        </w:rPr>
        <w:t xml:space="preserve">This document describes the procedure for use, calibration and maintenance of </w:t>
      </w:r>
      <w:r>
        <w:rPr>
          <w:rFonts w:cs="Times New Roman"/>
          <w:color w:val="000000"/>
        </w:rPr>
        <w:t xml:space="preserve">the </w:t>
      </w:r>
      <w:r w:rsidR="006D79D8">
        <w:rPr>
          <w:rFonts w:cs="Times New Roman"/>
          <w:color w:val="000000"/>
        </w:rPr>
        <w:t>Centrifuges at TRUSTlab</w:t>
      </w:r>
      <w:r w:rsidR="00AB7730" w:rsidRPr="009F5184">
        <w:rPr>
          <w:rFonts w:cs="Times New Roman"/>
          <w:color w:val="000000"/>
        </w:rPr>
        <w:t>.</w:t>
      </w:r>
    </w:p>
    <w:p w14:paraId="4B250CD6" w14:textId="77777777" w:rsidR="009F5184" w:rsidRDefault="00C0076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7" w:name="_Toc198571356"/>
      <w:r w:rsidRPr="00D06879">
        <w:rPr>
          <w:szCs w:val="28"/>
        </w:rPr>
        <w:t>Scope</w:t>
      </w:r>
      <w:bookmarkEnd w:id="17"/>
    </w:p>
    <w:p w14:paraId="676A5A03" w14:textId="4467C8EF" w:rsidR="00FC0EF4" w:rsidRPr="009F5184" w:rsidRDefault="00CE17EC" w:rsidP="006916C1">
      <w:pPr>
        <w:pStyle w:val="TDPL-BodyTxt"/>
        <w:jc w:val="both"/>
        <w:rPr>
          <w:sz w:val="28"/>
          <w:szCs w:val="28"/>
        </w:rPr>
      </w:pPr>
      <w:r w:rsidRPr="00CE17EC">
        <w:t xml:space="preserve">This procedure applies to all staff of the </w:t>
      </w:r>
      <w:r w:rsidR="00084D05">
        <w:t>Biochemistry</w:t>
      </w:r>
      <w:r w:rsidRPr="00CE17EC">
        <w:t xml:space="preserve"> Department tasked with the duty of performing tests</w:t>
      </w:r>
      <w:r w:rsidR="001A25CB">
        <w:t xml:space="preserve"> on this instrument</w:t>
      </w:r>
      <w:r w:rsidR="00AB7730" w:rsidRPr="009F5184">
        <w:t>.</w:t>
      </w:r>
    </w:p>
    <w:p w14:paraId="760C10FC" w14:textId="77777777" w:rsidR="009F5184" w:rsidRDefault="002E57B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8" w:name="_Toc198571357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8"/>
    </w:p>
    <w:p w14:paraId="7512636D" w14:textId="254973C5" w:rsidR="001A25CB" w:rsidRPr="001A25CB" w:rsidRDefault="006D79D8" w:rsidP="006916C1">
      <w:pPr>
        <w:pStyle w:val="TDPL-BodyTxt"/>
        <w:jc w:val="both"/>
        <w:rPr>
          <w:sz w:val="28"/>
          <w:szCs w:val="28"/>
        </w:rPr>
      </w:pPr>
      <w:r>
        <w:t xml:space="preserve">All technical members of the Biochemistry department, who operate the centrifuge, are </w:t>
      </w:r>
      <w:r w:rsidRPr="006D79D8">
        <w:t xml:space="preserve">responsible for </w:t>
      </w:r>
      <w:r>
        <w:t>its</w:t>
      </w:r>
      <w:r w:rsidRPr="006D79D8">
        <w:t xml:space="preserve"> Operation, Calibration and </w:t>
      </w:r>
      <w:r w:rsidR="005702A3" w:rsidRPr="006D79D8">
        <w:t>Maintenance</w:t>
      </w:r>
      <w:r>
        <w:t>.</w:t>
      </w:r>
    </w:p>
    <w:p w14:paraId="3B099F23" w14:textId="77777777" w:rsidR="001A25CB" w:rsidRPr="001A25CB" w:rsidRDefault="001A25CB" w:rsidP="006916C1">
      <w:pPr>
        <w:pStyle w:val="TDPL-BodyTxt"/>
        <w:jc w:val="both"/>
        <w:rPr>
          <w:sz w:val="28"/>
          <w:szCs w:val="28"/>
        </w:rPr>
      </w:pPr>
      <w:r>
        <w:t xml:space="preserve">The </w:t>
      </w:r>
      <w:r w:rsidRPr="001A25CB">
        <w:t xml:space="preserve">Head </w:t>
      </w:r>
      <w:r>
        <w:t xml:space="preserve">of Department </w:t>
      </w:r>
      <w:r w:rsidRPr="001A25CB">
        <w:t>shall ensure proper implementation of this SOP.</w:t>
      </w:r>
    </w:p>
    <w:p w14:paraId="0A511B78" w14:textId="2645A1B7" w:rsidR="00BB59CE" w:rsidRPr="009F5184" w:rsidRDefault="001A25CB" w:rsidP="006916C1">
      <w:pPr>
        <w:pStyle w:val="TDPL-BodyTxt"/>
        <w:jc w:val="both"/>
        <w:rPr>
          <w:sz w:val="28"/>
          <w:szCs w:val="28"/>
        </w:rPr>
      </w:pPr>
      <w:r>
        <w:t xml:space="preserve">The </w:t>
      </w:r>
      <w:r w:rsidRPr="001A25CB">
        <w:t>Q</w:t>
      </w:r>
      <w:r>
        <w:t xml:space="preserve">uality </w:t>
      </w:r>
      <w:r w:rsidRPr="001A25CB">
        <w:t>M</w:t>
      </w:r>
      <w:r>
        <w:t>anager</w:t>
      </w:r>
      <w:r w:rsidRPr="001A25CB">
        <w:t xml:space="preserve"> shall monitor for compliance with this SOP</w:t>
      </w:r>
      <w:r w:rsidR="00AB7730">
        <w:t>.</w:t>
      </w:r>
    </w:p>
    <w:p w14:paraId="507C266D" w14:textId="26FACF73" w:rsidR="00CE17EC" w:rsidRDefault="006D79D8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19" w:name="_Toc198571358"/>
      <w:r>
        <w:t>Definition</w:t>
      </w:r>
      <w:bookmarkEnd w:id="19"/>
    </w:p>
    <w:p w14:paraId="16408DE4" w14:textId="63CE9D30" w:rsidR="00CE17EC" w:rsidRDefault="006D79D8" w:rsidP="006916C1">
      <w:pPr>
        <w:pStyle w:val="TDPL-BodyTxt"/>
        <w:numPr>
          <w:ilvl w:val="0"/>
          <w:numId w:val="0"/>
        </w:numPr>
        <w:ind w:left="1134"/>
        <w:jc w:val="both"/>
      </w:pPr>
      <w:r w:rsidRPr="006D79D8">
        <w:rPr>
          <w:b/>
          <w:bCs/>
        </w:rPr>
        <w:t>Centrifugation</w:t>
      </w:r>
      <w:r w:rsidRPr="006D79D8">
        <w:t>: Centrifugation is the process of separating two or more liquids in a mixture by rotation in a container so that the lighter density liquid rises to the top. It is occasionally necessary to centrifuge samples in refrigerated conditions to ensure sample integrity</w:t>
      </w:r>
      <w:r w:rsidR="001A25CB">
        <w:t>.</w:t>
      </w:r>
    </w:p>
    <w:p w14:paraId="1BB882A1" w14:textId="52F39A80" w:rsidR="00CE17EC" w:rsidRDefault="00F3504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0" w:name="_Toc198571359"/>
      <w:r>
        <w:t>Procedure</w:t>
      </w:r>
      <w:bookmarkEnd w:id="20"/>
    </w:p>
    <w:p w14:paraId="6AF0BE41" w14:textId="667B0161" w:rsidR="008140F7" w:rsidRPr="00F35043" w:rsidRDefault="008140F7" w:rsidP="008140F7">
      <w:pPr>
        <w:pStyle w:val="TDPL-BodyTxt"/>
        <w:rPr>
          <w:b/>
          <w:bCs/>
          <w:sz w:val="24"/>
          <w:szCs w:val="24"/>
        </w:rPr>
      </w:pPr>
      <w:r w:rsidRPr="00F35043">
        <w:rPr>
          <w:b/>
          <w:bCs/>
          <w:sz w:val="24"/>
          <w:szCs w:val="24"/>
        </w:rPr>
        <w:t>Requirements</w:t>
      </w:r>
    </w:p>
    <w:p w14:paraId="3F354085" w14:textId="5696C4CA" w:rsidR="00052BBD" w:rsidRDefault="006D79D8" w:rsidP="00F35043">
      <w:pPr>
        <w:pStyle w:val="TDPL-BodyTxt"/>
        <w:numPr>
          <w:ilvl w:val="0"/>
          <w:numId w:val="0"/>
        </w:numPr>
        <w:ind w:left="1134"/>
        <w:jc w:val="both"/>
      </w:pPr>
      <w:r>
        <w:t>Calibrated digital Tachometer</w:t>
      </w:r>
    </w:p>
    <w:p w14:paraId="374186D3" w14:textId="29288D3D" w:rsidR="00F35043" w:rsidRDefault="00F35043" w:rsidP="00F35043">
      <w:pPr>
        <w:pStyle w:val="TDPL-BodyTxt"/>
        <w:rPr>
          <w:b/>
          <w:bCs/>
          <w:sz w:val="24"/>
          <w:szCs w:val="24"/>
        </w:rPr>
      </w:pPr>
      <w:r w:rsidRPr="00F35043">
        <w:rPr>
          <w:b/>
          <w:bCs/>
          <w:sz w:val="24"/>
          <w:szCs w:val="24"/>
        </w:rPr>
        <w:t xml:space="preserve">Procedure of </w:t>
      </w:r>
      <w:r>
        <w:rPr>
          <w:b/>
          <w:bCs/>
          <w:sz w:val="24"/>
          <w:szCs w:val="24"/>
        </w:rPr>
        <w:t>U</w:t>
      </w:r>
      <w:r w:rsidRPr="00F35043">
        <w:rPr>
          <w:b/>
          <w:bCs/>
          <w:sz w:val="24"/>
          <w:szCs w:val="24"/>
        </w:rPr>
        <w:t>sage</w:t>
      </w:r>
    </w:p>
    <w:p w14:paraId="2563BE14" w14:textId="4D8D8C28" w:rsidR="00F35043" w:rsidRPr="00F35043" w:rsidRDefault="00F35043" w:rsidP="00F35043">
      <w:pPr>
        <w:pStyle w:val="TDPL-BodyTxt"/>
        <w:numPr>
          <w:ilvl w:val="3"/>
          <w:numId w:val="182"/>
        </w:numPr>
        <w:rPr>
          <w:b/>
          <w:bCs/>
        </w:rPr>
      </w:pPr>
      <w:r w:rsidRPr="00F35043">
        <w:rPr>
          <w:b/>
          <w:bCs/>
        </w:rPr>
        <w:t>Before Centrifugation</w:t>
      </w:r>
    </w:p>
    <w:p w14:paraId="4D26526D" w14:textId="644684FA" w:rsidR="00F35043" w:rsidRPr="00F35043" w:rsidRDefault="00F35043" w:rsidP="00F35043">
      <w:pPr>
        <w:pStyle w:val="TDPL-BodyTxt"/>
        <w:numPr>
          <w:ilvl w:val="4"/>
          <w:numId w:val="182"/>
        </w:numPr>
        <w:jc w:val="both"/>
      </w:pPr>
      <w:r w:rsidRPr="00F35043">
        <w:t>Always wear gloves when handling tubes or rotors while centrifuging infectious materials or human samples.</w:t>
      </w:r>
    </w:p>
    <w:p w14:paraId="52350B0B" w14:textId="2B1E9659" w:rsidR="00F35043" w:rsidRPr="00F35043" w:rsidRDefault="00F35043" w:rsidP="00F35043">
      <w:pPr>
        <w:pStyle w:val="TDPL-BodyTxt"/>
        <w:numPr>
          <w:ilvl w:val="4"/>
          <w:numId w:val="182"/>
        </w:numPr>
        <w:jc w:val="both"/>
      </w:pPr>
      <w:r w:rsidRPr="00F35043">
        <w:t>Keep the instrument on stable platform</w:t>
      </w:r>
      <w:r>
        <w:t>.</w:t>
      </w:r>
    </w:p>
    <w:p w14:paraId="57F590F7" w14:textId="4F7AB06B" w:rsidR="00F35043" w:rsidRPr="00F35043" w:rsidRDefault="00F35043" w:rsidP="00F35043">
      <w:pPr>
        <w:pStyle w:val="TDPL-BodyTxt"/>
        <w:numPr>
          <w:ilvl w:val="4"/>
          <w:numId w:val="182"/>
        </w:numPr>
        <w:jc w:val="both"/>
      </w:pPr>
      <w:r w:rsidRPr="00F35043">
        <w:t>Check tubes, bottles, and rotors for cracks and deformities before each use</w:t>
      </w:r>
      <w:r>
        <w:t>.</w:t>
      </w:r>
    </w:p>
    <w:p w14:paraId="02C74A1F" w14:textId="30CEDBC7" w:rsidR="00F35043" w:rsidRPr="00F35043" w:rsidRDefault="00F35043" w:rsidP="00F35043">
      <w:pPr>
        <w:pStyle w:val="TDPL-BodyTxt"/>
        <w:numPr>
          <w:ilvl w:val="4"/>
          <w:numId w:val="182"/>
        </w:numPr>
        <w:jc w:val="both"/>
      </w:pPr>
      <w:r w:rsidRPr="00F35043">
        <w:t>Explosive or highly flammable chemicals must not be used</w:t>
      </w:r>
      <w:r>
        <w:t>.</w:t>
      </w:r>
    </w:p>
    <w:p w14:paraId="21E971B1" w14:textId="77777777" w:rsidR="00F35043" w:rsidRDefault="00F35043" w:rsidP="00F35043">
      <w:pPr>
        <w:pStyle w:val="TDPL-BodyTxt"/>
        <w:numPr>
          <w:ilvl w:val="4"/>
          <w:numId w:val="182"/>
        </w:numPr>
        <w:jc w:val="both"/>
      </w:pPr>
      <w:r w:rsidRPr="00F35043">
        <w:t>Check the lid for cleanliness &amp; any damage before starting the rotor.</w:t>
      </w:r>
    </w:p>
    <w:p w14:paraId="32733A70" w14:textId="169D113C" w:rsidR="00F35043" w:rsidRPr="00F35043" w:rsidRDefault="00F35043" w:rsidP="00F35043">
      <w:pPr>
        <w:pStyle w:val="TDPL-BodyTxt"/>
        <w:numPr>
          <w:ilvl w:val="4"/>
          <w:numId w:val="182"/>
        </w:numPr>
        <w:jc w:val="both"/>
      </w:pPr>
      <w:r w:rsidRPr="00F35043">
        <w:t>Damaged rotors will not be used</w:t>
      </w:r>
      <w:r>
        <w:t>.</w:t>
      </w:r>
    </w:p>
    <w:p w14:paraId="0995B6DB" w14:textId="22AAF7AD" w:rsidR="00F35043" w:rsidRPr="00F35043" w:rsidRDefault="00F35043" w:rsidP="00F35043">
      <w:pPr>
        <w:pStyle w:val="TDPL-BodyTxt"/>
        <w:numPr>
          <w:ilvl w:val="4"/>
          <w:numId w:val="182"/>
        </w:numPr>
        <w:jc w:val="both"/>
      </w:pPr>
      <w:r w:rsidRPr="00F35043">
        <w:lastRenderedPageBreak/>
        <w:t>Ensure that the rotor &amp; lids (if any) are correctly attached &amp; in place before starting the centrifuge</w:t>
      </w:r>
      <w:r>
        <w:t>.</w:t>
      </w:r>
    </w:p>
    <w:p w14:paraId="4F94A3B5" w14:textId="13EC6943" w:rsidR="00F35043" w:rsidRPr="00F35043" w:rsidRDefault="00F35043" w:rsidP="00F35043">
      <w:pPr>
        <w:pStyle w:val="TDPL-BodyTxt"/>
        <w:numPr>
          <w:ilvl w:val="4"/>
          <w:numId w:val="182"/>
        </w:numPr>
        <w:jc w:val="both"/>
      </w:pPr>
      <w:r w:rsidRPr="00F35043">
        <w:t>Centrifuge tubes shall never be filled above the maximum as recommended by the manufacturer</w:t>
      </w:r>
      <w:r>
        <w:t>.</w:t>
      </w:r>
    </w:p>
    <w:p w14:paraId="145940C8" w14:textId="4F6B0412" w:rsidR="00F35043" w:rsidRPr="00F35043" w:rsidRDefault="00F35043" w:rsidP="00F35043">
      <w:pPr>
        <w:pStyle w:val="TDPL-BodyTxt"/>
        <w:numPr>
          <w:ilvl w:val="4"/>
          <w:numId w:val="182"/>
        </w:numPr>
        <w:jc w:val="both"/>
      </w:pPr>
      <w:r w:rsidRPr="00F35043">
        <w:t>The rotor sh</w:t>
      </w:r>
      <w:r>
        <w:t>ould</w:t>
      </w:r>
      <w:r w:rsidRPr="00F35043">
        <w:t xml:space="preserve"> be </w:t>
      </w:r>
      <w:r>
        <w:t xml:space="preserve">loaded in a </w:t>
      </w:r>
      <w:r w:rsidRPr="00F35043">
        <w:t>balanced</w:t>
      </w:r>
      <w:r>
        <w:t xml:space="preserve"> manner</w:t>
      </w:r>
      <w:r w:rsidRPr="00F35043">
        <w:t>, within the limits specified</w:t>
      </w:r>
      <w:r>
        <w:t>.</w:t>
      </w:r>
      <w:r w:rsidRPr="00F35043">
        <w:t xml:space="preserve"> </w:t>
      </w:r>
      <w:r>
        <w:t xml:space="preserve">For e.g. </w:t>
      </w:r>
      <w:r w:rsidRPr="00F35043">
        <w:t>tubes containing materials of similar densities sh</w:t>
      </w:r>
      <w:r>
        <w:t xml:space="preserve">ould </w:t>
      </w:r>
      <w:r w:rsidRPr="00F35043">
        <w:t>be used to balance the rotor on the opposing side</w:t>
      </w:r>
      <w:r>
        <w:t>.</w:t>
      </w:r>
    </w:p>
    <w:p w14:paraId="01C8D100" w14:textId="77777777" w:rsidR="00F35043" w:rsidRDefault="00F35043" w:rsidP="00F35043">
      <w:pPr>
        <w:pStyle w:val="TDPL-BodyTxt"/>
        <w:numPr>
          <w:ilvl w:val="4"/>
          <w:numId w:val="182"/>
        </w:numPr>
        <w:jc w:val="both"/>
      </w:pPr>
      <w:r w:rsidRPr="00F35043">
        <w:t xml:space="preserve">The centrifuge </w:t>
      </w:r>
      <w:r>
        <w:t>should</w:t>
      </w:r>
      <w:r w:rsidRPr="00F35043">
        <w:t xml:space="preserve"> not be operated </w:t>
      </w:r>
      <w:r>
        <w:t>with the lid open</w:t>
      </w:r>
      <w:r w:rsidRPr="00F35043">
        <w:t>. Centrifuge tube material sh</w:t>
      </w:r>
      <w:r>
        <w:t>ould</w:t>
      </w:r>
      <w:r w:rsidRPr="00F35043">
        <w:t xml:space="preserve"> be compatible with solvents being used.</w:t>
      </w:r>
    </w:p>
    <w:p w14:paraId="3F16ECF5" w14:textId="4F4A5503" w:rsidR="00F35043" w:rsidRPr="00F35043" w:rsidRDefault="00F35043" w:rsidP="00F35043">
      <w:pPr>
        <w:pStyle w:val="TDPL-BodyTxt"/>
        <w:numPr>
          <w:ilvl w:val="4"/>
          <w:numId w:val="182"/>
        </w:numPr>
        <w:jc w:val="both"/>
      </w:pPr>
      <w:r>
        <w:t>Only use tubes that fit correctly in the slots provided.</w:t>
      </w:r>
    </w:p>
    <w:p w14:paraId="6D8D4499" w14:textId="02657766" w:rsidR="00F35043" w:rsidRPr="00F35043" w:rsidRDefault="00F35043" w:rsidP="00F35043">
      <w:pPr>
        <w:pStyle w:val="TDPL-BodyTxt"/>
        <w:numPr>
          <w:ilvl w:val="4"/>
          <w:numId w:val="182"/>
        </w:numPr>
        <w:jc w:val="both"/>
      </w:pPr>
      <w:r w:rsidRPr="00F35043">
        <w:t>Set the desired time</w:t>
      </w:r>
      <w:r>
        <w:t xml:space="preserve"> and </w:t>
      </w:r>
      <w:r w:rsidRPr="00F35043">
        <w:t>speed (rpm)</w:t>
      </w:r>
      <w:r>
        <w:t>.</w:t>
      </w:r>
    </w:p>
    <w:p w14:paraId="5F8D9A5D" w14:textId="09A23BE1" w:rsidR="00F35043" w:rsidRPr="00F35043" w:rsidRDefault="00F35043" w:rsidP="00F35043">
      <w:pPr>
        <w:pStyle w:val="TDPL-BodyTxt"/>
        <w:numPr>
          <w:ilvl w:val="4"/>
          <w:numId w:val="182"/>
        </w:numPr>
        <w:jc w:val="both"/>
      </w:pPr>
      <w:r w:rsidRPr="00F35043">
        <w:t>Ensure proper labeling of the tubes</w:t>
      </w:r>
      <w:r>
        <w:t>.</w:t>
      </w:r>
    </w:p>
    <w:p w14:paraId="141B225A" w14:textId="537A6CD8" w:rsidR="00F35043" w:rsidRDefault="00F35043" w:rsidP="00F35043">
      <w:pPr>
        <w:pStyle w:val="TDPL-BodyTxt"/>
        <w:numPr>
          <w:ilvl w:val="4"/>
          <w:numId w:val="182"/>
        </w:numPr>
        <w:jc w:val="both"/>
      </w:pPr>
      <w:r>
        <w:t>To ensure balanced loading,</w:t>
      </w:r>
      <w:r w:rsidRPr="00F35043">
        <w:t xml:space="preserve"> </w:t>
      </w:r>
      <w:r>
        <w:t>i</w:t>
      </w:r>
      <w:r w:rsidRPr="00F35043">
        <w:t xml:space="preserve">f the number of tubes is odd, a tube filled with </w:t>
      </w:r>
      <w:r>
        <w:t xml:space="preserve">water, in </w:t>
      </w:r>
      <w:r w:rsidRPr="00F35043">
        <w:t>the same quantity as the other tubes, should be kept for balancing. Close the lid and switch on the centrifuge.</w:t>
      </w:r>
    </w:p>
    <w:p w14:paraId="32744394" w14:textId="02C66185" w:rsidR="00F35043" w:rsidRDefault="00F35043" w:rsidP="00F35043">
      <w:pPr>
        <w:pStyle w:val="TDPL-BodyTxt"/>
        <w:numPr>
          <w:ilvl w:val="3"/>
          <w:numId w:val="182"/>
        </w:numPr>
        <w:rPr>
          <w:b/>
          <w:bCs/>
        </w:rPr>
      </w:pPr>
      <w:r w:rsidRPr="00F35043">
        <w:rPr>
          <w:b/>
          <w:bCs/>
        </w:rPr>
        <w:t>During Centrifugation</w:t>
      </w:r>
    </w:p>
    <w:p w14:paraId="31C20D42" w14:textId="7A0468C9" w:rsidR="00F35043" w:rsidRPr="00F35043" w:rsidRDefault="001C5473" w:rsidP="00F35043">
      <w:pPr>
        <w:pStyle w:val="TDPL-BodyTxt"/>
        <w:numPr>
          <w:ilvl w:val="4"/>
          <w:numId w:val="182"/>
        </w:numPr>
        <w:jc w:val="both"/>
      </w:pPr>
      <w:r>
        <w:t>Keep the lid always closed</w:t>
      </w:r>
      <w:r w:rsidR="00F35043" w:rsidRPr="00F35043">
        <w:t xml:space="preserve"> during </w:t>
      </w:r>
      <w:r>
        <w:t>the entire run-cycle of the centrifuge</w:t>
      </w:r>
      <w:r w:rsidR="00F35043" w:rsidRPr="00F35043">
        <w:t>. Never open a centrifuge until the rotor has stopped.</w:t>
      </w:r>
    </w:p>
    <w:p w14:paraId="7C83608F" w14:textId="7AA5E473" w:rsidR="00F35043" w:rsidRPr="00F35043" w:rsidRDefault="00F35043" w:rsidP="00F35043">
      <w:pPr>
        <w:pStyle w:val="TDPL-BodyTxt"/>
        <w:numPr>
          <w:ilvl w:val="4"/>
          <w:numId w:val="182"/>
        </w:numPr>
        <w:jc w:val="both"/>
      </w:pPr>
      <w:r w:rsidRPr="00F35043">
        <w:t>Do not exceed safe rotor speed.</w:t>
      </w:r>
    </w:p>
    <w:p w14:paraId="571C4802" w14:textId="3F989C5B" w:rsidR="00F35043" w:rsidRPr="00F35043" w:rsidRDefault="00F35043" w:rsidP="00F35043">
      <w:pPr>
        <w:pStyle w:val="TDPL-BodyTxt"/>
        <w:numPr>
          <w:ilvl w:val="4"/>
          <w:numId w:val="182"/>
        </w:numPr>
        <w:jc w:val="both"/>
      </w:pPr>
      <w:r w:rsidRPr="00F35043">
        <w:t xml:space="preserve">The operator </w:t>
      </w:r>
      <w:r w:rsidR="001C5473">
        <w:t>must</w:t>
      </w:r>
      <w:r w:rsidRPr="00F35043">
        <w:t xml:space="preserve"> not leave the centrifuge until full operating speed is </w:t>
      </w:r>
      <w:r w:rsidR="001C5473" w:rsidRPr="00F35043">
        <w:t>attained,</w:t>
      </w:r>
      <w:r w:rsidRPr="00F35043">
        <w:t xml:space="preserve"> and </w:t>
      </w:r>
      <w:r w:rsidR="001C5473" w:rsidRPr="00F35043">
        <w:t>the centrifuge</w:t>
      </w:r>
      <w:r w:rsidRPr="00F35043">
        <w:t xml:space="preserve"> appears to be running safely without vibration.</w:t>
      </w:r>
    </w:p>
    <w:p w14:paraId="4EF7B2AE" w14:textId="076B86EB" w:rsidR="00F35043" w:rsidRDefault="00F35043" w:rsidP="00F35043">
      <w:pPr>
        <w:pStyle w:val="TDPL-BodyTxt"/>
        <w:numPr>
          <w:ilvl w:val="4"/>
          <w:numId w:val="182"/>
        </w:numPr>
        <w:jc w:val="both"/>
      </w:pPr>
      <w:r w:rsidRPr="00F35043">
        <w:t>Stop the centrifuge immediately if an unusual condition (noise or vibration) begins and check for load balance</w:t>
      </w:r>
      <w:r>
        <w:t>.</w:t>
      </w:r>
    </w:p>
    <w:p w14:paraId="61EF9450" w14:textId="65C249AD" w:rsidR="001C5473" w:rsidRPr="001C5473" w:rsidRDefault="001C5473" w:rsidP="001C5473">
      <w:pPr>
        <w:pStyle w:val="TDPL-BodyTxt"/>
        <w:numPr>
          <w:ilvl w:val="3"/>
          <w:numId w:val="182"/>
        </w:numPr>
        <w:rPr>
          <w:b/>
          <w:bCs/>
        </w:rPr>
      </w:pPr>
      <w:r w:rsidRPr="001C5473">
        <w:rPr>
          <w:b/>
          <w:bCs/>
        </w:rPr>
        <w:t>After Centrifugation</w:t>
      </w:r>
    </w:p>
    <w:p w14:paraId="532108DC" w14:textId="0B3D26D5" w:rsidR="001C5473" w:rsidRDefault="001C5473" w:rsidP="001C5473">
      <w:pPr>
        <w:pStyle w:val="TDPL-BodyTxt"/>
        <w:numPr>
          <w:ilvl w:val="4"/>
          <w:numId w:val="182"/>
        </w:numPr>
        <w:jc w:val="both"/>
      </w:pPr>
      <w:r>
        <w:t>Allow the centrifuge to come to a complete stop before opening. Never attempt to lift the lid or slow the rotor by hand while rotor is in motion.</w:t>
      </w:r>
    </w:p>
    <w:p w14:paraId="355DB651" w14:textId="2B41ABA1" w:rsidR="001C5473" w:rsidRDefault="001C5473" w:rsidP="001C5473">
      <w:pPr>
        <w:pStyle w:val="TDPL-BodyTxt"/>
        <w:numPr>
          <w:ilvl w:val="4"/>
          <w:numId w:val="182"/>
        </w:numPr>
        <w:jc w:val="both"/>
      </w:pPr>
      <w:r>
        <w:t>Wear a new pair of outer gloves to remove rotor and samples (using forceps).</w:t>
      </w:r>
    </w:p>
    <w:p w14:paraId="67280575" w14:textId="4D1D9DC2" w:rsidR="001C5473" w:rsidRDefault="001C5473" w:rsidP="001C5473">
      <w:pPr>
        <w:pStyle w:val="TDPL-BodyTxt"/>
        <w:numPr>
          <w:ilvl w:val="4"/>
          <w:numId w:val="182"/>
        </w:numPr>
        <w:jc w:val="both"/>
      </w:pPr>
      <w:r>
        <w:t>Check inside the centrifuge for possible spills and leaks, clean centrifuge and rotor thoroughly if necessary.</w:t>
      </w:r>
    </w:p>
    <w:p w14:paraId="068D0B0D" w14:textId="0439F911" w:rsidR="001C5473" w:rsidRPr="00F35043" w:rsidRDefault="001C5473" w:rsidP="001C5473">
      <w:pPr>
        <w:pStyle w:val="TDPL-BodyTxt"/>
        <w:numPr>
          <w:ilvl w:val="4"/>
          <w:numId w:val="182"/>
        </w:numPr>
        <w:jc w:val="both"/>
      </w:pPr>
      <w:r>
        <w:t>Wash hands after removing gloves.</w:t>
      </w:r>
    </w:p>
    <w:p w14:paraId="6035E8E4" w14:textId="58BC4904" w:rsidR="00052BBD" w:rsidRDefault="00052BBD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1" w:name="_Toc198571360"/>
      <w:r>
        <w:rPr>
          <w:szCs w:val="28"/>
        </w:rPr>
        <w:lastRenderedPageBreak/>
        <w:t>Calibration Procedure</w:t>
      </w:r>
      <w:bookmarkEnd w:id="21"/>
    </w:p>
    <w:p w14:paraId="793CE61E" w14:textId="229C2ABB" w:rsidR="001E6033" w:rsidRDefault="001C5473" w:rsidP="0075238A">
      <w:pPr>
        <w:pStyle w:val="TDPL-BodyTxt"/>
        <w:jc w:val="both"/>
      </w:pPr>
      <w:r w:rsidRPr="001C5473">
        <w:t>Use a tachometer for calibration of rpm. The device used for calibration shall be calibrated with traceability to National/International standards</w:t>
      </w:r>
      <w:r>
        <w:t>.</w:t>
      </w:r>
    </w:p>
    <w:p w14:paraId="53810E09" w14:textId="40C4C22B" w:rsidR="0059189A" w:rsidRPr="001C5473" w:rsidRDefault="001C5473" w:rsidP="0075238A">
      <w:pPr>
        <w:pStyle w:val="TDPL-BodyTxt"/>
        <w:jc w:val="both"/>
        <w:rPr>
          <w:b/>
          <w:bCs/>
          <w:sz w:val="24"/>
          <w:szCs w:val="24"/>
        </w:rPr>
      </w:pPr>
      <w:r w:rsidRPr="001C5473">
        <w:rPr>
          <w:b/>
          <w:bCs/>
          <w:sz w:val="24"/>
          <w:szCs w:val="24"/>
        </w:rPr>
        <w:t>Calibration of Speed (rpm) using a Tachometer</w:t>
      </w:r>
    </w:p>
    <w:p w14:paraId="56F6D0FE" w14:textId="0E643FF6" w:rsidR="001C5473" w:rsidRDefault="001C5473" w:rsidP="001C5473">
      <w:pPr>
        <w:pStyle w:val="TDPL-BodyTxt"/>
        <w:numPr>
          <w:ilvl w:val="3"/>
          <w:numId w:val="182"/>
        </w:numPr>
        <w:jc w:val="both"/>
      </w:pPr>
      <w:r>
        <w:t>Press the button provided on the right-hand side of the tachometer unit to check for the LCD display and also the light emitted from the unit. The display reads ‘0’, on pressing the button.</w:t>
      </w:r>
    </w:p>
    <w:p w14:paraId="55BC8919" w14:textId="36F6857D" w:rsidR="001C5473" w:rsidRDefault="001C5473" w:rsidP="001C5473">
      <w:pPr>
        <w:pStyle w:val="TDPL-BodyTxt"/>
        <w:numPr>
          <w:ilvl w:val="3"/>
          <w:numId w:val="182"/>
        </w:numPr>
        <w:jc w:val="both"/>
      </w:pPr>
      <w:r>
        <w:t>Ensure that the tachometer is focused on the shaft or flywheels directly.</w:t>
      </w:r>
    </w:p>
    <w:p w14:paraId="3CE46258" w14:textId="16608AD8" w:rsidR="001C5473" w:rsidRDefault="001C5473" w:rsidP="001C5473">
      <w:pPr>
        <w:pStyle w:val="TDPL-BodyTxt"/>
        <w:numPr>
          <w:ilvl w:val="3"/>
          <w:numId w:val="182"/>
        </w:numPr>
        <w:jc w:val="both"/>
      </w:pPr>
      <w:r>
        <w:t>Stick the reflective tape (provided with the tachometer) of approximately 2cm x 2cm area on the surface of the shaft (flywheel), whose rpm is to be measured.</w:t>
      </w:r>
    </w:p>
    <w:p w14:paraId="209D90C7" w14:textId="2A6BE8B0" w:rsidR="001C5473" w:rsidRDefault="001C5473" w:rsidP="001C5473">
      <w:pPr>
        <w:pStyle w:val="TDPL-BodyTxt"/>
        <w:numPr>
          <w:ilvl w:val="3"/>
          <w:numId w:val="182"/>
        </w:numPr>
        <w:jc w:val="both"/>
      </w:pPr>
      <w:r>
        <w:t>Switch on the centrifuge.</w:t>
      </w:r>
    </w:p>
    <w:p w14:paraId="56A7C4A5" w14:textId="78D30770" w:rsidR="001C5473" w:rsidRDefault="001C5473" w:rsidP="001C5473">
      <w:pPr>
        <w:pStyle w:val="TDPL-BodyTxt"/>
        <w:numPr>
          <w:ilvl w:val="3"/>
          <w:numId w:val="182"/>
        </w:numPr>
        <w:jc w:val="both"/>
      </w:pPr>
      <w:r>
        <w:t>Set any minimum three speed levels covering the working range of the centrifuge and perform the following steps:</w:t>
      </w:r>
    </w:p>
    <w:p w14:paraId="21872F72" w14:textId="42965E98" w:rsidR="001C5473" w:rsidRDefault="001C5473" w:rsidP="001C5473">
      <w:pPr>
        <w:pStyle w:val="TDPL-BodyTxt"/>
        <w:numPr>
          <w:ilvl w:val="4"/>
          <w:numId w:val="182"/>
        </w:numPr>
        <w:jc w:val="both"/>
      </w:pPr>
      <w:r>
        <w:t>Set the lower speed first.</w:t>
      </w:r>
    </w:p>
    <w:p w14:paraId="5A33E69A" w14:textId="2FE06AAA" w:rsidR="001C5473" w:rsidRDefault="001C5473" w:rsidP="001C5473">
      <w:pPr>
        <w:pStyle w:val="TDPL-BodyTxt"/>
        <w:numPr>
          <w:ilvl w:val="4"/>
          <w:numId w:val="182"/>
        </w:numPr>
        <w:jc w:val="both"/>
      </w:pPr>
      <w:r>
        <w:t>Hold the tachometer in your palm and press the button on the right-hand side.</w:t>
      </w:r>
    </w:p>
    <w:p w14:paraId="14229902" w14:textId="00E32245" w:rsidR="001C5473" w:rsidRDefault="001C5473" w:rsidP="001C5473">
      <w:pPr>
        <w:pStyle w:val="TDPL-BodyTxt"/>
        <w:numPr>
          <w:ilvl w:val="4"/>
          <w:numId w:val="182"/>
        </w:numPr>
        <w:jc w:val="both"/>
      </w:pPr>
      <w:r>
        <w:t>Beam the light focus on the reflective tape from a distance of approx. 6 to 8inches depending on the ambient light.</w:t>
      </w:r>
    </w:p>
    <w:p w14:paraId="0E54AD42" w14:textId="1FCD8A44" w:rsidR="001C5473" w:rsidRDefault="001C5473" w:rsidP="001C5473">
      <w:pPr>
        <w:pStyle w:val="TDPL-BodyTxt"/>
        <w:numPr>
          <w:ilvl w:val="4"/>
          <w:numId w:val="182"/>
        </w:numPr>
        <w:jc w:val="both"/>
      </w:pPr>
      <w:r>
        <w:t>You will observe the LCD provided on the tachometer, coming ON and OFF to ensure that the reflection from the reflective tape is being sensed.</w:t>
      </w:r>
    </w:p>
    <w:p w14:paraId="247BDD9B" w14:textId="748D4062" w:rsidR="001C5473" w:rsidRDefault="001C5473" w:rsidP="00D34D81">
      <w:pPr>
        <w:pStyle w:val="TDPL-BodyTxt"/>
        <w:numPr>
          <w:ilvl w:val="4"/>
          <w:numId w:val="182"/>
        </w:numPr>
        <w:jc w:val="both"/>
      </w:pPr>
      <w:r>
        <w:t>The tachometer reads the rpm of the rotating object and displays on  its LCD.</w:t>
      </w:r>
    </w:p>
    <w:p w14:paraId="6044903A" w14:textId="221B5A4F" w:rsidR="001C5473" w:rsidRDefault="001C5473" w:rsidP="001C5473">
      <w:pPr>
        <w:pStyle w:val="TDPL-BodyTxt"/>
        <w:numPr>
          <w:ilvl w:val="4"/>
          <w:numId w:val="182"/>
        </w:numPr>
        <w:jc w:val="both"/>
      </w:pPr>
      <w:r>
        <w:t>Repeat this experiment three times for each set speed value.</w:t>
      </w:r>
    </w:p>
    <w:p w14:paraId="668861AB" w14:textId="18F1099D" w:rsidR="001C5473" w:rsidRDefault="001C5473" w:rsidP="001C5473">
      <w:pPr>
        <w:pStyle w:val="TDPL-BodyTxt"/>
        <w:numPr>
          <w:ilvl w:val="3"/>
          <w:numId w:val="182"/>
        </w:numPr>
        <w:jc w:val="both"/>
      </w:pPr>
      <w:r>
        <w:t>Set the remaining speed values in the operating range and follow the above steps from ‘a’ to ‘e’.</w:t>
      </w:r>
    </w:p>
    <w:p w14:paraId="1917D7A2" w14:textId="720A9C0E" w:rsidR="001C5473" w:rsidRDefault="001C5473" w:rsidP="001C5473">
      <w:pPr>
        <w:pStyle w:val="TDPL-BodyTxt"/>
        <w:numPr>
          <w:ilvl w:val="3"/>
          <w:numId w:val="182"/>
        </w:numPr>
        <w:jc w:val="both"/>
      </w:pPr>
      <w:r>
        <w:t>For best results, beam the light from the tachometer at a right angle to avoid unwanted reflections.</w:t>
      </w:r>
    </w:p>
    <w:p w14:paraId="42B814A7" w14:textId="698F4E48" w:rsidR="001C5473" w:rsidRDefault="001C5473" w:rsidP="001C5473">
      <w:pPr>
        <w:pStyle w:val="TDPL-BodyTxt"/>
        <w:numPr>
          <w:ilvl w:val="3"/>
          <w:numId w:val="182"/>
        </w:numPr>
        <w:jc w:val="both"/>
      </w:pPr>
      <w:r>
        <w:t>Document the details in centrifuge calibration log.</w:t>
      </w:r>
    </w:p>
    <w:p w14:paraId="1A0E1296" w14:textId="39BB0F47" w:rsidR="001C5473" w:rsidRDefault="001C5473" w:rsidP="001C5473">
      <w:pPr>
        <w:pStyle w:val="TDPL-BodyTxt"/>
        <w:numPr>
          <w:ilvl w:val="3"/>
          <w:numId w:val="182"/>
        </w:numPr>
        <w:jc w:val="both"/>
      </w:pPr>
      <w:r>
        <w:t>Calculate %difference = [(Set speed – measured speed)/Set speed] x100.</w:t>
      </w:r>
    </w:p>
    <w:p w14:paraId="10B2CF87" w14:textId="77777777" w:rsidR="001C5473" w:rsidRDefault="001C5473" w:rsidP="001C5473">
      <w:pPr>
        <w:pStyle w:val="TDPL-BodyTxt"/>
        <w:jc w:val="both"/>
        <w:rPr>
          <w:b/>
          <w:bCs/>
          <w:sz w:val="24"/>
          <w:szCs w:val="24"/>
        </w:rPr>
      </w:pPr>
      <w:r w:rsidRPr="001C5473">
        <w:rPr>
          <w:b/>
          <w:bCs/>
          <w:sz w:val="24"/>
          <w:szCs w:val="24"/>
        </w:rPr>
        <w:t>Acceptance Criteria</w:t>
      </w:r>
    </w:p>
    <w:p w14:paraId="0C66DCE6" w14:textId="047B7E8E" w:rsidR="001C5473" w:rsidRDefault="001C5473" w:rsidP="001C5473">
      <w:pPr>
        <w:pStyle w:val="TDPL-BodyTxt"/>
        <w:numPr>
          <w:ilvl w:val="0"/>
          <w:numId w:val="0"/>
        </w:numPr>
        <w:ind w:left="1134"/>
        <w:jc w:val="both"/>
      </w:pPr>
      <w:r w:rsidRPr="001C5473">
        <w:t>The % difference shall be within the ± 5% for each set speed value</w:t>
      </w:r>
      <w:r>
        <w:t>.</w:t>
      </w:r>
    </w:p>
    <w:p w14:paraId="5733BAFA" w14:textId="22F903CB" w:rsidR="001C5473" w:rsidRDefault="001C5473" w:rsidP="001C5473">
      <w:pPr>
        <w:pStyle w:val="TDPL-BodyTxt"/>
        <w:jc w:val="both"/>
        <w:rPr>
          <w:b/>
          <w:bCs/>
          <w:sz w:val="24"/>
          <w:szCs w:val="24"/>
        </w:rPr>
      </w:pPr>
      <w:r w:rsidRPr="001C5473">
        <w:rPr>
          <w:b/>
          <w:bCs/>
          <w:sz w:val="24"/>
          <w:szCs w:val="24"/>
        </w:rPr>
        <w:t>Frequency of Calibration</w:t>
      </w:r>
    </w:p>
    <w:p w14:paraId="21333E3B" w14:textId="29F8F4E9" w:rsidR="001C5473" w:rsidRDefault="001C5473" w:rsidP="001C5473">
      <w:pPr>
        <w:pStyle w:val="TDPL-BodyTxt"/>
        <w:numPr>
          <w:ilvl w:val="0"/>
          <w:numId w:val="0"/>
        </w:numPr>
        <w:ind w:left="1134"/>
        <w:jc w:val="both"/>
      </w:pPr>
      <w:r w:rsidRPr="001C3AF9">
        <w:lastRenderedPageBreak/>
        <w:t>Calibrate the centrifuge on</w:t>
      </w:r>
      <w:r w:rsidR="001C3AF9">
        <w:t xml:space="preserve"> a</w:t>
      </w:r>
      <w:r w:rsidRPr="001C3AF9">
        <w:t xml:space="preserve"> yearly basis, on or before the due date</w:t>
      </w:r>
      <w:r w:rsidR="001C3AF9" w:rsidRPr="001C3AF9">
        <w:t>.</w:t>
      </w:r>
    </w:p>
    <w:p w14:paraId="5B9B17D8" w14:textId="6E25AE15" w:rsidR="001C3AF9" w:rsidRPr="001C3AF9" w:rsidRDefault="001C3AF9" w:rsidP="001C3AF9">
      <w:pPr>
        <w:pStyle w:val="TDPL-BodyTxt"/>
        <w:jc w:val="both"/>
        <w:rPr>
          <w:b/>
          <w:bCs/>
          <w:sz w:val="24"/>
          <w:szCs w:val="24"/>
        </w:rPr>
      </w:pPr>
      <w:r w:rsidRPr="001C3AF9">
        <w:rPr>
          <w:b/>
          <w:bCs/>
          <w:sz w:val="24"/>
          <w:szCs w:val="24"/>
        </w:rPr>
        <w:t>Trouble Shooting</w:t>
      </w:r>
    </w:p>
    <w:p w14:paraId="73015E3A" w14:textId="55DC7455" w:rsidR="001C3AF9" w:rsidRDefault="001C3AF9" w:rsidP="001C3AF9">
      <w:pPr>
        <w:pStyle w:val="TDPL-BodyTxt"/>
        <w:numPr>
          <w:ilvl w:val="0"/>
          <w:numId w:val="0"/>
        </w:numPr>
        <w:ind w:left="1134"/>
        <w:jc w:val="both"/>
      </w:pPr>
      <w:r w:rsidRPr="001C3AF9">
        <w:t>For trouble shooting refer operator manual or call service support</w:t>
      </w:r>
      <w:r>
        <w:t>.</w:t>
      </w:r>
    </w:p>
    <w:p w14:paraId="7ACB8FF9" w14:textId="77777777" w:rsidR="001C3AF9" w:rsidRPr="001C3AF9" w:rsidRDefault="001C3AF9" w:rsidP="001C3AF9">
      <w:pPr>
        <w:pStyle w:val="TDPL-BodyTxt"/>
        <w:numPr>
          <w:ilvl w:val="0"/>
          <w:numId w:val="0"/>
        </w:numPr>
        <w:ind w:left="1134"/>
        <w:jc w:val="both"/>
      </w:pPr>
    </w:p>
    <w:p w14:paraId="66DDF210" w14:textId="09DA4D83" w:rsidR="001C5473" w:rsidRPr="001C3AF9" w:rsidRDefault="001C3AF9" w:rsidP="001C3AF9">
      <w:pPr>
        <w:pStyle w:val="TDPL-BodyTxt"/>
        <w:jc w:val="both"/>
        <w:rPr>
          <w:b/>
          <w:bCs/>
          <w:sz w:val="24"/>
          <w:szCs w:val="24"/>
        </w:rPr>
      </w:pPr>
      <w:r w:rsidRPr="001C3AF9">
        <w:rPr>
          <w:b/>
          <w:bCs/>
          <w:sz w:val="24"/>
          <w:szCs w:val="24"/>
        </w:rPr>
        <w:t>Maintenance</w:t>
      </w:r>
    </w:p>
    <w:p w14:paraId="73AE39B6" w14:textId="0139204B" w:rsidR="001C3AF9" w:rsidRDefault="001C3AF9" w:rsidP="001C3AF9">
      <w:pPr>
        <w:pStyle w:val="TDPL-BodyTxt"/>
        <w:numPr>
          <w:ilvl w:val="3"/>
          <w:numId w:val="182"/>
        </w:numPr>
        <w:jc w:val="both"/>
      </w:pPr>
      <w:r>
        <w:t>Use a clean, absorbent cloth or paper to remove excess water, to reduce potential effects of corrosion and staining of parts as and when required.</w:t>
      </w:r>
    </w:p>
    <w:p w14:paraId="7DE8EB0E" w14:textId="27E410A7" w:rsidR="001C3AF9" w:rsidRDefault="001C3AF9" w:rsidP="001C3AF9">
      <w:pPr>
        <w:pStyle w:val="TDPL-BodyTxt"/>
        <w:numPr>
          <w:ilvl w:val="3"/>
          <w:numId w:val="182"/>
        </w:numPr>
        <w:jc w:val="both"/>
      </w:pPr>
      <w:r>
        <w:t>Leave the centrifuge cover (lid) open when not in use.</w:t>
      </w:r>
    </w:p>
    <w:p w14:paraId="6B8E86AC" w14:textId="34B92E4D" w:rsidR="001C3AF9" w:rsidRDefault="001C3AF9" w:rsidP="001C3AF9">
      <w:pPr>
        <w:pStyle w:val="TDPL-BodyTxt"/>
        <w:numPr>
          <w:ilvl w:val="3"/>
          <w:numId w:val="182"/>
        </w:numPr>
        <w:jc w:val="both"/>
      </w:pPr>
      <w:r>
        <w:t>In case of spillage of body fluids (blood, plasma, serum and urine) – do the following:</w:t>
      </w:r>
    </w:p>
    <w:p w14:paraId="55D167CC" w14:textId="003790B0" w:rsidR="001C3AF9" w:rsidRDefault="001C3AF9" w:rsidP="001C3AF9">
      <w:pPr>
        <w:pStyle w:val="TDPL-BodyTxt"/>
        <w:numPr>
          <w:ilvl w:val="5"/>
          <w:numId w:val="182"/>
        </w:numPr>
        <w:ind w:left="1843"/>
        <w:jc w:val="both"/>
      </w:pPr>
      <w:r>
        <w:t>Clean the area with a cotton plug dipped in 1% Sodium hypochlorite solution (preferably use a pair of tongs).</w:t>
      </w:r>
    </w:p>
    <w:p w14:paraId="5D87EBED" w14:textId="6455FF18" w:rsidR="001C3AF9" w:rsidRDefault="001C3AF9" w:rsidP="001C3AF9">
      <w:pPr>
        <w:pStyle w:val="TDPL-BodyTxt"/>
        <w:numPr>
          <w:ilvl w:val="5"/>
          <w:numId w:val="182"/>
        </w:numPr>
        <w:ind w:left="1843"/>
        <w:jc w:val="both"/>
      </w:pPr>
      <w:r>
        <w:t>Wash with a mild detergent.</w:t>
      </w:r>
    </w:p>
    <w:p w14:paraId="4272D5BD" w14:textId="6C05A49D" w:rsidR="001C3AF9" w:rsidRDefault="001C3AF9" w:rsidP="001C3AF9">
      <w:pPr>
        <w:pStyle w:val="TDPL-BodyTxt"/>
        <w:numPr>
          <w:ilvl w:val="5"/>
          <w:numId w:val="182"/>
        </w:numPr>
        <w:ind w:left="1843"/>
        <w:jc w:val="both"/>
      </w:pPr>
      <w:r>
        <w:t>Scrub cavities with a brush.</w:t>
      </w:r>
    </w:p>
    <w:p w14:paraId="4A7E8A0D" w14:textId="34FBBD8D" w:rsidR="001C3AF9" w:rsidRDefault="001C3AF9" w:rsidP="001C3AF9">
      <w:pPr>
        <w:pStyle w:val="TDPL-BodyTxt"/>
        <w:numPr>
          <w:ilvl w:val="5"/>
          <w:numId w:val="182"/>
        </w:numPr>
        <w:ind w:left="1843"/>
        <w:jc w:val="both"/>
      </w:pPr>
      <w:r>
        <w:t>Wash with tap water.</w:t>
      </w:r>
    </w:p>
    <w:p w14:paraId="7382FF1E" w14:textId="7A1E9CDE" w:rsidR="001C3AF9" w:rsidRDefault="001C3AF9" w:rsidP="001C3AF9">
      <w:pPr>
        <w:pStyle w:val="TDPL-BodyTxt"/>
        <w:numPr>
          <w:ilvl w:val="5"/>
          <w:numId w:val="182"/>
        </w:numPr>
        <w:ind w:left="1843"/>
        <w:jc w:val="both"/>
      </w:pPr>
      <w:r>
        <w:t>Wash with Milli-Q or equivalent grade water.</w:t>
      </w:r>
    </w:p>
    <w:p w14:paraId="03821F68" w14:textId="376B56FA" w:rsidR="001C3AF9" w:rsidRDefault="001C3AF9" w:rsidP="001C3AF9">
      <w:pPr>
        <w:pStyle w:val="TDPL-BodyTxt"/>
        <w:numPr>
          <w:ilvl w:val="5"/>
          <w:numId w:val="182"/>
        </w:numPr>
        <w:ind w:left="1843"/>
        <w:jc w:val="both"/>
      </w:pPr>
      <w:r>
        <w:t>Dry the parts by wiping with a clean absorbent cloth.</w:t>
      </w:r>
    </w:p>
    <w:p w14:paraId="31FB95D9" w14:textId="097561A5" w:rsidR="001C3AF9" w:rsidRDefault="001C3AF9" w:rsidP="001C3AF9">
      <w:pPr>
        <w:pStyle w:val="TDPL-BodyTxt"/>
        <w:numPr>
          <w:ilvl w:val="3"/>
          <w:numId w:val="182"/>
        </w:numPr>
        <w:jc w:val="both"/>
      </w:pPr>
      <w:r>
        <w:t>If a tube breaks, the centrifuge should be turned off and allowed to stand undisturbed for an appropriate amount of time before opening, to allow aerosols to settle. Thirty (30) minutes is a commonly recommended waiting period. Clean and disinfect the rotor.</w:t>
      </w:r>
    </w:p>
    <w:p w14:paraId="1BB08119" w14:textId="462A95C4" w:rsidR="001C3AF9" w:rsidRDefault="001C3AF9" w:rsidP="001C3AF9">
      <w:pPr>
        <w:pStyle w:val="TDPL-BodyTxt"/>
        <w:numPr>
          <w:ilvl w:val="3"/>
          <w:numId w:val="182"/>
        </w:numPr>
        <w:jc w:val="both"/>
      </w:pPr>
      <w:r>
        <w:t>If infectious material was placed in the centrifuge, implement protocols for safe decontamination and cleanup of equipment.</w:t>
      </w:r>
    </w:p>
    <w:p w14:paraId="5D5558B3" w14:textId="0A2BB471" w:rsidR="001C3AF9" w:rsidRDefault="001C3AF9" w:rsidP="001C3AF9">
      <w:pPr>
        <w:pStyle w:val="TDPL-BodyTxt"/>
        <w:numPr>
          <w:ilvl w:val="3"/>
          <w:numId w:val="182"/>
        </w:numPr>
        <w:jc w:val="both"/>
      </w:pPr>
      <w:r>
        <w:t>Cleaning and disinfection of tubes, rotors, and other components requires considerable care.</w:t>
      </w:r>
    </w:p>
    <w:p w14:paraId="2E38A2D8" w14:textId="6813CFFB" w:rsidR="001C3AF9" w:rsidRDefault="001C3AF9" w:rsidP="001C3AF9">
      <w:pPr>
        <w:pStyle w:val="TDPL-BodyTxt"/>
        <w:numPr>
          <w:ilvl w:val="3"/>
          <w:numId w:val="182"/>
        </w:numPr>
        <w:jc w:val="both"/>
      </w:pPr>
      <w:r>
        <w:t>No single method is suitable for all items, and the various manufacturers’ recommendations must be followed to avoid rotor fatigue, distortion, and corrosion.</w:t>
      </w:r>
    </w:p>
    <w:p w14:paraId="4DCC0DD0" w14:textId="42D7D511" w:rsidR="001C3AF9" w:rsidRDefault="001C3AF9" w:rsidP="001C3AF9">
      <w:pPr>
        <w:pStyle w:val="TDPL-BodyTxt"/>
        <w:numPr>
          <w:ilvl w:val="3"/>
          <w:numId w:val="182"/>
        </w:numPr>
        <w:jc w:val="both"/>
      </w:pPr>
      <w:r>
        <w:t>After use, tubes, rotors, and centrifuge interiors shall be cleaned and/or disinfected.</w:t>
      </w:r>
    </w:p>
    <w:p w14:paraId="283ABA22" w14:textId="7794D537" w:rsidR="001C3AF9" w:rsidRDefault="001C3AF9" w:rsidP="001C3AF9">
      <w:pPr>
        <w:pStyle w:val="TDPL-BodyTxt"/>
        <w:numPr>
          <w:ilvl w:val="3"/>
          <w:numId w:val="182"/>
        </w:numPr>
        <w:jc w:val="both"/>
      </w:pPr>
      <w:r>
        <w:t xml:space="preserve">Perform regular checks to ensure that the side and rear grills of the centrifuge are not obstructed. Obstructions restrict airflow and in turn will reduce the life </w:t>
      </w:r>
      <w:r>
        <w:lastRenderedPageBreak/>
        <w:t>of motor and refrigeration efficiency.</w:t>
      </w:r>
    </w:p>
    <w:p w14:paraId="70036E75" w14:textId="4A7A500B" w:rsidR="001C3AF9" w:rsidRDefault="001C3AF9" w:rsidP="001C3AF9">
      <w:pPr>
        <w:pStyle w:val="TDPL-BodyTxt"/>
        <w:numPr>
          <w:ilvl w:val="3"/>
          <w:numId w:val="182"/>
        </w:numPr>
        <w:jc w:val="both"/>
      </w:pPr>
      <w:r>
        <w:t>Check the carbon brushes in the rotor for wear &amp; tear after 300-400 hours of running time approximately.</w:t>
      </w:r>
    </w:p>
    <w:p w14:paraId="1E8E9E20" w14:textId="0DC2B226" w:rsidR="001C3AF9" w:rsidRDefault="001C3AF9" w:rsidP="001C3AF9">
      <w:pPr>
        <w:pStyle w:val="TDPL-BodyTxt"/>
        <w:numPr>
          <w:ilvl w:val="3"/>
          <w:numId w:val="182"/>
        </w:numPr>
        <w:jc w:val="both"/>
      </w:pPr>
      <w:r>
        <w:t>If the brushes are worn out, they must be replaced with new ones. Prolonged use of centrifuge even after the carbon brushes are worn out may result in burn- out of motor.</w:t>
      </w:r>
    </w:p>
    <w:p w14:paraId="79EBE513" w14:textId="391DE024" w:rsidR="001C3AF9" w:rsidRDefault="001C3AF9" w:rsidP="001C3AF9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2" w:name="_Toc198571361"/>
      <w:r>
        <w:t>Reference</w:t>
      </w:r>
      <w:bookmarkEnd w:id="22"/>
    </w:p>
    <w:p w14:paraId="2DA585DD" w14:textId="4090E56D" w:rsidR="001C3AF9" w:rsidRDefault="001C3AF9" w:rsidP="001C3AF9">
      <w:pPr>
        <w:pStyle w:val="TDPL-BodyTxt"/>
        <w:numPr>
          <w:ilvl w:val="0"/>
          <w:numId w:val="0"/>
        </w:numPr>
        <w:ind w:left="1134"/>
      </w:pPr>
      <w:r>
        <w:t>Equipment Manufacturer’s Operator Manual</w:t>
      </w:r>
    </w:p>
    <w:p w14:paraId="664027CB" w14:textId="7B43A99F" w:rsidR="00E50E08" w:rsidRDefault="00E50E08" w:rsidP="00DB7047">
      <w:pPr>
        <w:pStyle w:val="TDPL-BodyTxt"/>
        <w:numPr>
          <w:ilvl w:val="0"/>
          <w:numId w:val="0"/>
        </w:numPr>
        <w:ind w:left="1134"/>
        <w:jc w:val="both"/>
        <w:rPr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9"/>
        <w:gridCol w:w="3069"/>
        <w:gridCol w:w="3024"/>
      </w:tblGrid>
      <w:tr w:rsidR="001C3AF9" w:rsidRPr="001C3AF9" w14:paraId="1F7C90E6" w14:textId="77777777" w:rsidTr="003E65CE"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49CC50" w14:textId="77777777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1C3AF9">
              <w:rPr>
                <w:rFonts w:ascii="Palatino Linotype" w:hAnsi="Palatino Linotype"/>
              </w:rPr>
              <w:t>Name of the instrument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2FF274" w14:textId="77777777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1C3AF9">
              <w:rPr>
                <w:rFonts w:ascii="Palatino Linotype" w:hAnsi="Palatino Linotype"/>
              </w:rPr>
              <w:t>CENTRIFUGE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153E6" w14:textId="74512EF2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1C3AF9">
              <w:rPr>
                <w:rFonts w:ascii="Palatino Linotype" w:hAnsi="Palatino Linotype"/>
              </w:rPr>
              <w:t>Remarks</w:t>
            </w:r>
          </w:p>
        </w:tc>
      </w:tr>
      <w:tr w:rsidR="001C3AF9" w:rsidRPr="001C3AF9" w14:paraId="1E8EF639" w14:textId="77777777" w:rsidTr="003E65CE"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CF823A" w14:textId="74406588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1C3AF9">
              <w:rPr>
                <w:rFonts w:ascii="Palatino Linotype" w:hAnsi="Palatino Linotype"/>
              </w:rPr>
              <w:t>Date of installation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C3A72A" w14:textId="77777777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1C3AF9">
              <w:rPr>
                <w:rFonts w:ascii="Palatino Linotype" w:hAnsi="Palatino Linotype"/>
              </w:rPr>
              <w:t>12-03-2022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0C3A9" w14:textId="77777777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</w:p>
        </w:tc>
      </w:tr>
      <w:tr w:rsidR="001C3AF9" w:rsidRPr="001C3AF9" w14:paraId="535BB7DA" w14:textId="77777777" w:rsidTr="003E65CE"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80E4D4" w14:textId="134704FA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1C3AF9">
              <w:rPr>
                <w:rFonts w:ascii="Palatino Linotype" w:hAnsi="Palatino Linotype"/>
              </w:rPr>
              <w:t>Start Up and Shut down procedure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D775A0" w14:textId="77777777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1C3AF9">
              <w:rPr>
                <w:rFonts w:ascii="Palatino Linotype" w:hAnsi="Palatino Linotype"/>
              </w:rPr>
              <w:t>Refer flow chart-1 &amp; 2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86871" w14:textId="77777777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</w:p>
        </w:tc>
      </w:tr>
      <w:tr w:rsidR="001C3AF9" w:rsidRPr="001C3AF9" w14:paraId="6DE32888" w14:textId="77777777" w:rsidTr="003E65CE"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A90954" w14:textId="26969D53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1C3AF9">
              <w:rPr>
                <w:rFonts w:ascii="Palatino Linotype" w:hAnsi="Palatino Linotype"/>
              </w:rPr>
              <w:t>Maintenance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D79AE7" w14:textId="77777777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1C3AF9">
              <w:rPr>
                <w:rFonts w:ascii="Palatino Linotype" w:hAnsi="Palatino Linotype"/>
              </w:rPr>
              <w:t>Daily Maintenance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E8362" w14:textId="77777777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</w:p>
        </w:tc>
      </w:tr>
      <w:tr w:rsidR="001C3AF9" w:rsidRPr="001C3AF9" w14:paraId="5214C2B3" w14:textId="77777777" w:rsidTr="003E65CE"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96D2C1" w14:textId="7B1E3CF6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1C3AF9">
              <w:rPr>
                <w:rFonts w:ascii="Palatino Linotype" w:hAnsi="Palatino Linotype"/>
              </w:rPr>
              <w:t>Calibration details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  <w:hideMark/>
          </w:tcPr>
          <w:p w14:paraId="3B201EF0" w14:textId="77777777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1C3AF9">
              <w:rPr>
                <w:rFonts w:ascii="Palatino Linotype" w:hAnsi="Palatino Linotype"/>
              </w:rPr>
              <w:t>Once a year</w:t>
            </w:r>
          </w:p>
          <w:p w14:paraId="5A4FBB72" w14:textId="77777777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1C3AF9">
              <w:rPr>
                <w:rFonts w:ascii="Palatino Linotype" w:hAnsi="Palatino Linotype"/>
              </w:rPr>
              <w:t>Calibration done date :12-03-2022</w:t>
            </w:r>
          </w:p>
          <w:p w14:paraId="3FD6F196" w14:textId="77777777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1C3AF9">
              <w:rPr>
                <w:rFonts w:ascii="Palatino Linotype" w:hAnsi="Palatino Linotype"/>
              </w:rPr>
              <w:t>Calibration due date :11-03-2023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ED3EC" w14:textId="77777777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</w:p>
        </w:tc>
      </w:tr>
      <w:tr w:rsidR="001C3AF9" w:rsidRPr="001C3AF9" w14:paraId="162A8A1D" w14:textId="77777777" w:rsidTr="003E65CE"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7E2F30" w14:textId="77777777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1C3AF9">
              <w:rPr>
                <w:rFonts w:ascii="Palatino Linotype" w:hAnsi="Palatino Linotype"/>
              </w:rPr>
              <w:t>Safety measures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E4F5F7" w14:textId="77777777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1C3AF9">
              <w:rPr>
                <w:rFonts w:ascii="Palatino Linotype" w:hAnsi="Palatino Linotype"/>
              </w:rPr>
              <w:t>Do not put hands on instrument.</w:t>
            </w:r>
          </w:p>
          <w:p w14:paraId="4ABCE10B" w14:textId="7044FA47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1C3AF9">
              <w:rPr>
                <w:rFonts w:ascii="Palatino Linotype" w:hAnsi="Palatino Linotype"/>
              </w:rPr>
              <w:t>Always close the instrument top door</w:t>
            </w:r>
            <w:r w:rsidR="003E65CE">
              <w:rPr>
                <w:rFonts w:ascii="Palatino Linotype" w:hAnsi="Palatino Linotype"/>
              </w:rPr>
              <w:t>.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23FE8" w14:textId="77777777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</w:p>
        </w:tc>
      </w:tr>
      <w:tr w:rsidR="001C3AF9" w:rsidRPr="001C3AF9" w14:paraId="09C30629" w14:textId="77777777" w:rsidTr="003E65CE"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014469" w14:textId="521591F7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1C3AF9">
              <w:rPr>
                <w:rFonts w:ascii="Palatino Linotype" w:hAnsi="Palatino Linotype"/>
              </w:rPr>
              <w:t>Precautions if any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A7418" w14:textId="77777777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34919C" w14:textId="77777777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1C3AF9">
              <w:rPr>
                <w:rFonts w:ascii="Palatino Linotype" w:hAnsi="Palatino Linotype"/>
              </w:rPr>
              <w:t>NA</w:t>
            </w:r>
          </w:p>
        </w:tc>
      </w:tr>
      <w:tr w:rsidR="001C3AF9" w:rsidRPr="001C3AF9" w14:paraId="14711B92" w14:textId="77777777" w:rsidTr="003E65CE"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D0095F" w14:textId="208DA073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1C3AF9">
              <w:rPr>
                <w:rFonts w:ascii="Palatino Linotype" w:hAnsi="Palatino Linotype"/>
              </w:rPr>
              <w:t>Decontamination procedures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43702" w14:textId="77777777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BF3C18" w14:textId="77777777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1C3AF9">
              <w:rPr>
                <w:rFonts w:ascii="Palatino Linotype" w:hAnsi="Palatino Linotype"/>
              </w:rPr>
              <w:t>NA</w:t>
            </w:r>
          </w:p>
        </w:tc>
      </w:tr>
      <w:tr w:rsidR="001C3AF9" w:rsidRPr="001C3AF9" w14:paraId="4AEB091F" w14:textId="77777777" w:rsidTr="003E65CE"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3B6204" w14:textId="0C7677AB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1C3AF9">
              <w:rPr>
                <w:rFonts w:ascii="Palatino Linotype" w:hAnsi="Palatino Linotype"/>
              </w:rPr>
              <w:t xml:space="preserve">Any other (taking out of service, </w:t>
            </w:r>
            <w:r w:rsidR="003E65CE" w:rsidRPr="001C3AF9">
              <w:rPr>
                <w:rFonts w:ascii="Palatino Linotype" w:hAnsi="Palatino Linotype"/>
              </w:rPr>
              <w:t>breakdown</w:t>
            </w:r>
            <w:r w:rsidRPr="001C3AF9">
              <w:rPr>
                <w:rFonts w:ascii="Palatino Linotype" w:hAnsi="Palatino Linotype"/>
              </w:rPr>
              <w:t xml:space="preserve"> and repairs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C1336" w14:textId="77777777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E9DDB3" w14:textId="77777777" w:rsidR="001C3AF9" w:rsidRPr="001C3AF9" w:rsidRDefault="001C3AF9" w:rsidP="001C3AF9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1C3AF9">
              <w:rPr>
                <w:rFonts w:ascii="Palatino Linotype" w:hAnsi="Palatino Linotype"/>
              </w:rPr>
              <w:t>NA</w:t>
            </w:r>
          </w:p>
        </w:tc>
      </w:tr>
    </w:tbl>
    <w:p w14:paraId="4EA92451" w14:textId="4CB2DAEC" w:rsidR="003E65CE" w:rsidRDefault="003E65CE" w:rsidP="00DB7047">
      <w:pPr>
        <w:pStyle w:val="TDPL-BodyTxt"/>
        <w:numPr>
          <w:ilvl w:val="0"/>
          <w:numId w:val="0"/>
        </w:numPr>
        <w:ind w:left="1134"/>
        <w:jc w:val="both"/>
        <w:rPr>
          <w:szCs w:val="28"/>
        </w:rPr>
      </w:pPr>
    </w:p>
    <w:p w14:paraId="04857378" w14:textId="77777777" w:rsidR="003E65CE" w:rsidRDefault="003E65CE">
      <w:pPr>
        <w:widowControl/>
        <w:autoSpaceDE/>
        <w:autoSpaceDN/>
        <w:spacing w:after="160" w:line="259" w:lineRule="auto"/>
        <w:rPr>
          <w:rFonts w:ascii="Palatino Linotype" w:hAnsi="Palatino Linotype"/>
          <w:szCs w:val="28"/>
        </w:rPr>
      </w:pPr>
      <w:r>
        <w:rPr>
          <w:szCs w:val="28"/>
        </w:rPr>
        <w:br w:type="page"/>
      </w:r>
    </w:p>
    <w:p w14:paraId="0EAB6D02" w14:textId="77777777" w:rsidR="003E65CE" w:rsidRDefault="003E65CE" w:rsidP="00DB7047">
      <w:pPr>
        <w:pStyle w:val="TDPL-BodyTxt"/>
        <w:numPr>
          <w:ilvl w:val="0"/>
          <w:numId w:val="0"/>
        </w:numPr>
        <w:ind w:left="1134"/>
        <w:jc w:val="both"/>
        <w:rPr>
          <w:szCs w:val="28"/>
        </w:rPr>
        <w:sectPr w:rsidR="003E65CE" w:rsidSect="00B70912">
          <w:headerReference w:type="default" r:id="rId23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p w14:paraId="2FBEFB13" w14:textId="7552261F" w:rsidR="001C3AF9" w:rsidRDefault="003E65CE" w:rsidP="003E65CE">
      <w:pPr>
        <w:pStyle w:val="TDPL-H1"/>
        <w:numPr>
          <w:ilvl w:val="0"/>
          <w:numId w:val="0"/>
        </w:numPr>
        <w:tabs>
          <w:tab w:val="clear" w:pos="1440"/>
        </w:tabs>
        <w:spacing w:before="200" w:after="80"/>
        <w:ind w:right="-692"/>
        <w:jc w:val="center"/>
        <w:rPr>
          <w:szCs w:val="28"/>
        </w:rPr>
      </w:pPr>
      <w:bookmarkStart w:id="23" w:name="_Toc198571362"/>
      <w:r>
        <w:rPr>
          <w:szCs w:val="28"/>
        </w:rPr>
        <w:lastRenderedPageBreak/>
        <w:t xml:space="preserve">Flow Chart 1: </w:t>
      </w:r>
      <w:r w:rsidRPr="003E65CE">
        <w:rPr>
          <w:szCs w:val="28"/>
        </w:rPr>
        <w:t>Remi R-8C Centrifuge Start</w:t>
      </w:r>
      <w:r w:rsidR="004265F9">
        <w:rPr>
          <w:szCs w:val="28"/>
        </w:rPr>
        <w:t>-</w:t>
      </w:r>
      <w:r w:rsidRPr="003E65CE">
        <w:rPr>
          <w:szCs w:val="28"/>
        </w:rPr>
        <w:t>Up Procedure</w:t>
      </w:r>
      <w:bookmarkEnd w:id="23"/>
    </w:p>
    <w:p w14:paraId="5F0CA01D" w14:textId="77777777" w:rsidR="00200E9D" w:rsidRDefault="00200E9D" w:rsidP="003E65CE">
      <w:pPr>
        <w:pStyle w:val="TDPL-BodyTxt"/>
        <w:numPr>
          <w:ilvl w:val="0"/>
          <w:numId w:val="0"/>
        </w:numPr>
      </w:pPr>
    </w:p>
    <w:p w14:paraId="50FE137B" w14:textId="3E54239B" w:rsidR="00200E9D" w:rsidRDefault="00200E9D">
      <w:pPr>
        <w:widowControl/>
        <w:autoSpaceDE/>
        <w:autoSpaceDN/>
        <w:spacing w:after="160" w:line="259" w:lineRule="auto"/>
        <w:rPr>
          <w:rFonts w:ascii="Palatino Linotype" w:hAnsi="Palatino Linotype"/>
        </w:rPr>
      </w:pPr>
      <w:r>
        <w:br w:type="page"/>
      </w:r>
      <w:r w:rsidR="004265F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CE6CCF2" wp14:editId="7D513F5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91200" cy="371475"/>
                <wp:effectExtent l="0" t="0" r="19050" b="28575"/>
                <wp:wrapNone/>
                <wp:docPr id="576704409" name="Rectangle: Rounded Corner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37147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EA996C" w14:textId="77777777" w:rsidR="004265F9" w:rsidRPr="007522A6" w:rsidRDefault="004265F9" w:rsidP="004265F9">
                            <w:pPr>
                              <w:jc w:val="center"/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7522A6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Switch the centrifuge ON at the operation switch, located on the front panel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E6CCF2" id="Rectangle: Rounded Corners 74" o:spid="_x0000_s1026" style="position:absolute;margin-left:0;margin-top:0;width:456pt;height:29.2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" fillcolor="#d9e2f3 [660]" strokecolor="#09101d [484]" strokeweight="1pt">
                <v:stroke joinstyle="miter"/>
                <v:textbox>
                  <w:txbxContent>
                    <w:p w14:paraId="6FEA996C" w14:textId="77777777" w:rsidR="004265F9" w:rsidRPr="007522A6" w:rsidRDefault="004265F9" w:rsidP="004265F9">
                      <w:pPr>
                        <w:jc w:val="center"/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</w:pPr>
                      <w:r w:rsidRPr="007522A6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Switch the centrifuge ON at the operation switch, located on the front panel</w:t>
                      </w:r>
                    </w:p>
                  </w:txbxContent>
                </v:textbox>
              </v:roundrect>
            </w:pict>
          </mc:Fallback>
        </mc:AlternateContent>
      </w:r>
      <w:r w:rsidR="004265F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0F90916" wp14:editId="5CDE6848">
                <wp:simplePos x="0" y="0"/>
                <wp:positionH relativeFrom="column">
                  <wp:posOffset>4445</wp:posOffset>
                </wp:positionH>
                <wp:positionV relativeFrom="paragraph">
                  <wp:posOffset>666750</wp:posOffset>
                </wp:positionV>
                <wp:extent cx="5791200" cy="304800"/>
                <wp:effectExtent l="0" t="0" r="19050" b="19050"/>
                <wp:wrapNone/>
                <wp:docPr id="31619705" name="Rectangle: Rounded Corner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3048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0CC8C9" w14:textId="77777777" w:rsidR="004265F9" w:rsidRPr="007522A6" w:rsidRDefault="004265F9" w:rsidP="004265F9">
                            <w:pPr>
                              <w:jc w:val="center"/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7522A6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Lift the top cover of the centrifuge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F90916" id="_x0000_s1027" style="position:absolute;margin-left:.35pt;margin-top:52.5pt;width:456pt;height:24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" fillcolor="#d9e2f3 [660]" strokecolor="#09101d [484]" strokeweight="1pt">
                <v:stroke joinstyle="miter"/>
                <v:textbox>
                  <w:txbxContent>
                    <w:p w14:paraId="160CC8C9" w14:textId="77777777" w:rsidR="004265F9" w:rsidRPr="007522A6" w:rsidRDefault="004265F9" w:rsidP="004265F9">
                      <w:pPr>
                        <w:jc w:val="center"/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</w:pPr>
                      <w:r w:rsidRPr="007522A6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Lift the top cover of the centrifuge</w:t>
                      </w:r>
                    </w:p>
                  </w:txbxContent>
                </v:textbox>
              </v:roundrect>
            </w:pict>
          </mc:Fallback>
        </mc:AlternateContent>
      </w:r>
      <w:r w:rsidR="004265F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B538372" wp14:editId="2DE69ED5">
                <wp:simplePos x="0" y="0"/>
                <wp:positionH relativeFrom="column">
                  <wp:posOffset>4445</wp:posOffset>
                </wp:positionH>
                <wp:positionV relativeFrom="paragraph">
                  <wp:posOffset>1266825</wp:posOffset>
                </wp:positionV>
                <wp:extent cx="5791200" cy="600075"/>
                <wp:effectExtent l="0" t="0" r="19050" b="28575"/>
                <wp:wrapNone/>
                <wp:docPr id="306023208" name="Rectangle: Rounded Corner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60007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7F86F0" w14:textId="77777777" w:rsidR="004265F9" w:rsidRPr="007522A6" w:rsidRDefault="004265F9" w:rsidP="004265F9">
                            <w:pPr>
                              <w:jc w:val="center"/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7522A6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Check the surfaces of the centrifuge are clean, ensure centrifuge Buckets and tubes are clean and dry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538372" id="_x0000_s1028" style="position:absolute;margin-left:.35pt;margin-top:99.75pt;width:456pt;height:47.2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" fillcolor="#d9e2f3 [660]" strokecolor="#09101d [484]" strokeweight="1pt">
                <v:stroke joinstyle="miter"/>
                <v:textbox>
                  <w:txbxContent>
                    <w:p w14:paraId="037F86F0" w14:textId="77777777" w:rsidR="004265F9" w:rsidRPr="007522A6" w:rsidRDefault="004265F9" w:rsidP="004265F9">
                      <w:pPr>
                        <w:jc w:val="center"/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</w:pPr>
                      <w:r w:rsidRPr="007522A6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Check the surfaces of the centrifuge are clean, ensure centrifuge Buckets and tubes are clean and dry</w:t>
                      </w:r>
                    </w:p>
                  </w:txbxContent>
                </v:textbox>
              </v:roundrect>
            </w:pict>
          </mc:Fallback>
        </mc:AlternateContent>
      </w:r>
      <w:r w:rsidR="004265F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36812DF" wp14:editId="4AA89F0C">
                <wp:simplePos x="0" y="0"/>
                <wp:positionH relativeFrom="column">
                  <wp:posOffset>4445</wp:posOffset>
                </wp:positionH>
                <wp:positionV relativeFrom="paragraph">
                  <wp:posOffset>2752725</wp:posOffset>
                </wp:positionV>
                <wp:extent cx="5791200" cy="304800"/>
                <wp:effectExtent l="0" t="0" r="19050" b="19050"/>
                <wp:wrapNone/>
                <wp:docPr id="1054532563" name="Rectangle: Rounded Corner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3048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685657" w14:textId="77777777" w:rsidR="004265F9" w:rsidRPr="007522A6" w:rsidRDefault="004265F9" w:rsidP="004265F9">
                            <w:pPr>
                              <w:jc w:val="center"/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7522A6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Use matched tubes, buckets and other tubes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6812DF" id="_x0000_s1029" style="position:absolute;margin-left:.35pt;margin-top:216.75pt;width:456pt;height:24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" fillcolor="#d9e2f3 [660]" strokecolor="#09101d [484]" strokeweight="1pt">
                <v:stroke joinstyle="miter"/>
                <v:textbox>
                  <w:txbxContent>
                    <w:p w14:paraId="4E685657" w14:textId="77777777" w:rsidR="004265F9" w:rsidRPr="007522A6" w:rsidRDefault="004265F9" w:rsidP="004265F9">
                      <w:pPr>
                        <w:jc w:val="center"/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</w:pPr>
                      <w:r w:rsidRPr="007522A6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Use matched tubes, buckets and other tubes</w:t>
                      </w:r>
                    </w:p>
                  </w:txbxContent>
                </v:textbox>
              </v:roundrect>
            </w:pict>
          </mc:Fallback>
        </mc:AlternateContent>
      </w:r>
      <w:r w:rsidR="004265F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1EA6561" wp14:editId="584001CB">
                <wp:simplePos x="0" y="0"/>
                <wp:positionH relativeFrom="column">
                  <wp:posOffset>4445</wp:posOffset>
                </wp:positionH>
                <wp:positionV relativeFrom="paragraph">
                  <wp:posOffset>2152650</wp:posOffset>
                </wp:positionV>
                <wp:extent cx="5791200" cy="304800"/>
                <wp:effectExtent l="0" t="0" r="19050" b="19050"/>
                <wp:wrapNone/>
                <wp:docPr id="182605273" name="Rectangle: Rounded Corner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3048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C52771" w14:textId="77777777" w:rsidR="004265F9" w:rsidRPr="007522A6" w:rsidRDefault="004265F9" w:rsidP="004265F9">
                            <w:pPr>
                              <w:jc w:val="center"/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7522A6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Ensure the lid is clean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EA6561" id="_x0000_s1030" style="position:absolute;margin-left:.35pt;margin-top:169.5pt;width:456pt;height:24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" fillcolor="#d9e2f3 [660]" strokecolor="#09101d [484]" strokeweight="1pt">
                <v:stroke joinstyle="miter"/>
                <v:textbox>
                  <w:txbxContent>
                    <w:p w14:paraId="13C52771" w14:textId="77777777" w:rsidR="004265F9" w:rsidRPr="007522A6" w:rsidRDefault="004265F9" w:rsidP="004265F9">
                      <w:pPr>
                        <w:jc w:val="center"/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</w:pPr>
                      <w:r w:rsidRPr="007522A6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Ensure the lid is clean</w:t>
                      </w:r>
                    </w:p>
                  </w:txbxContent>
                </v:textbox>
              </v:roundrect>
            </w:pict>
          </mc:Fallback>
        </mc:AlternateContent>
      </w:r>
      <w:r w:rsidR="004265F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A91B47F" wp14:editId="32C62742">
                <wp:simplePos x="0" y="0"/>
                <wp:positionH relativeFrom="column">
                  <wp:posOffset>4445</wp:posOffset>
                </wp:positionH>
                <wp:positionV relativeFrom="paragraph">
                  <wp:posOffset>4552950</wp:posOffset>
                </wp:positionV>
                <wp:extent cx="5791200" cy="304800"/>
                <wp:effectExtent l="0" t="0" r="19050" b="19050"/>
                <wp:wrapNone/>
                <wp:docPr id="88355802" name="Rectangle: Rounded Corner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3048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86D9BE" w14:textId="77777777" w:rsidR="004265F9" w:rsidRPr="007522A6" w:rsidRDefault="004265F9" w:rsidP="004265F9">
                            <w:pPr>
                              <w:jc w:val="center"/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7522A6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Do not overfill tubes or containers and make sure they are balanced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91B47F" id="_x0000_s1031" style="position:absolute;margin-left:.35pt;margin-top:358.5pt;width:456pt;height:24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" fillcolor="#d9e2f3 [660]" strokecolor="#09101d [484]" strokeweight="1pt">
                <v:stroke joinstyle="miter"/>
                <v:textbox>
                  <w:txbxContent>
                    <w:p w14:paraId="0D86D9BE" w14:textId="77777777" w:rsidR="004265F9" w:rsidRPr="007522A6" w:rsidRDefault="004265F9" w:rsidP="004265F9">
                      <w:pPr>
                        <w:jc w:val="center"/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</w:pPr>
                      <w:r w:rsidRPr="007522A6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Do not overfill tubes or containers and make sure they are balanced</w:t>
                      </w:r>
                    </w:p>
                  </w:txbxContent>
                </v:textbox>
              </v:roundrect>
            </w:pict>
          </mc:Fallback>
        </mc:AlternateContent>
      </w:r>
      <w:r w:rsidR="004265F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6DCCE83" wp14:editId="0FEB78FF">
                <wp:simplePos x="0" y="0"/>
                <wp:positionH relativeFrom="column">
                  <wp:posOffset>4445</wp:posOffset>
                </wp:positionH>
                <wp:positionV relativeFrom="paragraph">
                  <wp:posOffset>3352800</wp:posOffset>
                </wp:positionV>
                <wp:extent cx="5791200" cy="304800"/>
                <wp:effectExtent l="0" t="0" r="19050" b="19050"/>
                <wp:wrapNone/>
                <wp:docPr id="1989340058" name="Rectangle: Rounded Corner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3048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5C10A3" w14:textId="77777777" w:rsidR="004265F9" w:rsidRPr="007522A6" w:rsidRDefault="004265F9" w:rsidP="004265F9">
                            <w:pPr>
                              <w:jc w:val="center"/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7522A6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Inspect tubes and containers for cracks or flaws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DCCE83" id="_x0000_s1032" style="position:absolute;margin-left:.35pt;margin-top:264pt;width:456pt;height:24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" fillcolor="#d9e2f3 [660]" strokecolor="#09101d [484]" strokeweight="1pt">
                <v:stroke joinstyle="miter"/>
                <v:textbox>
                  <w:txbxContent>
                    <w:p w14:paraId="095C10A3" w14:textId="77777777" w:rsidR="004265F9" w:rsidRPr="007522A6" w:rsidRDefault="004265F9" w:rsidP="004265F9">
                      <w:pPr>
                        <w:jc w:val="center"/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</w:pPr>
                      <w:r w:rsidRPr="007522A6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Inspect tubes and containers for cracks or flaws</w:t>
                      </w:r>
                    </w:p>
                  </w:txbxContent>
                </v:textbox>
              </v:roundrect>
            </w:pict>
          </mc:Fallback>
        </mc:AlternateContent>
      </w:r>
      <w:r w:rsidR="004265F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78D766C" wp14:editId="6904F861">
                <wp:simplePos x="0" y="0"/>
                <wp:positionH relativeFrom="column">
                  <wp:posOffset>5080</wp:posOffset>
                </wp:positionH>
                <wp:positionV relativeFrom="paragraph">
                  <wp:posOffset>5143500</wp:posOffset>
                </wp:positionV>
                <wp:extent cx="5791200" cy="304800"/>
                <wp:effectExtent l="0" t="0" r="19050" b="19050"/>
                <wp:wrapNone/>
                <wp:docPr id="1163507544" name="Rectangle: Rounded Corner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3048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F7030D" w14:textId="77777777" w:rsidR="004265F9" w:rsidRPr="007522A6" w:rsidRDefault="004265F9" w:rsidP="004265F9">
                            <w:pPr>
                              <w:jc w:val="center"/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7522A6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Make sure the centrifuge is operating properly before leaving the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8D766C" id="_x0000_s1033" style="position:absolute;margin-left:.4pt;margin-top:405pt;width:456pt;height:24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" fillcolor="#d9e2f3 [660]" strokecolor="#09101d [484]" strokeweight="1pt">
                <v:stroke joinstyle="miter"/>
                <v:textbox>
                  <w:txbxContent>
                    <w:p w14:paraId="2BF7030D" w14:textId="77777777" w:rsidR="004265F9" w:rsidRPr="007522A6" w:rsidRDefault="004265F9" w:rsidP="004265F9">
                      <w:pPr>
                        <w:jc w:val="center"/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</w:pPr>
                      <w:r w:rsidRPr="007522A6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Make sure the centrifuge is operating properly before leaving the area</w:t>
                      </w:r>
                    </w:p>
                  </w:txbxContent>
                </v:textbox>
              </v:roundrect>
            </w:pict>
          </mc:Fallback>
        </mc:AlternateContent>
      </w:r>
      <w:r w:rsidR="004265F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EB997B2" wp14:editId="30FD8E89">
                <wp:simplePos x="0" y="0"/>
                <wp:positionH relativeFrom="column">
                  <wp:posOffset>5080</wp:posOffset>
                </wp:positionH>
                <wp:positionV relativeFrom="paragraph">
                  <wp:posOffset>5743575</wp:posOffset>
                </wp:positionV>
                <wp:extent cx="5791200" cy="304800"/>
                <wp:effectExtent l="0" t="0" r="19050" b="19050"/>
                <wp:wrapNone/>
                <wp:docPr id="94012798" name="Rectangle: Rounded Corner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3048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3CC84A" w14:textId="77777777" w:rsidR="004265F9" w:rsidRPr="007522A6" w:rsidRDefault="004265F9" w:rsidP="004265F9">
                            <w:pPr>
                              <w:jc w:val="center"/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7522A6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Do not exceed Manufacture</w:t>
                            </w:r>
                            <w:r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r</w:t>
                            </w:r>
                            <w:r w:rsidRPr="007522A6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 xml:space="preserve">'s </w:t>
                            </w:r>
                            <w:r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 xml:space="preserve">prescribe </w:t>
                            </w:r>
                            <w:r w:rsidRPr="007522A6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maximum run</w:t>
                            </w:r>
                            <w:r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-</w:t>
                            </w:r>
                            <w:r w:rsidRPr="007522A6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speed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B997B2" id="_x0000_s1034" style="position:absolute;margin-left:.4pt;margin-top:452.25pt;width:456pt;height:24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" fillcolor="#d9e2f3 [660]" strokecolor="#09101d [484]" strokeweight="1pt">
                <v:stroke joinstyle="miter"/>
                <v:textbox>
                  <w:txbxContent>
                    <w:p w14:paraId="3E3CC84A" w14:textId="77777777" w:rsidR="004265F9" w:rsidRPr="007522A6" w:rsidRDefault="004265F9" w:rsidP="004265F9">
                      <w:pPr>
                        <w:jc w:val="center"/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</w:pPr>
                      <w:r w:rsidRPr="007522A6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Do not exceed Manufacture</w:t>
                      </w:r>
                      <w:r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r</w:t>
                      </w:r>
                      <w:r w:rsidRPr="007522A6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 xml:space="preserve">'s </w:t>
                      </w:r>
                      <w:r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 xml:space="preserve">prescribe </w:t>
                      </w:r>
                      <w:r w:rsidRPr="007522A6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maximum run</w:t>
                      </w:r>
                      <w:r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-</w:t>
                      </w:r>
                      <w:r w:rsidRPr="007522A6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speed</w:t>
                      </w:r>
                    </w:p>
                  </w:txbxContent>
                </v:textbox>
              </v:roundrect>
            </w:pict>
          </mc:Fallback>
        </mc:AlternateContent>
      </w:r>
      <w:r w:rsidR="004265F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A51F5D0" wp14:editId="054FF074">
                <wp:simplePos x="0" y="0"/>
                <wp:positionH relativeFrom="column">
                  <wp:posOffset>6350</wp:posOffset>
                </wp:positionH>
                <wp:positionV relativeFrom="paragraph">
                  <wp:posOffset>6343650</wp:posOffset>
                </wp:positionV>
                <wp:extent cx="5791200" cy="304800"/>
                <wp:effectExtent l="0" t="0" r="19050" b="19050"/>
                <wp:wrapNone/>
                <wp:docPr id="1692915553" name="Rectangle: Rounded Corner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3048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DC8C0F" w14:textId="77777777" w:rsidR="004265F9" w:rsidRPr="007522A6" w:rsidRDefault="004265F9" w:rsidP="004265F9">
                            <w:pPr>
                              <w:jc w:val="center"/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7522A6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Do not open lid until the rotor has come to total 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51F5D0" id="_x0000_s1035" style="position:absolute;margin-left:.5pt;margin-top:499.5pt;width:456pt;height:24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" fillcolor="#d9e2f3 [660]" strokecolor="#09101d [484]" strokeweight="1pt">
                <v:stroke joinstyle="miter"/>
                <v:textbox>
                  <w:txbxContent>
                    <w:p w14:paraId="3CDC8C0F" w14:textId="77777777" w:rsidR="004265F9" w:rsidRPr="007522A6" w:rsidRDefault="004265F9" w:rsidP="004265F9">
                      <w:pPr>
                        <w:jc w:val="center"/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</w:pPr>
                      <w:r w:rsidRPr="007522A6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Do not open lid until the rotor has come to total stop</w:t>
                      </w:r>
                    </w:p>
                  </w:txbxContent>
                </v:textbox>
              </v:roundrect>
            </w:pict>
          </mc:Fallback>
        </mc:AlternateContent>
      </w:r>
      <w:r w:rsidR="004265F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6C834FB" wp14:editId="29A56CC8">
                <wp:simplePos x="0" y="0"/>
                <wp:positionH relativeFrom="column">
                  <wp:posOffset>5080</wp:posOffset>
                </wp:positionH>
                <wp:positionV relativeFrom="paragraph">
                  <wp:posOffset>3952875</wp:posOffset>
                </wp:positionV>
                <wp:extent cx="5791200" cy="304800"/>
                <wp:effectExtent l="0" t="0" r="19050" b="19050"/>
                <wp:wrapNone/>
                <wp:docPr id="244556343" name="Rectangle: Rounded Corner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3048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F5F8BB" w14:textId="77777777" w:rsidR="004265F9" w:rsidRPr="007522A6" w:rsidRDefault="004265F9" w:rsidP="004265F9">
                            <w:pPr>
                              <w:jc w:val="center"/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7522A6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 xml:space="preserve">Seat </w:t>
                            </w:r>
                            <w:r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 xml:space="preserve">the </w:t>
                            </w:r>
                            <w:r w:rsidRPr="007522A6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rotor on drive s</w:t>
                            </w:r>
                            <w:r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ha</w:t>
                            </w:r>
                            <w:r w:rsidRPr="007522A6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ft properly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C834FB" id="_x0000_s1036" style="position:absolute;margin-left:.4pt;margin-top:311.25pt;width:456pt;height:24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" fillcolor="#d9e2f3 [660]" strokecolor="#09101d [484]" strokeweight="1pt">
                <v:stroke joinstyle="miter"/>
                <v:textbox>
                  <w:txbxContent>
                    <w:p w14:paraId="73F5F8BB" w14:textId="77777777" w:rsidR="004265F9" w:rsidRPr="007522A6" w:rsidRDefault="004265F9" w:rsidP="004265F9">
                      <w:pPr>
                        <w:jc w:val="center"/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</w:pPr>
                      <w:r w:rsidRPr="007522A6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 xml:space="preserve">Seat </w:t>
                      </w:r>
                      <w:r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 xml:space="preserve">the </w:t>
                      </w:r>
                      <w:r w:rsidRPr="007522A6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rotor on drive s</w:t>
                      </w:r>
                      <w:r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ha</w:t>
                      </w:r>
                      <w:r w:rsidRPr="007522A6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ft properly</w:t>
                      </w:r>
                    </w:p>
                  </w:txbxContent>
                </v:textbox>
              </v:roundrect>
            </w:pict>
          </mc:Fallback>
        </mc:AlternateContent>
      </w:r>
      <w:r w:rsidR="004265F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A4B0833" wp14:editId="3B867AAC">
                <wp:simplePos x="0" y="0"/>
                <wp:positionH relativeFrom="column">
                  <wp:posOffset>2743200</wp:posOffset>
                </wp:positionH>
                <wp:positionV relativeFrom="paragraph">
                  <wp:posOffset>371475</wp:posOffset>
                </wp:positionV>
                <wp:extent cx="304800" cy="295275"/>
                <wp:effectExtent l="19050" t="0" r="19050" b="47625"/>
                <wp:wrapNone/>
                <wp:docPr id="2080595759" name="Arrow: Down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95275"/>
                        </a:xfrm>
                        <a:prstGeom prst="down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94202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75" o:spid="_x0000_s1026" type="#_x0000_t67" style="position:absolute;margin-left:3in;margin-top:29.25pt;width:24pt;height:23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" adj="10800" filled="f" strokecolor="#09101d [484]" strokeweight="1pt"/>
            </w:pict>
          </mc:Fallback>
        </mc:AlternateContent>
      </w:r>
      <w:r w:rsidR="004265F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11CF2C6" wp14:editId="3E9A6B0C">
                <wp:simplePos x="0" y="0"/>
                <wp:positionH relativeFrom="column">
                  <wp:posOffset>2743200</wp:posOffset>
                </wp:positionH>
                <wp:positionV relativeFrom="paragraph">
                  <wp:posOffset>1857375</wp:posOffset>
                </wp:positionV>
                <wp:extent cx="304800" cy="295275"/>
                <wp:effectExtent l="19050" t="0" r="19050" b="47625"/>
                <wp:wrapNone/>
                <wp:docPr id="1372452883" name="Arrow: Down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95275"/>
                        </a:xfrm>
                        <a:prstGeom prst="down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1F53A" id="Arrow: Down 75" o:spid="_x0000_s1026" type="#_x0000_t67" style="position:absolute;margin-left:3in;margin-top:146.25pt;width:24pt;height:23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" adj="10800" filled="f" strokecolor="#09101d [484]" strokeweight="1pt"/>
            </w:pict>
          </mc:Fallback>
        </mc:AlternateContent>
      </w:r>
      <w:r w:rsidR="004265F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5099263" wp14:editId="1B41B071">
                <wp:simplePos x="0" y="0"/>
                <wp:positionH relativeFrom="column">
                  <wp:posOffset>2738755</wp:posOffset>
                </wp:positionH>
                <wp:positionV relativeFrom="paragraph">
                  <wp:posOffset>2457450</wp:posOffset>
                </wp:positionV>
                <wp:extent cx="304800" cy="295275"/>
                <wp:effectExtent l="19050" t="0" r="19050" b="47625"/>
                <wp:wrapNone/>
                <wp:docPr id="1806981114" name="Arrow: Down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95275"/>
                        </a:xfrm>
                        <a:prstGeom prst="down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182B0" id="Arrow: Down 75" o:spid="_x0000_s1026" type="#_x0000_t67" style="position:absolute;margin-left:215.65pt;margin-top:193.5pt;width:24pt;height:23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" adj="10800" filled="f" strokecolor="#09101d [484]" strokeweight="1pt"/>
            </w:pict>
          </mc:Fallback>
        </mc:AlternateContent>
      </w:r>
      <w:r w:rsidR="004265F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21A95AC" wp14:editId="10ECD149">
                <wp:simplePos x="0" y="0"/>
                <wp:positionH relativeFrom="column">
                  <wp:posOffset>2743200</wp:posOffset>
                </wp:positionH>
                <wp:positionV relativeFrom="paragraph">
                  <wp:posOffset>3057525</wp:posOffset>
                </wp:positionV>
                <wp:extent cx="304800" cy="295275"/>
                <wp:effectExtent l="19050" t="0" r="19050" b="47625"/>
                <wp:wrapNone/>
                <wp:docPr id="1254252337" name="Arrow: Down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95275"/>
                        </a:xfrm>
                        <a:prstGeom prst="down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0764B" id="Arrow: Down 75" o:spid="_x0000_s1026" type="#_x0000_t67" style="position:absolute;margin-left:3in;margin-top:240.75pt;width:24pt;height:23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" adj="10800" filled="f" strokecolor="#09101d [484]" strokeweight="1pt"/>
            </w:pict>
          </mc:Fallback>
        </mc:AlternateContent>
      </w:r>
      <w:r w:rsidR="004265F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825A347" wp14:editId="06F5B8C2">
                <wp:simplePos x="0" y="0"/>
                <wp:positionH relativeFrom="column">
                  <wp:posOffset>2738755</wp:posOffset>
                </wp:positionH>
                <wp:positionV relativeFrom="paragraph">
                  <wp:posOffset>3657600</wp:posOffset>
                </wp:positionV>
                <wp:extent cx="304800" cy="295275"/>
                <wp:effectExtent l="19050" t="0" r="19050" b="47625"/>
                <wp:wrapNone/>
                <wp:docPr id="1139830722" name="Arrow: Down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95275"/>
                        </a:xfrm>
                        <a:prstGeom prst="down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FB7C0" id="Arrow: Down 75" o:spid="_x0000_s1026" type="#_x0000_t67" style="position:absolute;margin-left:215.65pt;margin-top:4in;width:24pt;height:23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" adj="10800" filled="f" strokecolor="#09101d [484]" strokeweight="1pt"/>
            </w:pict>
          </mc:Fallback>
        </mc:AlternateContent>
      </w:r>
      <w:r w:rsidR="004265F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BBD956A" wp14:editId="5319BA0E">
                <wp:simplePos x="0" y="0"/>
                <wp:positionH relativeFrom="column">
                  <wp:posOffset>2752725</wp:posOffset>
                </wp:positionH>
                <wp:positionV relativeFrom="paragraph">
                  <wp:posOffset>4257675</wp:posOffset>
                </wp:positionV>
                <wp:extent cx="304800" cy="295275"/>
                <wp:effectExtent l="19050" t="0" r="19050" b="47625"/>
                <wp:wrapNone/>
                <wp:docPr id="43087632" name="Arrow: Down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95275"/>
                        </a:xfrm>
                        <a:prstGeom prst="down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5445D" id="Arrow: Down 75" o:spid="_x0000_s1026" type="#_x0000_t67" style="position:absolute;margin-left:216.75pt;margin-top:335.25pt;width:24pt;height:23.2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" adj="10800" filled="f" strokecolor="#09101d [484]" strokeweight="1pt"/>
            </w:pict>
          </mc:Fallback>
        </mc:AlternateContent>
      </w:r>
      <w:r w:rsidR="004265F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D038DEB" wp14:editId="2C683A40">
                <wp:simplePos x="0" y="0"/>
                <wp:positionH relativeFrom="column">
                  <wp:posOffset>2738755</wp:posOffset>
                </wp:positionH>
                <wp:positionV relativeFrom="paragraph">
                  <wp:posOffset>4848225</wp:posOffset>
                </wp:positionV>
                <wp:extent cx="304800" cy="295275"/>
                <wp:effectExtent l="19050" t="0" r="19050" b="47625"/>
                <wp:wrapNone/>
                <wp:docPr id="1891526516" name="Arrow: Down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95275"/>
                        </a:xfrm>
                        <a:prstGeom prst="down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7FB5A" id="Arrow: Down 75" o:spid="_x0000_s1026" type="#_x0000_t67" style="position:absolute;margin-left:215.65pt;margin-top:381.75pt;width:24pt;height:23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" adj="10800" filled="f" strokecolor="#09101d [484]" strokeweight="1pt"/>
            </w:pict>
          </mc:Fallback>
        </mc:AlternateContent>
      </w:r>
      <w:r w:rsidR="004265F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58F86D6" wp14:editId="5E34948F">
                <wp:simplePos x="0" y="0"/>
                <wp:positionH relativeFrom="column">
                  <wp:posOffset>2752725</wp:posOffset>
                </wp:positionH>
                <wp:positionV relativeFrom="paragraph">
                  <wp:posOffset>5438775</wp:posOffset>
                </wp:positionV>
                <wp:extent cx="304800" cy="295275"/>
                <wp:effectExtent l="19050" t="0" r="19050" b="47625"/>
                <wp:wrapNone/>
                <wp:docPr id="1538482216" name="Arrow: Down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95275"/>
                        </a:xfrm>
                        <a:prstGeom prst="down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AAE51" id="Arrow: Down 75" o:spid="_x0000_s1026" type="#_x0000_t67" style="position:absolute;margin-left:216.75pt;margin-top:428.25pt;width:24pt;height:23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" adj="10800" filled="f" strokecolor="#09101d [484]" strokeweight="1pt"/>
            </w:pict>
          </mc:Fallback>
        </mc:AlternateContent>
      </w:r>
      <w:r w:rsidR="004265F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2342378" wp14:editId="45416D30">
                <wp:simplePos x="0" y="0"/>
                <wp:positionH relativeFrom="column">
                  <wp:posOffset>2748280</wp:posOffset>
                </wp:positionH>
                <wp:positionV relativeFrom="paragraph">
                  <wp:posOffset>6038850</wp:posOffset>
                </wp:positionV>
                <wp:extent cx="304800" cy="295275"/>
                <wp:effectExtent l="19050" t="0" r="19050" b="47625"/>
                <wp:wrapNone/>
                <wp:docPr id="2113683188" name="Arrow: Down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95275"/>
                        </a:xfrm>
                        <a:prstGeom prst="down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796F0" id="Arrow: Down 75" o:spid="_x0000_s1026" type="#_x0000_t67" style="position:absolute;margin-left:216.4pt;margin-top:475.5pt;width:24pt;height:23.2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" adj="10800" filled="f" strokecolor="#09101d [484]" strokeweight="1pt"/>
            </w:pict>
          </mc:Fallback>
        </mc:AlternateContent>
      </w:r>
      <w:r w:rsidR="004265F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A06A5EC" wp14:editId="6C18469E">
                <wp:simplePos x="0" y="0"/>
                <wp:positionH relativeFrom="column">
                  <wp:posOffset>2747645</wp:posOffset>
                </wp:positionH>
                <wp:positionV relativeFrom="paragraph">
                  <wp:posOffset>971550</wp:posOffset>
                </wp:positionV>
                <wp:extent cx="304800" cy="295275"/>
                <wp:effectExtent l="19050" t="0" r="19050" b="47625"/>
                <wp:wrapNone/>
                <wp:docPr id="304532964" name="Arrow: Down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95275"/>
                        </a:xfrm>
                        <a:prstGeom prst="down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08192" id="Arrow: Down 75" o:spid="_x0000_s1026" type="#_x0000_t67" style="position:absolute;margin-left:216.35pt;margin-top:76.5pt;width:24pt;height:23.2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" adj="10800" filled="f" strokecolor="#09101d [484]" strokeweight="1pt"/>
            </w:pict>
          </mc:Fallback>
        </mc:AlternateContent>
      </w:r>
    </w:p>
    <w:p w14:paraId="09F513B4" w14:textId="77777777" w:rsidR="004265F9" w:rsidRDefault="004265F9" w:rsidP="004265F9">
      <w:pPr>
        <w:pStyle w:val="TDPL-H1"/>
        <w:numPr>
          <w:ilvl w:val="0"/>
          <w:numId w:val="0"/>
        </w:numPr>
        <w:tabs>
          <w:tab w:val="clear" w:pos="1440"/>
        </w:tabs>
        <w:spacing w:before="200" w:after="80"/>
        <w:ind w:right="-692"/>
        <w:jc w:val="center"/>
        <w:rPr>
          <w:szCs w:val="28"/>
        </w:rPr>
        <w:sectPr w:rsidR="004265F9" w:rsidSect="00B70912">
          <w:headerReference w:type="default" r:id="rId24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p w14:paraId="78EAC2FC" w14:textId="58E979AF" w:rsidR="004265F9" w:rsidRDefault="004265F9" w:rsidP="004265F9">
      <w:pPr>
        <w:pStyle w:val="TDPL-H1"/>
        <w:numPr>
          <w:ilvl w:val="0"/>
          <w:numId w:val="0"/>
        </w:numPr>
        <w:tabs>
          <w:tab w:val="clear" w:pos="1440"/>
        </w:tabs>
        <w:spacing w:before="200" w:after="80"/>
        <w:ind w:right="-692"/>
        <w:jc w:val="center"/>
        <w:rPr>
          <w:szCs w:val="28"/>
        </w:rPr>
      </w:pPr>
      <w:bookmarkStart w:id="24" w:name="_Toc198571363"/>
      <w:r>
        <w:rPr>
          <w:szCs w:val="28"/>
        </w:rPr>
        <w:lastRenderedPageBreak/>
        <w:t xml:space="preserve">Flow Chart 2: </w:t>
      </w:r>
      <w:r w:rsidRPr="003E65CE">
        <w:rPr>
          <w:szCs w:val="28"/>
        </w:rPr>
        <w:t xml:space="preserve">Remi R-8C Centrifuge </w:t>
      </w:r>
      <w:r>
        <w:rPr>
          <w:szCs w:val="28"/>
        </w:rPr>
        <w:t>Shut-Down</w:t>
      </w:r>
      <w:r w:rsidRPr="003E65CE">
        <w:rPr>
          <w:szCs w:val="28"/>
        </w:rPr>
        <w:t xml:space="preserve"> Procedure</w:t>
      </w:r>
      <w:bookmarkEnd w:id="24"/>
    </w:p>
    <w:p w14:paraId="3275D606" w14:textId="095DC05F" w:rsidR="003E65CE" w:rsidRDefault="004265F9" w:rsidP="003E65CE">
      <w:pPr>
        <w:pStyle w:val="TDPL-BodyTxt"/>
        <w:numPr>
          <w:ilvl w:val="0"/>
          <w:numId w:val="0"/>
        </w:num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599831" wp14:editId="6D1A2F44">
                <wp:simplePos x="0" y="0"/>
                <wp:positionH relativeFrom="column">
                  <wp:posOffset>128905</wp:posOffset>
                </wp:positionH>
                <wp:positionV relativeFrom="paragraph">
                  <wp:posOffset>4192905</wp:posOffset>
                </wp:positionV>
                <wp:extent cx="5791200" cy="304800"/>
                <wp:effectExtent l="0" t="0" r="19050" b="19050"/>
                <wp:wrapNone/>
                <wp:docPr id="259708145" name="Rectangle: Rounded Corner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3048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0BBE0E" w14:textId="6E1253ED" w:rsidR="007522A6" w:rsidRPr="007522A6" w:rsidRDefault="004265F9" w:rsidP="007522A6">
                            <w:pPr>
                              <w:jc w:val="center"/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265F9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 xml:space="preserve">Switch off the Main power button of the </w:t>
                            </w:r>
                            <w:r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e</w:t>
                            </w:r>
                            <w:r w:rsidRPr="004265F9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 xml:space="preserve">lectric </w:t>
                            </w:r>
                            <w:r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 xml:space="preserve">switch </w:t>
                            </w:r>
                            <w:r w:rsidRPr="004265F9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599831" id="_x0000_s1037" style="position:absolute;margin-left:10.15pt;margin-top:330.15pt;width:456pt;height:24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" fillcolor="#d9e2f3 [660]" strokecolor="#09101d [484]" strokeweight="1pt">
                <v:stroke joinstyle="miter"/>
                <v:textbox>
                  <w:txbxContent>
                    <w:p w14:paraId="2C0BBE0E" w14:textId="6E1253ED" w:rsidR="007522A6" w:rsidRPr="007522A6" w:rsidRDefault="004265F9" w:rsidP="007522A6">
                      <w:pPr>
                        <w:jc w:val="center"/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</w:pPr>
                      <w:r w:rsidRPr="004265F9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 xml:space="preserve">Switch off the Main power button of the </w:t>
                      </w:r>
                      <w:r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e</w:t>
                      </w:r>
                      <w:r w:rsidRPr="004265F9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 xml:space="preserve">lectric </w:t>
                      </w:r>
                      <w:r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 xml:space="preserve">switch </w:t>
                      </w:r>
                      <w:r w:rsidRPr="004265F9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board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EB06092" wp14:editId="61B42A07">
                <wp:simplePos x="0" y="0"/>
                <wp:positionH relativeFrom="column">
                  <wp:posOffset>2862580</wp:posOffset>
                </wp:positionH>
                <wp:positionV relativeFrom="paragraph">
                  <wp:posOffset>3888105</wp:posOffset>
                </wp:positionV>
                <wp:extent cx="304800" cy="295275"/>
                <wp:effectExtent l="19050" t="0" r="19050" b="47625"/>
                <wp:wrapNone/>
                <wp:docPr id="1425487051" name="Arrow: Down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95275"/>
                        </a:xfrm>
                        <a:prstGeom prst="down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0A7AB" id="Arrow: Down 75" o:spid="_x0000_s1026" type="#_x0000_t67" style="position:absolute;margin-left:225.4pt;margin-top:306.15pt;width:24pt;height:23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" adj="10800" filled="f" strokecolor="#09101d [484]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0FED4E" wp14:editId="7F962B0A">
                <wp:simplePos x="0" y="0"/>
                <wp:positionH relativeFrom="column">
                  <wp:posOffset>123825</wp:posOffset>
                </wp:positionH>
                <wp:positionV relativeFrom="paragraph">
                  <wp:posOffset>3535045</wp:posOffset>
                </wp:positionV>
                <wp:extent cx="5791200" cy="352425"/>
                <wp:effectExtent l="0" t="0" r="19050" b="28575"/>
                <wp:wrapNone/>
                <wp:docPr id="306161145" name="Rectangle: Rounded Corner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35242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3C9659" w14:textId="36E5FDAE" w:rsidR="003A5A12" w:rsidRPr="007522A6" w:rsidRDefault="004265F9" w:rsidP="003A5A12">
                            <w:pPr>
                              <w:jc w:val="center"/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265F9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Switch off the operation button of the centrifuge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0FED4E" id="_x0000_s1038" style="position:absolute;margin-left:9.75pt;margin-top:278.35pt;width:456pt;height:27.7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" fillcolor="#d9e2f3 [660]" strokecolor="#09101d [484]" strokeweight="1pt">
                <v:stroke joinstyle="miter"/>
                <v:textbox>
                  <w:txbxContent>
                    <w:p w14:paraId="243C9659" w14:textId="36E5FDAE" w:rsidR="003A5A12" w:rsidRPr="007522A6" w:rsidRDefault="004265F9" w:rsidP="003A5A12">
                      <w:pPr>
                        <w:jc w:val="center"/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</w:pPr>
                      <w:r w:rsidRPr="004265F9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 xml:space="preserve">Switch off the </w:t>
                      </w:r>
                      <w:r w:rsidRPr="004265F9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operation</w:t>
                      </w:r>
                      <w:r w:rsidRPr="004265F9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 xml:space="preserve"> button of the centrifuge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22D965C" wp14:editId="5293F287">
                <wp:simplePos x="0" y="0"/>
                <wp:positionH relativeFrom="column">
                  <wp:posOffset>2867025</wp:posOffset>
                </wp:positionH>
                <wp:positionV relativeFrom="paragraph">
                  <wp:posOffset>3230880</wp:posOffset>
                </wp:positionV>
                <wp:extent cx="304800" cy="295275"/>
                <wp:effectExtent l="19050" t="0" r="19050" b="47625"/>
                <wp:wrapNone/>
                <wp:docPr id="979158097" name="Arrow: Down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95275"/>
                        </a:xfrm>
                        <a:prstGeom prst="down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32E39" id="Arrow: Down 75" o:spid="_x0000_s1026" type="#_x0000_t67" style="position:absolute;margin-left:225.75pt;margin-top:254.4pt;width:24pt;height:23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" adj="10800" filled="f" strokecolor="#09101d [484]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3C8BBD8" wp14:editId="1741AFCE">
                <wp:simplePos x="0" y="0"/>
                <wp:positionH relativeFrom="column">
                  <wp:posOffset>2871470</wp:posOffset>
                </wp:positionH>
                <wp:positionV relativeFrom="paragraph">
                  <wp:posOffset>1059180</wp:posOffset>
                </wp:positionV>
                <wp:extent cx="304800" cy="295275"/>
                <wp:effectExtent l="19050" t="0" r="19050" b="47625"/>
                <wp:wrapNone/>
                <wp:docPr id="458549300" name="Arrow: Down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95275"/>
                        </a:xfrm>
                        <a:prstGeom prst="down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A454B" id="Arrow: Down 75" o:spid="_x0000_s1026" type="#_x0000_t67" style="position:absolute;margin-left:226.1pt;margin-top:83.4pt;width:24pt;height:23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" adj="10800" filled="f" strokecolor="#09101d [484]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B5BFFD" wp14:editId="73208EC2">
                <wp:simplePos x="0" y="0"/>
                <wp:positionH relativeFrom="column">
                  <wp:posOffset>128270</wp:posOffset>
                </wp:positionH>
                <wp:positionV relativeFrom="paragraph">
                  <wp:posOffset>1363980</wp:posOffset>
                </wp:positionV>
                <wp:extent cx="5791200" cy="600075"/>
                <wp:effectExtent l="0" t="0" r="19050" b="28575"/>
                <wp:wrapNone/>
                <wp:docPr id="1908378384" name="Rectangle: Rounded Corner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60007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F3781D" w14:textId="23880DEF" w:rsidR="003A5A12" w:rsidRPr="007522A6" w:rsidRDefault="004265F9" w:rsidP="003A5A12">
                            <w:pPr>
                              <w:jc w:val="center"/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265F9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 xml:space="preserve">Check the surfaces of the centrifuge are clean, </w:t>
                            </w:r>
                            <w:r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c</w:t>
                            </w:r>
                            <w:r w:rsidRPr="004265F9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 xml:space="preserve">heck </w:t>
                            </w:r>
                            <w:r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 xml:space="preserve">and </w:t>
                            </w:r>
                            <w:r w:rsidRPr="004265F9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 xml:space="preserve">ensure centrifuge </w:t>
                            </w:r>
                            <w:r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b</w:t>
                            </w:r>
                            <w:r w:rsidRPr="004265F9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ucket</w:t>
                            </w:r>
                            <w:r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s are</w:t>
                            </w:r>
                            <w:r w:rsidRPr="004265F9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 xml:space="preserve"> empty and tubes are clean and dry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B5BFFD" id="_x0000_s1039" style="position:absolute;margin-left:10.1pt;margin-top:107.4pt;width:456pt;height:47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" fillcolor="#d9e2f3 [660]" strokecolor="#09101d [484]" strokeweight="1pt">
                <v:stroke joinstyle="miter"/>
                <v:textbox>
                  <w:txbxContent>
                    <w:p w14:paraId="34F3781D" w14:textId="23880DEF" w:rsidR="003A5A12" w:rsidRPr="007522A6" w:rsidRDefault="004265F9" w:rsidP="003A5A12">
                      <w:pPr>
                        <w:jc w:val="center"/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</w:pPr>
                      <w:r w:rsidRPr="004265F9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 xml:space="preserve">Check the surfaces of the centrifuge are clean, </w:t>
                      </w:r>
                      <w:r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c</w:t>
                      </w:r>
                      <w:r w:rsidRPr="004265F9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 xml:space="preserve">heck </w:t>
                      </w:r>
                      <w:r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 xml:space="preserve">and </w:t>
                      </w:r>
                      <w:r w:rsidRPr="004265F9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 xml:space="preserve">ensure centrifuge </w:t>
                      </w:r>
                      <w:r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b</w:t>
                      </w:r>
                      <w:r w:rsidRPr="004265F9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ucket</w:t>
                      </w:r>
                      <w:r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s are</w:t>
                      </w:r>
                      <w:r w:rsidRPr="004265F9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 xml:space="preserve"> empty and tubes are clean and dry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AB4A1F" wp14:editId="2A3AB0DB">
                <wp:simplePos x="0" y="0"/>
                <wp:positionH relativeFrom="column">
                  <wp:posOffset>128270</wp:posOffset>
                </wp:positionH>
                <wp:positionV relativeFrom="paragraph">
                  <wp:posOffset>2268855</wp:posOffset>
                </wp:positionV>
                <wp:extent cx="5791200" cy="304800"/>
                <wp:effectExtent l="0" t="0" r="19050" b="19050"/>
                <wp:wrapNone/>
                <wp:docPr id="1498995556" name="Rectangle: Rounded Corner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3048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DC242C" w14:textId="7BA14B84" w:rsidR="003A5A12" w:rsidRPr="007522A6" w:rsidRDefault="003A5A12" w:rsidP="003A5A12">
                            <w:pPr>
                              <w:jc w:val="center"/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7522A6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 xml:space="preserve">Ensure the </w:t>
                            </w:r>
                            <w:r w:rsidR="007522A6" w:rsidRPr="007522A6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l</w:t>
                            </w:r>
                            <w:r w:rsidRPr="007522A6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id is clean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AB4A1F" id="_x0000_s1040" style="position:absolute;margin-left:10.1pt;margin-top:178.65pt;width:456pt;height:2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" fillcolor="#d9e2f3 [660]" strokecolor="#09101d [484]" strokeweight="1pt">
                <v:stroke joinstyle="miter"/>
                <v:textbox>
                  <w:txbxContent>
                    <w:p w14:paraId="49DC242C" w14:textId="7BA14B84" w:rsidR="003A5A12" w:rsidRPr="007522A6" w:rsidRDefault="003A5A12" w:rsidP="003A5A12">
                      <w:pPr>
                        <w:jc w:val="center"/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</w:pPr>
                      <w:r w:rsidRPr="007522A6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 xml:space="preserve">Ensure the </w:t>
                      </w:r>
                      <w:r w:rsidR="007522A6" w:rsidRPr="007522A6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l</w:t>
                      </w:r>
                      <w:r w:rsidRPr="007522A6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id is clean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AE43662" wp14:editId="3046E136">
                <wp:simplePos x="0" y="0"/>
                <wp:positionH relativeFrom="column">
                  <wp:posOffset>2867025</wp:posOffset>
                </wp:positionH>
                <wp:positionV relativeFrom="paragraph">
                  <wp:posOffset>1973580</wp:posOffset>
                </wp:positionV>
                <wp:extent cx="304800" cy="295275"/>
                <wp:effectExtent l="19050" t="0" r="19050" b="47625"/>
                <wp:wrapNone/>
                <wp:docPr id="390086745" name="Arrow: Down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95275"/>
                        </a:xfrm>
                        <a:prstGeom prst="down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53A43" id="Arrow: Down 75" o:spid="_x0000_s1026" type="#_x0000_t67" style="position:absolute;margin-left:225.75pt;margin-top:155.4pt;width:24pt;height:23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" adj="10800" filled="f" strokecolor="#09101d [484]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4AB5A64" wp14:editId="0E7EC48C">
                <wp:simplePos x="0" y="0"/>
                <wp:positionH relativeFrom="column">
                  <wp:posOffset>2862580</wp:posOffset>
                </wp:positionH>
                <wp:positionV relativeFrom="paragraph">
                  <wp:posOffset>2573655</wp:posOffset>
                </wp:positionV>
                <wp:extent cx="304800" cy="295275"/>
                <wp:effectExtent l="19050" t="0" r="19050" b="47625"/>
                <wp:wrapNone/>
                <wp:docPr id="153089275" name="Arrow: Down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95275"/>
                        </a:xfrm>
                        <a:prstGeom prst="down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C5F12" id="Arrow: Down 75" o:spid="_x0000_s1026" type="#_x0000_t67" style="position:absolute;margin-left:225.4pt;margin-top:202.65pt;width:24pt;height:23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" adj="10800" filled="f" strokecolor="#09101d [484]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A8F721" wp14:editId="6CA9C1F8">
                <wp:simplePos x="0" y="0"/>
                <wp:positionH relativeFrom="column">
                  <wp:posOffset>123825</wp:posOffset>
                </wp:positionH>
                <wp:positionV relativeFrom="paragraph">
                  <wp:posOffset>2868930</wp:posOffset>
                </wp:positionV>
                <wp:extent cx="5791200" cy="361950"/>
                <wp:effectExtent l="0" t="0" r="19050" b="19050"/>
                <wp:wrapNone/>
                <wp:docPr id="1354441418" name="Rectangle: Rounded Corner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3619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3CBC3" w14:textId="64C3F02D" w:rsidR="003A5A12" w:rsidRPr="007522A6" w:rsidRDefault="004265F9" w:rsidP="003A5A12">
                            <w:pPr>
                              <w:jc w:val="center"/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265F9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 xml:space="preserve">Close the centrifuge </w:t>
                            </w:r>
                            <w:r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l</w:t>
                            </w:r>
                            <w:r w:rsidRPr="004265F9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A8F721" id="_x0000_s1041" style="position:absolute;margin-left:9.75pt;margin-top:225.9pt;width:456pt;height:28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" fillcolor="#d9e2f3 [660]" strokecolor="#09101d [484]" strokeweight="1pt">
                <v:stroke joinstyle="miter"/>
                <v:textbox>
                  <w:txbxContent>
                    <w:p w14:paraId="1473CBC3" w14:textId="64C3F02D" w:rsidR="003A5A12" w:rsidRPr="007522A6" w:rsidRDefault="004265F9" w:rsidP="003A5A12">
                      <w:pPr>
                        <w:jc w:val="center"/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</w:pPr>
                      <w:r w:rsidRPr="004265F9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 xml:space="preserve">Close the centrifuge </w:t>
                      </w:r>
                      <w:r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l</w:t>
                      </w:r>
                      <w:r w:rsidRPr="004265F9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id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29F3AB" wp14:editId="551425C7">
                <wp:simplePos x="0" y="0"/>
                <wp:positionH relativeFrom="column">
                  <wp:posOffset>123825</wp:posOffset>
                </wp:positionH>
                <wp:positionV relativeFrom="paragraph">
                  <wp:posOffset>678179</wp:posOffset>
                </wp:positionV>
                <wp:extent cx="5791200" cy="371475"/>
                <wp:effectExtent l="0" t="0" r="19050" b="28575"/>
                <wp:wrapNone/>
                <wp:docPr id="778020951" name="Rectangle: Rounded Corner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37147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DAC5D6" w14:textId="57901BB7" w:rsidR="003A5A12" w:rsidRPr="007522A6" w:rsidRDefault="004265F9" w:rsidP="003A5A12">
                            <w:pPr>
                              <w:jc w:val="center"/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265F9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Remove samples from the centrifuge buckets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29F3AB" id="_x0000_s1042" style="position:absolute;margin-left:9.75pt;margin-top:53.4pt;width:456pt;height:29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" fillcolor="#d9e2f3 [660]" strokecolor="#09101d [484]" strokeweight="1pt">
                <v:stroke joinstyle="miter"/>
                <v:textbox>
                  <w:txbxContent>
                    <w:p w14:paraId="44DAC5D6" w14:textId="57901BB7" w:rsidR="003A5A12" w:rsidRPr="007522A6" w:rsidRDefault="004265F9" w:rsidP="003A5A12">
                      <w:pPr>
                        <w:jc w:val="center"/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</w:pPr>
                      <w:r w:rsidRPr="004265F9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Remove samples from the centrifuge buckets</w:t>
                      </w:r>
                    </w:p>
                  </w:txbxContent>
                </v:textbox>
              </v:roundrect>
            </w:pict>
          </mc:Fallback>
        </mc:AlternateContent>
      </w:r>
      <w:r w:rsidR="007522A6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2A52EB" wp14:editId="01310807">
                <wp:simplePos x="0" y="0"/>
                <wp:positionH relativeFrom="column">
                  <wp:posOffset>123825</wp:posOffset>
                </wp:positionH>
                <wp:positionV relativeFrom="paragraph">
                  <wp:posOffset>11430</wp:posOffset>
                </wp:positionV>
                <wp:extent cx="5791200" cy="371475"/>
                <wp:effectExtent l="0" t="0" r="19050" b="28575"/>
                <wp:wrapNone/>
                <wp:docPr id="1397585239" name="Rectangle: Rounded Corner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37147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98BB15" w14:textId="16C54275" w:rsidR="003A5A12" w:rsidRPr="007522A6" w:rsidRDefault="004265F9" w:rsidP="003A5A12">
                            <w:pPr>
                              <w:jc w:val="center"/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265F9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Ensure all the sample</w:t>
                            </w:r>
                            <w:r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 xml:space="preserve">s have </w:t>
                            </w:r>
                            <w:r w:rsidRPr="004265F9"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completed centrifug</w:t>
                            </w:r>
                            <w:r>
                              <w:rPr>
                                <w:rFonts w:ascii="Palatino Linotype" w:hAnsi="Palatino Linotype" w:cs="Arial"/>
                                <w:b/>
                                <w:bCs/>
                                <w:color w:val="000000" w:themeColor="text1"/>
                              </w:rPr>
                              <w:t>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2A52EB" id="_x0000_s1043" style="position:absolute;margin-left:9.75pt;margin-top:.9pt;width:456pt;height:29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" fillcolor="#d9e2f3 [660]" strokecolor="#09101d [484]" strokeweight="1pt">
                <v:stroke joinstyle="miter"/>
                <v:textbox>
                  <w:txbxContent>
                    <w:p w14:paraId="2898BB15" w14:textId="16C54275" w:rsidR="003A5A12" w:rsidRPr="007522A6" w:rsidRDefault="004265F9" w:rsidP="003A5A12">
                      <w:pPr>
                        <w:jc w:val="center"/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</w:pPr>
                      <w:r w:rsidRPr="004265F9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Ensure all the sample</w:t>
                      </w:r>
                      <w:r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 xml:space="preserve">s have </w:t>
                      </w:r>
                      <w:r w:rsidRPr="004265F9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completed</w:t>
                      </w:r>
                      <w:r w:rsidRPr="004265F9"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 xml:space="preserve"> centrifug</w:t>
                      </w:r>
                      <w:r>
                        <w:rPr>
                          <w:rFonts w:ascii="Palatino Linotype" w:hAnsi="Palatino Linotype" w:cs="Arial"/>
                          <w:b/>
                          <w:bCs/>
                          <w:color w:val="000000" w:themeColor="text1"/>
                        </w:rPr>
                        <w:t>ation</w:t>
                      </w:r>
                    </w:p>
                  </w:txbxContent>
                </v:textbox>
              </v:roundrect>
            </w:pict>
          </mc:Fallback>
        </mc:AlternateContent>
      </w:r>
      <w:r w:rsidR="007522A6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7F0FCF" wp14:editId="7CE7ACFC">
                <wp:simplePos x="0" y="0"/>
                <wp:positionH relativeFrom="column">
                  <wp:posOffset>2867025</wp:posOffset>
                </wp:positionH>
                <wp:positionV relativeFrom="paragraph">
                  <wp:posOffset>382905</wp:posOffset>
                </wp:positionV>
                <wp:extent cx="304800" cy="295275"/>
                <wp:effectExtent l="19050" t="0" r="19050" b="47625"/>
                <wp:wrapNone/>
                <wp:docPr id="2117193354" name="Arrow: Down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95275"/>
                        </a:xfrm>
                        <a:prstGeom prst="down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431443" id="Arrow: Down 75" o:spid="_x0000_s1026" type="#_x0000_t67" style="position:absolute;margin-left:225.75pt;margin-top:30.15pt;width:24pt;height:23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" adj="10800" filled="f" strokecolor="#09101d [484]" strokeweight="1pt"/>
            </w:pict>
          </mc:Fallback>
        </mc:AlternateContent>
      </w:r>
    </w:p>
    <w:sectPr w:rsidR="003E65CE" w:rsidSect="00B70912">
      <w:headerReference w:type="default" r:id="rId25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21ECC" w14:textId="77777777" w:rsidR="00600F60" w:rsidRDefault="00600F60" w:rsidP="008072D6">
      <w:pPr>
        <w:spacing w:after="0"/>
      </w:pPr>
      <w:r>
        <w:separator/>
      </w:r>
    </w:p>
  </w:endnote>
  <w:endnote w:type="continuationSeparator" w:id="0">
    <w:p w14:paraId="08512775" w14:textId="77777777" w:rsidR="00600F60" w:rsidRDefault="00600F60" w:rsidP="008072D6">
      <w:pPr>
        <w:spacing w:after="0"/>
      </w:pPr>
      <w:r>
        <w:continuationSeparator/>
      </w:r>
    </w:p>
  </w:endnote>
  <w:endnote w:type="continuationNotice" w:id="1">
    <w:p w14:paraId="7D66D1DC" w14:textId="77777777" w:rsidR="00600F60" w:rsidRDefault="00600F60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4E1B9" w14:textId="77777777" w:rsidR="00180909" w:rsidRDefault="001809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39FA" w14:textId="77777777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4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4"/>
  </w:p>
  <w:p w14:paraId="291E1339" w14:textId="3DD447AA" w:rsidR="00455F81" w:rsidRPr="00A047D5" w:rsidRDefault="00C32AD9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5A3CB47D" wp14:editId="44A66097">
          <wp:simplePos x="0" y="0"/>
          <wp:positionH relativeFrom="column">
            <wp:posOffset>-280670</wp:posOffset>
          </wp:positionH>
          <wp:positionV relativeFrom="page">
            <wp:posOffset>9948232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FD0B10" wp14:editId="6DB96CD5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2A539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D0B10" id="Group 5" o:spid="_x0000_s1044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45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5B72A539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46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1D43EAA" w14:textId="77777777" w:rsidR="00455F81" w:rsidRDefault="00455F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B3B1C" w14:textId="77777777" w:rsidR="00180909" w:rsidRDefault="001809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4591A" w14:textId="77777777" w:rsidR="00600F60" w:rsidRDefault="00600F60" w:rsidP="008072D6">
      <w:pPr>
        <w:spacing w:after="0"/>
      </w:pPr>
      <w:r>
        <w:separator/>
      </w:r>
    </w:p>
  </w:footnote>
  <w:footnote w:type="continuationSeparator" w:id="0">
    <w:p w14:paraId="64536262" w14:textId="77777777" w:rsidR="00600F60" w:rsidRDefault="00600F60" w:rsidP="008072D6">
      <w:pPr>
        <w:spacing w:after="0"/>
      </w:pPr>
      <w:r>
        <w:continuationSeparator/>
      </w:r>
    </w:p>
  </w:footnote>
  <w:footnote w:type="continuationNotice" w:id="1">
    <w:p w14:paraId="7F9C5CD2" w14:textId="77777777" w:rsidR="00600F60" w:rsidRDefault="00600F60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AD1A6" w14:textId="77777777" w:rsidR="00180909" w:rsidRDefault="001809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180909" w:rsidRPr="004B4A99" w14:paraId="5E06331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18B8BEC" w14:textId="77777777" w:rsidR="0018090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C1D1689" w14:textId="4183D72B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Microbiology</w:t>
          </w:r>
        </w:p>
      </w:tc>
      <w:tc>
        <w:tcPr>
          <w:tcW w:w="2162" w:type="pct"/>
          <w:vMerge w:val="restart"/>
          <w:vAlign w:val="center"/>
        </w:tcPr>
        <w:p w14:paraId="02F6829B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48AAB55A" wp14:editId="57FC0C5E">
                <wp:extent cx="2106655" cy="714375"/>
                <wp:effectExtent l="0" t="0" r="8255" b="0"/>
                <wp:docPr id="135446495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5FD1919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9B8B50B" w14:textId="2B54C262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BE/SOP-002</w:t>
          </w:r>
        </w:p>
      </w:tc>
    </w:tr>
    <w:tr w:rsidR="00180909" w:rsidRPr="004B4A99" w14:paraId="27202F1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E41B15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FEFC0E7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BC85AAD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4B62F5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180909" w:rsidRPr="004B4A99" w14:paraId="6A9D802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BC4AC6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A8D3C3D" w14:textId="48ED8690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74CAD60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3A42514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B2F24A4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180909" w:rsidRPr="004B4A99" w14:paraId="0F26E7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49D9BE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3320BF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F7C073E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2EB6C9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180909" w:rsidRPr="004B4A99" w14:paraId="64018D6E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629798CF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CCE2845" w14:textId="21B20F52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OPERATING THE CENTRIFUGE</w:t>
          </w:r>
        </w:p>
      </w:tc>
      <w:tc>
        <w:tcPr>
          <w:tcW w:w="737" w:type="pct"/>
          <w:vAlign w:val="center"/>
        </w:tcPr>
        <w:p w14:paraId="3BEBCE8F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602894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180909" w:rsidRPr="004B4A99" w14:paraId="43820BBF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A9BA2BC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FBEBDBF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6F09838A" w14:textId="77777777" w:rsidR="00C2562C" w:rsidRDefault="00C2562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B5F2E" w14:textId="77777777" w:rsidR="00180909" w:rsidRDefault="0018090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180909" w:rsidRPr="004B4A99" w14:paraId="3A078B5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7DE1AA8" w14:textId="77777777" w:rsidR="0018090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7764976" w14:textId="7EB17259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Microbiology</w:t>
          </w:r>
        </w:p>
      </w:tc>
      <w:tc>
        <w:tcPr>
          <w:tcW w:w="2162" w:type="pct"/>
          <w:vMerge w:val="restart"/>
          <w:vAlign w:val="center"/>
        </w:tcPr>
        <w:p w14:paraId="6FED14D2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79F69C8" wp14:editId="59A9CD9C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544BE23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93F3CAC" w14:textId="46034A2B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BE/SOP-002</w:t>
          </w:r>
        </w:p>
      </w:tc>
    </w:tr>
    <w:tr w:rsidR="00180909" w:rsidRPr="004B4A99" w14:paraId="5292651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E798848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6E1FC7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6C5E52B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F56E3A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180909" w:rsidRPr="004B4A99" w14:paraId="0AD975B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85F8FD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ED35361" w14:textId="55ADD6E1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C328CED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A552E06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D3726C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180909" w:rsidRPr="004B4A99" w14:paraId="0912975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3850D0C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25267F7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E6B4A12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055821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180909" w:rsidRPr="004B4A99" w14:paraId="7C5BB1D7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43FA82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FEE1F46" w14:textId="0BF73069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OPERATING THE CENTRIFUGE</w:t>
          </w:r>
        </w:p>
      </w:tc>
      <w:tc>
        <w:tcPr>
          <w:tcW w:w="737" w:type="pct"/>
          <w:vAlign w:val="center"/>
        </w:tcPr>
        <w:p w14:paraId="5D32964C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8BCC197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180909" w:rsidRPr="004B4A99" w14:paraId="313C78B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4C28C33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6896D8D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77EFCAAF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180909" w:rsidRPr="004B4A99" w14:paraId="2F2DBE4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8C1272" w14:textId="77777777" w:rsidR="0018090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9088E14" w14:textId="62AC7BCD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Microbiology</w:t>
          </w:r>
        </w:p>
      </w:tc>
      <w:tc>
        <w:tcPr>
          <w:tcW w:w="2162" w:type="pct"/>
          <w:vMerge w:val="restart"/>
          <w:vAlign w:val="center"/>
        </w:tcPr>
        <w:p w14:paraId="683F62F7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6241BD1A" wp14:editId="0F0069B6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C4856E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3FB5CA" w14:textId="583A9070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BE/SOP-002</w:t>
          </w:r>
        </w:p>
      </w:tc>
    </w:tr>
    <w:tr w:rsidR="00180909" w:rsidRPr="004B4A99" w14:paraId="7E48012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E996F8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4514E29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E3038DC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023214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180909" w:rsidRPr="004B4A99" w14:paraId="244CC1D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088C28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BA82AEA" w14:textId="77F59F50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D833DDC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EE8D525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45DD6F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180909" w:rsidRPr="004B4A99" w14:paraId="1431D515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FB6339F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BE729A8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361C7F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CF027C1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180909" w:rsidRPr="004B4A99" w14:paraId="41C9FDC6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6C8426C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BA90120" w14:textId="74207A13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OPERATING THE CENTRIFUGE</w:t>
          </w:r>
        </w:p>
      </w:tc>
      <w:tc>
        <w:tcPr>
          <w:tcW w:w="737" w:type="pct"/>
          <w:vAlign w:val="center"/>
        </w:tcPr>
        <w:p w14:paraId="7D9D04EF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0BD33CA3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180909" w:rsidRPr="004B4A99" w14:paraId="31E3915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19767C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4E35FEB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24C7235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180909" w:rsidRPr="004B4A99" w14:paraId="3916B46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B5C9004" w14:textId="77777777" w:rsidR="0018090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1A227C4" w14:textId="490DB3A2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Microbiology</w:t>
          </w:r>
        </w:p>
      </w:tc>
      <w:tc>
        <w:tcPr>
          <w:tcW w:w="2162" w:type="pct"/>
          <w:vMerge w:val="restart"/>
          <w:vAlign w:val="center"/>
        </w:tcPr>
        <w:p w14:paraId="64DC5CD9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DE427BD" wp14:editId="54D52F1D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4E2D815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D888302" w14:textId="216A4855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BE/SOP-002</w:t>
          </w:r>
        </w:p>
      </w:tc>
    </w:tr>
    <w:tr w:rsidR="00180909" w:rsidRPr="004B4A99" w14:paraId="13720DA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148520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943FA10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DCFEB2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C23C60F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180909" w:rsidRPr="004B4A99" w14:paraId="5737AB9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E72BDB6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95510AE" w14:textId="22E4DF23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F6DD147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3028A7B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87438F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180909" w:rsidRPr="004B4A99" w14:paraId="0813DEE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DBF06F1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47A16C7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AC8B839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5013C9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180909" w:rsidRPr="004B4A99" w14:paraId="467E5DE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D5A6E46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1455C08" w14:textId="506FCBCB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OPERATING THE CENTRIFUGE</w:t>
          </w:r>
        </w:p>
      </w:tc>
      <w:tc>
        <w:tcPr>
          <w:tcW w:w="737" w:type="pct"/>
          <w:vAlign w:val="center"/>
        </w:tcPr>
        <w:p w14:paraId="2CE86843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AF4A582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180909" w:rsidRPr="004B4A99" w14:paraId="7076EC4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8E4E2CB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FDD8652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1D543133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180909" w:rsidRPr="004B4A99" w14:paraId="70F16FC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B5B3A92" w14:textId="77777777" w:rsidR="0018090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58B7399" w14:textId="75E2EDFE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Microbiology</w:t>
          </w:r>
        </w:p>
      </w:tc>
      <w:tc>
        <w:tcPr>
          <w:tcW w:w="2162" w:type="pct"/>
          <w:vMerge w:val="restart"/>
          <w:vAlign w:val="center"/>
        </w:tcPr>
        <w:p w14:paraId="51DE7552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7D40E2" wp14:editId="0D2ECD4F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E47A23B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D278A4C" w14:textId="749DFCF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BE/SOP-002</w:t>
          </w:r>
        </w:p>
      </w:tc>
    </w:tr>
    <w:tr w:rsidR="00180909" w:rsidRPr="004B4A99" w14:paraId="615C51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95A3454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4967148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A8486E2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3780FD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180909" w:rsidRPr="004B4A99" w14:paraId="053B4F1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5835BE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4297A60" w14:textId="1D1292AB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6489D8C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D0FA9F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E2B7BDB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180909" w:rsidRPr="004B4A99" w14:paraId="6EB4168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F55C041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BD5F79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0460FA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E091D40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180909" w:rsidRPr="004B4A99" w14:paraId="59FDD851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0DD264F6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B77F254" w14:textId="3B18EEB6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OPERATING THE CENTRIFUGE</w:t>
          </w:r>
        </w:p>
      </w:tc>
      <w:tc>
        <w:tcPr>
          <w:tcW w:w="737" w:type="pct"/>
          <w:vAlign w:val="center"/>
        </w:tcPr>
        <w:p w14:paraId="23986CDD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99526CA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180909" w:rsidRPr="004B4A99" w14:paraId="1346FD4B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A607975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2207C22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256FF107" w14:textId="77777777" w:rsidR="006B48BF" w:rsidRDefault="006B48BF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180909" w:rsidRPr="004B4A99" w14:paraId="1DD833AB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8CFFE02" w14:textId="77777777" w:rsidR="0018090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14A57347" w14:textId="3E508585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Microbiology</w:t>
          </w:r>
        </w:p>
      </w:tc>
      <w:tc>
        <w:tcPr>
          <w:tcW w:w="2162" w:type="pct"/>
          <w:vMerge w:val="restart"/>
          <w:vAlign w:val="center"/>
        </w:tcPr>
        <w:p w14:paraId="2A44217E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578713CF" wp14:editId="740FCA4E">
                <wp:extent cx="2106655" cy="714375"/>
                <wp:effectExtent l="0" t="0" r="8255" b="0"/>
                <wp:docPr id="66567894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2C5A92E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3F80B59" w14:textId="6F91ACAE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BE/SOP-002</w:t>
          </w:r>
        </w:p>
      </w:tc>
    </w:tr>
    <w:tr w:rsidR="00180909" w:rsidRPr="004B4A99" w14:paraId="75039F1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A42F4E6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45B9E3DC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76753A1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1FFFFC3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180909" w:rsidRPr="004B4A99" w14:paraId="776E0F1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13D8A49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CE7277A" w14:textId="50EEE04B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AE24AD7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65DD394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88A9474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180909" w:rsidRPr="004B4A99" w14:paraId="1866370D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446B7CE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80645CF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3B0E639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7CF240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180909" w:rsidRPr="004B4A99" w14:paraId="5781774C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45AB13C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464E1786" w14:textId="67D05DA3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OPERATING THE CENTRIFUGE</w:t>
          </w:r>
        </w:p>
      </w:tc>
      <w:tc>
        <w:tcPr>
          <w:tcW w:w="737" w:type="pct"/>
          <w:vAlign w:val="center"/>
        </w:tcPr>
        <w:p w14:paraId="3CE94985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CB644FD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180909" w:rsidRPr="004B4A99" w14:paraId="50B8B12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1CCA9333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27DD748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5870463C" w14:textId="77777777" w:rsidR="006B48BF" w:rsidRDefault="006B48BF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180909" w:rsidRPr="004B4A99" w14:paraId="0F8AEC3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06D0331E" w14:textId="77777777" w:rsidR="0018090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273D2C8" w14:textId="7C45ADAF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Microbiology</w:t>
          </w:r>
        </w:p>
      </w:tc>
      <w:tc>
        <w:tcPr>
          <w:tcW w:w="2162" w:type="pct"/>
          <w:vMerge w:val="restart"/>
          <w:vAlign w:val="center"/>
        </w:tcPr>
        <w:p w14:paraId="406A1A53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0D544F0C" wp14:editId="76693E25">
                <wp:extent cx="2106655" cy="714375"/>
                <wp:effectExtent l="0" t="0" r="8255" b="0"/>
                <wp:docPr id="134625752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180A98F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FF5B0C2" w14:textId="5A87DADE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BE/SOP-002</w:t>
          </w:r>
        </w:p>
      </w:tc>
    </w:tr>
    <w:tr w:rsidR="00180909" w:rsidRPr="004B4A99" w14:paraId="0613A788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F9445C1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644E629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C3EA610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A756E41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180909" w:rsidRPr="004B4A99" w14:paraId="2C89913C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3B0EBFE2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FE412C6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2BB10F52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2A58B04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D2E434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180909" w:rsidRPr="004B4A99" w14:paraId="120384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4956551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625CA8F1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7CA218F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763607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180909" w:rsidRPr="004B4A99" w14:paraId="0D3E018C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C003504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EFEAB9A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SENSACORE INSTRUMENT</w:t>
          </w:r>
        </w:p>
      </w:tc>
      <w:tc>
        <w:tcPr>
          <w:tcW w:w="737" w:type="pct"/>
          <w:vAlign w:val="center"/>
        </w:tcPr>
        <w:p w14:paraId="2B0A01EC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39F87F72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180909" w:rsidRPr="004B4A99" w14:paraId="4EBF81A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1ECE1621" w14:textId="77777777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333A14A" w14:textId="4FD65C2C" w:rsidR="00180909" w:rsidRPr="004B4A99" w:rsidRDefault="00180909" w:rsidP="0018090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Standard Operating Procedure</w:t>
          </w:r>
        </w:p>
      </w:tc>
    </w:tr>
  </w:tbl>
  <w:p w14:paraId="23DDC17B" w14:textId="77777777" w:rsidR="00B24E27" w:rsidRDefault="00B24E27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3E65CE" w:rsidRPr="004B4A99" w14:paraId="03602767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31A16D5B" w14:textId="77777777" w:rsidR="003E65CE" w:rsidRDefault="003E65CE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18ED19F2" w14:textId="77777777" w:rsidR="003E65CE" w:rsidRPr="004B4A99" w:rsidRDefault="003E65CE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5B09233E" w14:textId="77777777" w:rsidR="003E65CE" w:rsidRPr="004B4A99" w:rsidRDefault="003E65CE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2C95A424" wp14:editId="03C6B39A">
                <wp:extent cx="2106655" cy="714375"/>
                <wp:effectExtent l="0" t="0" r="8255" b="0"/>
                <wp:docPr id="4555694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899E28F" w14:textId="77777777" w:rsidR="003E65CE" w:rsidRPr="004B4A99" w:rsidRDefault="003E65CE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295440B" w14:textId="77777777" w:rsidR="003E65CE" w:rsidRPr="004B4A99" w:rsidRDefault="003E65CE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SOP-001</w:t>
          </w:r>
        </w:p>
      </w:tc>
    </w:tr>
    <w:tr w:rsidR="003E65CE" w:rsidRPr="004B4A99" w14:paraId="42A1B7A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AD43FE2" w14:textId="77777777" w:rsidR="003E65CE" w:rsidRPr="004B4A99" w:rsidRDefault="003E65CE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BA3940C" w14:textId="77777777" w:rsidR="003E65CE" w:rsidRPr="004B4A99" w:rsidRDefault="003E65CE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D736D1F" w14:textId="77777777" w:rsidR="003E65CE" w:rsidRPr="004B4A99" w:rsidRDefault="003E65CE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2E1328" w14:textId="77777777" w:rsidR="003E65CE" w:rsidRPr="004B4A99" w:rsidRDefault="003E65CE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3E65CE" w:rsidRPr="004B4A99" w14:paraId="341D98B1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10F5E81" w14:textId="77777777" w:rsidR="003E65CE" w:rsidRPr="004B4A99" w:rsidRDefault="003E65CE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55A956B9" w14:textId="77777777" w:rsidR="003E65CE" w:rsidRPr="004B4A99" w:rsidRDefault="003E65CE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C70EB92" w14:textId="77777777" w:rsidR="003E65CE" w:rsidRPr="004B4A99" w:rsidRDefault="003E65CE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30A1D3F" w14:textId="77777777" w:rsidR="003E65CE" w:rsidRPr="004B4A99" w:rsidRDefault="003E65CE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610F897" w14:textId="77777777" w:rsidR="003E65CE" w:rsidRPr="004B4A99" w:rsidRDefault="003E65CE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3E65CE" w:rsidRPr="004B4A99" w14:paraId="49B1AE12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6E777DFD" w14:textId="77777777" w:rsidR="003E65CE" w:rsidRPr="004B4A99" w:rsidRDefault="003E65CE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9293BE2" w14:textId="77777777" w:rsidR="003E65CE" w:rsidRPr="004B4A99" w:rsidRDefault="003E65CE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DEB3960" w14:textId="77777777" w:rsidR="003E65CE" w:rsidRPr="004B4A99" w:rsidRDefault="003E65CE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04DD7D" w14:textId="77777777" w:rsidR="003E65CE" w:rsidRPr="004B4A99" w:rsidRDefault="003E65CE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3E65CE" w:rsidRPr="004B4A99" w14:paraId="2CE3A96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406FC214" w14:textId="77777777" w:rsidR="003E65CE" w:rsidRPr="004B4A99" w:rsidRDefault="003E65CE" w:rsidP="001A25C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A75556E" w14:textId="77777777" w:rsidR="003E65CE" w:rsidRPr="004B4A99" w:rsidRDefault="003E65CE" w:rsidP="001A25C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SENSACORE INSTRUMENT</w:t>
          </w:r>
        </w:p>
      </w:tc>
      <w:tc>
        <w:tcPr>
          <w:tcW w:w="737" w:type="pct"/>
          <w:vAlign w:val="center"/>
        </w:tcPr>
        <w:p w14:paraId="225B2079" w14:textId="77777777" w:rsidR="003E65CE" w:rsidRPr="004B4A99" w:rsidRDefault="003E65CE" w:rsidP="001A25C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1CF98EB0" w14:textId="77777777" w:rsidR="003E65CE" w:rsidRPr="004B4A99" w:rsidRDefault="003E65CE" w:rsidP="001A25C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3E65CE" w:rsidRPr="004B4A99" w14:paraId="2D585AAC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4E7192E" w14:textId="77777777" w:rsidR="003E65CE" w:rsidRPr="004B4A99" w:rsidRDefault="003E65CE" w:rsidP="001A25C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0BDD31A" w14:textId="01F37EBF" w:rsidR="003E65CE" w:rsidRPr="004B4A99" w:rsidRDefault="003E65CE" w:rsidP="001A25C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Flow Chart </w:t>
          </w:r>
          <w:r w:rsidR="004265F9"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: </w:t>
          </w:r>
          <w:r w:rsidRPr="003E65CE">
            <w:rPr>
              <w:rFonts w:ascii="Palatino Linotype" w:hAnsi="Palatino Linotype"/>
              <w:b/>
              <w:bCs/>
              <w:sz w:val="16"/>
              <w:szCs w:val="16"/>
            </w:rPr>
            <w:t>Remi R-8C</w:t>
          </w:r>
          <w:r w:rsidR="004265F9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 w:rsidRPr="003E65CE">
            <w:rPr>
              <w:rFonts w:ascii="Palatino Linotype" w:hAnsi="Palatino Linotype"/>
              <w:b/>
              <w:bCs/>
              <w:sz w:val="16"/>
              <w:szCs w:val="16"/>
            </w:rPr>
            <w:t xml:space="preserve">Centrifuge </w:t>
          </w:r>
          <w:r w:rsidR="004265F9">
            <w:rPr>
              <w:rFonts w:ascii="Palatino Linotype" w:hAnsi="Palatino Linotype"/>
              <w:b/>
              <w:bCs/>
              <w:sz w:val="16"/>
              <w:szCs w:val="16"/>
            </w:rPr>
            <w:t>Start-Up</w:t>
          </w:r>
          <w:r w:rsidRPr="003E65CE">
            <w:rPr>
              <w:rFonts w:ascii="Palatino Linotype" w:hAnsi="Palatino Linotype"/>
              <w:b/>
              <w:bCs/>
              <w:sz w:val="16"/>
              <w:szCs w:val="16"/>
            </w:rPr>
            <w:t xml:space="preserve"> Procedure</w:t>
          </w:r>
        </w:p>
      </w:tc>
    </w:tr>
  </w:tbl>
  <w:p w14:paraId="319B443D" w14:textId="77777777" w:rsidR="003E65CE" w:rsidRDefault="003E65CE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4265F9" w:rsidRPr="004B4A99" w14:paraId="58FB3AF5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4B97088" w14:textId="77777777" w:rsidR="004265F9" w:rsidRDefault="004265F9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91ECE65" w14:textId="77777777" w:rsidR="004265F9" w:rsidRPr="004B4A99" w:rsidRDefault="004265F9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2DE0F35A" w14:textId="77777777" w:rsidR="004265F9" w:rsidRPr="004B4A99" w:rsidRDefault="004265F9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72C62BDB" wp14:editId="378D5411">
                <wp:extent cx="2106655" cy="714375"/>
                <wp:effectExtent l="0" t="0" r="8255" b="0"/>
                <wp:docPr id="1062849019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9E48483" w14:textId="77777777" w:rsidR="004265F9" w:rsidRPr="004B4A99" w:rsidRDefault="004265F9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EBC4DA3" w14:textId="77777777" w:rsidR="004265F9" w:rsidRPr="004B4A99" w:rsidRDefault="004265F9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SOP-001</w:t>
          </w:r>
        </w:p>
      </w:tc>
    </w:tr>
    <w:tr w:rsidR="004265F9" w:rsidRPr="004B4A99" w14:paraId="1D5AC468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911B38D" w14:textId="77777777" w:rsidR="004265F9" w:rsidRPr="004B4A99" w:rsidRDefault="004265F9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7220D4C" w14:textId="77777777" w:rsidR="004265F9" w:rsidRPr="004B4A99" w:rsidRDefault="004265F9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0651E15" w14:textId="77777777" w:rsidR="004265F9" w:rsidRPr="004B4A99" w:rsidRDefault="004265F9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2400708" w14:textId="77777777" w:rsidR="004265F9" w:rsidRPr="004B4A99" w:rsidRDefault="004265F9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4265F9" w:rsidRPr="004B4A99" w14:paraId="722E12C0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3E2D7F0E" w14:textId="77777777" w:rsidR="004265F9" w:rsidRPr="004B4A99" w:rsidRDefault="004265F9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2701B8B" w14:textId="77777777" w:rsidR="004265F9" w:rsidRPr="004B4A99" w:rsidRDefault="004265F9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1DD8D12" w14:textId="77777777" w:rsidR="004265F9" w:rsidRPr="004B4A99" w:rsidRDefault="004265F9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B79C2D5" w14:textId="77777777" w:rsidR="004265F9" w:rsidRPr="004B4A99" w:rsidRDefault="004265F9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934304F" w14:textId="77777777" w:rsidR="004265F9" w:rsidRPr="004B4A99" w:rsidRDefault="004265F9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4265F9" w:rsidRPr="004B4A99" w14:paraId="0520604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6C923799" w14:textId="77777777" w:rsidR="004265F9" w:rsidRPr="004B4A99" w:rsidRDefault="004265F9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406BDF7E" w14:textId="77777777" w:rsidR="004265F9" w:rsidRPr="004B4A99" w:rsidRDefault="004265F9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569C8CE" w14:textId="77777777" w:rsidR="004265F9" w:rsidRPr="004B4A99" w:rsidRDefault="004265F9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6494D1E" w14:textId="77777777" w:rsidR="004265F9" w:rsidRPr="004B4A99" w:rsidRDefault="004265F9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4265F9" w:rsidRPr="004B4A99" w14:paraId="4148E092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461A383E" w14:textId="77777777" w:rsidR="004265F9" w:rsidRPr="004B4A99" w:rsidRDefault="004265F9" w:rsidP="001A25C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6EC820E" w14:textId="77777777" w:rsidR="004265F9" w:rsidRPr="004B4A99" w:rsidRDefault="004265F9" w:rsidP="001A25C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SENSACORE INSTRUMENT</w:t>
          </w:r>
        </w:p>
      </w:tc>
      <w:tc>
        <w:tcPr>
          <w:tcW w:w="737" w:type="pct"/>
          <w:vAlign w:val="center"/>
        </w:tcPr>
        <w:p w14:paraId="6A4643A0" w14:textId="77777777" w:rsidR="004265F9" w:rsidRPr="004B4A99" w:rsidRDefault="004265F9" w:rsidP="001A25C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49D4ABC" w14:textId="77777777" w:rsidR="004265F9" w:rsidRPr="004B4A99" w:rsidRDefault="004265F9" w:rsidP="001A25C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4265F9" w:rsidRPr="004B4A99" w14:paraId="3DB277CE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3DC0573" w14:textId="77777777" w:rsidR="004265F9" w:rsidRPr="004B4A99" w:rsidRDefault="004265F9" w:rsidP="001A25C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4AC9E066" w14:textId="77777777" w:rsidR="004265F9" w:rsidRPr="004B4A99" w:rsidRDefault="004265F9" w:rsidP="001A25C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Flow Chart 2: </w:t>
          </w:r>
          <w:r w:rsidRPr="003E65CE">
            <w:rPr>
              <w:rFonts w:ascii="Palatino Linotype" w:hAnsi="Palatino Linotype"/>
              <w:b/>
              <w:bCs/>
              <w:sz w:val="16"/>
              <w:szCs w:val="16"/>
            </w:rPr>
            <w:t>Remi R-8C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 w:rsidRPr="003E65CE">
            <w:rPr>
              <w:rFonts w:ascii="Palatino Linotype" w:hAnsi="Palatino Linotype"/>
              <w:b/>
              <w:bCs/>
              <w:sz w:val="16"/>
              <w:szCs w:val="16"/>
            </w:rPr>
            <w:t xml:space="preserve">Centrifuge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Shut-Down</w:t>
          </w:r>
          <w:r w:rsidRPr="003E65CE">
            <w:rPr>
              <w:rFonts w:ascii="Palatino Linotype" w:hAnsi="Palatino Linotype"/>
              <w:b/>
              <w:bCs/>
              <w:sz w:val="16"/>
              <w:szCs w:val="16"/>
            </w:rPr>
            <w:t xml:space="preserve"> Procedure</w:t>
          </w:r>
        </w:p>
      </w:tc>
    </w:tr>
  </w:tbl>
  <w:p w14:paraId="02AAF002" w14:textId="77777777" w:rsidR="004265F9" w:rsidRDefault="004265F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5541A3"/>
    <w:multiLevelType w:val="multilevel"/>
    <w:tmpl w:val="F42831A8"/>
    <w:lvl w:ilvl="0">
      <w:start w:val="1"/>
      <w:numFmt w:val="decimal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531" w:hanging="397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6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7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9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" w15:restartNumberingAfterBreak="0">
    <w:nsid w:val="09594289"/>
    <w:multiLevelType w:val="hybridMultilevel"/>
    <w:tmpl w:val="81A66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4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7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8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9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0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1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2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3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4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28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29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30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1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3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4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6" w15:restartNumberingAfterBreak="0">
    <w:nsid w:val="1E961797"/>
    <w:multiLevelType w:val="hybridMultilevel"/>
    <w:tmpl w:val="EC9E0F22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39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0" w15:restartNumberingAfterBreak="0">
    <w:nsid w:val="23D55D18"/>
    <w:multiLevelType w:val="hybridMultilevel"/>
    <w:tmpl w:val="66543994"/>
    <w:lvl w:ilvl="0" w:tplc="667C07D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7AC97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2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3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4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6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7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8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9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50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1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2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3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4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5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6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7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9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0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1" w15:restartNumberingAfterBreak="0">
    <w:nsid w:val="336571C1"/>
    <w:multiLevelType w:val="hybridMultilevel"/>
    <w:tmpl w:val="9F506C78"/>
    <w:lvl w:ilvl="0" w:tplc="0409001B">
      <w:start w:val="1"/>
      <w:numFmt w:val="lowerRoman"/>
      <w:lvlText w:val="%1."/>
      <w:lvlJc w:val="righ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>
      <w:start w:val="1"/>
      <w:numFmt w:val="decimal"/>
      <w:lvlText w:val="%7."/>
      <w:lvlJc w:val="left"/>
      <w:pPr>
        <w:ind w:left="6174" w:hanging="360"/>
      </w:pPr>
    </w:lvl>
    <w:lvl w:ilvl="7" w:tplc="04090019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2" w15:restartNumberingAfterBreak="0">
    <w:nsid w:val="347524A1"/>
    <w:multiLevelType w:val="hybridMultilevel"/>
    <w:tmpl w:val="ABEC00BC"/>
    <w:lvl w:ilvl="0" w:tplc="0409000B">
      <w:start w:val="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4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5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66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7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8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69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0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1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72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3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4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75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2E17627"/>
    <w:multiLevelType w:val="hybridMultilevel"/>
    <w:tmpl w:val="B1D01EC6"/>
    <w:lvl w:ilvl="0" w:tplc="614C1A8C">
      <w:start w:val="8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8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79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0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81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82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5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86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87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88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9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0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1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92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3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4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5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97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8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9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1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102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3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4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5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6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07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8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9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0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11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2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3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4" w15:restartNumberingAfterBreak="0">
    <w:nsid w:val="677A7B0A"/>
    <w:multiLevelType w:val="multilevel"/>
    <w:tmpl w:val="2012BDAA"/>
    <w:lvl w:ilvl="0">
      <w:start w:val="1"/>
      <w:numFmt w:val="decimal"/>
      <w:pStyle w:val="TDP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5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6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18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9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0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21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2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3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4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25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6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27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28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30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1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32" w15:restartNumberingAfterBreak="0">
    <w:nsid w:val="774D13ED"/>
    <w:multiLevelType w:val="hybridMultilevel"/>
    <w:tmpl w:val="D5D00610"/>
    <w:lvl w:ilvl="0" w:tplc="0394C3B0">
      <w:start w:val="8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3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34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35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36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37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9" w15:restartNumberingAfterBreak="0">
    <w:nsid w:val="7F96755F"/>
    <w:multiLevelType w:val="hybridMultilevel"/>
    <w:tmpl w:val="AD14623A"/>
    <w:lvl w:ilvl="0" w:tplc="BB56621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659818">
    <w:abstractNumId w:val="34"/>
  </w:num>
  <w:num w:numId="2" w16cid:durableId="328558221">
    <w:abstractNumId w:val="84"/>
  </w:num>
  <w:num w:numId="3" w16cid:durableId="2114860016">
    <w:abstractNumId w:val="35"/>
  </w:num>
  <w:num w:numId="4" w16cid:durableId="976956637">
    <w:abstractNumId w:val="104"/>
  </w:num>
  <w:num w:numId="5" w16cid:durableId="1188834601">
    <w:abstractNumId w:val="119"/>
  </w:num>
  <w:num w:numId="6" w16cid:durableId="1564368234">
    <w:abstractNumId w:val="27"/>
  </w:num>
  <w:num w:numId="7" w16cid:durableId="30694389">
    <w:abstractNumId w:val="18"/>
  </w:num>
  <w:num w:numId="8" w16cid:durableId="1526403841">
    <w:abstractNumId w:val="88"/>
  </w:num>
  <w:num w:numId="9" w16cid:durableId="1452162734">
    <w:abstractNumId w:val="55"/>
  </w:num>
  <w:num w:numId="10" w16cid:durableId="702097048">
    <w:abstractNumId w:val="102"/>
  </w:num>
  <w:num w:numId="11" w16cid:durableId="889148566">
    <w:abstractNumId w:val="89"/>
  </w:num>
  <w:num w:numId="12" w16cid:durableId="1063141793">
    <w:abstractNumId w:val="60"/>
  </w:num>
  <w:num w:numId="13" w16cid:durableId="1689481395">
    <w:abstractNumId w:val="51"/>
  </w:num>
  <w:num w:numId="14" w16cid:durableId="16472345">
    <w:abstractNumId w:val="125"/>
  </w:num>
  <w:num w:numId="15" w16cid:durableId="1225607512">
    <w:abstractNumId w:val="0"/>
  </w:num>
  <w:num w:numId="16" w16cid:durableId="528690212">
    <w:abstractNumId w:val="98"/>
  </w:num>
  <w:num w:numId="17" w16cid:durableId="1228490976">
    <w:abstractNumId w:val="97"/>
  </w:num>
  <w:num w:numId="18" w16cid:durableId="461390753">
    <w:abstractNumId w:val="103"/>
  </w:num>
  <w:num w:numId="19" w16cid:durableId="1906143628">
    <w:abstractNumId w:val="52"/>
  </w:num>
  <w:num w:numId="20" w16cid:durableId="673068718">
    <w:abstractNumId w:val="63"/>
  </w:num>
  <w:num w:numId="21" w16cid:durableId="986671472">
    <w:abstractNumId w:val="121"/>
  </w:num>
  <w:num w:numId="22" w16cid:durableId="489952515">
    <w:abstractNumId w:val="105"/>
  </w:num>
  <w:num w:numId="23" w16cid:durableId="1764958231">
    <w:abstractNumId w:val="111"/>
  </w:num>
  <w:num w:numId="24" w16cid:durableId="1724788323">
    <w:abstractNumId w:val="9"/>
  </w:num>
  <w:num w:numId="25" w16cid:durableId="362288275">
    <w:abstractNumId w:val="67"/>
  </w:num>
  <w:num w:numId="26" w16cid:durableId="979841804">
    <w:abstractNumId w:val="87"/>
  </w:num>
  <w:num w:numId="27" w16cid:durableId="1665744626">
    <w:abstractNumId w:val="44"/>
  </w:num>
  <w:num w:numId="28" w16cid:durableId="987782949">
    <w:abstractNumId w:val="54"/>
  </w:num>
  <w:num w:numId="29" w16cid:durableId="1293827231">
    <w:abstractNumId w:val="93"/>
  </w:num>
  <w:num w:numId="30" w16cid:durableId="379135026">
    <w:abstractNumId w:val="112"/>
  </w:num>
  <w:num w:numId="31" w16cid:durableId="1843859924">
    <w:abstractNumId w:val="96"/>
  </w:num>
  <w:num w:numId="32" w16cid:durableId="295261672">
    <w:abstractNumId w:val="12"/>
  </w:num>
  <w:num w:numId="33" w16cid:durableId="1151022248">
    <w:abstractNumId w:val="109"/>
  </w:num>
  <w:num w:numId="34" w16cid:durableId="770975191">
    <w:abstractNumId w:val="91"/>
  </w:num>
  <w:num w:numId="35" w16cid:durableId="1924989720">
    <w:abstractNumId w:val="58"/>
  </w:num>
  <w:num w:numId="36" w16cid:durableId="1623531135">
    <w:abstractNumId w:val="45"/>
  </w:num>
  <w:num w:numId="37" w16cid:durableId="1134832664">
    <w:abstractNumId w:val="6"/>
  </w:num>
  <w:num w:numId="38" w16cid:durableId="1295674516">
    <w:abstractNumId w:val="39"/>
  </w:num>
  <w:num w:numId="39" w16cid:durableId="1385131835">
    <w:abstractNumId w:val="48"/>
  </w:num>
  <w:num w:numId="40" w16cid:durableId="1340431564">
    <w:abstractNumId w:val="17"/>
  </w:num>
  <w:num w:numId="41" w16cid:durableId="1318799393">
    <w:abstractNumId w:val="108"/>
  </w:num>
  <w:num w:numId="42" w16cid:durableId="345981846">
    <w:abstractNumId w:val="11"/>
  </w:num>
  <w:num w:numId="43" w16cid:durableId="559246414">
    <w:abstractNumId w:val="134"/>
  </w:num>
  <w:num w:numId="44" w16cid:durableId="827013003">
    <w:abstractNumId w:val="117"/>
  </w:num>
  <w:num w:numId="45" w16cid:durableId="569998002">
    <w:abstractNumId w:val="115"/>
  </w:num>
  <w:num w:numId="46" w16cid:durableId="2067949774">
    <w:abstractNumId w:val="122"/>
  </w:num>
  <w:num w:numId="47" w16cid:durableId="2030716657">
    <w:abstractNumId w:val="59"/>
  </w:num>
  <w:num w:numId="48" w16cid:durableId="89590989">
    <w:abstractNumId w:val="118"/>
  </w:num>
  <w:num w:numId="49" w16cid:durableId="1578637234">
    <w:abstractNumId w:val="72"/>
  </w:num>
  <w:num w:numId="50" w16cid:durableId="67850146">
    <w:abstractNumId w:val="66"/>
  </w:num>
  <w:num w:numId="51" w16cid:durableId="1471441400">
    <w:abstractNumId w:val="38"/>
  </w:num>
  <w:num w:numId="52" w16cid:durableId="1403529382">
    <w:abstractNumId w:val="21"/>
  </w:num>
  <w:num w:numId="53" w16cid:durableId="1353919139">
    <w:abstractNumId w:val="79"/>
  </w:num>
  <w:num w:numId="54" w16cid:durableId="1057820311">
    <w:abstractNumId w:val="19"/>
  </w:num>
  <w:num w:numId="55" w16cid:durableId="271667536">
    <w:abstractNumId w:val="7"/>
  </w:num>
  <w:num w:numId="56" w16cid:durableId="997271973">
    <w:abstractNumId w:val="113"/>
  </w:num>
  <w:num w:numId="57" w16cid:durableId="820971834">
    <w:abstractNumId w:val="43"/>
  </w:num>
  <w:num w:numId="58" w16cid:durableId="1413621118">
    <w:abstractNumId w:val="65"/>
  </w:num>
  <w:num w:numId="59" w16cid:durableId="579288286">
    <w:abstractNumId w:val="23"/>
  </w:num>
  <w:num w:numId="60" w16cid:durableId="1696693769">
    <w:abstractNumId w:val="70"/>
  </w:num>
  <w:num w:numId="61" w16cid:durableId="481892597">
    <w:abstractNumId w:val="13"/>
  </w:num>
  <w:num w:numId="62" w16cid:durableId="456532197">
    <w:abstractNumId w:val="32"/>
  </w:num>
  <w:num w:numId="63" w16cid:durableId="125049019">
    <w:abstractNumId w:val="73"/>
  </w:num>
  <w:num w:numId="64" w16cid:durableId="1960523054">
    <w:abstractNumId w:val="33"/>
  </w:num>
  <w:num w:numId="65" w16cid:durableId="546112330">
    <w:abstractNumId w:val="107"/>
  </w:num>
  <w:num w:numId="66" w16cid:durableId="194738668">
    <w:abstractNumId w:val="28"/>
  </w:num>
  <w:num w:numId="67" w16cid:durableId="2015112674">
    <w:abstractNumId w:val="92"/>
  </w:num>
  <w:num w:numId="68" w16cid:durableId="1837917813">
    <w:abstractNumId w:val="3"/>
  </w:num>
  <w:num w:numId="69" w16cid:durableId="2140299371">
    <w:abstractNumId w:val="80"/>
  </w:num>
  <w:num w:numId="70" w16cid:durableId="563570850">
    <w:abstractNumId w:val="85"/>
  </w:num>
  <w:num w:numId="71" w16cid:durableId="1216770527">
    <w:abstractNumId w:val="15"/>
  </w:num>
  <w:num w:numId="72" w16cid:durableId="239102316">
    <w:abstractNumId w:val="31"/>
  </w:num>
  <w:num w:numId="73" w16cid:durableId="1319310466">
    <w:abstractNumId w:val="130"/>
  </w:num>
  <w:num w:numId="74" w16cid:durableId="944851513">
    <w:abstractNumId w:val="129"/>
  </w:num>
  <w:num w:numId="75" w16cid:durableId="2100635004">
    <w:abstractNumId w:val="75"/>
  </w:num>
  <w:num w:numId="76" w16cid:durableId="1803495518">
    <w:abstractNumId w:val="120"/>
  </w:num>
  <w:num w:numId="77" w16cid:durableId="97721124">
    <w:abstractNumId w:val="29"/>
  </w:num>
  <w:num w:numId="78" w16cid:durableId="697781539">
    <w:abstractNumId w:val="135"/>
  </w:num>
  <w:num w:numId="79" w16cid:durableId="529880653">
    <w:abstractNumId w:val="71"/>
  </w:num>
  <w:num w:numId="80" w16cid:durableId="1102993993">
    <w:abstractNumId w:val="127"/>
  </w:num>
  <w:num w:numId="81" w16cid:durableId="209221441">
    <w:abstractNumId w:val="133"/>
  </w:num>
  <w:num w:numId="82" w16cid:durableId="412774527">
    <w:abstractNumId w:val="24"/>
  </w:num>
  <w:num w:numId="83" w16cid:durableId="1516264159">
    <w:abstractNumId w:val="95"/>
  </w:num>
  <w:num w:numId="84" w16cid:durableId="2024360544">
    <w:abstractNumId w:val="4"/>
  </w:num>
  <w:num w:numId="85" w16cid:durableId="1131630974">
    <w:abstractNumId w:val="14"/>
  </w:num>
  <w:num w:numId="86" w16cid:durableId="1439332297">
    <w:abstractNumId w:val="126"/>
  </w:num>
  <w:num w:numId="87" w16cid:durableId="2059040259">
    <w:abstractNumId w:val="25"/>
  </w:num>
  <w:num w:numId="88" w16cid:durableId="1617103228">
    <w:abstractNumId w:val="5"/>
  </w:num>
  <w:num w:numId="89" w16cid:durableId="952323569">
    <w:abstractNumId w:val="83"/>
  </w:num>
  <w:num w:numId="90" w16cid:durableId="1152259122">
    <w:abstractNumId w:val="123"/>
  </w:num>
  <w:num w:numId="91" w16cid:durableId="2078625577">
    <w:abstractNumId w:val="78"/>
  </w:num>
  <w:num w:numId="92" w16cid:durableId="786772709">
    <w:abstractNumId w:val="57"/>
  </w:num>
  <w:num w:numId="93" w16cid:durableId="563877914">
    <w:abstractNumId w:val="124"/>
  </w:num>
  <w:num w:numId="94" w16cid:durableId="890076004">
    <w:abstractNumId w:val="138"/>
  </w:num>
  <w:num w:numId="95" w16cid:durableId="763964342">
    <w:abstractNumId w:val="37"/>
  </w:num>
  <w:num w:numId="96" w16cid:durableId="1890527292">
    <w:abstractNumId w:val="64"/>
  </w:num>
  <w:num w:numId="97" w16cid:durableId="1699230993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6"/>
  </w:num>
  <w:num w:numId="99" w16cid:durableId="923611893">
    <w:abstractNumId w:val="20"/>
  </w:num>
  <w:num w:numId="100" w16cid:durableId="194540297">
    <w:abstractNumId w:val="128"/>
  </w:num>
  <w:num w:numId="101" w16cid:durableId="1634485187">
    <w:abstractNumId w:val="128"/>
  </w:num>
  <w:num w:numId="102" w16cid:durableId="1257591615">
    <w:abstractNumId w:val="128"/>
  </w:num>
  <w:num w:numId="103" w16cid:durableId="1325471124">
    <w:abstractNumId w:val="128"/>
    <w:lvlOverride w:ilvl="0">
      <w:startOverride w:val="4"/>
    </w:lvlOverride>
  </w:num>
  <w:num w:numId="104" w16cid:durableId="1821580435">
    <w:abstractNumId w:val="53"/>
  </w:num>
  <w:num w:numId="105" w16cid:durableId="1608073494">
    <w:abstractNumId w:val="106"/>
  </w:num>
  <w:num w:numId="106" w16cid:durableId="1399980624">
    <w:abstractNumId w:val="86"/>
  </w:num>
  <w:num w:numId="107" w16cid:durableId="1883782339">
    <w:abstractNumId w:val="64"/>
  </w:num>
  <w:num w:numId="108" w16cid:durableId="1136143195">
    <w:abstractNumId w:val="64"/>
  </w:num>
  <w:num w:numId="109" w16cid:durableId="1718894863">
    <w:abstractNumId w:val="56"/>
  </w:num>
  <w:num w:numId="110" w16cid:durableId="1794786730">
    <w:abstractNumId w:val="99"/>
  </w:num>
  <w:num w:numId="111" w16cid:durableId="2045249459">
    <w:abstractNumId w:val="82"/>
  </w:num>
  <w:num w:numId="112" w16cid:durableId="1578175330">
    <w:abstractNumId w:val="116"/>
  </w:num>
  <w:num w:numId="113" w16cid:durableId="1280573987">
    <w:abstractNumId w:val="49"/>
  </w:num>
  <w:num w:numId="114" w16cid:durableId="190152479">
    <w:abstractNumId w:val="50"/>
  </w:num>
  <w:num w:numId="115" w16cid:durableId="2049408529">
    <w:abstractNumId w:val="64"/>
  </w:num>
  <w:num w:numId="116" w16cid:durableId="1091775961">
    <w:abstractNumId w:val="64"/>
  </w:num>
  <w:num w:numId="117" w16cid:durableId="347024563">
    <w:abstractNumId w:val="100"/>
  </w:num>
  <w:num w:numId="118" w16cid:durableId="154805345">
    <w:abstractNumId w:val="128"/>
  </w:num>
  <w:num w:numId="119" w16cid:durableId="325322694">
    <w:abstractNumId w:val="128"/>
  </w:num>
  <w:num w:numId="120" w16cid:durableId="266618376">
    <w:abstractNumId w:val="128"/>
  </w:num>
  <w:num w:numId="121" w16cid:durableId="1808543214">
    <w:abstractNumId w:val="16"/>
  </w:num>
  <w:num w:numId="122" w16cid:durableId="1773435704">
    <w:abstractNumId w:val="81"/>
  </w:num>
  <w:num w:numId="123" w16cid:durableId="1775664041">
    <w:abstractNumId w:val="8"/>
  </w:num>
  <w:num w:numId="124" w16cid:durableId="1946427441">
    <w:abstractNumId w:val="41"/>
  </w:num>
  <w:num w:numId="125" w16cid:durableId="342753852">
    <w:abstractNumId w:val="74"/>
  </w:num>
  <w:num w:numId="126" w16cid:durableId="893740874">
    <w:abstractNumId w:val="128"/>
  </w:num>
  <w:num w:numId="127" w16cid:durableId="1934244261">
    <w:abstractNumId w:val="128"/>
  </w:num>
  <w:num w:numId="128" w16cid:durableId="127675313">
    <w:abstractNumId w:val="128"/>
  </w:num>
  <w:num w:numId="129" w16cid:durableId="1562718511">
    <w:abstractNumId w:val="128"/>
  </w:num>
  <w:num w:numId="130" w16cid:durableId="1099333589">
    <w:abstractNumId w:val="128"/>
  </w:num>
  <w:num w:numId="131" w16cid:durableId="439759541">
    <w:abstractNumId w:val="128"/>
  </w:num>
  <w:num w:numId="132" w16cid:durableId="473261098">
    <w:abstractNumId w:val="128"/>
  </w:num>
  <w:num w:numId="133" w16cid:durableId="2023775613">
    <w:abstractNumId w:val="64"/>
  </w:num>
  <w:num w:numId="134" w16cid:durableId="516047604">
    <w:abstractNumId w:val="64"/>
  </w:num>
  <w:num w:numId="135" w16cid:durableId="1291284777">
    <w:abstractNumId w:val="136"/>
  </w:num>
  <w:num w:numId="136" w16cid:durableId="1508863592">
    <w:abstractNumId w:val="64"/>
  </w:num>
  <w:num w:numId="137" w16cid:durableId="573971377">
    <w:abstractNumId w:val="64"/>
  </w:num>
  <w:num w:numId="138" w16cid:durableId="136386279">
    <w:abstractNumId w:val="2"/>
  </w:num>
  <w:num w:numId="139" w16cid:durableId="1065689775">
    <w:abstractNumId w:val="30"/>
  </w:num>
  <w:num w:numId="140" w16cid:durableId="484664228">
    <w:abstractNumId w:val="94"/>
  </w:num>
  <w:num w:numId="141" w16cid:durableId="766653306">
    <w:abstractNumId w:val="131"/>
  </w:num>
  <w:num w:numId="142" w16cid:durableId="378867249">
    <w:abstractNumId w:val="46"/>
  </w:num>
  <w:num w:numId="143" w16cid:durableId="1190335260">
    <w:abstractNumId w:val="77"/>
  </w:num>
  <w:num w:numId="144" w16cid:durableId="2068726552">
    <w:abstractNumId w:val="68"/>
  </w:num>
  <w:num w:numId="145" w16cid:durableId="1942833756">
    <w:abstractNumId w:val="69"/>
  </w:num>
  <w:num w:numId="146" w16cid:durableId="1667316689">
    <w:abstractNumId w:val="137"/>
  </w:num>
  <w:num w:numId="147" w16cid:durableId="2005474115">
    <w:abstractNumId w:val="128"/>
  </w:num>
  <w:num w:numId="148" w16cid:durableId="1811054240">
    <w:abstractNumId w:val="128"/>
  </w:num>
  <w:num w:numId="149" w16cid:durableId="717095336">
    <w:abstractNumId w:val="1"/>
  </w:num>
  <w:num w:numId="150" w16cid:durableId="188958576">
    <w:abstractNumId w:val="42"/>
  </w:num>
  <w:num w:numId="151" w16cid:durableId="1995183823">
    <w:abstractNumId w:val="64"/>
  </w:num>
  <w:num w:numId="152" w16cid:durableId="1120107032">
    <w:abstractNumId w:val="64"/>
  </w:num>
  <w:num w:numId="153" w16cid:durableId="762530872">
    <w:abstractNumId w:val="64"/>
  </w:num>
  <w:num w:numId="154" w16cid:durableId="1547182704">
    <w:abstractNumId w:val="64"/>
  </w:num>
  <w:num w:numId="155" w16cid:durableId="409232911">
    <w:abstractNumId w:val="64"/>
  </w:num>
  <w:num w:numId="156" w16cid:durableId="1335911179">
    <w:abstractNumId w:val="64"/>
  </w:num>
  <w:num w:numId="157" w16cid:durableId="1749572873">
    <w:abstractNumId w:val="128"/>
  </w:num>
  <w:num w:numId="158" w16cid:durableId="195387611">
    <w:abstractNumId w:val="128"/>
  </w:num>
  <w:num w:numId="159" w16cid:durableId="547910447">
    <w:abstractNumId w:val="128"/>
  </w:num>
  <w:num w:numId="160" w16cid:durableId="1448159289">
    <w:abstractNumId w:val="90"/>
  </w:num>
  <w:num w:numId="161" w16cid:durableId="1493716044">
    <w:abstractNumId w:val="22"/>
  </w:num>
  <w:num w:numId="162" w16cid:durableId="789082333">
    <w:abstractNumId w:val="47"/>
  </w:num>
  <w:num w:numId="163" w16cid:durableId="1348294275">
    <w:abstractNumId w:val="64"/>
  </w:num>
  <w:num w:numId="164" w16cid:durableId="1092890820">
    <w:abstractNumId w:val="110"/>
  </w:num>
  <w:num w:numId="165" w16cid:durableId="1317761731">
    <w:abstractNumId w:val="64"/>
  </w:num>
  <w:num w:numId="166" w16cid:durableId="222060939">
    <w:abstractNumId w:val="64"/>
  </w:num>
  <w:num w:numId="167" w16cid:durableId="237058285">
    <w:abstractNumId w:val="64"/>
  </w:num>
  <w:num w:numId="168" w16cid:durableId="1928923821">
    <w:abstractNumId w:val="64"/>
  </w:num>
  <w:num w:numId="169" w16cid:durableId="156574838">
    <w:abstractNumId w:val="64"/>
  </w:num>
  <w:num w:numId="170" w16cid:durableId="1790657511">
    <w:abstractNumId w:val="64"/>
  </w:num>
  <w:num w:numId="171" w16cid:durableId="1104420104">
    <w:abstractNumId w:val="64"/>
  </w:num>
  <w:num w:numId="172" w16cid:durableId="1321731609">
    <w:abstractNumId w:val="64"/>
  </w:num>
  <w:num w:numId="173" w16cid:durableId="234970144">
    <w:abstractNumId w:val="64"/>
  </w:num>
  <w:num w:numId="174" w16cid:durableId="1877498600">
    <w:abstractNumId w:val="64"/>
  </w:num>
  <w:num w:numId="175" w16cid:durableId="607276285">
    <w:abstractNumId w:val="64"/>
  </w:num>
  <w:num w:numId="176" w16cid:durableId="1945579094">
    <w:abstractNumId w:val="101"/>
  </w:num>
  <w:num w:numId="177" w16cid:durableId="128977130">
    <w:abstractNumId w:val="5"/>
  </w:num>
  <w:num w:numId="178" w16cid:durableId="1091047438">
    <w:abstractNumId w:val="5"/>
  </w:num>
  <w:num w:numId="179" w16cid:durableId="2019499645">
    <w:abstractNumId w:val="5"/>
  </w:num>
  <w:num w:numId="180" w16cid:durableId="1875382628">
    <w:abstractNumId w:val="5"/>
  </w:num>
  <w:num w:numId="181" w16cid:durableId="6640891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43323757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 w16cid:durableId="1305237327">
    <w:abstractNumId w:val="114"/>
  </w:num>
  <w:num w:numId="184" w16cid:durableId="891187090">
    <w:abstractNumId w:val="114"/>
  </w:num>
  <w:num w:numId="185" w16cid:durableId="127162020">
    <w:abstractNumId w:val="114"/>
  </w:num>
  <w:num w:numId="186" w16cid:durableId="572590241">
    <w:abstractNumId w:val="114"/>
  </w:num>
  <w:num w:numId="187" w16cid:durableId="1849369284">
    <w:abstractNumId w:val="114"/>
  </w:num>
  <w:num w:numId="188" w16cid:durableId="17289157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21199821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54522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35712192">
    <w:abstractNumId w:val="114"/>
  </w:num>
  <w:num w:numId="192" w16cid:durableId="834339889">
    <w:abstractNumId w:val="114"/>
  </w:num>
  <w:num w:numId="193" w16cid:durableId="1807963422">
    <w:abstractNumId w:val="114"/>
  </w:num>
  <w:num w:numId="194" w16cid:durableId="982196955">
    <w:abstractNumId w:val="40"/>
  </w:num>
  <w:num w:numId="195" w16cid:durableId="19284910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8524991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571567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358118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4289602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731007770">
    <w:abstractNumId w:val="114"/>
  </w:num>
  <w:num w:numId="201" w16cid:durableId="11540312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878227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552347418">
    <w:abstractNumId w:val="114"/>
  </w:num>
  <w:num w:numId="204" w16cid:durableId="120878737">
    <w:abstractNumId w:val="114"/>
  </w:num>
  <w:num w:numId="205" w16cid:durableId="781265213">
    <w:abstractNumId w:val="114"/>
  </w:num>
  <w:num w:numId="206" w16cid:durableId="1591892613">
    <w:abstractNumId w:val="114"/>
  </w:num>
  <w:num w:numId="207" w16cid:durableId="1862039854">
    <w:abstractNumId w:val="114"/>
  </w:num>
  <w:num w:numId="208" w16cid:durableId="1531844124">
    <w:abstractNumId w:val="114"/>
  </w:num>
  <w:num w:numId="209" w16cid:durableId="596522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475349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21320187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86469577">
    <w:abstractNumId w:val="114"/>
  </w:num>
  <w:num w:numId="213" w16cid:durableId="1560940826">
    <w:abstractNumId w:val="114"/>
  </w:num>
  <w:num w:numId="214" w16cid:durableId="749011518">
    <w:abstractNumId w:val="114"/>
  </w:num>
  <w:num w:numId="215" w16cid:durableId="81605446">
    <w:abstractNumId w:val="114"/>
  </w:num>
  <w:num w:numId="216" w16cid:durableId="74338055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5558167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531647853">
    <w:abstractNumId w:val="36"/>
  </w:num>
  <w:num w:numId="219" w16cid:durableId="372846882">
    <w:abstractNumId w:val="76"/>
  </w:num>
  <w:num w:numId="220" w16cid:durableId="347296705">
    <w:abstractNumId w:val="139"/>
  </w:num>
  <w:num w:numId="221" w16cid:durableId="881014376">
    <w:abstractNumId w:val="132"/>
  </w:num>
  <w:num w:numId="222" w16cid:durableId="180433081">
    <w:abstractNumId w:val="62"/>
  </w:num>
  <w:num w:numId="223" w16cid:durableId="14197149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4659263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2638093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194506780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10839935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17125329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 w16cid:durableId="1190607393">
    <w:abstractNumId w:val="61"/>
  </w:num>
  <w:num w:numId="230" w16cid:durableId="21283101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460272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 w16cid:durableId="10745471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4083042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17056422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10363879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 w16cid:durableId="168494236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 w16cid:durableId="21667277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8" w16cid:durableId="5244880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47888517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816725447">
    <w:abstractNumId w:val="114"/>
  </w:num>
  <w:num w:numId="241" w16cid:durableId="834537385">
    <w:abstractNumId w:val="10"/>
  </w:num>
  <w:num w:numId="242" w16cid:durableId="1348215956">
    <w:abstractNumId w:val="114"/>
  </w:num>
  <w:num w:numId="243" w16cid:durableId="896283425">
    <w:abstractNumId w:val="114"/>
  </w:num>
  <w:num w:numId="244" w16cid:durableId="163283035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73081244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14889838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 w16cid:durableId="168415998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9409149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 w16cid:durableId="44492767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 w16cid:durableId="13010187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15108676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 w16cid:durableId="249629986">
    <w:abstractNumId w:val="114"/>
  </w:num>
  <w:num w:numId="253" w16cid:durableId="18730209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 w16cid:durableId="128279156">
    <w:abstractNumId w:val="114"/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Vinitha Purushothaman">
    <w15:presenceInfo w15:providerId="AD" w15:userId="S::dr.vinitha@mytrustlab.com::c3fd8aac-c0f9-4663-ac0b-b4fc03680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ttachedTemplate r:id="rId1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EC"/>
    <w:rsid w:val="00002921"/>
    <w:rsid w:val="000066ED"/>
    <w:rsid w:val="00006A3F"/>
    <w:rsid w:val="00007164"/>
    <w:rsid w:val="00013D53"/>
    <w:rsid w:val="0002011C"/>
    <w:rsid w:val="000207AC"/>
    <w:rsid w:val="00021A4E"/>
    <w:rsid w:val="00023F4F"/>
    <w:rsid w:val="0002646F"/>
    <w:rsid w:val="000274B2"/>
    <w:rsid w:val="0002761E"/>
    <w:rsid w:val="00027F30"/>
    <w:rsid w:val="000315C6"/>
    <w:rsid w:val="00033F09"/>
    <w:rsid w:val="00035A9F"/>
    <w:rsid w:val="00037A37"/>
    <w:rsid w:val="00037F7D"/>
    <w:rsid w:val="00040A0E"/>
    <w:rsid w:val="00042D62"/>
    <w:rsid w:val="00043580"/>
    <w:rsid w:val="0004650D"/>
    <w:rsid w:val="000474C0"/>
    <w:rsid w:val="0005036E"/>
    <w:rsid w:val="00050CAA"/>
    <w:rsid w:val="000518F3"/>
    <w:rsid w:val="00051BA5"/>
    <w:rsid w:val="0005289A"/>
    <w:rsid w:val="00052BBD"/>
    <w:rsid w:val="00056CC4"/>
    <w:rsid w:val="00057544"/>
    <w:rsid w:val="000644CF"/>
    <w:rsid w:val="00064FC1"/>
    <w:rsid w:val="00065C96"/>
    <w:rsid w:val="00065F8D"/>
    <w:rsid w:val="00070A22"/>
    <w:rsid w:val="000713AB"/>
    <w:rsid w:val="0007184D"/>
    <w:rsid w:val="00077444"/>
    <w:rsid w:val="00077DEE"/>
    <w:rsid w:val="00081BB7"/>
    <w:rsid w:val="000840DD"/>
    <w:rsid w:val="00084A3D"/>
    <w:rsid w:val="00084D05"/>
    <w:rsid w:val="000859D3"/>
    <w:rsid w:val="0008667E"/>
    <w:rsid w:val="00086D0C"/>
    <w:rsid w:val="00091526"/>
    <w:rsid w:val="00093114"/>
    <w:rsid w:val="000A0425"/>
    <w:rsid w:val="000A17D5"/>
    <w:rsid w:val="000A2898"/>
    <w:rsid w:val="000A292E"/>
    <w:rsid w:val="000A2ADA"/>
    <w:rsid w:val="000A440E"/>
    <w:rsid w:val="000A4E7C"/>
    <w:rsid w:val="000A5620"/>
    <w:rsid w:val="000A64FC"/>
    <w:rsid w:val="000B0721"/>
    <w:rsid w:val="000B24FC"/>
    <w:rsid w:val="000B4105"/>
    <w:rsid w:val="000C043F"/>
    <w:rsid w:val="000C11F2"/>
    <w:rsid w:val="000C168E"/>
    <w:rsid w:val="000C2F69"/>
    <w:rsid w:val="000C30FA"/>
    <w:rsid w:val="000C482A"/>
    <w:rsid w:val="000C4E60"/>
    <w:rsid w:val="000C62C0"/>
    <w:rsid w:val="000D01D2"/>
    <w:rsid w:val="000D20A2"/>
    <w:rsid w:val="000D439F"/>
    <w:rsid w:val="000D5CED"/>
    <w:rsid w:val="000E304E"/>
    <w:rsid w:val="000F4196"/>
    <w:rsid w:val="000F4FF8"/>
    <w:rsid w:val="00104CDD"/>
    <w:rsid w:val="001064D5"/>
    <w:rsid w:val="00107343"/>
    <w:rsid w:val="001101DA"/>
    <w:rsid w:val="00110B9F"/>
    <w:rsid w:val="001140C2"/>
    <w:rsid w:val="001156EE"/>
    <w:rsid w:val="00121494"/>
    <w:rsid w:val="0012408B"/>
    <w:rsid w:val="001247B9"/>
    <w:rsid w:val="0012488A"/>
    <w:rsid w:val="00125338"/>
    <w:rsid w:val="00125BBA"/>
    <w:rsid w:val="00126F23"/>
    <w:rsid w:val="00127CC8"/>
    <w:rsid w:val="00131A10"/>
    <w:rsid w:val="00132F29"/>
    <w:rsid w:val="00137C17"/>
    <w:rsid w:val="00140644"/>
    <w:rsid w:val="001407CF"/>
    <w:rsid w:val="00140E90"/>
    <w:rsid w:val="00142B68"/>
    <w:rsid w:val="00145BFD"/>
    <w:rsid w:val="0014757A"/>
    <w:rsid w:val="00150ED6"/>
    <w:rsid w:val="00151330"/>
    <w:rsid w:val="00153556"/>
    <w:rsid w:val="00156BFB"/>
    <w:rsid w:val="00156FF2"/>
    <w:rsid w:val="00157B07"/>
    <w:rsid w:val="00157C03"/>
    <w:rsid w:val="00160865"/>
    <w:rsid w:val="001608C0"/>
    <w:rsid w:val="001613ED"/>
    <w:rsid w:val="0016244A"/>
    <w:rsid w:val="00162C28"/>
    <w:rsid w:val="001630C5"/>
    <w:rsid w:val="00171E1F"/>
    <w:rsid w:val="001743A8"/>
    <w:rsid w:val="00176F01"/>
    <w:rsid w:val="00180909"/>
    <w:rsid w:val="00182202"/>
    <w:rsid w:val="0018516C"/>
    <w:rsid w:val="001864E3"/>
    <w:rsid w:val="00186A9D"/>
    <w:rsid w:val="001920F0"/>
    <w:rsid w:val="00193471"/>
    <w:rsid w:val="00194B60"/>
    <w:rsid w:val="001969A6"/>
    <w:rsid w:val="00196DCE"/>
    <w:rsid w:val="001A0F5C"/>
    <w:rsid w:val="001A25CB"/>
    <w:rsid w:val="001A3832"/>
    <w:rsid w:val="001A3D03"/>
    <w:rsid w:val="001B0835"/>
    <w:rsid w:val="001B5BE5"/>
    <w:rsid w:val="001B7796"/>
    <w:rsid w:val="001C28D3"/>
    <w:rsid w:val="001C3551"/>
    <w:rsid w:val="001C36F4"/>
    <w:rsid w:val="001C3AF9"/>
    <w:rsid w:val="001C5473"/>
    <w:rsid w:val="001C609E"/>
    <w:rsid w:val="001D00B3"/>
    <w:rsid w:val="001D47CA"/>
    <w:rsid w:val="001E19C3"/>
    <w:rsid w:val="001E2469"/>
    <w:rsid w:val="001E2E1C"/>
    <w:rsid w:val="001E6033"/>
    <w:rsid w:val="001F0070"/>
    <w:rsid w:val="001F063B"/>
    <w:rsid w:val="001F16B0"/>
    <w:rsid w:val="001F2583"/>
    <w:rsid w:val="001F35EB"/>
    <w:rsid w:val="001F4649"/>
    <w:rsid w:val="001F7557"/>
    <w:rsid w:val="00200E9D"/>
    <w:rsid w:val="002017CC"/>
    <w:rsid w:val="0020459F"/>
    <w:rsid w:val="00205E2B"/>
    <w:rsid w:val="00205F59"/>
    <w:rsid w:val="00213253"/>
    <w:rsid w:val="00215330"/>
    <w:rsid w:val="0022210D"/>
    <w:rsid w:val="002312A1"/>
    <w:rsid w:val="00233949"/>
    <w:rsid w:val="00234043"/>
    <w:rsid w:val="00241830"/>
    <w:rsid w:val="00241C6A"/>
    <w:rsid w:val="00242DF2"/>
    <w:rsid w:val="00243CD1"/>
    <w:rsid w:val="002442E9"/>
    <w:rsid w:val="00245CD2"/>
    <w:rsid w:val="0025454C"/>
    <w:rsid w:val="00254BBA"/>
    <w:rsid w:val="00257739"/>
    <w:rsid w:val="00257C84"/>
    <w:rsid w:val="00260573"/>
    <w:rsid w:val="0026149F"/>
    <w:rsid w:val="00267130"/>
    <w:rsid w:val="00267332"/>
    <w:rsid w:val="00284DD3"/>
    <w:rsid w:val="00285B95"/>
    <w:rsid w:val="00286A4E"/>
    <w:rsid w:val="00290604"/>
    <w:rsid w:val="00293A0F"/>
    <w:rsid w:val="00294365"/>
    <w:rsid w:val="002A3A4B"/>
    <w:rsid w:val="002A535F"/>
    <w:rsid w:val="002A7396"/>
    <w:rsid w:val="002A7431"/>
    <w:rsid w:val="002B09FE"/>
    <w:rsid w:val="002B2919"/>
    <w:rsid w:val="002B5A3C"/>
    <w:rsid w:val="002B7A89"/>
    <w:rsid w:val="002C5057"/>
    <w:rsid w:val="002C6BC7"/>
    <w:rsid w:val="002D2FCF"/>
    <w:rsid w:val="002D44F1"/>
    <w:rsid w:val="002D4998"/>
    <w:rsid w:val="002D5F6A"/>
    <w:rsid w:val="002D61EC"/>
    <w:rsid w:val="002E05EF"/>
    <w:rsid w:val="002E11FF"/>
    <w:rsid w:val="002E1A4E"/>
    <w:rsid w:val="002E234C"/>
    <w:rsid w:val="002E4C84"/>
    <w:rsid w:val="002E57B3"/>
    <w:rsid w:val="002E79F5"/>
    <w:rsid w:val="002E7CAF"/>
    <w:rsid w:val="002E7E2D"/>
    <w:rsid w:val="002F29D5"/>
    <w:rsid w:val="002F7D95"/>
    <w:rsid w:val="00303685"/>
    <w:rsid w:val="00304620"/>
    <w:rsid w:val="00306245"/>
    <w:rsid w:val="00306E91"/>
    <w:rsid w:val="00307D8E"/>
    <w:rsid w:val="00312AF9"/>
    <w:rsid w:val="00314BE9"/>
    <w:rsid w:val="00315799"/>
    <w:rsid w:val="00316F51"/>
    <w:rsid w:val="00316FAA"/>
    <w:rsid w:val="00316FF9"/>
    <w:rsid w:val="003274B8"/>
    <w:rsid w:val="00327685"/>
    <w:rsid w:val="00330115"/>
    <w:rsid w:val="0033084D"/>
    <w:rsid w:val="0033154B"/>
    <w:rsid w:val="00333B3D"/>
    <w:rsid w:val="00333D65"/>
    <w:rsid w:val="00337A51"/>
    <w:rsid w:val="00345733"/>
    <w:rsid w:val="00346320"/>
    <w:rsid w:val="003511E0"/>
    <w:rsid w:val="003516C6"/>
    <w:rsid w:val="003525DA"/>
    <w:rsid w:val="00352DE9"/>
    <w:rsid w:val="00355A6A"/>
    <w:rsid w:val="003564F0"/>
    <w:rsid w:val="00363DC7"/>
    <w:rsid w:val="0036529B"/>
    <w:rsid w:val="003659A6"/>
    <w:rsid w:val="0036624F"/>
    <w:rsid w:val="00373713"/>
    <w:rsid w:val="00376AAC"/>
    <w:rsid w:val="0038305D"/>
    <w:rsid w:val="00384529"/>
    <w:rsid w:val="00386004"/>
    <w:rsid w:val="003914FC"/>
    <w:rsid w:val="0039167F"/>
    <w:rsid w:val="00396693"/>
    <w:rsid w:val="00397BEB"/>
    <w:rsid w:val="003A28EB"/>
    <w:rsid w:val="003A31F1"/>
    <w:rsid w:val="003A3B85"/>
    <w:rsid w:val="003A5A12"/>
    <w:rsid w:val="003B1963"/>
    <w:rsid w:val="003D0481"/>
    <w:rsid w:val="003D1FE3"/>
    <w:rsid w:val="003D2A2E"/>
    <w:rsid w:val="003D4BD5"/>
    <w:rsid w:val="003D55FE"/>
    <w:rsid w:val="003D56BB"/>
    <w:rsid w:val="003E06D3"/>
    <w:rsid w:val="003E3F3E"/>
    <w:rsid w:val="003E50ED"/>
    <w:rsid w:val="003E65CE"/>
    <w:rsid w:val="003E6934"/>
    <w:rsid w:val="003E6DA5"/>
    <w:rsid w:val="003F2871"/>
    <w:rsid w:val="003F31D8"/>
    <w:rsid w:val="0040363A"/>
    <w:rsid w:val="00405316"/>
    <w:rsid w:val="00405683"/>
    <w:rsid w:val="0040680F"/>
    <w:rsid w:val="00412AE7"/>
    <w:rsid w:val="0041308E"/>
    <w:rsid w:val="00414442"/>
    <w:rsid w:val="004157F4"/>
    <w:rsid w:val="004213EA"/>
    <w:rsid w:val="004254D4"/>
    <w:rsid w:val="00425B96"/>
    <w:rsid w:val="004265F9"/>
    <w:rsid w:val="0043060B"/>
    <w:rsid w:val="00437DFA"/>
    <w:rsid w:val="004407C0"/>
    <w:rsid w:val="00440DA9"/>
    <w:rsid w:val="0044465A"/>
    <w:rsid w:val="004508A0"/>
    <w:rsid w:val="00451126"/>
    <w:rsid w:val="0045371F"/>
    <w:rsid w:val="00454E02"/>
    <w:rsid w:val="004559CC"/>
    <w:rsid w:val="00455F81"/>
    <w:rsid w:val="00455FD2"/>
    <w:rsid w:val="00462105"/>
    <w:rsid w:val="00470CEF"/>
    <w:rsid w:val="00471BEA"/>
    <w:rsid w:val="0047711D"/>
    <w:rsid w:val="004806DB"/>
    <w:rsid w:val="004810BA"/>
    <w:rsid w:val="00486417"/>
    <w:rsid w:val="00490754"/>
    <w:rsid w:val="0049093B"/>
    <w:rsid w:val="00495142"/>
    <w:rsid w:val="00495413"/>
    <w:rsid w:val="004963FB"/>
    <w:rsid w:val="00497C80"/>
    <w:rsid w:val="00497F55"/>
    <w:rsid w:val="004B4A99"/>
    <w:rsid w:val="004B4E90"/>
    <w:rsid w:val="004B5CC5"/>
    <w:rsid w:val="004B6D4A"/>
    <w:rsid w:val="004B77FE"/>
    <w:rsid w:val="004C129B"/>
    <w:rsid w:val="004C227D"/>
    <w:rsid w:val="004C263F"/>
    <w:rsid w:val="004C4B03"/>
    <w:rsid w:val="004C763C"/>
    <w:rsid w:val="004D46CB"/>
    <w:rsid w:val="004D497F"/>
    <w:rsid w:val="004D582A"/>
    <w:rsid w:val="004D5DDC"/>
    <w:rsid w:val="004D6657"/>
    <w:rsid w:val="004E5D43"/>
    <w:rsid w:val="004E6BB3"/>
    <w:rsid w:val="004E7CF8"/>
    <w:rsid w:val="004F0E91"/>
    <w:rsid w:val="004F1BEC"/>
    <w:rsid w:val="004F5D12"/>
    <w:rsid w:val="00500D8A"/>
    <w:rsid w:val="00501254"/>
    <w:rsid w:val="00515631"/>
    <w:rsid w:val="0051763F"/>
    <w:rsid w:val="0052227A"/>
    <w:rsid w:val="00522DDE"/>
    <w:rsid w:val="00525D57"/>
    <w:rsid w:val="00526414"/>
    <w:rsid w:val="00526C1E"/>
    <w:rsid w:val="00527DCF"/>
    <w:rsid w:val="0053218B"/>
    <w:rsid w:val="005339C3"/>
    <w:rsid w:val="00534145"/>
    <w:rsid w:val="00540B16"/>
    <w:rsid w:val="00542E3B"/>
    <w:rsid w:val="00543E50"/>
    <w:rsid w:val="00543FC3"/>
    <w:rsid w:val="0054483E"/>
    <w:rsid w:val="005450A1"/>
    <w:rsid w:val="005459C5"/>
    <w:rsid w:val="00546725"/>
    <w:rsid w:val="00553DE8"/>
    <w:rsid w:val="005545BF"/>
    <w:rsid w:val="0055537F"/>
    <w:rsid w:val="00560532"/>
    <w:rsid w:val="0056077C"/>
    <w:rsid w:val="00564C09"/>
    <w:rsid w:val="00564D86"/>
    <w:rsid w:val="005702A3"/>
    <w:rsid w:val="00570692"/>
    <w:rsid w:val="00570D17"/>
    <w:rsid w:val="0057107F"/>
    <w:rsid w:val="0057119B"/>
    <w:rsid w:val="00571EC3"/>
    <w:rsid w:val="005726E6"/>
    <w:rsid w:val="00575317"/>
    <w:rsid w:val="0058010B"/>
    <w:rsid w:val="00586553"/>
    <w:rsid w:val="00586958"/>
    <w:rsid w:val="0059189A"/>
    <w:rsid w:val="00592801"/>
    <w:rsid w:val="00593D81"/>
    <w:rsid w:val="00594082"/>
    <w:rsid w:val="00595801"/>
    <w:rsid w:val="005973E7"/>
    <w:rsid w:val="005A04D4"/>
    <w:rsid w:val="005A0C74"/>
    <w:rsid w:val="005A3E69"/>
    <w:rsid w:val="005A496F"/>
    <w:rsid w:val="005A7B68"/>
    <w:rsid w:val="005B0ADB"/>
    <w:rsid w:val="005B1C53"/>
    <w:rsid w:val="005B4ECD"/>
    <w:rsid w:val="005B5365"/>
    <w:rsid w:val="005B7E51"/>
    <w:rsid w:val="005C1CE4"/>
    <w:rsid w:val="005C3BF0"/>
    <w:rsid w:val="005C3D98"/>
    <w:rsid w:val="005C48AA"/>
    <w:rsid w:val="005C4F52"/>
    <w:rsid w:val="005C6FD3"/>
    <w:rsid w:val="005C7276"/>
    <w:rsid w:val="005C7C1B"/>
    <w:rsid w:val="005D0FA8"/>
    <w:rsid w:val="005D4DDB"/>
    <w:rsid w:val="005D4FAA"/>
    <w:rsid w:val="005D5058"/>
    <w:rsid w:val="005D7640"/>
    <w:rsid w:val="005E1023"/>
    <w:rsid w:val="005E4C39"/>
    <w:rsid w:val="005F29CC"/>
    <w:rsid w:val="005F2F89"/>
    <w:rsid w:val="005F79CB"/>
    <w:rsid w:val="005F7C7B"/>
    <w:rsid w:val="00600F60"/>
    <w:rsid w:val="006033A0"/>
    <w:rsid w:val="006057A9"/>
    <w:rsid w:val="0060655E"/>
    <w:rsid w:val="00610D52"/>
    <w:rsid w:val="00611F7A"/>
    <w:rsid w:val="006153C7"/>
    <w:rsid w:val="006172AC"/>
    <w:rsid w:val="006205B3"/>
    <w:rsid w:val="0062183F"/>
    <w:rsid w:val="00621AC1"/>
    <w:rsid w:val="00623FB9"/>
    <w:rsid w:val="0062759D"/>
    <w:rsid w:val="00627A3A"/>
    <w:rsid w:val="006306AB"/>
    <w:rsid w:val="00630A2C"/>
    <w:rsid w:val="00632F0F"/>
    <w:rsid w:val="006351EE"/>
    <w:rsid w:val="00641BCF"/>
    <w:rsid w:val="00642267"/>
    <w:rsid w:val="00643B6C"/>
    <w:rsid w:val="00644F7F"/>
    <w:rsid w:val="006501B1"/>
    <w:rsid w:val="00660A82"/>
    <w:rsid w:val="0066402A"/>
    <w:rsid w:val="006646EC"/>
    <w:rsid w:val="00670147"/>
    <w:rsid w:val="0067369B"/>
    <w:rsid w:val="00676C14"/>
    <w:rsid w:val="006772F0"/>
    <w:rsid w:val="00677C57"/>
    <w:rsid w:val="0068226B"/>
    <w:rsid w:val="006831A4"/>
    <w:rsid w:val="006832C1"/>
    <w:rsid w:val="00683F4B"/>
    <w:rsid w:val="0068440F"/>
    <w:rsid w:val="006916C1"/>
    <w:rsid w:val="00692611"/>
    <w:rsid w:val="00692E3B"/>
    <w:rsid w:val="0069433C"/>
    <w:rsid w:val="00694E64"/>
    <w:rsid w:val="00695D5B"/>
    <w:rsid w:val="006A3541"/>
    <w:rsid w:val="006A6380"/>
    <w:rsid w:val="006B0202"/>
    <w:rsid w:val="006B48BF"/>
    <w:rsid w:val="006B514C"/>
    <w:rsid w:val="006B545A"/>
    <w:rsid w:val="006B7C54"/>
    <w:rsid w:val="006C298C"/>
    <w:rsid w:val="006C5ACF"/>
    <w:rsid w:val="006C5E0C"/>
    <w:rsid w:val="006C64B6"/>
    <w:rsid w:val="006C66A9"/>
    <w:rsid w:val="006D30EF"/>
    <w:rsid w:val="006D5C82"/>
    <w:rsid w:val="006D79D8"/>
    <w:rsid w:val="006D7BAB"/>
    <w:rsid w:val="006E2CED"/>
    <w:rsid w:val="006E3DA6"/>
    <w:rsid w:val="006E4ADB"/>
    <w:rsid w:val="006F0CC1"/>
    <w:rsid w:val="00700E12"/>
    <w:rsid w:val="00701CD8"/>
    <w:rsid w:val="00703124"/>
    <w:rsid w:val="00704464"/>
    <w:rsid w:val="00705EF1"/>
    <w:rsid w:val="00711D76"/>
    <w:rsid w:val="00711FA1"/>
    <w:rsid w:val="0071258B"/>
    <w:rsid w:val="00716F98"/>
    <w:rsid w:val="00717258"/>
    <w:rsid w:val="007208F6"/>
    <w:rsid w:val="00720FEF"/>
    <w:rsid w:val="00721232"/>
    <w:rsid w:val="0072562C"/>
    <w:rsid w:val="00725964"/>
    <w:rsid w:val="0072642F"/>
    <w:rsid w:val="007306BC"/>
    <w:rsid w:val="00730B51"/>
    <w:rsid w:val="00731549"/>
    <w:rsid w:val="007338FF"/>
    <w:rsid w:val="0073512B"/>
    <w:rsid w:val="00735349"/>
    <w:rsid w:val="00736518"/>
    <w:rsid w:val="00736955"/>
    <w:rsid w:val="00737756"/>
    <w:rsid w:val="00737932"/>
    <w:rsid w:val="007451EA"/>
    <w:rsid w:val="00745FA8"/>
    <w:rsid w:val="007522A6"/>
    <w:rsid w:val="0075238A"/>
    <w:rsid w:val="007557FA"/>
    <w:rsid w:val="00756FBD"/>
    <w:rsid w:val="0077122A"/>
    <w:rsid w:val="007713CA"/>
    <w:rsid w:val="00773691"/>
    <w:rsid w:val="007752BD"/>
    <w:rsid w:val="007761A2"/>
    <w:rsid w:val="00783C15"/>
    <w:rsid w:val="00786D07"/>
    <w:rsid w:val="00787ED5"/>
    <w:rsid w:val="00797B64"/>
    <w:rsid w:val="007A029B"/>
    <w:rsid w:val="007A5202"/>
    <w:rsid w:val="007B1CED"/>
    <w:rsid w:val="007B2F56"/>
    <w:rsid w:val="007B4C62"/>
    <w:rsid w:val="007C4F76"/>
    <w:rsid w:val="007C5403"/>
    <w:rsid w:val="007C5639"/>
    <w:rsid w:val="007C5725"/>
    <w:rsid w:val="007C79A1"/>
    <w:rsid w:val="007D598A"/>
    <w:rsid w:val="007D5E69"/>
    <w:rsid w:val="007E2417"/>
    <w:rsid w:val="007E5ACC"/>
    <w:rsid w:val="007F7466"/>
    <w:rsid w:val="0080054A"/>
    <w:rsid w:val="00800CE6"/>
    <w:rsid w:val="00802808"/>
    <w:rsid w:val="008060C1"/>
    <w:rsid w:val="00806C7B"/>
    <w:rsid w:val="00806D89"/>
    <w:rsid w:val="008072D6"/>
    <w:rsid w:val="00810A68"/>
    <w:rsid w:val="00811DDB"/>
    <w:rsid w:val="008140F7"/>
    <w:rsid w:val="0081704B"/>
    <w:rsid w:val="008202C9"/>
    <w:rsid w:val="00823C33"/>
    <w:rsid w:val="008303DD"/>
    <w:rsid w:val="008310F6"/>
    <w:rsid w:val="00832E02"/>
    <w:rsid w:val="00833A44"/>
    <w:rsid w:val="00835189"/>
    <w:rsid w:val="008403C1"/>
    <w:rsid w:val="008433A4"/>
    <w:rsid w:val="0084365D"/>
    <w:rsid w:val="00843891"/>
    <w:rsid w:val="008438DA"/>
    <w:rsid w:val="00843BE5"/>
    <w:rsid w:val="00844162"/>
    <w:rsid w:val="00852F1F"/>
    <w:rsid w:val="0085602D"/>
    <w:rsid w:val="00870169"/>
    <w:rsid w:val="00870E39"/>
    <w:rsid w:val="008759D3"/>
    <w:rsid w:val="00875CCD"/>
    <w:rsid w:val="00876D30"/>
    <w:rsid w:val="00882A3B"/>
    <w:rsid w:val="0088558F"/>
    <w:rsid w:val="00885674"/>
    <w:rsid w:val="0089537D"/>
    <w:rsid w:val="008A094A"/>
    <w:rsid w:val="008A1EFC"/>
    <w:rsid w:val="008A329B"/>
    <w:rsid w:val="008A3765"/>
    <w:rsid w:val="008A5213"/>
    <w:rsid w:val="008A545C"/>
    <w:rsid w:val="008A5DB1"/>
    <w:rsid w:val="008B7C83"/>
    <w:rsid w:val="008C21A1"/>
    <w:rsid w:val="008C58AD"/>
    <w:rsid w:val="008C6ACF"/>
    <w:rsid w:val="008D0B20"/>
    <w:rsid w:val="008D1567"/>
    <w:rsid w:val="008D244C"/>
    <w:rsid w:val="008D4776"/>
    <w:rsid w:val="008D61FC"/>
    <w:rsid w:val="008D6588"/>
    <w:rsid w:val="008E314D"/>
    <w:rsid w:val="008E6447"/>
    <w:rsid w:val="008E6620"/>
    <w:rsid w:val="008E6A7F"/>
    <w:rsid w:val="008E7BE4"/>
    <w:rsid w:val="008F3D05"/>
    <w:rsid w:val="008F5419"/>
    <w:rsid w:val="008F6BD7"/>
    <w:rsid w:val="008F6F0C"/>
    <w:rsid w:val="009003D0"/>
    <w:rsid w:val="00900476"/>
    <w:rsid w:val="009010A4"/>
    <w:rsid w:val="0090204A"/>
    <w:rsid w:val="009040FA"/>
    <w:rsid w:val="0090459E"/>
    <w:rsid w:val="009045BF"/>
    <w:rsid w:val="00906FF2"/>
    <w:rsid w:val="009106C1"/>
    <w:rsid w:val="00911571"/>
    <w:rsid w:val="00915644"/>
    <w:rsid w:val="00917BFD"/>
    <w:rsid w:val="009204F4"/>
    <w:rsid w:val="00921BC8"/>
    <w:rsid w:val="00923A62"/>
    <w:rsid w:val="00924A1B"/>
    <w:rsid w:val="009262BC"/>
    <w:rsid w:val="009344A5"/>
    <w:rsid w:val="00934A70"/>
    <w:rsid w:val="00937CE3"/>
    <w:rsid w:val="0094198B"/>
    <w:rsid w:val="00951743"/>
    <w:rsid w:val="00951C00"/>
    <w:rsid w:val="00955257"/>
    <w:rsid w:val="009709E0"/>
    <w:rsid w:val="00971350"/>
    <w:rsid w:val="009720C2"/>
    <w:rsid w:val="009724FE"/>
    <w:rsid w:val="0097290F"/>
    <w:rsid w:val="00975139"/>
    <w:rsid w:val="00980D30"/>
    <w:rsid w:val="00980DE2"/>
    <w:rsid w:val="0098237C"/>
    <w:rsid w:val="00983186"/>
    <w:rsid w:val="009901DB"/>
    <w:rsid w:val="00992060"/>
    <w:rsid w:val="009929BD"/>
    <w:rsid w:val="009932F9"/>
    <w:rsid w:val="009A08D5"/>
    <w:rsid w:val="009A596D"/>
    <w:rsid w:val="009A6D50"/>
    <w:rsid w:val="009B0F39"/>
    <w:rsid w:val="009B51B7"/>
    <w:rsid w:val="009B5892"/>
    <w:rsid w:val="009B6ABF"/>
    <w:rsid w:val="009C381B"/>
    <w:rsid w:val="009C6817"/>
    <w:rsid w:val="009C6EB2"/>
    <w:rsid w:val="009D5F5D"/>
    <w:rsid w:val="009E01E8"/>
    <w:rsid w:val="009E3254"/>
    <w:rsid w:val="009E5405"/>
    <w:rsid w:val="009E7FD5"/>
    <w:rsid w:val="009F0796"/>
    <w:rsid w:val="009F238D"/>
    <w:rsid w:val="009F42AB"/>
    <w:rsid w:val="009F5184"/>
    <w:rsid w:val="009F78A1"/>
    <w:rsid w:val="00A01678"/>
    <w:rsid w:val="00A03266"/>
    <w:rsid w:val="00A03F68"/>
    <w:rsid w:val="00A04724"/>
    <w:rsid w:val="00A047D5"/>
    <w:rsid w:val="00A055D3"/>
    <w:rsid w:val="00A062BB"/>
    <w:rsid w:val="00A22A56"/>
    <w:rsid w:val="00A231B4"/>
    <w:rsid w:val="00A275BE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37B12"/>
    <w:rsid w:val="00A40B6E"/>
    <w:rsid w:val="00A42AA5"/>
    <w:rsid w:val="00A441A8"/>
    <w:rsid w:val="00A44E7D"/>
    <w:rsid w:val="00A473FA"/>
    <w:rsid w:val="00A509B3"/>
    <w:rsid w:val="00A54956"/>
    <w:rsid w:val="00A54CB4"/>
    <w:rsid w:val="00A56058"/>
    <w:rsid w:val="00A5694F"/>
    <w:rsid w:val="00A56B0B"/>
    <w:rsid w:val="00A5714E"/>
    <w:rsid w:val="00A572A4"/>
    <w:rsid w:val="00A60CA2"/>
    <w:rsid w:val="00A61E31"/>
    <w:rsid w:val="00A62AD8"/>
    <w:rsid w:val="00A6357A"/>
    <w:rsid w:val="00A706A0"/>
    <w:rsid w:val="00A779A4"/>
    <w:rsid w:val="00A81437"/>
    <w:rsid w:val="00A815A3"/>
    <w:rsid w:val="00A847D3"/>
    <w:rsid w:val="00A84C71"/>
    <w:rsid w:val="00A90A65"/>
    <w:rsid w:val="00A94311"/>
    <w:rsid w:val="00AA0FE1"/>
    <w:rsid w:val="00AA3102"/>
    <w:rsid w:val="00AA7CDF"/>
    <w:rsid w:val="00AB1A02"/>
    <w:rsid w:val="00AB3A48"/>
    <w:rsid w:val="00AB3AA8"/>
    <w:rsid w:val="00AB7730"/>
    <w:rsid w:val="00AC119C"/>
    <w:rsid w:val="00AC5F63"/>
    <w:rsid w:val="00AD1AF2"/>
    <w:rsid w:val="00AD4C04"/>
    <w:rsid w:val="00AD6626"/>
    <w:rsid w:val="00AD6D5F"/>
    <w:rsid w:val="00AD75E9"/>
    <w:rsid w:val="00AE14B8"/>
    <w:rsid w:val="00AE1744"/>
    <w:rsid w:val="00AE74FB"/>
    <w:rsid w:val="00AE7DF8"/>
    <w:rsid w:val="00AF13A2"/>
    <w:rsid w:val="00AF2DF8"/>
    <w:rsid w:val="00AF2F20"/>
    <w:rsid w:val="00AF3BAF"/>
    <w:rsid w:val="00AF5736"/>
    <w:rsid w:val="00B077C5"/>
    <w:rsid w:val="00B1020C"/>
    <w:rsid w:val="00B13088"/>
    <w:rsid w:val="00B13C92"/>
    <w:rsid w:val="00B1452D"/>
    <w:rsid w:val="00B155FD"/>
    <w:rsid w:val="00B16D89"/>
    <w:rsid w:val="00B21BBF"/>
    <w:rsid w:val="00B21C4A"/>
    <w:rsid w:val="00B2202A"/>
    <w:rsid w:val="00B23D57"/>
    <w:rsid w:val="00B24121"/>
    <w:rsid w:val="00B24E27"/>
    <w:rsid w:val="00B3140A"/>
    <w:rsid w:val="00B32170"/>
    <w:rsid w:val="00B41A4A"/>
    <w:rsid w:val="00B42D9F"/>
    <w:rsid w:val="00B51076"/>
    <w:rsid w:val="00B539E5"/>
    <w:rsid w:val="00B57CBD"/>
    <w:rsid w:val="00B635F7"/>
    <w:rsid w:val="00B64D34"/>
    <w:rsid w:val="00B6526C"/>
    <w:rsid w:val="00B70912"/>
    <w:rsid w:val="00B71E8C"/>
    <w:rsid w:val="00B73D0A"/>
    <w:rsid w:val="00B740E0"/>
    <w:rsid w:val="00B8058A"/>
    <w:rsid w:val="00B81660"/>
    <w:rsid w:val="00B81B60"/>
    <w:rsid w:val="00B8278F"/>
    <w:rsid w:val="00B848F8"/>
    <w:rsid w:val="00B84D30"/>
    <w:rsid w:val="00B90A2E"/>
    <w:rsid w:val="00B91D8B"/>
    <w:rsid w:val="00B97798"/>
    <w:rsid w:val="00BA10B4"/>
    <w:rsid w:val="00BA2194"/>
    <w:rsid w:val="00BA2705"/>
    <w:rsid w:val="00BA54CD"/>
    <w:rsid w:val="00BA5AA9"/>
    <w:rsid w:val="00BA5B92"/>
    <w:rsid w:val="00BB056B"/>
    <w:rsid w:val="00BB0DDD"/>
    <w:rsid w:val="00BB2237"/>
    <w:rsid w:val="00BB35D3"/>
    <w:rsid w:val="00BB3E9D"/>
    <w:rsid w:val="00BB4D4A"/>
    <w:rsid w:val="00BB59CE"/>
    <w:rsid w:val="00BB6B99"/>
    <w:rsid w:val="00BB7190"/>
    <w:rsid w:val="00BB75F3"/>
    <w:rsid w:val="00BC22E0"/>
    <w:rsid w:val="00BC4488"/>
    <w:rsid w:val="00BD5AE0"/>
    <w:rsid w:val="00BD5FB9"/>
    <w:rsid w:val="00BE09CA"/>
    <w:rsid w:val="00BE3A44"/>
    <w:rsid w:val="00BE6CAF"/>
    <w:rsid w:val="00BE7D05"/>
    <w:rsid w:val="00BF1CE6"/>
    <w:rsid w:val="00BF5655"/>
    <w:rsid w:val="00BF6CAC"/>
    <w:rsid w:val="00C00762"/>
    <w:rsid w:val="00C008B1"/>
    <w:rsid w:val="00C01A49"/>
    <w:rsid w:val="00C05E09"/>
    <w:rsid w:val="00C060C8"/>
    <w:rsid w:val="00C12128"/>
    <w:rsid w:val="00C13147"/>
    <w:rsid w:val="00C174CC"/>
    <w:rsid w:val="00C208B7"/>
    <w:rsid w:val="00C229DE"/>
    <w:rsid w:val="00C2397C"/>
    <w:rsid w:val="00C2562C"/>
    <w:rsid w:val="00C31614"/>
    <w:rsid w:val="00C32AD9"/>
    <w:rsid w:val="00C3510D"/>
    <w:rsid w:val="00C42DAF"/>
    <w:rsid w:val="00C45AE2"/>
    <w:rsid w:val="00C4776B"/>
    <w:rsid w:val="00C477D4"/>
    <w:rsid w:val="00C5018A"/>
    <w:rsid w:val="00C5439C"/>
    <w:rsid w:val="00C549F1"/>
    <w:rsid w:val="00C5572B"/>
    <w:rsid w:val="00C57A0D"/>
    <w:rsid w:val="00C60399"/>
    <w:rsid w:val="00C60B7A"/>
    <w:rsid w:val="00C639FF"/>
    <w:rsid w:val="00C6687E"/>
    <w:rsid w:val="00C66CFF"/>
    <w:rsid w:val="00C67260"/>
    <w:rsid w:val="00C703CF"/>
    <w:rsid w:val="00C707FC"/>
    <w:rsid w:val="00C70F88"/>
    <w:rsid w:val="00C713A0"/>
    <w:rsid w:val="00C7562E"/>
    <w:rsid w:val="00C82669"/>
    <w:rsid w:val="00C8471E"/>
    <w:rsid w:val="00C90056"/>
    <w:rsid w:val="00C924BC"/>
    <w:rsid w:val="00C945C1"/>
    <w:rsid w:val="00C963BC"/>
    <w:rsid w:val="00C97B94"/>
    <w:rsid w:val="00CA2F4A"/>
    <w:rsid w:val="00CA60F3"/>
    <w:rsid w:val="00CB0F36"/>
    <w:rsid w:val="00CB1BE3"/>
    <w:rsid w:val="00CB3894"/>
    <w:rsid w:val="00CC2578"/>
    <w:rsid w:val="00CC3E8A"/>
    <w:rsid w:val="00CC46C3"/>
    <w:rsid w:val="00CC4A29"/>
    <w:rsid w:val="00CC56A2"/>
    <w:rsid w:val="00CC64E1"/>
    <w:rsid w:val="00CD6AFD"/>
    <w:rsid w:val="00CD7A76"/>
    <w:rsid w:val="00CE1400"/>
    <w:rsid w:val="00CE17EC"/>
    <w:rsid w:val="00CE20AA"/>
    <w:rsid w:val="00CE2884"/>
    <w:rsid w:val="00CE2FF0"/>
    <w:rsid w:val="00CE6784"/>
    <w:rsid w:val="00CF2F3D"/>
    <w:rsid w:val="00CF4553"/>
    <w:rsid w:val="00CF563E"/>
    <w:rsid w:val="00CF7B84"/>
    <w:rsid w:val="00D01530"/>
    <w:rsid w:val="00D0203B"/>
    <w:rsid w:val="00D055C6"/>
    <w:rsid w:val="00D06392"/>
    <w:rsid w:val="00D06879"/>
    <w:rsid w:val="00D13EAC"/>
    <w:rsid w:val="00D15547"/>
    <w:rsid w:val="00D20857"/>
    <w:rsid w:val="00D208EC"/>
    <w:rsid w:val="00D22333"/>
    <w:rsid w:val="00D237FA"/>
    <w:rsid w:val="00D24881"/>
    <w:rsid w:val="00D24B70"/>
    <w:rsid w:val="00D315E1"/>
    <w:rsid w:val="00D35264"/>
    <w:rsid w:val="00D43F37"/>
    <w:rsid w:val="00D4530C"/>
    <w:rsid w:val="00D466E1"/>
    <w:rsid w:val="00D46F8B"/>
    <w:rsid w:val="00D503A8"/>
    <w:rsid w:val="00D54267"/>
    <w:rsid w:val="00D61E17"/>
    <w:rsid w:val="00D63461"/>
    <w:rsid w:val="00D7507F"/>
    <w:rsid w:val="00D806B8"/>
    <w:rsid w:val="00D83391"/>
    <w:rsid w:val="00D87D46"/>
    <w:rsid w:val="00D90313"/>
    <w:rsid w:val="00D91B4F"/>
    <w:rsid w:val="00D92ED6"/>
    <w:rsid w:val="00D94003"/>
    <w:rsid w:val="00D94A75"/>
    <w:rsid w:val="00D95283"/>
    <w:rsid w:val="00DA067D"/>
    <w:rsid w:val="00DA0E92"/>
    <w:rsid w:val="00DA1B4F"/>
    <w:rsid w:val="00DA302F"/>
    <w:rsid w:val="00DA6815"/>
    <w:rsid w:val="00DB3F7D"/>
    <w:rsid w:val="00DB5F2F"/>
    <w:rsid w:val="00DB7047"/>
    <w:rsid w:val="00DC653D"/>
    <w:rsid w:val="00DC76CD"/>
    <w:rsid w:val="00DC78A0"/>
    <w:rsid w:val="00DD0779"/>
    <w:rsid w:val="00DD16EF"/>
    <w:rsid w:val="00DD2880"/>
    <w:rsid w:val="00DD2DCE"/>
    <w:rsid w:val="00DD5D02"/>
    <w:rsid w:val="00DE0D9D"/>
    <w:rsid w:val="00DE4D98"/>
    <w:rsid w:val="00DE58C0"/>
    <w:rsid w:val="00DF08EE"/>
    <w:rsid w:val="00DF14F8"/>
    <w:rsid w:val="00DF6E61"/>
    <w:rsid w:val="00DF7A33"/>
    <w:rsid w:val="00E00593"/>
    <w:rsid w:val="00E02417"/>
    <w:rsid w:val="00E0375D"/>
    <w:rsid w:val="00E03A47"/>
    <w:rsid w:val="00E04AA3"/>
    <w:rsid w:val="00E1317F"/>
    <w:rsid w:val="00E15F96"/>
    <w:rsid w:val="00E16837"/>
    <w:rsid w:val="00E17C13"/>
    <w:rsid w:val="00E24F5D"/>
    <w:rsid w:val="00E260D1"/>
    <w:rsid w:val="00E27C55"/>
    <w:rsid w:val="00E322B3"/>
    <w:rsid w:val="00E32BEC"/>
    <w:rsid w:val="00E36009"/>
    <w:rsid w:val="00E3722C"/>
    <w:rsid w:val="00E43E40"/>
    <w:rsid w:val="00E457BD"/>
    <w:rsid w:val="00E501DB"/>
    <w:rsid w:val="00E50AD5"/>
    <w:rsid w:val="00E50E08"/>
    <w:rsid w:val="00E52960"/>
    <w:rsid w:val="00E53550"/>
    <w:rsid w:val="00E578D4"/>
    <w:rsid w:val="00E61652"/>
    <w:rsid w:val="00E61D18"/>
    <w:rsid w:val="00E61E7A"/>
    <w:rsid w:val="00E647CA"/>
    <w:rsid w:val="00E67FE7"/>
    <w:rsid w:val="00E71D98"/>
    <w:rsid w:val="00E73AC5"/>
    <w:rsid w:val="00E73F61"/>
    <w:rsid w:val="00E7441A"/>
    <w:rsid w:val="00E75434"/>
    <w:rsid w:val="00E7598B"/>
    <w:rsid w:val="00E76671"/>
    <w:rsid w:val="00E80548"/>
    <w:rsid w:val="00E829AD"/>
    <w:rsid w:val="00E84856"/>
    <w:rsid w:val="00E84C36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6C26"/>
    <w:rsid w:val="00EB083A"/>
    <w:rsid w:val="00EB10A8"/>
    <w:rsid w:val="00EB29B8"/>
    <w:rsid w:val="00EB30AA"/>
    <w:rsid w:val="00EB4DCE"/>
    <w:rsid w:val="00EB570D"/>
    <w:rsid w:val="00EB75CD"/>
    <w:rsid w:val="00EC0033"/>
    <w:rsid w:val="00EC0710"/>
    <w:rsid w:val="00EC3DD4"/>
    <w:rsid w:val="00EC4CC3"/>
    <w:rsid w:val="00EC7DB1"/>
    <w:rsid w:val="00EC7EDD"/>
    <w:rsid w:val="00ED1F21"/>
    <w:rsid w:val="00ED367E"/>
    <w:rsid w:val="00ED7563"/>
    <w:rsid w:val="00EE1A69"/>
    <w:rsid w:val="00EE3A0B"/>
    <w:rsid w:val="00EE45EC"/>
    <w:rsid w:val="00EE5127"/>
    <w:rsid w:val="00EE53E6"/>
    <w:rsid w:val="00EE60C6"/>
    <w:rsid w:val="00EE684A"/>
    <w:rsid w:val="00EF0F3B"/>
    <w:rsid w:val="00EF5EEA"/>
    <w:rsid w:val="00EF619D"/>
    <w:rsid w:val="00EF6B54"/>
    <w:rsid w:val="00F000F8"/>
    <w:rsid w:val="00F04942"/>
    <w:rsid w:val="00F050D4"/>
    <w:rsid w:val="00F062EF"/>
    <w:rsid w:val="00F06D92"/>
    <w:rsid w:val="00F07B73"/>
    <w:rsid w:val="00F10E29"/>
    <w:rsid w:val="00F11F91"/>
    <w:rsid w:val="00F149D8"/>
    <w:rsid w:val="00F15B2E"/>
    <w:rsid w:val="00F215BC"/>
    <w:rsid w:val="00F222D1"/>
    <w:rsid w:val="00F22407"/>
    <w:rsid w:val="00F249E2"/>
    <w:rsid w:val="00F25603"/>
    <w:rsid w:val="00F25B56"/>
    <w:rsid w:val="00F26402"/>
    <w:rsid w:val="00F301FC"/>
    <w:rsid w:val="00F3263F"/>
    <w:rsid w:val="00F32B06"/>
    <w:rsid w:val="00F33825"/>
    <w:rsid w:val="00F33858"/>
    <w:rsid w:val="00F344BA"/>
    <w:rsid w:val="00F35043"/>
    <w:rsid w:val="00F3635F"/>
    <w:rsid w:val="00F36639"/>
    <w:rsid w:val="00F37005"/>
    <w:rsid w:val="00F37AB1"/>
    <w:rsid w:val="00F43C1B"/>
    <w:rsid w:val="00F442D6"/>
    <w:rsid w:val="00F4688E"/>
    <w:rsid w:val="00F47BF3"/>
    <w:rsid w:val="00F52F42"/>
    <w:rsid w:val="00F544C9"/>
    <w:rsid w:val="00F60498"/>
    <w:rsid w:val="00F6115D"/>
    <w:rsid w:val="00F61504"/>
    <w:rsid w:val="00F63117"/>
    <w:rsid w:val="00F647A2"/>
    <w:rsid w:val="00F66D65"/>
    <w:rsid w:val="00F6725B"/>
    <w:rsid w:val="00F67266"/>
    <w:rsid w:val="00F70458"/>
    <w:rsid w:val="00F7076D"/>
    <w:rsid w:val="00F732C8"/>
    <w:rsid w:val="00F75332"/>
    <w:rsid w:val="00F766E7"/>
    <w:rsid w:val="00F76D67"/>
    <w:rsid w:val="00F77C5F"/>
    <w:rsid w:val="00F81735"/>
    <w:rsid w:val="00F81C1B"/>
    <w:rsid w:val="00F837CB"/>
    <w:rsid w:val="00F933A1"/>
    <w:rsid w:val="00F9648A"/>
    <w:rsid w:val="00FA1308"/>
    <w:rsid w:val="00FA4E76"/>
    <w:rsid w:val="00FA69BD"/>
    <w:rsid w:val="00FA7962"/>
    <w:rsid w:val="00FB2454"/>
    <w:rsid w:val="00FB267E"/>
    <w:rsid w:val="00FB2DBF"/>
    <w:rsid w:val="00FB3769"/>
    <w:rsid w:val="00FB4A45"/>
    <w:rsid w:val="00FB5735"/>
    <w:rsid w:val="00FC0EF4"/>
    <w:rsid w:val="00FC29F4"/>
    <w:rsid w:val="00FC3157"/>
    <w:rsid w:val="00FC3B02"/>
    <w:rsid w:val="00FC59F7"/>
    <w:rsid w:val="00FC5A2A"/>
    <w:rsid w:val="00FC778E"/>
    <w:rsid w:val="00FD1A4D"/>
    <w:rsid w:val="00FD1E6C"/>
    <w:rsid w:val="00FD203A"/>
    <w:rsid w:val="00FD2C66"/>
    <w:rsid w:val="00FD57C0"/>
    <w:rsid w:val="00FD5D6B"/>
    <w:rsid w:val="00FD63F2"/>
    <w:rsid w:val="00FD7734"/>
    <w:rsid w:val="00FE28B5"/>
    <w:rsid w:val="00FE3C10"/>
    <w:rsid w:val="00FE3F1E"/>
    <w:rsid w:val="00FE44A4"/>
    <w:rsid w:val="00FE4D9C"/>
    <w:rsid w:val="00FE5367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45C0"/>
  <w15:chartTrackingRefBased/>
  <w15:docId w15:val="{7F7ADDAD-51DF-4D8C-A753-01B50DB0C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BC4488"/>
    <w:pPr>
      <w:numPr>
        <w:numId w:val="183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BC448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BC4488"/>
    <w:pPr>
      <w:numPr>
        <w:ilvl w:val="1"/>
        <w:numId w:val="182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  <w:style w:type="paragraph" w:customStyle="1" w:styleId="L2-TDPLSubheading">
    <w:name w:val="L2-TDPLSubheading"/>
    <w:basedOn w:val="TDPL-H2"/>
    <w:link w:val="L2-TDPLSubheadingChar"/>
    <w:qFormat/>
    <w:rsid w:val="00F66D65"/>
    <w:pPr>
      <w:numPr>
        <w:numId w:val="0"/>
      </w:numPr>
      <w:spacing w:before="200"/>
      <w:ind w:right="-692"/>
      <w:jc w:val="both"/>
      <w:pPrChange w:id="0" w:author="Dr. Vinitha Purushothaman" w:date="2025-04-05T17:58:00Z">
        <w:pPr>
          <w:keepNext/>
          <w:keepLines/>
          <w:widowControl w:val="0"/>
          <w:numPr>
            <w:numId w:val="88"/>
          </w:numPr>
          <w:autoSpaceDE w:val="0"/>
          <w:autoSpaceDN w:val="0"/>
          <w:spacing w:before="200" w:after="80"/>
          <w:ind w:left="1134" w:right="-692" w:hanging="1134"/>
          <w:jc w:val="both"/>
          <w:outlineLvl w:val="1"/>
        </w:pPr>
      </w:pPrChange>
    </w:pPr>
    <w:rPr>
      <w:spacing w:val="-1"/>
      <w:sz w:val="24"/>
      <w:szCs w:val="28"/>
      <w:rPrChange w:id="0" w:author="Dr. Vinitha Purushothaman" w:date="2025-04-05T17:58:00Z">
        <w:rPr>
          <w:rFonts w:ascii="Palatino Linotype" w:eastAsiaTheme="majorEastAsia" w:hAnsi="Palatino Linotype" w:cstheme="majorBidi"/>
          <w:b/>
          <w:color w:val="000000" w:themeColor="text1"/>
          <w:sz w:val="24"/>
          <w:szCs w:val="28"/>
          <w:lang w:val="en-US" w:eastAsia="en-US" w:bidi="ar-SA"/>
        </w:rPr>
      </w:rPrChange>
    </w:rPr>
  </w:style>
  <w:style w:type="character" w:customStyle="1" w:styleId="L2-TDPLSubheadingChar">
    <w:name w:val="L2-TDPLSubheading Char"/>
    <w:basedOn w:val="TDPL-H2Char"/>
    <w:link w:val="L2-TDPLSubheading"/>
    <w:rsid w:val="00F66D65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8"/>
      <w:lang w:val="en-US"/>
      <w14:ligatures w14:val="none"/>
    </w:rPr>
  </w:style>
  <w:style w:type="paragraph" w:styleId="Revision">
    <w:name w:val="Revision"/>
    <w:hidden/>
    <w:uiPriority w:val="99"/>
    <w:semiHidden/>
    <w:rsid w:val="00F66D65"/>
    <w:pPr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DPL-Hdg-14">
    <w:name w:val="TDPL-Hdg-14"/>
    <w:basedOn w:val="TDPL-H1"/>
    <w:next w:val="TDPL-BodyTxt"/>
    <w:link w:val="TDPL-Hdg-14Char"/>
    <w:autoRedefine/>
    <w:qFormat/>
    <w:rsid w:val="00DC76CD"/>
    <w:pPr>
      <w:numPr>
        <w:numId w:val="0"/>
      </w:numPr>
      <w:tabs>
        <w:tab w:val="clear" w:pos="1440"/>
      </w:tabs>
      <w:ind w:right="-22"/>
      <w:jc w:val="center"/>
    </w:pPr>
  </w:style>
  <w:style w:type="character" w:customStyle="1" w:styleId="TDPL-Hdg-14Char">
    <w:name w:val="TDPL-Hdg-14 Char"/>
    <w:basedOn w:val="TDPL-H1Char"/>
    <w:link w:val="TDPL-Hdg-14"/>
    <w:rsid w:val="00DC76CD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header" Target="header1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10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9.xml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8.xml"/><Relationship Id="rId27" Type="http://schemas.microsoft.com/office/2011/relationships/people" Target="people.xml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</Template>
  <TotalTime>105</TotalTime>
  <Pages>13</Pages>
  <Words>1448</Words>
  <Characters>8259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6</cp:revision>
  <cp:lastPrinted>2025-02-01T08:10:00Z</cp:lastPrinted>
  <dcterms:created xsi:type="dcterms:W3CDTF">2025-05-19T11:09:00Z</dcterms:created>
  <dcterms:modified xsi:type="dcterms:W3CDTF">2025-05-30T10:45:00Z</dcterms:modified>
</cp:coreProperties>
</file>