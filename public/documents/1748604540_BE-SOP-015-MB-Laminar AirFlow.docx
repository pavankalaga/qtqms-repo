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03968" behindDoc="1" locked="0" layoutInCell="1" allowOverlap="1" wp14:anchorId="380F4592" wp14:editId="26EC04B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87A859D"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905AF6">
            <w:rPr>
              <w:rFonts w:ascii="Palatino Linotype" w:hAnsi="Palatino Linotype" w:cs="Times New Roman"/>
              <w:b/>
              <w:bCs/>
              <w:color w:val="000000"/>
              <w:sz w:val="40"/>
              <w:szCs w:val="40"/>
              <w:u w:val="single"/>
            </w:rPr>
            <w:t>15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1BA29BEE" w14:textId="77777777" w:rsidR="007436BB" w:rsidRDefault="00FD70CB" w:rsidP="007436BB">
          <w:pPr>
            <w:pStyle w:val="BodyText"/>
            <w:jc w:val="center"/>
            <w:rPr>
              <w:rFonts w:ascii="Palatino Linotype" w:hAnsi="Palatino Linotype"/>
              <w:b/>
              <w:bCs/>
              <w:sz w:val="40"/>
              <w:szCs w:val="40"/>
              <w:u w:val="single"/>
            </w:rPr>
          </w:pPr>
          <w:r w:rsidRPr="00FD70CB">
            <w:rPr>
              <w:rFonts w:ascii="Palatino Linotype" w:hAnsi="Palatino Linotype"/>
              <w:b/>
              <w:bCs/>
              <w:sz w:val="40"/>
              <w:szCs w:val="40"/>
              <w:u w:val="single"/>
            </w:rPr>
            <w:t>PROCEDURE FOR</w:t>
          </w:r>
        </w:p>
        <w:p w14:paraId="612E9BA6" w14:textId="1CF26F40" w:rsidR="00911571" w:rsidRPr="006916C1" w:rsidRDefault="007436BB" w:rsidP="007436BB">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LAMINAR AIR FLOW</w:t>
          </w:r>
        </w:p>
        <w:p w14:paraId="6CF39BE7" w14:textId="6ECD805A" w:rsidR="00F6115D" w:rsidRPr="006916C1" w:rsidRDefault="00CC46C3" w:rsidP="001865DC">
          <w:pPr>
            <w:pStyle w:val="TDPL-H1"/>
            <w:numPr>
              <w:ilvl w:val="0"/>
              <w:numId w:val="0"/>
            </w:numPr>
            <w:tabs>
              <w:tab w:val="clear" w:pos="1440"/>
              <w:tab w:val="left" w:pos="0"/>
            </w:tabs>
            <w:spacing w:before="0" w:after="0"/>
            <w:ind w:right="120"/>
            <w:jc w:val="center"/>
            <w:rPr>
              <w:szCs w:val="28"/>
            </w:rPr>
          </w:pPr>
          <w:bookmarkStart w:id="5" w:name="_Toc199171406"/>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1865DC">
              <w:pPr>
                <w:pStyle w:val="TOCHeading"/>
                <w:spacing w:before="0" w:line="18" w:lineRule="atLeast"/>
                <w:rPr>
                  <w:rFonts w:ascii="Palatino Linotype" w:hAnsi="Palatino Linotype"/>
                </w:rPr>
              </w:pPr>
            </w:p>
            <w:p w14:paraId="2457A01D" w14:textId="7777FF73" w:rsidR="00194E45"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171406" w:history="1">
                <w:r w:rsidR="00194E45" w:rsidRPr="00204E5B">
                  <w:rPr>
                    <w:rStyle w:val="Hyperlink"/>
                    <w:noProof/>
                  </w:rPr>
                  <w:t>TABLE OF CONTENTS</w:t>
                </w:r>
                <w:r w:rsidR="00194E45">
                  <w:rPr>
                    <w:noProof/>
                    <w:webHidden/>
                  </w:rPr>
                  <w:tab/>
                </w:r>
                <w:r w:rsidR="00194E45">
                  <w:rPr>
                    <w:noProof/>
                    <w:webHidden/>
                  </w:rPr>
                  <w:fldChar w:fldCharType="begin"/>
                </w:r>
                <w:r w:rsidR="00194E45">
                  <w:rPr>
                    <w:noProof/>
                    <w:webHidden/>
                  </w:rPr>
                  <w:instrText xml:space="preserve"> PAGEREF _Toc199171406 \h </w:instrText>
                </w:r>
                <w:r w:rsidR="00194E45">
                  <w:rPr>
                    <w:noProof/>
                    <w:webHidden/>
                  </w:rPr>
                </w:r>
                <w:r w:rsidR="00194E45">
                  <w:rPr>
                    <w:noProof/>
                    <w:webHidden/>
                  </w:rPr>
                  <w:fldChar w:fldCharType="separate"/>
                </w:r>
                <w:r w:rsidR="00194E45">
                  <w:rPr>
                    <w:noProof/>
                    <w:webHidden/>
                  </w:rPr>
                  <w:t>2</w:t>
                </w:r>
                <w:r w:rsidR="00194E45">
                  <w:rPr>
                    <w:noProof/>
                    <w:webHidden/>
                  </w:rPr>
                  <w:fldChar w:fldCharType="end"/>
                </w:r>
              </w:hyperlink>
            </w:p>
            <w:p w14:paraId="50A637A0" w14:textId="42214E1C" w:rsidR="00194E45" w:rsidRDefault="00194E4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407" w:history="1">
                <w:r w:rsidRPr="00204E5B">
                  <w:rPr>
                    <w:rStyle w:val="Hyperlink"/>
                    <w:noProof/>
                  </w:rPr>
                  <w:t>APPROVAL AUTHORITY</w:t>
                </w:r>
                <w:r>
                  <w:rPr>
                    <w:noProof/>
                    <w:webHidden/>
                  </w:rPr>
                  <w:tab/>
                </w:r>
                <w:r>
                  <w:rPr>
                    <w:noProof/>
                    <w:webHidden/>
                  </w:rPr>
                  <w:fldChar w:fldCharType="begin"/>
                </w:r>
                <w:r>
                  <w:rPr>
                    <w:noProof/>
                    <w:webHidden/>
                  </w:rPr>
                  <w:instrText xml:space="preserve"> PAGEREF _Toc199171407 \h </w:instrText>
                </w:r>
                <w:r>
                  <w:rPr>
                    <w:noProof/>
                    <w:webHidden/>
                  </w:rPr>
                </w:r>
                <w:r>
                  <w:rPr>
                    <w:noProof/>
                    <w:webHidden/>
                  </w:rPr>
                  <w:fldChar w:fldCharType="separate"/>
                </w:r>
                <w:r>
                  <w:rPr>
                    <w:noProof/>
                    <w:webHidden/>
                  </w:rPr>
                  <w:t>3</w:t>
                </w:r>
                <w:r>
                  <w:rPr>
                    <w:noProof/>
                    <w:webHidden/>
                  </w:rPr>
                  <w:fldChar w:fldCharType="end"/>
                </w:r>
              </w:hyperlink>
            </w:p>
            <w:p w14:paraId="13B0CCB8" w14:textId="30F80055" w:rsidR="00194E45" w:rsidRDefault="00194E4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408" w:history="1">
                <w:r w:rsidRPr="00204E5B">
                  <w:rPr>
                    <w:rStyle w:val="Hyperlink"/>
                    <w:noProof/>
                  </w:rPr>
                  <w:t>RECORD OF AMENDMENTS</w:t>
                </w:r>
                <w:r>
                  <w:rPr>
                    <w:noProof/>
                    <w:webHidden/>
                  </w:rPr>
                  <w:tab/>
                </w:r>
                <w:r>
                  <w:rPr>
                    <w:noProof/>
                    <w:webHidden/>
                  </w:rPr>
                  <w:fldChar w:fldCharType="begin"/>
                </w:r>
                <w:r>
                  <w:rPr>
                    <w:noProof/>
                    <w:webHidden/>
                  </w:rPr>
                  <w:instrText xml:space="preserve"> PAGEREF _Toc199171408 \h </w:instrText>
                </w:r>
                <w:r>
                  <w:rPr>
                    <w:noProof/>
                    <w:webHidden/>
                  </w:rPr>
                </w:r>
                <w:r>
                  <w:rPr>
                    <w:noProof/>
                    <w:webHidden/>
                  </w:rPr>
                  <w:fldChar w:fldCharType="separate"/>
                </w:r>
                <w:r>
                  <w:rPr>
                    <w:noProof/>
                    <w:webHidden/>
                  </w:rPr>
                  <w:t>4</w:t>
                </w:r>
                <w:r>
                  <w:rPr>
                    <w:noProof/>
                    <w:webHidden/>
                  </w:rPr>
                  <w:fldChar w:fldCharType="end"/>
                </w:r>
              </w:hyperlink>
            </w:p>
            <w:p w14:paraId="00AA6F49" w14:textId="615476C1" w:rsidR="00194E45" w:rsidRDefault="00194E4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409" w:history="1">
                <w:r w:rsidRPr="00204E5B">
                  <w:rPr>
                    <w:rStyle w:val="Hyperlink"/>
                    <w:noProof/>
                  </w:rPr>
                  <w:t>DISTRIBUTION LIST</w:t>
                </w:r>
                <w:r>
                  <w:rPr>
                    <w:noProof/>
                    <w:webHidden/>
                  </w:rPr>
                  <w:tab/>
                </w:r>
                <w:r>
                  <w:rPr>
                    <w:noProof/>
                    <w:webHidden/>
                  </w:rPr>
                  <w:fldChar w:fldCharType="begin"/>
                </w:r>
                <w:r>
                  <w:rPr>
                    <w:noProof/>
                    <w:webHidden/>
                  </w:rPr>
                  <w:instrText xml:space="preserve"> PAGEREF _Toc199171409 \h </w:instrText>
                </w:r>
                <w:r>
                  <w:rPr>
                    <w:noProof/>
                    <w:webHidden/>
                  </w:rPr>
                </w:r>
                <w:r>
                  <w:rPr>
                    <w:noProof/>
                    <w:webHidden/>
                  </w:rPr>
                  <w:fldChar w:fldCharType="separate"/>
                </w:r>
                <w:r>
                  <w:rPr>
                    <w:noProof/>
                    <w:webHidden/>
                  </w:rPr>
                  <w:t>5</w:t>
                </w:r>
                <w:r>
                  <w:rPr>
                    <w:noProof/>
                    <w:webHidden/>
                  </w:rPr>
                  <w:fldChar w:fldCharType="end"/>
                </w:r>
              </w:hyperlink>
            </w:p>
            <w:p w14:paraId="257BFF17" w14:textId="1C8F4F85" w:rsidR="00194E45" w:rsidRDefault="00194E4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410" w:history="1">
                <w:r w:rsidRPr="00204E5B">
                  <w:rPr>
                    <w:rStyle w:val="Hyperlink"/>
                    <w:noProof/>
                  </w:rPr>
                  <w:t>LIST OF ABBREVIATIONS</w:t>
                </w:r>
                <w:r>
                  <w:rPr>
                    <w:noProof/>
                    <w:webHidden/>
                  </w:rPr>
                  <w:tab/>
                </w:r>
                <w:r>
                  <w:rPr>
                    <w:noProof/>
                    <w:webHidden/>
                  </w:rPr>
                  <w:fldChar w:fldCharType="begin"/>
                </w:r>
                <w:r>
                  <w:rPr>
                    <w:noProof/>
                    <w:webHidden/>
                  </w:rPr>
                  <w:instrText xml:space="preserve"> PAGEREF _Toc199171410 \h </w:instrText>
                </w:r>
                <w:r>
                  <w:rPr>
                    <w:noProof/>
                    <w:webHidden/>
                  </w:rPr>
                </w:r>
                <w:r>
                  <w:rPr>
                    <w:noProof/>
                    <w:webHidden/>
                  </w:rPr>
                  <w:fldChar w:fldCharType="separate"/>
                </w:r>
                <w:r>
                  <w:rPr>
                    <w:noProof/>
                    <w:webHidden/>
                  </w:rPr>
                  <w:t>6</w:t>
                </w:r>
                <w:r>
                  <w:rPr>
                    <w:noProof/>
                    <w:webHidden/>
                  </w:rPr>
                  <w:fldChar w:fldCharType="end"/>
                </w:r>
              </w:hyperlink>
            </w:p>
            <w:p w14:paraId="20F5D858" w14:textId="70D62B6C"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1" w:history="1">
                <w:r w:rsidRPr="00204E5B">
                  <w:rPr>
                    <w:rStyle w:val="Hyperlink"/>
                    <w:noProof/>
                  </w:rPr>
                  <w:t>1.</w:t>
                </w:r>
                <w:r>
                  <w:rPr>
                    <w:rFonts w:asciiTheme="minorHAnsi" w:eastAsiaTheme="minorEastAsia" w:hAnsiTheme="minorHAnsi" w:cstheme="minorBidi"/>
                    <w:noProof/>
                    <w:kern w:val="2"/>
                    <w:sz w:val="24"/>
                    <w:szCs w:val="24"/>
                    <w14:ligatures w14:val="standardContextual"/>
                  </w:rPr>
                  <w:tab/>
                </w:r>
                <w:r w:rsidRPr="00204E5B">
                  <w:rPr>
                    <w:rStyle w:val="Hyperlink"/>
                    <w:noProof/>
                  </w:rPr>
                  <w:t>Objective</w:t>
                </w:r>
                <w:r>
                  <w:rPr>
                    <w:noProof/>
                    <w:webHidden/>
                  </w:rPr>
                  <w:tab/>
                </w:r>
                <w:r>
                  <w:rPr>
                    <w:noProof/>
                    <w:webHidden/>
                  </w:rPr>
                  <w:fldChar w:fldCharType="begin"/>
                </w:r>
                <w:r>
                  <w:rPr>
                    <w:noProof/>
                    <w:webHidden/>
                  </w:rPr>
                  <w:instrText xml:space="preserve"> PAGEREF _Toc199171411 \h </w:instrText>
                </w:r>
                <w:r>
                  <w:rPr>
                    <w:noProof/>
                    <w:webHidden/>
                  </w:rPr>
                </w:r>
                <w:r>
                  <w:rPr>
                    <w:noProof/>
                    <w:webHidden/>
                  </w:rPr>
                  <w:fldChar w:fldCharType="separate"/>
                </w:r>
                <w:r>
                  <w:rPr>
                    <w:noProof/>
                    <w:webHidden/>
                  </w:rPr>
                  <w:t>7</w:t>
                </w:r>
                <w:r>
                  <w:rPr>
                    <w:noProof/>
                    <w:webHidden/>
                  </w:rPr>
                  <w:fldChar w:fldCharType="end"/>
                </w:r>
              </w:hyperlink>
            </w:p>
            <w:p w14:paraId="127975C9" w14:textId="4EE9CC4E"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2" w:history="1">
                <w:r w:rsidRPr="00204E5B">
                  <w:rPr>
                    <w:rStyle w:val="Hyperlink"/>
                    <w:noProof/>
                  </w:rPr>
                  <w:t>2.</w:t>
                </w:r>
                <w:r>
                  <w:rPr>
                    <w:rFonts w:asciiTheme="minorHAnsi" w:eastAsiaTheme="minorEastAsia" w:hAnsiTheme="minorHAnsi" w:cstheme="minorBidi"/>
                    <w:noProof/>
                    <w:kern w:val="2"/>
                    <w:sz w:val="24"/>
                    <w:szCs w:val="24"/>
                    <w14:ligatures w14:val="standardContextual"/>
                  </w:rPr>
                  <w:tab/>
                </w:r>
                <w:r w:rsidRPr="00204E5B">
                  <w:rPr>
                    <w:rStyle w:val="Hyperlink"/>
                    <w:noProof/>
                  </w:rPr>
                  <w:t>Scope</w:t>
                </w:r>
                <w:r>
                  <w:rPr>
                    <w:noProof/>
                    <w:webHidden/>
                  </w:rPr>
                  <w:tab/>
                </w:r>
                <w:r>
                  <w:rPr>
                    <w:noProof/>
                    <w:webHidden/>
                  </w:rPr>
                  <w:fldChar w:fldCharType="begin"/>
                </w:r>
                <w:r>
                  <w:rPr>
                    <w:noProof/>
                    <w:webHidden/>
                  </w:rPr>
                  <w:instrText xml:space="preserve"> PAGEREF _Toc199171412 \h </w:instrText>
                </w:r>
                <w:r>
                  <w:rPr>
                    <w:noProof/>
                    <w:webHidden/>
                  </w:rPr>
                </w:r>
                <w:r>
                  <w:rPr>
                    <w:noProof/>
                    <w:webHidden/>
                  </w:rPr>
                  <w:fldChar w:fldCharType="separate"/>
                </w:r>
                <w:r>
                  <w:rPr>
                    <w:noProof/>
                    <w:webHidden/>
                  </w:rPr>
                  <w:t>7</w:t>
                </w:r>
                <w:r>
                  <w:rPr>
                    <w:noProof/>
                    <w:webHidden/>
                  </w:rPr>
                  <w:fldChar w:fldCharType="end"/>
                </w:r>
              </w:hyperlink>
            </w:p>
            <w:p w14:paraId="58A858A0" w14:textId="16AB2A4C"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3" w:history="1">
                <w:r w:rsidRPr="00204E5B">
                  <w:rPr>
                    <w:rStyle w:val="Hyperlink"/>
                    <w:noProof/>
                  </w:rPr>
                  <w:t>3.</w:t>
                </w:r>
                <w:r>
                  <w:rPr>
                    <w:rFonts w:asciiTheme="minorHAnsi" w:eastAsiaTheme="minorEastAsia" w:hAnsiTheme="minorHAnsi" w:cstheme="minorBidi"/>
                    <w:noProof/>
                    <w:kern w:val="2"/>
                    <w:sz w:val="24"/>
                    <w:szCs w:val="24"/>
                    <w14:ligatures w14:val="standardContextual"/>
                  </w:rPr>
                  <w:tab/>
                </w:r>
                <w:r w:rsidRPr="00204E5B">
                  <w:rPr>
                    <w:rStyle w:val="Hyperlink"/>
                    <w:noProof/>
                  </w:rPr>
                  <w:t>Responsibilities</w:t>
                </w:r>
                <w:r>
                  <w:rPr>
                    <w:noProof/>
                    <w:webHidden/>
                  </w:rPr>
                  <w:tab/>
                </w:r>
                <w:r>
                  <w:rPr>
                    <w:noProof/>
                    <w:webHidden/>
                  </w:rPr>
                  <w:fldChar w:fldCharType="begin"/>
                </w:r>
                <w:r>
                  <w:rPr>
                    <w:noProof/>
                    <w:webHidden/>
                  </w:rPr>
                  <w:instrText xml:space="preserve"> PAGEREF _Toc199171413 \h </w:instrText>
                </w:r>
                <w:r>
                  <w:rPr>
                    <w:noProof/>
                    <w:webHidden/>
                  </w:rPr>
                </w:r>
                <w:r>
                  <w:rPr>
                    <w:noProof/>
                    <w:webHidden/>
                  </w:rPr>
                  <w:fldChar w:fldCharType="separate"/>
                </w:r>
                <w:r>
                  <w:rPr>
                    <w:noProof/>
                    <w:webHidden/>
                  </w:rPr>
                  <w:t>7</w:t>
                </w:r>
                <w:r>
                  <w:rPr>
                    <w:noProof/>
                    <w:webHidden/>
                  </w:rPr>
                  <w:fldChar w:fldCharType="end"/>
                </w:r>
              </w:hyperlink>
            </w:p>
            <w:p w14:paraId="4D5CE7F3" w14:textId="6F97C793"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4" w:history="1">
                <w:r w:rsidRPr="00204E5B">
                  <w:rPr>
                    <w:rStyle w:val="Hyperlink"/>
                    <w:noProof/>
                  </w:rPr>
                  <w:t>4.</w:t>
                </w:r>
                <w:r>
                  <w:rPr>
                    <w:rFonts w:asciiTheme="minorHAnsi" w:eastAsiaTheme="minorEastAsia" w:hAnsiTheme="minorHAnsi" w:cstheme="minorBidi"/>
                    <w:noProof/>
                    <w:kern w:val="2"/>
                    <w:sz w:val="24"/>
                    <w:szCs w:val="24"/>
                    <w14:ligatures w14:val="standardContextual"/>
                  </w:rPr>
                  <w:tab/>
                </w:r>
                <w:r w:rsidRPr="00204E5B">
                  <w:rPr>
                    <w:rStyle w:val="Hyperlink"/>
                    <w:noProof/>
                  </w:rPr>
                  <w:t>Principle</w:t>
                </w:r>
                <w:r>
                  <w:rPr>
                    <w:noProof/>
                    <w:webHidden/>
                  </w:rPr>
                  <w:tab/>
                </w:r>
                <w:r>
                  <w:rPr>
                    <w:noProof/>
                    <w:webHidden/>
                  </w:rPr>
                  <w:fldChar w:fldCharType="begin"/>
                </w:r>
                <w:r>
                  <w:rPr>
                    <w:noProof/>
                    <w:webHidden/>
                  </w:rPr>
                  <w:instrText xml:space="preserve"> PAGEREF _Toc199171414 \h </w:instrText>
                </w:r>
                <w:r>
                  <w:rPr>
                    <w:noProof/>
                    <w:webHidden/>
                  </w:rPr>
                </w:r>
                <w:r>
                  <w:rPr>
                    <w:noProof/>
                    <w:webHidden/>
                  </w:rPr>
                  <w:fldChar w:fldCharType="separate"/>
                </w:r>
                <w:r>
                  <w:rPr>
                    <w:noProof/>
                    <w:webHidden/>
                  </w:rPr>
                  <w:t>7</w:t>
                </w:r>
                <w:r>
                  <w:rPr>
                    <w:noProof/>
                    <w:webHidden/>
                  </w:rPr>
                  <w:fldChar w:fldCharType="end"/>
                </w:r>
              </w:hyperlink>
            </w:p>
            <w:p w14:paraId="003B3424" w14:textId="24EC3E7F"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5" w:history="1">
                <w:r w:rsidRPr="00204E5B">
                  <w:rPr>
                    <w:rStyle w:val="Hyperlink"/>
                    <w:noProof/>
                  </w:rPr>
                  <w:t>5.</w:t>
                </w:r>
                <w:r>
                  <w:rPr>
                    <w:rFonts w:asciiTheme="minorHAnsi" w:eastAsiaTheme="minorEastAsia" w:hAnsiTheme="minorHAnsi" w:cstheme="minorBidi"/>
                    <w:noProof/>
                    <w:kern w:val="2"/>
                    <w:sz w:val="24"/>
                    <w:szCs w:val="24"/>
                    <w14:ligatures w14:val="standardContextual"/>
                  </w:rPr>
                  <w:tab/>
                </w:r>
                <w:r w:rsidRPr="00204E5B">
                  <w:rPr>
                    <w:rStyle w:val="Hyperlink"/>
                    <w:noProof/>
                  </w:rPr>
                  <w:t>Required Equipment’s &amp; Reagents</w:t>
                </w:r>
                <w:r>
                  <w:rPr>
                    <w:noProof/>
                    <w:webHidden/>
                  </w:rPr>
                  <w:tab/>
                </w:r>
                <w:r>
                  <w:rPr>
                    <w:noProof/>
                    <w:webHidden/>
                  </w:rPr>
                  <w:fldChar w:fldCharType="begin"/>
                </w:r>
                <w:r>
                  <w:rPr>
                    <w:noProof/>
                    <w:webHidden/>
                  </w:rPr>
                  <w:instrText xml:space="preserve"> PAGEREF _Toc199171415 \h </w:instrText>
                </w:r>
                <w:r>
                  <w:rPr>
                    <w:noProof/>
                    <w:webHidden/>
                  </w:rPr>
                </w:r>
                <w:r>
                  <w:rPr>
                    <w:noProof/>
                    <w:webHidden/>
                  </w:rPr>
                  <w:fldChar w:fldCharType="separate"/>
                </w:r>
                <w:r>
                  <w:rPr>
                    <w:noProof/>
                    <w:webHidden/>
                  </w:rPr>
                  <w:t>8</w:t>
                </w:r>
                <w:r>
                  <w:rPr>
                    <w:noProof/>
                    <w:webHidden/>
                  </w:rPr>
                  <w:fldChar w:fldCharType="end"/>
                </w:r>
              </w:hyperlink>
            </w:p>
            <w:p w14:paraId="7A4BFAE7" w14:textId="0C6AE072"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6" w:history="1">
                <w:r w:rsidRPr="00204E5B">
                  <w:rPr>
                    <w:rStyle w:val="Hyperlink"/>
                    <w:noProof/>
                  </w:rPr>
                  <w:t>6.</w:t>
                </w:r>
                <w:r>
                  <w:rPr>
                    <w:rFonts w:asciiTheme="minorHAnsi" w:eastAsiaTheme="minorEastAsia" w:hAnsiTheme="minorHAnsi" w:cstheme="minorBidi"/>
                    <w:noProof/>
                    <w:kern w:val="2"/>
                    <w:sz w:val="24"/>
                    <w:szCs w:val="24"/>
                    <w14:ligatures w14:val="standardContextual"/>
                  </w:rPr>
                  <w:tab/>
                </w:r>
                <w:r w:rsidRPr="00204E5B">
                  <w:rPr>
                    <w:rStyle w:val="Hyperlink"/>
                    <w:noProof/>
                  </w:rPr>
                  <w:t>Environment &amp; Safety Control</w:t>
                </w:r>
                <w:r>
                  <w:rPr>
                    <w:noProof/>
                    <w:webHidden/>
                  </w:rPr>
                  <w:tab/>
                </w:r>
                <w:r>
                  <w:rPr>
                    <w:noProof/>
                    <w:webHidden/>
                  </w:rPr>
                  <w:fldChar w:fldCharType="begin"/>
                </w:r>
                <w:r>
                  <w:rPr>
                    <w:noProof/>
                    <w:webHidden/>
                  </w:rPr>
                  <w:instrText xml:space="preserve"> PAGEREF _Toc199171416 \h </w:instrText>
                </w:r>
                <w:r>
                  <w:rPr>
                    <w:noProof/>
                    <w:webHidden/>
                  </w:rPr>
                </w:r>
                <w:r>
                  <w:rPr>
                    <w:noProof/>
                    <w:webHidden/>
                  </w:rPr>
                  <w:fldChar w:fldCharType="separate"/>
                </w:r>
                <w:r>
                  <w:rPr>
                    <w:noProof/>
                    <w:webHidden/>
                  </w:rPr>
                  <w:t>8</w:t>
                </w:r>
                <w:r>
                  <w:rPr>
                    <w:noProof/>
                    <w:webHidden/>
                  </w:rPr>
                  <w:fldChar w:fldCharType="end"/>
                </w:r>
              </w:hyperlink>
            </w:p>
            <w:p w14:paraId="4FE5681B" w14:textId="23A53E52"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7" w:history="1">
                <w:r w:rsidRPr="00204E5B">
                  <w:rPr>
                    <w:rStyle w:val="Hyperlink"/>
                    <w:noProof/>
                  </w:rPr>
                  <w:t>7.</w:t>
                </w:r>
                <w:r>
                  <w:rPr>
                    <w:rFonts w:asciiTheme="minorHAnsi" w:eastAsiaTheme="minorEastAsia" w:hAnsiTheme="minorHAnsi" w:cstheme="minorBidi"/>
                    <w:noProof/>
                    <w:kern w:val="2"/>
                    <w:sz w:val="24"/>
                    <w:szCs w:val="24"/>
                    <w14:ligatures w14:val="standardContextual"/>
                  </w:rPr>
                  <w:tab/>
                </w:r>
                <w:r w:rsidRPr="00204E5B">
                  <w:rPr>
                    <w:rStyle w:val="Hyperlink"/>
                    <w:noProof/>
                  </w:rPr>
                  <w:t>Calibration</w:t>
                </w:r>
                <w:r>
                  <w:rPr>
                    <w:noProof/>
                    <w:webHidden/>
                  </w:rPr>
                  <w:tab/>
                </w:r>
                <w:r>
                  <w:rPr>
                    <w:noProof/>
                    <w:webHidden/>
                  </w:rPr>
                  <w:fldChar w:fldCharType="begin"/>
                </w:r>
                <w:r>
                  <w:rPr>
                    <w:noProof/>
                    <w:webHidden/>
                  </w:rPr>
                  <w:instrText xml:space="preserve"> PAGEREF _Toc199171417 \h </w:instrText>
                </w:r>
                <w:r>
                  <w:rPr>
                    <w:noProof/>
                    <w:webHidden/>
                  </w:rPr>
                </w:r>
                <w:r>
                  <w:rPr>
                    <w:noProof/>
                    <w:webHidden/>
                  </w:rPr>
                  <w:fldChar w:fldCharType="separate"/>
                </w:r>
                <w:r>
                  <w:rPr>
                    <w:noProof/>
                    <w:webHidden/>
                  </w:rPr>
                  <w:t>9</w:t>
                </w:r>
                <w:r>
                  <w:rPr>
                    <w:noProof/>
                    <w:webHidden/>
                  </w:rPr>
                  <w:fldChar w:fldCharType="end"/>
                </w:r>
              </w:hyperlink>
            </w:p>
            <w:p w14:paraId="2ED7A329" w14:textId="410707DC"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8" w:history="1">
                <w:r w:rsidRPr="00204E5B">
                  <w:rPr>
                    <w:rStyle w:val="Hyperlink"/>
                    <w:noProof/>
                  </w:rPr>
                  <w:t>8.</w:t>
                </w:r>
                <w:r>
                  <w:rPr>
                    <w:rFonts w:asciiTheme="minorHAnsi" w:eastAsiaTheme="minorEastAsia" w:hAnsiTheme="minorHAnsi" w:cstheme="minorBidi"/>
                    <w:noProof/>
                    <w:kern w:val="2"/>
                    <w:sz w:val="24"/>
                    <w:szCs w:val="24"/>
                    <w14:ligatures w14:val="standardContextual"/>
                  </w:rPr>
                  <w:tab/>
                </w:r>
                <w:r w:rsidRPr="00204E5B">
                  <w:rPr>
                    <w:rStyle w:val="Hyperlink"/>
                    <w:noProof/>
                  </w:rPr>
                  <w:t>Equipment Record</w:t>
                </w:r>
                <w:r>
                  <w:rPr>
                    <w:noProof/>
                    <w:webHidden/>
                  </w:rPr>
                  <w:tab/>
                </w:r>
                <w:r>
                  <w:rPr>
                    <w:noProof/>
                    <w:webHidden/>
                  </w:rPr>
                  <w:fldChar w:fldCharType="begin"/>
                </w:r>
                <w:r>
                  <w:rPr>
                    <w:noProof/>
                    <w:webHidden/>
                  </w:rPr>
                  <w:instrText xml:space="preserve"> PAGEREF _Toc199171418 \h </w:instrText>
                </w:r>
                <w:r>
                  <w:rPr>
                    <w:noProof/>
                    <w:webHidden/>
                  </w:rPr>
                </w:r>
                <w:r>
                  <w:rPr>
                    <w:noProof/>
                    <w:webHidden/>
                  </w:rPr>
                  <w:fldChar w:fldCharType="separate"/>
                </w:r>
                <w:r>
                  <w:rPr>
                    <w:noProof/>
                    <w:webHidden/>
                  </w:rPr>
                  <w:t>9</w:t>
                </w:r>
                <w:r>
                  <w:rPr>
                    <w:noProof/>
                    <w:webHidden/>
                  </w:rPr>
                  <w:fldChar w:fldCharType="end"/>
                </w:r>
              </w:hyperlink>
            </w:p>
            <w:p w14:paraId="219B1D16" w14:textId="6FCD2CD0"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19" w:history="1">
                <w:r w:rsidRPr="00204E5B">
                  <w:rPr>
                    <w:rStyle w:val="Hyperlink"/>
                    <w:noProof/>
                  </w:rPr>
                  <w:t>9.</w:t>
                </w:r>
                <w:r>
                  <w:rPr>
                    <w:rFonts w:asciiTheme="minorHAnsi" w:eastAsiaTheme="minorEastAsia" w:hAnsiTheme="minorHAnsi" w:cstheme="minorBidi"/>
                    <w:noProof/>
                    <w:kern w:val="2"/>
                    <w:sz w:val="24"/>
                    <w:szCs w:val="24"/>
                    <w14:ligatures w14:val="standardContextual"/>
                  </w:rPr>
                  <w:tab/>
                </w:r>
                <w:r w:rsidRPr="00204E5B">
                  <w:rPr>
                    <w:rStyle w:val="Hyperlink"/>
                    <w:noProof/>
                  </w:rPr>
                  <w:t>Quality Control Procedure</w:t>
                </w:r>
                <w:r>
                  <w:rPr>
                    <w:noProof/>
                    <w:webHidden/>
                  </w:rPr>
                  <w:tab/>
                </w:r>
                <w:r>
                  <w:rPr>
                    <w:noProof/>
                    <w:webHidden/>
                  </w:rPr>
                  <w:fldChar w:fldCharType="begin"/>
                </w:r>
                <w:r>
                  <w:rPr>
                    <w:noProof/>
                    <w:webHidden/>
                  </w:rPr>
                  <w:instrText xml:space="preserve"> PAGEREF _Toc199171419 \h </w:instrText>
                </w:r>
                <w:r>
                  <w:rPr>
                    <w:noProof/>
                    <w:webHidden/>
                  </w:rPr>
                </w:r>
                <w:r>
                  <w:rPr>
                    <w:noProof/>
                    <w:webHidden/>
                  </w:rPr>
                  <w:fldChar w:fldCharType="separate"/>
                </w:r>
                <w:r>
                  <w:rPr>
                    <w:noProof/>
                    <w:webHidden/>
                  </w:rPr>
                  <w:t>9</w:t>
                </w:r>
                <w:r>
                  <w:rPr>
                    <w:noProof/>
                    <w:webHidden/>
                  </w:rPr>
                  <w:fldChar w:fldCharType="end"/>
                </w:r>
              </w:hyperlink>
            </w:p>
            <w:p w14:paraId="56B78984" w14:textId="4DACCFAB"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20" w:history="1">
                <w:r w:rsidRPr="00204E5B">
                  <w:rPr>
                    <w:rStyle w:val="Hyperlink"/>
                    <w:noProof/>
                  </w:rPr>
                  <w:t>10.</w:t>
                </w:r>
                <w:r>
                  <w:rPr>
                    <w:rFonts w:asciiTheme="minorHAnsi" w:eastAsiaTheme="minorEastAsia" w:hAnsiTheme="minorHAnsi" w:cstheme="minorBidi"/>
                    <w:noProof/>
                    <w:kern w:val="2"/>
                    <w:sz w:val="24"/>
                    <w:szCs w:val="24"/>
                    <w14:ligatures w14:val="standardContextual"/>
                  </w:rPr>
                  <w:tab/>
                </w:r>
                <w:r w:rsidRPr="00204E5B">
                  <w:rPr>
                    <w:rStyle w:val="Hyperlink"/>
                    <w:noProof/>
                  </w:rPr>
                  <w:t>Procedure</w:t>
                </w:r>
                <w:r>
                  <w:rPr>
                    <w:noProof/>
                    <w:webHidden/>
                  </w:rPr>
                  <w:tab/>
                </w:r>
                <w:r>
                  <w:rPr>
                    <w:noProof/>
                    <w:webHidden/>
                  </w:rPr>
                  <w:fldChar w:fldCharType="begin"/>
                </w:r>
                <w:r>
                  <w:rPr>
                    <w:noProof/>
                    <w:webHidden/>
                  </w:rPr>
                  <w:instrText xml:space="preserve"> PAGEREF _Toc199171420 \h </w:instrText>
                </w:r>
                <w:r>
                  <w:rPr>
                    <w:noProof/>
                    <w:webHidden/>
                  </w:rPr>
                </w:r>
                <w:r>
                  <w:rPr>
                    <w:noProof/>
                    <w:webHidden/>
                  </w:rPr>
                  <w:fldChar w:fldCharType="separate"/>
                </w:r>
                <w:r>
                  <w:rPr>
                    <w:noProof/>
                    <w:webHidden/>
                  </w:rPr>
                  <w:t>10</w:t>
                </w:r>
                <w:r>
                  <w:rPr>
                    <w:noProof/>
                    <w:webHidden/>
                  </w:rPr>
                  <w:fldChar w:fldCharType="end"/>
                </w:r>
              </w:hyperlink>
            </w:p>
            <w:p w14:paraId="5A237374" w14:textId="005FA1E0"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21" w:history="1">
                <w:r w:rsidRPr="00204E5B">
                  <w:rPr>
                    <w:rStyle w:val="Hyperlink"/>
                    <w:noProof/>
                  </w:rPr>
                  <w:t>11.</w:t>
                </w:r>
                <w:r>
                  <w:rPr>
                    <w:rFonts w:asciiTheme="minorHAnsi" w:eastAsiaTheme="minorEastAsia" w:hAnsiTheme="minorHAnsi" w:cstheme="minorBidi"/>
                    <w:noProof/>
                    <w:kern w:val="2"/>
                    <w:sz w:val="24"/>
                    <w:szCs w:val="24"/>
                    <w14:ligatures w14:val="standardContextual"/>
                  </w:rPr>
                  <w:tab/>
                </w:r>
                <w:r w:rsidRPr="00204E5B">
                  <w:rPr>
                    <w:rStyle w:val="Hyperlink"/>
                    <w:noProof/>
                  </w:rPr>
                  <w:t>Maintenance</w:t>
                </w:r>
                <w:r>
                  <w:rPr>
                    <w:noProof/>
                    <w:webHidden/>
                  </w:rPr>
                  <w:tab/>
                </w:r>
                <w:r>
                  <w:rPr>
                    <w:noProof/>
                    <w:webHidden/>
                  </w:rPr>
                  <w:fldChar w:fldCharType="begin"/>
                </w:r>
                <w:r>
                  <w:rPr>
                    <w:noProof/>
                    <w:webHidden/>
                  </w:rPr>
                  <w:instrText xml:space="preserve"> PAGEREF _Toc199171421 \h </w:instrText>
                </w:r>
                <w:r>
                  <w:rPr>
                    <w:noProof/>
                    <w:webHidden/>
                  </w:rPr>
                </w:r>
                <w:r>
                  <w:rPr>
                    <w:noProof/>
                    <w:webHidden/>
                  </w:rPr>
                  <w:fldChar w:fldCharType="separate"/>
                </w:r>
                <w:r>
                  <w:rPr>
                    <w:noProof/>
                    <w:webHidden/>
                  </w:rPr>
                  <w:t>10</w:t>
                </w:r>
                <w:r>
                  <w:rPr>
                    <w:noProof/>
                    <w:webHidden/>
                  </w:rPr>
                  <w:fldChar w:fldCharType="end"/>
                </w:r>
              </w:hyperlink>
            </w:p>
            <w:p w14:paraId="1D111590" w14:textId="181F2DAE" w:rsidR="00194E45" w:rsidRDefault="00194E4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422" w:history="1">
                <w:r w:rsidRPr="00204E5B">
                  <w:rPr>
                    <w:rStyle w:val="Hyperlink"/>
                    <w:noProof/>
                  </w:rPr>
                  <w:t>12.</w:t>
                </w:r>
                <w:r>
                  <w:rPr>
                    <w:rFonts w:asciiTheme="minorHAnsi" w:eastAsiaTheme="minorEastAsia" w:hAnsiTheme="minorHAnsi" w:cstheme="minorBidi"/>
                    <w:noProof/>
                    <w:kern w:val="2"/>
                    <w:sz w:val="24"/>
                    <w:szCs w:val="24"/>
                    <w14:ligatures w14:val="standardContextual"/>
                  </w:rPr>
                  <w:tab/>
                </w:r>
                <w:r w:rsidRPr="00204E5B">
                  <w:rPr>
                    <w:rStyle w:val="Hyperlink"/>
                    <w:noProof/>
                  </w:rPr>
                  <w:t>References</w:t>
                </w:r>
                <w:r>
                  <w:rPr>
                    <w:noProof/>
                    <w:webHidden/>
                  </w:rPr>
                  <w:tab/>
                </w:r>
                <w:r>
                  <w:rPr>
                    <w:noProof/>
                    <w:webHidden/>
                  </w:rPr>
                  <w:fldChar w:fldCharType="begin"/>
                </w:r>
                <w:r>
                  <w:rPr>
                    <w:noProof/>
                    <w:webHidden/>
                  </w:rPr>
                  <w:instrText xml:space="preserve"> PAGEREF _Toc199171422 \h </w:instrText>
                </w:r>
                <w:r>
                  <w:rPr>
                    <w:noProof/>
                    <w:webHidden/>
                  </w:rPr>
                </w:r>
                <w:r>
                  <w:rPr>
                    <w:noProof/>
                    <w:webHidden/>
                  </w:rPr>
                  <w:fldChar w:fldCharType="separate"/>
                </w:r>
                <w:r>
                  <w:rPr>
                    <w:noProof/>
                    <w:webHidden/>
                  </w:rPr>
                  <w:t>11</w:t>
                </w:r>
                <w:r>
                  <w:rPr>
                    <w:noProof/>
                    <w:webHidden/>
                  </w:rPr>
                  <w:fldChar w:fldCharType="end"/>
                </w:r>
              </w:hyperlink>
            </w:p>
            <w:p w14:paraId="657141A1" w14:textId="337508C9" w:rsidR="00C2562C" w:rsidRDefault="00C2562C" w:rsidP="001865DC">
              <w:pPr>
                <w:spacing w:line="18" w:lineRule="atLeast"/>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EF1ACF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171407"/>
          <w:r w:rsidRPr="00643AD6">
            <w:t xml:space="preserve">APPROVAL </w:t>
          </w:r>
          <w:r w:rsidRPr="006916C1">
            <w:rPr>
              <w:szCs w:val="28"/>
            </w:rPr>
            <w:t>AUTHORITY</w:t>
          </w:r>
          <w:bookmarkEnd w:id="6"/>
        </w:p>
        <w:p w14:paraId="0E9CC21E" w14:textId="77777777" w:rsidR="00905AF6" w:rsidRDefault="00905AF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905AF6" w:rsidRPr="00156BFB" w14:paraId="00421E6E" w14:textId="77777777" w:rsidTr="00F91BB0">
            <w:trPr>
              <w:trHeight w:val="1417"/>
            </w:trPr>
            <w:tc>
              <w:tcPr>
                <w:tcW w:w="1664" w:type="dxa"/>
                <w:vMerge w:val="restart"/>
                <w:shd w:val="clear" w:color="auto" w:fill="B4C6E7" w:themeFill="accent1" w:themeFillTint="66"/>
                <w:vAlign w:val="center"/>
              </w:tcPr>
              <w:p w14:paraId="18759508" w14:textId="77777777" w:rsidR="00905AF6" w:rsidRPr="00156BFB" w:rsidRDefault="00905AF6"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1E320B4" w14:textId="77777777" w:rsidR="00905AF6" w:rsidRPr="00156BFB" w:rsidRDefault="00905AF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16AA090" w14:textId="77777777" w:rsidR="00905AF6" w:rsidRPr="008D0CC5" w:rsidRDefault="00905AF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629E81DD" w14:textId="77777777" w:rsidR="00905AF6" w:rsidRPr="00156BFB" w:rsidRDefault="00905AF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5E8D50C" w14:textId="77777777" w:rsidR="00905AF6" w:rsidRPr="00156BFB" w:rsidRDefault="00905AF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05AF6" w:rsidRPr="00156BFB" w14:paraId="46DE9040" w14:textId="77777777" w:rsidTr="00F91BB0">
            <w:trPr>
              <w:trHeight w:val="1541"/>
            </w:trPr>
            <w:tc>
              <w:tcPr>
                <w:tcW w:w="1664" w:type="dxa"/>
                <w:vMerge/>
                <w:shd w:val="clear" w:color="auto" w:fill="B4C6E7" w:themeFill="accent1" w:themeFillTint="66"/>
                <w:vAlign w:val="center"/>
              </w:tcPr>
              <w:p w14:paraId="03961930" w14:textId="77777777" w:rsidR="00905AF6" w:rsidRPr="00156BFB" w:rsidRDefault="00905AF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050F4E5" w14:textId="77777777" w:rsidR="00905AF6" w:rsidRPr="00156BFB" w:rsidRDefault="00905AF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CCFCEB8" w14:textId="77777777" w:rsidR="00905AF6" w:rsidRPr="00156BFB" w:rsidRDefault="00905AF6"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2FD8632" wp14:editId="2311E603">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B3A2E1E" w14:textId="77777777" w:rsidR="00905AF6" w:rsidRPr="00156BFB" w:rsidRDefault="00905AF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207F8BF" w14:textId="77777777" w:rsidR="00905AF6" w:rsidRPr="00156BFB" w:rsidRDefault="00905AF6" w:rsidP="00F91BB0">
                <w:pPr>
                  <w:pStyle w:val="BodyText"/>
                  <w:rPr>
                    <w:rFonts w:ascii="Palatino Linotype" w:hAnsi="Palatino Linotype"/>
                    <w:b/>
                    <w:bCs/>
                    <w:sz w:val="24"/>
                    <w:szCs w:val="24"/>
                  </w:rPr>
                </w:pPr>
              </w:p>
            </w:tc>
          </w:tr>
          <w:tr w:rsidR="00905AF6" w:rsidRPr="00156BFB" w14:paraId="58A294E7" w14:textId="77777777" w:rsidTr="00F91BB0">
            <w:trPr>
              <w:trHeight w:val="1417"/>
            </w:trPr>
            <w:tc>
              <w:tcPr>
                <w:tcW w:w="1664" w:type="dxa"/>
                <w:vMerge w:val="restart"/>
                <w:shd w:val="clear" w:color="auto" w:fill="E2EFD9" w:themeFill="accent6" w:themeFillTint="33"/>
                <w:vAlign w:val="center"/>
              </w:tcPr>
              <w:p w14:paraId="6350D16C" w14:textId="77777777" w:rsidR="00905AF6" w:rsidRPr="00156BFB" w:rsidRDefault="00905AF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E7F04D6" w14:textId="77777777" w:rsidR="00905AF6" w:rsidRPr="00156BFB" w:rsidRDefault="00905AF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9E94F19" w14:textId="77777777" w:rsidR="00905AF6" w:rsidRPr="008D0CC5" w:rsidRDefault="00905AF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68C4540" w14:textId="77777777" w:rsidR="00905AF6" w:rsidRPr="00156BFB" w:rsidRDefault="00905AF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E4999EB" w14:textId="77777777" w:rsidR="00905AF6" w:rsidRPr="00156BFB" w:rsidRDefault="00905AF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05AF6" w:rsidRPr="00156BFB" w14:paraId="14F9F165" w14:textId="77777777" w:rsidTr="00F91BB0">
            <w:trPr>
              <w:trHeight w:val="1417"/>
            </w:trPr>
            <w:tc>
              <w:tcPr>
                <w:tcW w:w="1664" w:type="dxa"/>
                <w:vMerge/>
                <w:shd w:val="clear" w:color="auto" w:fill="E2EFD9" w:themeFill="accent6" w:themeFillTint="33"/>
                <w:vAlign w:val="center"/>
              </w:tcPr>
              <w:p w14:paraId="70373529" w14:textId="77777777" w:rsidR="00905AF6" w:rsidRPr="00156BFB" w:rsidRDefault="00905AF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0FF5E88" w14:textId="77777777" w:rsidR="00905AF6" w:rsidRPr="00156BFB" w:rsidRDefault="00905AF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FDA4BF8" w14:textId="77777777" w:rsidR="00905AF6" w:rsidRPr="00156BFB" w:rsidRDefault="00905AF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732992" behindDoc="0" locked="0" layoutInCell="1" allowOverlap="1" wp14:anchorId="00B1BD43" wp14:editId="3DB6615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4A12449" w14:textId="77777777" w:rsidR="00905AF6" w:rsidRPr="00156BFB" w:rsidRDefault="00905AF6" w:rsidP="00F91BB0">
                <w:pPr>
                  <w:pStyle w:val="BodyText"/>
                  <w:rPr>
                    <w:rFonts w:ascii="Palatino Linotype" w:hAnsi="Palatino Linotype"/>
                    <w:b/>
                    <w:bCs/>
                    <w:sz w:val="24"/>
                    <w:szCs w:val="24"/>
                  </w:rPr>
                </w:pPr>
              </w:p>
            </w:tc>
          </w:tr>
          <w:tr w:rsidR="00905AF6" w:rsidRPr="00156BFB" w14:paraId="31472677" w14:textId="77777777" w:rsidTr="00F91BB0">
            <w:trPr>
              <w:trHeight w:val="1417"/>
            </w:trPr>
            <w:tc>
              <w:tcPr>
                <w:tcW w:w="1664" w:type="dxa"/>
                <w:vMerge w:val="restart"/>
                <w:shd w:val="clear" w:color="auto" w:fill="B4C6E7" w:themeFill="accent1" w:themeFillTint="66"/>
                <w:vAlign w:val="center"/>
              </w:tcPr>
              <w:p w14:paraId="53AE603E" w14:textId="77777777" w:rsidR="00905AF6" w:rsidRPr="00156BFB" w:rsidRDefault="00905AF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3AF1F56" w14:textId="77777777" w:rsidR="00905AF6" w:rsidRPr="00156BFB" w:rsidRDefault="00905AF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505206E6" w14:textId="77777777" w:rsidR="00905AF6" w:rsidRDefault="00905AF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 xml:space="preserve">Pallavi </w:t>
                </w:r>
                <w:proofErr w:type="spellStart"/>
                <w:r>
                  <w:rPr>
                    <w:rFonts w:ascii="Palatino Linotype" w:hAnsi="Palatino Linotype"/>
                    <w:b/>
                    <w:bCs/>
                    <w:sz w:val="24"/>
                    <w:szCs w:val="24"/>
                  </w:rPr>
                  <w:t>Elisetty</w:t>
                </w:r>
                <w:proofErr w:type="spellEnd"/>
              </w:p>
              <w:p w14:paraId="75DF8B87" w14:textId="77777777" w:rsidR="00905AF6" w:rsidRPr="00156BFB" w:rsidRDefault="00905AF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BF8C26A" w14:textId="77777777" w:rsidR="00905AF6" w:rsidRPr="00156BFB" w:rsidRDefault="00905AF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05AF6" w:rsidRPr="00156BFB" w14:paraId="5D01393B" w14:textId="77777777" w:rsidTr="00F91BB0">
            <w:trPr>
              <w:trHeight w:val="1417"/>
            </w:trPr>
            <w:tc>
              <w:tcPr>
                <w:tcW w:w="1664" w:type="dxa"/>
                <w:vMerge/>
                <w:shd w:val="clear" w:color="auto" w:fill="B4C6E7" w:themeFill="accent1" w:themeFillTint="66"/>
                <w:vAlign w:val="center"/>
              </w:tcPr>
              <w:p w14:paraId="119B616D" w14:textId="77777777" w:rsidR="00905AF6" w:rsidRPr="00156BFB" w:rsidRDefault="00905AF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0F53CEF" w14:textId="77777777" w:rsidR="00905AF6" w:rsidRPr="00156BFB" w:rsidRDefault="00905AF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B2F685B" w14:textId="77777777" w:rsidR="00905AF6" w:rsidRPr="00156BFB" w:rsidRDefault="00905AF6"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734016" behindDoc="0" locked="0" layoutInCell="1" allowOverlap="1" wp14:anchorId="18C15B0B" wp14:editId="4CCE6D6B">
                      <wp:simplePos x="0" y="0"/>
                      <wp:positionH relativeFrom="column">
                        <wp:posOffset>479425</wp:posOffset>
                      </wp:positionH>
                      <wp:positionV relativeFrom="paragraph">
                        <wp:posOffset>-615315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4C32221" w14:textId="77777777" w:rsidR="00905AF6" w:rsidRPr="00156BFB" w:rsidRDefault="00905AF6" w:rsidP="00F91BB0">
                <w:pPr>
                  <w:pStyle w:val="BodyText"/>
                  <w:rPr>
                    <w:rFonts w:ascii="Palatino Linotype" w:hAnsi="Palatino Linotype"/>
                    <w:b/>
                    <w:bCs/>
                    <w:sz w:val="24"/>
                    <w:szCs w:val="24"/>
                  </w:rPr>
                </w:pPr>
              </w:p>
            </w:tc>
          </w:tr>
          <w:bookmarkEnd w:id="7"/>
        </w:tbl>
        <w:p w14:paraId="219B78C6" w14:textId="77777777" w:rsidR="00905AF6" w:rsidRPr="00B70912" w:rsidRDefault="00905AF6" w:rsidP="00905AF6">
          <w:pPr>
            <w:pStyle w:val="TDPL-BodyTxt"/>
            <w:sectPr w:rsidR="00905AF6"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171408"/>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171409"/>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9171410"/>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B17C8" w:rsidRPr="001064D5" w14:paraId="4B9EC0F7" w14:textId="77777777" w:rsidTr="00E72A7C">
            <w:trPr>
              <w:trHeight w:val="57"/>
              <w:jc w:val="center"/>
            </w:trPr>
            <w:tc>
              <w:tcPr>
                <w:tcW w:w="1331" w:type="dxa"/>
              </w:tcPr>
              <w:p w14:paraId="26373B5C" w14:textId="5F906EB0" w:rsidR="002B17C8" w:rsidRPr="006916C1" w:rsidRDefault="002B17C8" w:rsidP="002B17C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693503" w:rsidR="002B17C8" w:rsidRPr="006916C1" w:rsidRDefault="002B17C8" w:rsidP="002B17C8">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523C1C8" w:rsidR="002B17C8" w:rsidRPr="006916C1" w:rsidRDefault="002B17C8" w:rsidP="002B17C8">
                <w:pPr>
                  <w:pStyle w:val="BodyText"/>
                  <w:jc w:val="center"/>
                  <w:rPr>
                    <w:rFonts w:ascii="Palatino Linotype" w:hAnsi="Palatino Linotype"/>
                  </w:rPr>
                </w:pPr>
                <w:r>
                  <w:rPr>
                    <w:rFonts w:ascii="Palatino Linotype" w:hAnsi="Palatino Linotype"/>
                  </w:rPr>
                  <w:t>Degree Centigrade</w:t>
                </w:r>
              </w:p>
            </w:tc>
          </w:tr>
          <w:tr w:rsidR="00C55D99" w:rsidRPr="001064D5" w14:paraId="4EA3CEA8" w14:textId="77777777" w:rsidTr="00E72A7C">
            <w:trPr>
              <w:trHeight w:val="57"/>
              <w:jc w:val="center"/>
            </w:trPr>
            <w:tc>
              <w:tcPr>
                <w:tcW w:w="1331" w:type="dxa"/>
              </w:tcPr>
              <w:p w14:paraId="2563DB2B" w14:textId="6F9C0C12" w:rsidR="00C55D99" w:rsidRPr="006916C1" w:rsidRDefault="00C55D99" w:rsidP="00C55D99">
                <w:pPr>
                  <w:pStyle w:val="BodyText"/>
                  <w:jc w:val="center"/>
                  <w:rPr>
                    <w:rFonts w:ascii="Palatino Linotype" w:hAnsi="Palatino Linotype"/>
                  </w:rPr>
                </w:pPr>
                <w:r w:rsidRPr="006916C1">
                  <w:rPr>
                    <w:rFonts w:ascii="Palatino Linotype" w:hAnsi="Palatino Linotype"/>
                  </w:rPr>
                  <w:t>2</w:t>
                </w:r>
              </w:p>
            </w:tc>
            <w:tc>
              <w:tcPr>
                <w:tcW w:w="1981" w:type="dxa"/>
              </w:tcPr>
              <w:p w14:paraId="02DBCD5A" w14:textId="6D70F0EE" w:rsidR="00C55D99" w:rsidRPr="00187D29" w:rsidRDefault="00C55D99" w:rsidP="00C55D99">
                <w:pPr>
                  <w:pStyle w:val="BodyText"/>
                  <w:jc w:val="center"/>
                  <w:rPr>
                    <w:rFonts w:ascii="Palatino Linotype" w:hAnsi="Palatino Linotype"/>
                  </w:rPr>
                </w:pPr>
                <w:r>
                  <w:rPr>
                    <w:rFonts w:ascii="Palatino Linotype" w:hAnsi="Palatino Linotype"/>
                  </w:rPr>
                  <w:t>HEPA</w:t>
                </w:r>
              </w:p>
            </w:tc>
            <w:tc>
              <w:tcPr>
                <w:tcW w:w="5868" w:type="dxa"/>
              </w:tcPr>
              <w:p w14:paraId="4561A92C" w14:textId="18CBBF70" w:rsidR="00C55D99" w:rsidRDefault="00C55D99" w:rsidP="00C55D99">
                <w:pPr>
                  <w:pStyle w:val="BodyText"/>
                  <w:jc w:val="center"/>
                  <w:rPr>
                    <w:rFonts w:ascii="Palatino Linotype" w:hAnsi="Palatino Linotype"/>
                  </w:rPr>
                </w:pPr>
                <w:r w:rsidRPr="00C55D99">
                  <w:rPr>
                    <w:rFonts w:ascii="Palatino Linotype" w:hAnsi="Palatino Linotype"/>
                  </w:rPr>
                  <w:t>High Efficiency Particulate Air</w:t>
                </w:r>
              </w:p>
            </w:tc>
          </w:tr>
          <w:tr w:rsidR="00C55D99" w:rsidRPr="001064D5" w14:paraId="0B962A5B" w14:textId="77777777" w:rsidTr="00E72A7C">
            <w:trPr>
              <w:trHeight w:val="57"/>
              <w:jc w:val="center"/>
            </w:trPr>
            <w:tc>
              <w:tcPr>
                <w:tcW w:w="1331" w:type="dxa"/>
              </w:tcPr>
              <w:p w14:paraId="42D9AC36" w14:textId="50880812" w:rsidR="00C55D99" w:rsidRPr="006916C1" w:rsidRDefault="00C55D99" w:rsidP="00C55D99">
                <w:pPr>
                  <w:pStyle w:val="BodyText"/>
                  <w:jc w:val="center"/>
                  <w:rPr>
                    <w:rFonts w:ascii="Palatino Linotype" w:hAnsi="Palatino Linotype"/>
                  </w:rPr>
                </w:pPr>
                <w:r w:rsidRPr="006916C1">
                  <w:rPr>
                    <w:rFonts w:ascii="Palatino Linotype" w:hAnsi="Palatino Linotype"/>
                  </w:rPr>
                  <w:t>3</w:t>
                </w:r>
              </w:p>
            </w:tc>
            <w:tc>
              <w:tcPr>
                <w:tcW w:w="1981" w:type="dxa"/>
              </w:tcPr>
              <w:p w14:paraId="33B07493" w14:textId="251345CA" w:rsidR="00C55D99" w:rsidRDefault="00C55D99" w:rsidP="00C55D99">
                <w:pPr>
                  <w:pStyle w:val="BodyText"/>
                  <w:jc w:val="center"/>
                  <w:rPr>
                    <w:rFonts w:ascii="Palatino Linotype" w:hAnsi="Palatino Linotype"/>
                  </w:rPr>
                </w:pPr>
                <w:r>
                  <w:rPr>
                    <w:rFonts w:ascii="Palatino Linotype" w:hAnsi="Palatino Linotype"/>
                  </w:rPr>
                  <w:t>HOD</w:t>
                </w:r>
              </w:p>
            </w:tc>
            <w:tc>
              <w:tcPr>
                <w:tcW w:w="5868" w:type="dxa"/>
              </w:tcPr>
              <w:p w14:paraId="137506E5" w14:textId="6F692E32" w:rsidR="00C55D99" w:rsidRPr="002B2EAF" w:rsidRDefault="00C55D99" w:rsidP="00C55D99">
                <w:pPr>
                  <w:pStyle w:val="BodyText"/>
                  <w:jc w:val="center"/>
                  <w:rPr>
                    <w:rFonts w:ascii="Palatino Linotype" w:hAnsi="Palatino Linotype"/>
                  </w:rPr>
                </w:pPr>
                <w:r>
                  <w:rPr>
                    <w:rFonts w:ascii="Palatino Linotype" w:hAnsi="Palatino Linotype"/>
                  </w:rPr>
                  <w:t>Head of Department</w:t>
                </w:r>
              </w:p>
            </w:tc>
          </w:tr>
          <w:tr w:rsidR="00C55D99" w:rsidRPr="001064D5" w14:paraId="108A7049" w14:textId="77777777" w:rsidTr="00E72A7C">
            <w:trPr>
              <w:trHeight w:val="57"/>
              <w:jc w:val="center"/>
            </w:trPr>
            <w:tc>
              <w:tcPr>
                <w:tcW w:w="1331" w:type="dxa"/>
              </w:tcPr>
              <w:p w14:paraId="3D4655CB" w14:textId="0DAA8C5C" w:rsidR="00C55D99" w:rsidRPr="006916C1" w:rsidRDefault="00C55D99" w:rsidP="00C55D99">
                <w:pPr>
                  <w:pStyle w:val="BodyText"/>
                  <w:jc w:val="center"/>
                  <w:rPr>
                    <w:rFonts w:ascii="Palatino Linotype" w:hAnsi="Palatino Linotype"/>
                  </w:rPr>
                </w:pPr>
                <w:r w:rsidRPr="006916C1">
                  <w:rPr>
                    <w:rFonts w:ascii="Palatino Linotype" w:hAnsi="Palatino Linotype"/>
                  </w:rPr>
                  <w:t>4</w:t>
                </w:r>
              </w:p>
            </w:tc>
            <w:tc>
              <w:tcPr>
                <w:tcW w:w="1981" w:type="dxa"/>
              </w:tcPr>
              <w:p w14:paraId="4E561BDF" w14:textId="06487641" w:rsidR="00C55D99" w:rsidRDefault="00C55D99" w:rsidP="00C55D99">
                <w:pPr>
                  <w:pStyle w:val="BodyText"/>
                  <w:jc w:val="center"/>
                  <w:rPr>
                    <w:rFonts w:ascii="Palatino Linotype" w:hAnsi="Palatino Linotype"/>
                  </w:rPr>
                </w:pPr>
                <w:r>
                  <w:rPr>
                    <w:rFonts w:ascii="Palatino Linotype" w:hAnsi="Palatino Linotype"/>
                  </w:rPr>
                  <w:t>LAF</w:t>
                </w:r>
              </w:p>
            </w:tc>
            <w:tc>
              <w:tcPr>
                <w:tcW w:w="5868" w:type="dxa"/>
              </w:tcPr>
              <w:p w14:paraId="58780CA8" w14:textId="019057D2" w:rsidR="00C55D99" w:rsidRDefault="00C55D99" w:rsidP="00C55D99">
                <w:pPr>
                  <w:pStyle w:val="BodyText"/>
                  <w:jc w:val="center"/>
                  <w:rPr>
                    <w:rFonts w:ascii="Palatino Linotype" w:hAnsi="Palatino Linotype"/>
                  </w:rPr>
                </w:pPr>
                <w:r>
                  <w:rPr>
                    <w:rFonts w:ascii="Palatino Linotype" w:hAnsi="Palatino Linotype"/>
                  </w:rPr>
                  <w:t>Laminar Air Flow</w:t>
                </w:r>
              </w:p>
            </w:tc>
          </w:tr>
          <w:tr w:rsidR="00C55D99" w:rsidRPr="001064D5" w14:paraId="1CA8C726" w14:textId="77777777" w:rsidTr="00E72A7C">
            <w:trPr>
              <w:trHeight w:val="57"/>
              <w:jc w:val="center"/>
            </w:trPr>
            <w:tc>
              <w:tcPr>
                <w:tcW w:w="1331" w:type="dxa"/>
              </w:tcPr>
              <w:p w14:paraId="122573F3" w14:textId="62D75586" w:rsidR="00C55D99" w:rsidRPr="006916C1" w:rsidRDefault="00C55D99" w:rsidP="00C55D99">
                <w:pPr>
                  <w:pStyle w:val="BodyText"/>
                  <w:jc w:val="center"/>
                  <w:rPr>
                    <w:rFonts w:ascii="Palatino Linotype" w:hAnsi="Palatino Linotype"/>
                  </w:rPr>
                </w:pPr>
                <w:r>
                  <w:rPr>
                    <w:rFonts w:ascii="Palatino Linotype" w:hAnsi="Palatino Linotype"/>
                  </w:rPr>
                  <w:t>5</w:t>
                </w:r>
              </w:p>
            </w:tc>
            <w:tc>
              <w:tcPr>
                <w:tcW w:w="1981" w:type="dxa"/>
              </w:tcPr>
              <w:p w14:paraId="41DDE7AD" w14:textId="311E2FDF" w:rsidR="00C55D99" w:rsidRDefault="00C55D99" w:rsidP="00C55D99">
                <w:pPr>
                  <w:pStyle w:val="BodyText"/>
                  <w:jc w:val="center"/>
                  <w:rPr>
                    <w:rFonts w:ascii="Palatino Linotype" w:hAnsi="Palatino Linotype"/>
                  </w:rPr>
                </w:pPr>
                <w:r>
                  <w:rPr>
                    <w:rFonts w:ascii="Palatino Linotype" w:hAnsi="Palatino Linotype"/>
                  </w:rPr>
                  <w:t>MSP</w:t>
                </w:r>
              </w:p>
            </w:tc>
            <w:tc>
              <w:tcPr>
                <w:tcW w:w="5868" w:type="dxa"/>
              </w:tcPr>
              <w:p w14:paraId="790DACBD" w14:textId="6E1F53A7" w:rsidR="00C55D99" w:rsidRPr="002B2EAF" w:rsidRDefault="00C55D99" w:rsidP="00C55D99">
                <w:pPr>
                  <w:pStyle w:val="BodyText"/>
                  <w:jc w:val="center"/>
                  <w:rPr>
                    <w:rFonts w:ascii="Palatino Linotype" w:hAnsi="Palatino Linotype"/>
                  </w:rPr>
                </w:pPr>
                <w:r>
                  <w:rPr>
                    <w:rFonts w:ascii="Palatino Linotype" w:hAnsi="Palatino Linotype"/>
                  </w:rPr>
                  <w:t>Management System Procedure</w:t>
                </w:r>
              </w:p>
            </w:tc>
          </w:tr>
          <w:tr w:rsidR="00C55D99" w:rsidRPr="001064D5" w14:paraId="07B27A6A" w14:textId="77777777" w:rsidTr="00E72A7C">
            <w:trPr>
              <w:trHeight w:val="57"/>
              <w:jc w:val="center"/>
            </w:trPr>
            <w:tc>
              <w:tcPr>
                <w:tcW w:w="1331" w:type="dxa"/>
              </w:tcPr>
              <w:p w14:paraId="233C588C" w14:textId="79F8E70B" w:rsidR="00C55D99" w:rsidRPr="006916C1" w:rsidRDefault="00C55D99" w:rsidP="00C55D99">
                <w:pPr>
                  <w:pStyle w:val="BodyText"/>
                  <w:jc w:val="center"/>
                  <w:rPr>
                    <w:rFonts w:ascii="Palatino Linotype" w:hAnsi="Palatino Linotype"/>
                  </w:rPr>
                </w:pPr>
                <w:r>
                  <w:rPr>
                    <w:rFonts w:ascii="Palatino Linotype" w:hAnsi="Palatino Linotype"/>
                  </w:rPr>
                  <w:t>6</w:t>
                </w:r>
              </w:p>
            </w:tc>
            <w:tc>
              <w:tcPr>
                <w:tcW w:w="1981" w:type="dxa"/>
              </w:tcPr>
              <w:p w14:paraId="5D1DC31B" w14:textId="42D91F1C" w:rsidR="00C55D99" w:rsidRPr="00187D29" w:rsidRDefault="00C55D99" w:rsidP="00C55D99">
                <w:pPr>
                  <w:pStyle w:val="BodyText"/>
                  <w:jc w:val="center"/>
                  <w:rPr>
                    <w:rFonts w:ascii="Palatino Linotype" w:hAnsi="Palatino Linotype"/>
                  </w:rPr>
                </w:pPr>
                <w:r>
                  <w:rPr>
                    <w:rFonts w:ascii="Palatino Linotype" w:hAnsi="Palatino Linotype"/>
                  </w:rPr>
                  <w:t>N/A</w:t>
                </w:r>
              </w:p>
            </w:tc>
            <w:tc>
              <w:tcPr>
                <w:tcW w:w="5868" w:type="dxa"/>
              </w:tcPr>
              <w:p w14:paraId="59D2D140" w14:textId="1E8B4F50" w:rsidR="00C55D99" w:rsidRDefault="00C55D99" w:rsidP="00C55D99">
                <w:pPr>
                  <w:pStyle w:val="BodyText"/>
                  <w:jc w:val="center"/>
                  <w:rPr>
                    <w:rFonts w:ascii="Palatino Linotype" w:hAnsi="Palatino Linotype"/>
                  </w:rPr>
                </w:pPr>
                <w:r>
                  <w:rPr>
                    <w:rFonts w:ascii="Palatino Linotype" w:hAnsi="Palatino Linotype"/>
                  </w:rPr>
                  <w:t>Not Applicable/Available</w:t>
                </w:r>
              </w:p>
            </w:tc>
          </w:tr>
          <w:tr w:rsidR="00D60891" w:rsidRPr="001064D5" w14:paraId="0D83260A" w14:textId="77777777" w:rsidTr="00E72A7C">
            <w:trPr>
              <w:trHeight w:val="57"/>
              <w:jc w:val="center"/>
            </w:trPr>
            <w:tc>
              <w:tcPr>
                <w:tcW w:w="1331" w:type="dxa"/>
              </w:tcPr>
              <w:p w14:paraId="663C5936" w14:textId="35222C42" w:rsidR="00D60891" w:rsidRDefault="00D60891" w:rsidP="00D60891">
                <w:pPr>
                  <w:pStyle w:val="BodyText"/>
                  <w:jc w:val="center"/>
                  <w:rPr>
                    <w:rFonts w:ascii="Palatino Linotype" w:hAnsi="Palatino Linotype"/>
                  </w:rPr>
                </w:pPr>
                <w:r>
                  <w:rPr>
                    <w:rFonts w:ascii="Palatino Linotype" w:hAnsi="Palatino Linotype"/>
                  </w:rPr>
                  <w:t>7</w:t>
                </w:r>
              </w:p>
            </w:tc>
            <w:tc>
              <w:tcPr>
                <w:tcW w:w="1981" w:type="dxa"/>
              </w:tcPr>
              <w:p w14:paraId="343765C7" w14:textId="35008807" w:rsidR="00D60891" w:rsidRDefault="00D60891" w:rsidP="00D60891">
                <w:pPr>
                  <w:pStyle w:val="BodyText"/>
                  <w:jc w:val="center"/>
                  <w:rPr>
                    <w:rFonts w:ascii="Palatino Linotype" w:hAnsi="Palatino Linotype"/>
                  </w:rPr>
                </w:pPr>
                <w:r>
                  <w:rPr>
                    <w:rFonts w:ascii="Palatino Linotype" w:hAnsi="Palatino Linotype"/>
                  </w:rPr>
                  <w:t>PPE</w:t>
                </w:r>
              </w:p>
            </w:tc>
            <w:tc>
              <w:tcPr>
                <w:tcW w:w="5868" w:type="dxa"/>
              </w:tcPr>
              <w:p w14:paraId="4C48521E" w14:textId="0DE6CB13" w:rsidR="00D60891" w:rsidRDefault="00D60891" w:rsidP="00D60891">
                <w:pPr>
                  <w:pStyle w:val="BodyText"/>
                  <w:jc w:val="center"/>
                  <w:rPr>
                    <w:rFonts w:ascii="Palatino Linotype" w:hAnsi="Palatino Linotype"/>
                  </w:rPr>
                </w:pPr>
                <w:r>
                  <w:rPr>
                    <w:rFonts w:ascii="Palatino Linotype" w:hAnsi="Palatino Linotype"/>
                  </w:rPr>
                  <w:t>Personal Protection Equipment</w:t>
                </w:r>
              </w:p>
            </w:tc>
          </w:tr>
          <w:tr w:rsidR="00D60891" w:rsidRPr="001064D5" w14:paraId="1ABDA81C" w14:textId="77777777" w:rsidTr="00E72A7C">
            <w:trPr>
              <w:trHeight w:val="57"/>
              <w:jc w:val="center"/>
            </w:trPr>
            <w:tc>
              <w:tcPr>
                <w:tcW w:w="1331" w:type="dxa"/>
              </w:tcPr>
              <w:p w14:paraId="4372790F" w14:textId="7B08A056" w:rsidR="00D60891" w:rsidRPr="006916C1" w:rsidRDefault="00D60891" w:rsidP="00D60891">
                <w:pPr>
                  <w:pStyle w:val="BodyText"/>
                  <w:jc w:val="center"/>
                  <w:rPr>
                    <w:rFonts w:ascii="Palatino Linotype" w:hAnsi="Palatino Linotype"/>
                  </w:rPr>
                </w:pPr>
                <w:r>
                  <w:rPr>
                    <w:rFonts w:ascii="Palatino Linotype" w:hAnsi="Palatino Linotype"/>
                  </w:rPr>
                  <w:t>8</w:t>
                </w:r>
              </w:p>
            </w:tc>
            <w:tc>
              <w:tcPr>
                <w:tcW w:w="1981" w:type="dxa"/>
              </w:tcPr>
              <w:p w14:paraId="199B187B" w14:textId="118160BB" w:rsidR="00D60891" w:rsidRDefault="00D60891" w:rsidP="00D60891">
                <w:pPr>
                  <w:pStyle w:val="BodyText"/>
                  <w:jc w:val="center"/>
                  <w:rPr>
                    <w:rFonts w:ascii="Palatino Linotype" w:hAnsi="Palatino Linotype"/>
                  </w:rPr>
                </w:pPr>
                <w:r>
                  <w:rPr>
                    <w:rFonts w:ascii="Palatino Linotype" w:hAnsi="Palatino Linotype"/>
                  </w:rPr>
                  <w:t>QC</w:t>
                </w:r>
              </w:p>
            </w:tc>
            <w:tc>
              <w:tcPr>
                <w:tcW w:w="5868" w:type="dxa"/>
              </w:tcPr>
              <w:p w14:paraId="6E06ECF7" w14:textId="2B68B177" w:rsidR="00D60891" w:rsidRPr="002B2EAF" w:rsidRDefault="00D60891" w:rsidP="00D60891">
                <w:pPr>
                  <w:pStyle w:val="BodyText"/>
                  <w:jc w:val="center"/>
                  <w:rPr>
                    <w:rFonts w:ascii="Palatino Linotype" w:hAnsi="Palatino Linotype"/>
                  </w:rPr>
                </w:pPr>
                <w:r>
                  <w:rPr>
                    <w:rFonts w:ascii="Palatino Linotype" w:hAnsi="Palatino Linotype"/>
                  </w:rPr>
                  <w:t>Quality Control</w:t>
                </w:r>
              </w:p>
            </w:tc>
          </w:tr>
          <w:tr w:rsidR="00D60891" w:rsidRPr="001064D5" w14:paraId="2D4455AF" w14:textId="77777777" w:rsidTr="00E72A7C">
            <w:trPr>
              <w:trHeight w:val="57"/>
              <w:jc w:val="center"/>
            </w:trPr>
            <w:tc>
              <w:tcPr>
                <w:tcW w:w="1331" w:type="dxa"/>
              </w:tcPr>
              <w:p w14:paraId="74DB6B68" w14:textId="14FC0492" w:rsidR="00D60891" w:rsidRPr="006916C1" w:rsidRDefault="00D60891" w:rsidP="00D60891">
                <w:pPr>
                  <w:pStyle w:val="BodyText"/>
                  <w:jc w:val="center"/>
                  <w:rPr>
                    <w:rFonts w:ascii="Palatino Linotype" w:hAnsi="Palatino Linotype"/>
                  </w:rPr>
                </w:pPr>
                <w:r>
                  <w:rPr>
                    <w:rFonts w:ascii="Palatino Linotype" w:hAnsi="Palatino Linotype"/>
                  </w:rPr>
                  <w:t>9</w:t>
                </w:r>
              </w:p>
            </w:tc>
            <w:tc>
              <w:tcPr>
                <w:tcW w:w="1981" w:type="dxa"/>
              </w:tcPr>
              <w:p w14:paraId="20B4695F" w14:textId="6A6CD94D" w:rsidR="00D60891" w:rsidRDefault="00D60891" w:rsidP="00D60891">
                <w:pPr>
                  <w:pStyle w:val="BodyText"/>
                  <w:jc w:val="center"/>
                  <w:rPr>
                    <w:rFonts w:ascii="Palatino Linotype" w:hAnsi="Palatino Linotype"/>
                  </w:rPr>
                </w:pPr>
                <w:r>
                  <w:rPr>
                    <w:rFonts w:ascii="Palatino Linotype" w:hAnsi="Palatino Linotype"/>
                  </w:rPr>
                  <w:t>QM</w:t>
                </w:r>
              </w:p>
            </w:tc>
            <w:tc>
              <w:tcPr>
                <w:tcW w:w="5868" w:type="dxa"/>
              </w:tcPr>
              <w:p w14:paraId="443B2D44" w14:textId="6CD94C37" w:rsidR="00D60891" w:rsidRDefault="00D60891" w:rsidP="00D60891">
                <w:pPr>
                  <w:pStyle w:val="BodyText"/>
                  <w:jc w:val="center"/>
                  <w:rPr>
                    <w:rFonts w:ascii="Palatino Linotype" w:hAnsi="Palatino Linotype"/>
                  </w:rPr>
                </w:pPr>
                <w:r>
                  <w:rPr>
                    <w:rFonts w:ascii="Palatino Linotype" w:hAnsi="Palatino Linotype"/>
                  </w:rPr>
                  <w:t>Quality Manager</w:t>
                </w:r>
              </w:p>
            </w:tc>
          </w:tr>
          <w:tr w:rsidR="00D60891" w:rsidRPr="001064D5" w14:paraId="4171ECB4" w14:textId="77777777" w:rsidTr="00E72A7C">
            <w:trPr>
              <w:trHeight w:val="57"/>
              <w:jc w:val="center"/>
            </w:trPr>
            <w:tc>
              <w:tcPr>
                <w:tcW w:w="1331" w:type="dxa"/>
              </w:tcPr>
              <w:p w14:paraId="0EC78B2F" w14:textId="23481C4C" w:rsidR="00D60891" w:rsidRDefault="00D60891" w:rsidP="00D60891">
                <w:pPr>
                  <w:pStyle w:val="BodyText"/>
                  <w:jc w:val="center"/>
                  <w:rPr>
                    <w:rFonts w:ascii="Palatino Linotype" w:hAnsi="Palatino Linotype"/>
                  </w:rPr>
                </w:pPr>
                <w:r>
                  <w:rPr>
                    <w:rFonts w:ascii="Palatino Linotype" w:hAnsi="Palatino Linotype"/>
                  </w:rPr>
                  <w:t>10</w:t>
                </w:r>
              </w:p>
            </w:tc>
            <w:tc>
              <w:tcPr>
                <w:tcW w:w="1981" w:type="dxa"/>
              </w:tcPr>
              <w:p w14:paraId="18335574" w14:textId="486FA042" w:rsidR="00D60891" w:rsidRDefault="00D60891" w:rsidP="00D60891">
                <w:pPr>
                  <w:pStyle w:val="BodyText"/>
                  <w:jc w:val="center"/>
                  <w:rPr>
                    <w:rFonts w:ascii="Palatino Linotype" w:hAnsi="Palatino Linotype"/>
                  </w:rPr>
                </w:pPr>
                <w:r>
                  <w:rPr>
                    <w:rFonts w:ascii="Palatino Linotype" w:hAnsi="Palatino Linotype"/>
                  </w:rPr>
                  <w:t>SOP</w:t>
                </w:r>
              </w:p>
            </w:tc>
            <w:tc>
              <w:tcPr>
                <w:tcW w:w="5868" w:type="dxa"/>
              </w:tcPr>
              <w:p w14:paraId="046212A5" w14:textId="7D63E0BC" w:rsidR="00D60891" w:rsidRDefault="00D60891" w:rsidP="00D60891">
                <w:pPr>
                  <w:pStyle w:val="BodyText"/>
                  <w:jc w:val="center"/>
                  <w:rPr>
                    <w:rFonts w:ascii="Palatino Linotype" w:hAnsi="Palatino Linotype"/>
                  </w:rPr>
                </w:pPr>
                <w:r>
                  <w:rPr>
                    <w:rFonts w:ascii="Palatino Linotype" w:hAnsi="Palatino Linotype"/>
                  </w:rPr>
                  <w:t>Standard Operating Procedure</w:t>
                </w:r>
              </w:p>
            </w:tc>
          </w:tr>
          <w:tr w:rsidR="00D60891" w:rsidRPr="001064D5" w14:paraId="77DAE9E4" w14:textId="77777777" w:rsidTr="00E72A7C">
            <w:trPr>
              <w:trHeight w:val="57"/>
              <w:jc w:val="center"/>
            </w:trPr>
            <w:tc>
              <w:tcPr>
                <w:tcW w:w="1331" w:type="dxa"/>
              </w:tcPr>
              <w:p w14:paraId="5AC2AFDF" w14:textId="20725F7C" w:rsidR="00D60891" w:rsidRDefault="00D60891" w:rsidP="00D60891">
                <w:pPr>
                  <w:pStyle w:val="BodyText"/>
                  <w:jc w:val="center"/>
                  <w:rPr>
                    <w:rFonts w:ascii="Palatino Linotype" w:hAnsi="Palatino Linotype"/>
                  </w:rPr>
                </w:pPr>
                <w:r>
                  <w:rPr>
                    <w:rFonts w:ascii="Palatino Linotype" w:hAnsi="Palatino Linotype"/>
                  </w:rPr>
                  <w:t>11</w:t>
                </w:r>
              </w:p>
            </w:tc>
            <w:tc>
              <w:tcPr>
                <w:tcW w:w="1981" w:type="dxa"/>
              </w:tcPr>
              <w:p w14:paraId="79E1F418" w14:textId="7BB1878D" w:rsidR="00D60891" w:rsidRDefault="00D60891" w:rsidP="00D60891">
                <w:pPr>
                  <w:pStyle w:val="BodyText"/>
                  <w:jc w:val="center"/>
                  <w:rPr>
                    <w:rFonts w:ascii="Palatino Linotype" w:hAnsi="Palatino Linotype"/>
                  </w:rPr>
                </w:pPr>
                <w:r w:rsidRPr="006916C1">
                  <w:rPr>
                    <w:rFonts w:ascii="Palatino Linotype" w:hAnsi="Palatino Linotype"/>
                  </w:rPr>
                  <w:t>TDPL</w:t>
                </w:r>
              </w:p>
            </w:tc>
            <w:tc>
              <w:tcPr>
                <w:tcW w:w="5868" w:type="dxa"/>
              </w:tcPr>
              <w:p w14:paraId="6C5E471C" w14:textId="64AA24C8" w:rsidR="00D60891" w:rsidRDefault="00D60891" w:rsidP="00D60891">
                <w:pPr>
                  <w:pStyle w:val="BodyText"/>
                  <w:jc w:val="center"/>
                  <w:rPr>
                    <w:rFonts w:ascii="Palatino Linotype" w:hAnsi="Palatino Linotype"/>
                  </w:rPr>
                </w:pPr>
                <w:r w:rsidRPr="006916C1">
                  <w:rPr>
                    <w:rFonts w:ascii="Palatino Linotype" w:hAnsi="Palatino Linotype"/>
                  </w:rPr>
                  <w:t>TRUSTlab Diagnostics Private Limited</w:t>
                </w:r>
              </w:p>
            </w:tc>
          </w:tr>
          <w:tr w:rsidR="00D60891" w:rsidRPr="001064D5" w14:paraId="3AA868C9" w14:textId="77777777" w:rsidTr="00E72A7C">
            <w:trPr>
              <w:trHeight w:val="57"/>
              <w:jc w:val="center"/>
            </w:trPr>
            <w:tc>
              <w:tcPr>
                <w:tcW w:w="1331" w:type="dxa"/>
              </w:tcPr>
              <w:p w14:paraId="2FCA07B3" w14:textId="5EC5E3A6" w:rsidR="00D60891" w:rsidRPr="006916C1" w:rsidRDefault="00D60891" w:rsidP="00D60891">
                <w:pPr>
                  <w:pStyle w:val="BodyText"/>
                  <w:jc w:val="center"/>
                  <w:rPr>
                    <w:rFonts w:ascii="Palatino Linotype" w:hAnsi="Palatino Linotype"/>
                  </w:rPr>
                </w:pPr>
                <w:r>
                  <w:rPr>
                    <w:rFonts w:ascii="Palatino Linotype" w:hAnsi="Palatino Linotype"/>
                  </w:rPr>
                  <w:t>12</w:t>
                </w:r>
              </w:p>
            </w:tc>
            <w:tc>
              <w:tcPr>
                <w:tcW w:w="1981" w:type="dxa"/>
              </w:tcPr>
              <w:p w14:paraId="74961AB7" w14:textId="6E51F088" w:rsidR="00D60891" w:rsidRDefault="00D60891" w:rsidP="00D60891">
                <w:pPr>
                  <w:pStyle w:val="BodyText"/>
                  <w:jc w:val="center"/>
                  <w:rPr>
                    <w:rFonts w:ascii="Palatino Linotype" w:hAnsi="Palatino Linotype"/>
                  </w:rPr>
                </w:pPr>
                <w:r>
                  <w:rPr>
                    <w:rFonts w:ascii="Palatino Linotype" w:hAnsi="Palatino Linotype"/>
                  </w:rPr>
                  <w:t>ULPA</w:t>
                </w:r>
              </w:p>
            </w:tc>
            <w:tc>
              <w:tcPr>
                <w:tcW w:w="5868" w:type="dxa"/>
              </w:tcPr>
              <w:p w14:paraId="3D8BE3A1" w14:textId="5885967A" w:rsidR="00D60891" w:rsidRDefault="00D60891" w:rsidP="00D60891">
                <w:pPr>
                  <w:pStyle w:val="BodyText"/>
                  <w:jc w:val="center"/>
                  <w:rPr>
                    <w:rFonts w:ascii="Palatino Linotype" w:hAnsi="Palatino Linotype"/>
                  </w:rPr>
                </w:pPr>
                <w:r w:rsidRPr="00C55D99">
                  <w:rPr>
                    <w:rFonts w:ascii="Palatino Linotype" w:hAnsi="Palatino Linotype"/>
                  </w:rPr>
                  <w:t>Ultra-Low Particulate Air</w:t>
                </w:r>
              </w:p>
            </w:tc>
          </w:tr>
          <w:tr w:rsidR="00D60891" w:rsidRPr="001064D5" w14:paraId="470BF022" w14:textId="77777777" w:rsidTr="00E72A7C">
            <w:trPr>
              <w:trHeight w:val="57"/>
              <w:jc w:val="center"/>
            </w:trPr>
            <w:tc>
              <w:tcPr>
                <w:tcW w:w="1331" w:type="dxa"/>
              </w:tcPr>
              <w:p w14:paraId="5A4499FC" w14:textId="68BB3BB5" w:rsidR="00D60891" w:rsidRDefault="00D60891" w:rsidP="00D60891">
                <w:pPr>
                  <w:pStyle w:val="BodyText"/>
                  <w:jc w:val="center"/>
                  <w:rPr>
                    <w:rFonts w:ascii="Palatino Linotype" w:hAnsi="Palatino Linotype"/>
                  </w:rPr>
                </w:pPr>
                <w:r>
                  <w:rPr>
                    <w:rFonts w:ascii="Palatino Linotype" w:hAnsi="Palatino Linotype"/>
                  </w:rPr>
                  <w:t>13</w:t>
                </w:r>
              </w:p>
            </w:tc>
            <w:tc>
              <w:tcPr>
                <w:tcW w:w="1981" w:type="dxa"/>
              </w:tcPr>
              <w:p w14:paraId="14D42C8B" w14:textId="2EE93B40" w:rsidR="00D60891" w:rsidRPr="006916C1" w:rsidRDefault="00D60891" w:rsidP="00D60891">
                <w:pPr>
                  <w:pStyle w:val="BodyText"/>
                  <w:jc w:val="center"/>
                  <w:rPr>
                    <w:rFonts w:ascii="Palatino Linotype" w:hAnsi="Palatino Linotype"/>
                  </w:rPr>
                </w:pPr>
                <w:r>
                  <w:rPr>
                    <w:rFonts w:ascii="Palatino Linotype" w:hAnsi="Palatino Linotype"/>
                  </w:rPr>
                  <w:t>UV</w:t>
                </w:r>
              </w:p>
            </w:tc>
            <w:tc>
              <w:tcPr>
                <w:tcW w:w="5868" w:type="dxa"/>
              </w:tcPr>
              <w:p w14:paraId="2ABD9BBA" w14:textId="4783FCE5" w:rsidR="00D60891" w:rsidRPr="006916C1" w:rsidRDefault="00D60891" w:rsidP="00D60891">
                <w:pPr>
                  <w:pStyle w:val="BodyText"/>
                  <w:jc w:val="center"/>
                  <w:rPr>
                    <w:rFonts w:ascii="Palatino Linotype" w:hAnsi="Palatino Linotype"/>
                  </w:rPr>
                </w:pPr>
                <w:r>
                  <w:rPr>
                    <w:rFonts w:ascii="Palatino Linotype" w:hAnsi="Palatino Linotype"/>
                  </w:rPr>
                  <w:t>Ultraviolet</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171411"/>
      <w:r w:rsidRPr="00B23D57">
        <w:lastRenderedPageBreak/>
        <w:t>Objective</w:t>
      </w:r>
      <w:bookmarkEnd w:id="16"/>
    </w:p>
    <w:p w14:paraId="7CB8D18F" w14:textId="0DFFFEEB" w:rsidR="0052217B" w:rsidRPr="0052217B" w:rsidRDefault="001703B3" w:rsidP="00073660">
      <w:pPr>
        <w:pStyle w:val="TDPL-BodyTxt"/>
        <w:numPr>
          <w:ilvl w:val="0"/>
          <w:numId w:val="0"/>
        </w:numPr>
        <w:spacing w:before="200"/>
        <w:ind w:left="1134" w:right="-22"/>
        <w:jc w:val="both"/>
        <w:rPr>
          <w:rFonts w:cs="Times New Roman"/>
          <w:color w:val="000000"/>
        </w:rPr>
      </w:pPr>
      <w:r w:rsidRPr="001703B3">
        <w:rPr>
          <w:rFonts w:cs="Times New Roman"/>
          <w:color w:val="000000"/>
        </w:rPr>
        <w:t xml:space="preserve">The purpose of this </w:t>
      </w:r>
      <w:r w:rsidR="006C75C4">
        <w:rPr>
          <w:rFonts w:cs="Times New Roman"/>
          <w:color w:val="000000"/>
        </w:rPr>
        <w:t xml:space="preserve">SOP </w:t>
      </w:r>
      <w:r w:rsidR="00FB5181">
        <w:rPr>
          <w:rFonts w:cs="Times New Roman"/>
          <w:color w:val="000000"/>
        </w:rPr>
        <w:t>is to</w:t>
      </w:r>
      <w:r w:rsidR="006C75C4">
        <w:rPr>
          <w:rFonts w:cs="Times New Roman"/>
          <w:color w:val="000000"/>
        </w:rPr>
        <w:t xml:space="preserve"> provide guidelines for operating and maintaining the </w:t>
      </w:r>
      <w:r w:rsidR="00F95D7D">
        <w:rPr>
          <w:rFonts w:cs="Times New Roman"/>
          <w:color w:val="000000"/>
        </w:rPr>
        <w:t>Laminar Air Flow</w:t>
      </w:r>
      <w:r w:rsidR="006C75C4">
        <w:rPr>
          <w:rFonts w:cs="Times New Roman"/>
          <w:color w:val="000000"/>
        </w:rPr>
        <w:t xml:space="preserve"> in the Molecular Biology Department, to ensure safe and proper usage.</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171412"/>
      <w:r w:rsidRPr="00D06879">
        <w:rPr>
          <w:szCs w:val="28"/>
        </w:rPr>
        <w:t>Scope</w:t>
      </w:r>
      <w:bookmarkEnd w:id="17"/>
    </w:p>
    <w:p w14:paraId="676A5A03" w14:textId="0B5DE844" w:rsidR="00FC0EF4" w:rsidRPr="009F5184" w:rsidRDefault="00CE17EC" w:rsidP="0004473A">
      <w:pPr>
        <w:pStyle w:val="TDPL-BodyTxt"/>
        <w:numPr>
          <w:ilvl w:val="0"/>
          <w:numId w:val="0"/>
        </w:numPr>
        <w:ind w:left="1134"/>
        <w:jc w:val="both"/>
        <w:rPr>
          <w:sz w:val="28"/>
          <w:szCs w:val="28"/>
        </w:rPr>
      </w:pPr>
      <w:r w:rsidRPr="00CE17EC">
        <w:t>This procedure applies to all staff of the</w:t>
      </w:r>
      <w:r w:rsidR="002B17C8">
        <w:t xml:space="preserve"> </w:t>
      </w:r>
      <w:r w:rsidR="00866A68">
        <w:t>M</w:t>
      </w:r>
      <w:r w:rsidR="006C75C4">
        <w:t>olecular B</w:t>
      </w:r>
      <w:r w:rsidR="00866A68">
        <w:t xml:space="preserve">iology </w:t>
      </w:r>
      <w:r w:rsidRPr="00CE17EC">
        <w:t>Departmen</w:t>
      </w:r>
      <w:r w:rsidR="00866A68">
        <w:t>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171413"/>
      <w:r>
        <w:rPr>
          <w:szCs w:val="28"/>
        </w:rPr>
        <w:t>Responsibilitie</w:t>
      </w:r>
      <w:r w:rsidR="00FC0EF4" w:rsidRPr="00FC0EF4">
        <w:rPr>
          <w:szCs w:val="28"/>
        </w:rPr>
        <w:t>s</w:t>
      </w:r>
      <w:bookmarkEnd w:id="18"/>
    </w:p>
    <w:p w14:paraId="46038128" w14:textId="070EA45A" w:rsidR="00D8479E" w:rsidRPr="00D8479E" w:rsidRDefault="00D8479E" w:rsidP="00D8479E">
      <w:pPr>
        <w:pStyle w:val="TDPL-BodyTxt"/>
        <w:jc w:val="both"/>
      </w:pPr>
      <w:r w:rsidRPr="00D8479E">
        <w:t xml:space="preserve">It is the responsibility of the technicians of </w:t>
      </w:r>
      <w:r w:rsidR="00866A68" w:rsidRPr="00D8479E">
        <w:t xml:space="preserve">the </w:t>
      </w:r>
      <w:r w:rsidR="006C75C4">
        <w:t>Molecular Biology</w:t>
      </w:r>
      <w:r w:rsidR="002B17C8">
        <w:t xml:space="preserve"> </w:t>
      </w:r>
      <w:r w:rsidR="00866A68" w:rsidRPr="00D8479E">
        <w:t>Department</w:t>
      </w:r>
      <w:r w:rsidR="00866A68">
        <w:t xml:space="preserve"> </w:t>
      </w:r>
      <w:r w:rsidRPr="00D8479E">
        <w:t>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62AFA63F" w14:textId="243B5460" w:rsidR="00390121" w:rsidRPr="0041519A" w:rsidRDefault="00D8479E" w:rsidP="007436BB">
      <w:pPr>
        <w:pStyle w:val="TDPL-BodyTxt"/>
        <w:jc w:val="both"/>
      </w:pPr>
      <w:r w:rsidRPr="00D8479E">
        <w:t xml:space="preserve">All other TRUSTlab staff </w:t>
      </w:r>
      <w:r w:rsidR="00866A68">
        <w:t xml:space="preserve">that may be </w:t>
      </w:r>
      <w:r w:rsidRPr="00D8479E">
        <w:t xml:space="preserve">involved in this process (including contract personnel) </w:t>
      </w:r>
      <w:r w:rsidR="00866A68">
        <w:t>will be</w:t>
      </w:r>
      <w:r w:rsidRPr="00D8479E">
        <w:t xml:space="preserve"> responsible for complying with this procedure</w:t>
      </w:r>
      <w:r w:rsidR="00AB7730" w:rsidRPr="00D8479E">
        <w:t>.</w:t>
      </w:r>
    </w:p>
    <w:p w14:paraId="272C6F8C" w14:textId="48894CDC" w:rsidR="001E41CC" w:rsidRPr="00194E45" w:rsidRDefault="001E41CC" w:rsidP="00194E45">
      <w:pPr>
        <w:pStyle w:val="TDPL-H1"/>
        <w:numPr>
          <w:ilvl w:val="0"/>
          <w:numId w:val="88"/>
        </w:numPr>
        <w:tabs>
          <w:tab w:val="clear" w:pos="1440"/>
        </w:tabs>
        <w:spacing w:before="200" w:after="80"/>
        <w:ind w:right="-692"/>
        <w:jc w:val="both"/>
        <w:rPr>
          <w:szCs w:val="28"/>
        </w:rPr>
      </w:pPr>
      <w:bookmarkStart w:id="19" w:name="_Toc199171414"/>
      <w:r w:rsidRPr="00194E45">
        <w:rPr>
          <w:szCs w:val="28"/>
        </w:rPr>
        <w:t>Principle</w:t>
      </w:r>
      <w:bookmarkEnd w:id="19"/>
    </w:p>
    <w:p w14:paraId="037DEE6C" w14:textId="77777777" w:rsidR="001E41CC" w:rsidRPr="001E41CC" w:rsidRDefault="001E41CC" w:rsidP="001E41CC">
      <w:pPr>
        <w:pStyle w:val="ListParagraph"/>
        <w:spacing w:after="0"/>
        <w:ind w:left="1134" w:firstLine="0"/>
        <w:jc w:val="both"/>
        <w:rPr>
          <w:rFonts w:ascii="Palatino Linotype" w:eastAsiaTheme="minorHAnsi" w:hAnsi="Palatino Linotype" w:cs="Times New Roman"/>
        </w:rPr>
      </w:pPr>
      <w:r w:rsidRPr="001E41CC">
        <w:rPr>
          <w:rFonts w:ascii="Palatino Linotype" w:hAnsi="Palatino Linotype" w:cs="Times New Roman"/>
        </w:rPr>
        <w:t>A laminar air flow workstation is a closed cabinet fitted with HEPA filtered air flow system with unidirectional constant flow of air with almost no or minimal turbulence. The purpose of using such workstations in laboratory is to create particle and bacteria free working environment to carry out specialized work. As these unit’s discharge air towards user, they provide no personal protection but product protection from room contaminants.</w:t>
      </w:r>
    </w:p>
    <w:p w14:paraId="03CB7232" w14:textId="0BED0017" w:rsidR="001E41CC" w:rsidRPr="001E41CC" w:rsidRDefault="001E41CC" w:rsidP="001E41CC">
      <w:pPr>
        <w:pStyle w:val="ListParagraph"/>
        <w:spacing w:after="0"/>
        <w:ind w:left="1134" w:firstLine="0"/>
        <w:jc w:val="both"/>
        <w:rPr>
          <w:rFonts w:ascii="Palatino Linotype" w:hAnsi="Palatino Linotype" w:cs="Times New Roman"/>
        </w:rPr>
      </w:pPr>
      <w:r w:rsidRPr="001E41CC">
        <w:rPr>
          <w:rFonts w:ascii="Palatino Linotype" w:hAnsi="Palatino Linotype" w:cstheme="minorBidi"/>
          <w:noProof/>
        </w:rPr>
        <mc:AlternateContent>
          <mc:Choice Requires="wps">
            <w:drawing>
              <wp:anchor distT="45720" distB="45720" distL="114300" distR="114300" simplePos="0" relativeHeight="251711488" behindDoc="0" locked="0" layoutInCell="1" allowOverlap="1" wp14:anchorId="0A12036D" wp14:editId="00BA737C">
                <wp:simplePos x="0" y="0"/>
                <wp:positionH relativeFrom="margin">
                  <wp:posOffset>4105910</wp:posOffset>
                </wp:positionH>
                <wp:positionV relativeFrom="paragraph">
                  <wp:posOffset>27305</wp:posOffset>
                </wp:positionV>
                <wp:extent cx="2028190" cy="1581150"/>
                <wp:effectExtent l="0" t="0" r="0" b="0"/>
                <wp:wrapSquare wrapText="bothSides"/>
                <wp:docPr id="217948101"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190" cy="1581150"/>
                        </a:xfrm>
                        <a:prstGeom prst="rect">
                          <a:avLst/>
                        </a:prstGeom>
                        <a:solidFill>
                          <a:srgbClr val="FFFFFF"/>
                        </a:solidFill>
                        <a:ln w="9525">
                          <a:noFill/>
                          <a:miter lim="800000"/>
                          <a:headEnd/>
                          <a:tailEnd/>
                        </a:ln>
                      </wps:spPr>
                      <wps:txbx>
                        <w:txbxContent>
                          <w:p w14:paraId="70B64E83" w14:textId="14FDAF74" w:rsidR="001E41CC" w:rsidRDefault="001E41CC" w:rsidP="001E41CC">
                            <w:r>
                              <w:rPr>
                                <w:noProof/>
                                <w:sz w:val="20"/>
                                <w:szCs w:val="20"/>
                              </w:rPr>
                              <w:drawing>
                                <wp:inline distT="0" distB="0" distL="0" distR="0" wp14:anchorId="3838A8F3" wp14:editId="681F549B">
                                  <wp:extent cx="1619250" cy="1209675"/>
                                  <wp:effectExtent l="0" t="0" r="0" b="9525"/>
                                  <wp:docPr id="203099889" name="Picture 2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9250" cy="12096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2036D" id="_x0000_t202" coordsize="21600,21600" o:spt="202" path="m,l,21600r21600,l21600,xe">
                <v:stroke joinstyle="miter"/>
                <v:path gradientshapeok="t" o:connecttype="rect"/>
              </v:shapetype>
              <v:shape id="Text Box 234" o:spid="_x0000_s1026" type="#_x0000_t202" style="position:absolute;left:0;text-align:left;margin-left:323.3pt;margin-top:2.15pt;width:159.7pt;height:124.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" stroked="f">
                <v:textbox>
                  <w:txbxContent>
                    <w:p w14:paraId="70B64E83" w14:textId="14FDAF74" w:rsidR="001E41CC" w:rsidRDefault="001E41CC" w:rsidP="001E41CC">
                      <w:r>
                        <w:rPr>
                          <w:noProof/>
                          <w:sz w:val="20"/>
                          <w:szCs w:val="20"/>
                        </w:rPr>
                        <w:drawing>
                          <wp:inline distT="0" distB="0" distL="0" distR="0" wp14:anchorId="3838A8F3" wp14:editId="681F549B">
                            <wp:extent cx="1619250" cy="1209675"/>
                            <wp:effectExtent l="0" t="0" r="0" b="9525"/>
                            <wp:docPr id="203099889" name="Picture 2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19250" cy="1209675"/>
                                    </a:xfrm>
                                    <a:prstGeom prst="rect">
                                      <a:avLst/>
                                    </a:prstGeom>
                                    <a:noFill/>
                                    <a:ln>
                                      <a:noFill/>
                                    </a:ln>
                                  </pic:spPr>
                                </pic:pic>
                              </a:graphicData>
                            </a:graphic>
                          </wp:inline>
                        </w:drawing>
                      </w:r>
                    </w:p>
                  </w:txbxContent>
                </v:textbox>
                <w10:wrap type="square" anchorx="margin"/>
              </v:shape>
            </w:pict>
          </mc:Fallback>
        </mc:AlternateContent>
      </w:r>
      <w:r w:rsidRPr="001E41CC">
        <w:rPr>
          <w:rFonts w:ascii="Palatino Linotype" w:hAnsi="Palatino Linotype" w:cs="Times New Roman"/>
        </w:rPr>
        <w:t>Types:</w:t>
      </w:r>
    </w:p>
    <w:p w14:paraId="2EE88ADB" w14:textId="52191EB1" w:rsidR="001E41CC" w:rsidRPr="001E41CC" w:rsidRDefault="001E41CC" w:rsidP="001E41CC">
      <w:pPr>
        <w:pStyle w:val="ListParagraph"/>
        <w:spacing w:after="0"/>
        <w:ind w:left="1134" w:firstLine="0"/>
        <w:jc w:val="both"/>
        <w:rPr>
          <w:rFonts w:ascii="Palatino Linotype" w:hAnsi="Palatino Linotype" w:cs="Times New Roman"/>
        </w:rPr>
      </w:pPr>
      <w:r w:rsidRPr="001E41CC">
        <w:rPr>
          <w:rFonts w:ascii="Palatino Linotype" w:hAnsi="Palatino Linotype" w:cs="Times New Roman"/>
        </w:rPr>
        <w:t xml:space="preserve">VERTICAL LAMINAR AIR FLOW: It is the most used type of laminar air flow. In the vertical flow cabinet, room air is entered in working area through HEPA filter fitted on top of the cabinet. Thus, air flows downward (vertically) towards work surface and leaves the cabinet sweeping out particles and bacteria. </w:t>
      </w:r>
    </w:p>
    <w:p w14:paraId="223EF6FF" w14:textId="4158A5AC" w:rsidR="001E41CC" w:rsidRPr="00F95D7D" w:rsidRDefault="001E41CC" w:rsidP="00F95D7D">
      <w:pPr>
        <w:pStyle w:val="ListParagraph"/>
        <w:spacing w:after="0"/>
        <w:ind w:left="1134" w:firstLine="0"/>
        <w:jc w:val="both"/>
        <w:rPr>
          <w:rFonts w:ascii="Palatino Linotype" w:hAnsi="Palatino Linotype" w:cs="Times New Roman"/>
        </w:rPr>
      </w:pPr>
      <w:r w:rsidRPr="00F95D7D">
        <w:rPr>
          <w:rFonts w:ascii="Palatino Linotype" w:hAnsi="Palatino Linotype"/>
          <w:noProof/>
        </w:rPr>
        <w:lastRenderedPageBreak/>
        <mc:AlternateContent>
          <mc:Choice Requires="wps">
            <w:drawing>
              <wp:anchor distT="45720" distB="45720" distL="114300" distR="114300" simplePos="0" relativeHeight="251712512" behindDoc="0" locked="0" layoutInCell="1" allowOverlap="1" wp14:anchorId="701A338D" wp14:editId="0E92FC3B">
                <wp:simplePos x="0" y="0"/>
                <wp:positionH relativeFrom="margin">
                  <wp:posOffset>3648075</wp:posOffset>
                </wp:positionH>
                <wp:positionV relativeFrom="paragraph">
                  <wp:posOffset>120015</wp:posOffset>
                </wp:positionV>
                <wp:extent cx="2333625" cy="1471295"/>
                <wp:effectExtent l="0" t="0" r="9525" b="0"/>
                <wp:wrapSquare wrapText="bothSides"/>
                <wp:docPr id="2093615178"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471295"/>
                        </a:xfrm>
                        <a:prstGeom prst="rect">
                          <a:avLst/>
                        </a:prstGeom>
                        <a:solidFill>
                          <a:srgbClr val="FFFFFF"/>
                        </a:solidFill>
                        <a:ln w="9525">
                          <a:noFill/>
                          <a:miter lim="800000"/>
                          <a:headEnd/>
                          <a:tailEnd/>
                        </a:ln>
                      </wps:spPr>
                      <wps:txbx>
                        <w:txbxContent>
                          <w:p w14:paraId="1457B315" w14:textId="0EFAC2B9" w:rsidR="001E41CC" w:rsidRDefault="00F95D7D" w:rsidP="001E41CC">
                            <w:r>
                              <w:rPr>
                                <w:noProof/>
                                <w:sz w:val="20"/>
                                <w:szCs w:val="20"/>
                              </w:rPr>
                              <w:drawing>
                                <wp:inline distT="0" distB="0" distL="0" distR="0" wp14:anchorId="450CE260" wp14:editId="1A5550AF">
                                  <wp:extent cx="1847850" cy="1550874"/>
                                  <wp:effectExtent l="0" t="0" r="0" b="0"/>
                                  <wp:docPr id="1867872592" name="Picture 2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51110" cy="15536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1A338D" id="Text Box 232" o:spid="_x0000_s1027" type="#_x0000_t202" style="position:absolute;left:0;text-align:left;margin-left:287.25pt;margin-top:9.45pt;width:183.75pt;height:115.8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" stroked="f">
                <v:textbox>
                  <w:txbxContent>
                    <w:p w14:paraId="1457B315" w14:textId="0EFAC2B9" w:rsidR="001E41CC" w:rsidRDefault="00F95D7D" w:rsidP="001E41CC">
                      <w:r>
                        <w:rPr>
                          <w:noProof/>
                          <w:sz w:val="20"/>
                          <w:szCs w:val="20"/>
                        </w:rPr>
                        <w:drawing>
                          <wp:inline distT="0" distB="0" distL="0" distR="0" wp14:anchorId="450CE260" wp14:editId="1A5550AF">
                            <wp:extent cx="1847850" cy="1550874"/>
                            <wp:effectExtent l="0" t="0" r="0" b="0"/>
                            <wp:docPr id="1867872592" name="Picture 2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51110" cy="1553610"/>
                                    </a:xfrm>
                                    <a:prstGeom prst="rect">
                                      <a:avLst/>
                                    </a:prstGeom>
                                    <a:noFill/>
                                    <a:ln>
                                      <a:noFill/>
                                    </a:ln>
                                  </pic:spPr>
                                </pic:pic>
                              </a:graphicData>
                            </a:graphic>
                          </wp:inline>
                        </w:drawing>
                      </w:r>
                    </w:p>
                  </w:txbxContent>
                </v:textbox>
                <w10:wrap type="square" anchorx="margin"/>
              </v:shape>
            </w:pict>
          </mc:Fallback>
        </mc:AlternateContent>
      </w:r>
      <w:r w:rsidRPr="00F95D7D">
        <w:rPr>
          <w:rFonts w:ascii="Palatino Linotype" w:hAnsi="Palatino Linotype" w:cs="Times New Roman"/>
        </w:rPr>
        <w:t>HORIZONTAL LAMINAR AIR FLOW: In the horizontal air flow cabinet, room air is entered in working area through HEPA filter fitted on the back side of the cabinet. Filtered air flows horizontally towards the user creating</w:t>
      </w:r>
    </w:p>
    <w:p w14:paraId="01E708A7" w14:textId="59F35E66" w:rsidR="001E41CC" w:rsidRPr="00194E45" w:rsidRDefault="001E41CC" w:rsidP="00194E45">
      <w:pPr>
        <w:pStyle w:val="TDPL-H1"/>
        <w:numPr>
          <w:ilvl w:val="0"/>
          <w:numId w:val="88"/>
        </w:numPr>
        <w:tabs>
          <w:tab w:val="clear" w:pos="1440"/>
        </w:tabs>
        <w:spacing w:before="200" w:after="80"/>
        <w:ind w:right="-692"/>
        <w:jc w:val="both"/>
        <w:rPr>
          <w:szCs w:val="28"/>
        </w:rPr>
      </w:pPr>
      <w:bookmarkStart w:id="20" w:name="_Toc199171415"/>
      <w:r w:rsidRPr="00194E45">
        <w:rPr>
          <w:szCs w:val="28"/>
        </w:rPr>
        <w:t>Required Equipment’s &amp; Reagents</w:t>
      </w:r>
      <w:bookmarkEnd w:id="20"/>
    </w:p>
    <w:p w14:paraId="360F6854" w14:textId="77777777" w:rsidR="001E41CC" w:rsidRPr="001E41CC" w:rsidRDefault="001E41CC" w:rsidP="001E41CC">
      <w:pPr>
        <w:pStyle w:val="TDPL-BodyTxt"/>
        <w:numPr>
          <w:ilvl w:val="3"/>
          <w:numId w:val="182"/>
        </w:numPr>
        <w:spacing w:after="0"/>
      </w:pPr>
      <w:r w:rsidRPr="001E41CC">
        <w:t>70% ethanol</w:t>
      </w:r>
    </w:p>
    <w:p w14:paraId="08222E05" w14:textId="77777777" w:rsidR="001E41CC" w:rsidRPr="001E41CC" w:rsidRDefault="001E41CC" w:rsidP="001E41CC">
      <w:pPr>
        <w:pStyle w:val="TDPL-BodyTxt"/>
        <w:numPr>
          <w:ilvl w:val="3"/>
          <w:numId w:val="182"/>
        </w:numPr>
        <w:spacing w:after="0"/>
      </w:pPr>
      <w:r w:rsidRPr="001E41CC">
        <w:t>Tissue</w:t>
      </w:r>
    </w:p>
    <w:p w14:paraId="224C1E94" w14:textId="77777777" w:rsidR="001E41CC" w:rsidRPr="001E41CC" w:rsidRDefault="001E41CC" w:rsidP="001E41CC">
      <w:pPr>
        <w:pStyle w:val="TDPL-BodyTxt"/>
        <w:numPr>
          <w:ilvl w:val="3"/>
          <w:numId w:val="182"/>
        </w:numPr>
        <w:spacing w:after="0"/>
      </w:pPr>
      <w:r w:rsidRPr="001E41CC">
        <w:t>PPE</w:t>
      </w:r>
    </w:p>
    <w:p w14:paraId="5D3DE669" w14:textId="77777777" w:rsidR="001E41CC" w:rsidRPr="001E41CC" w:rsidRDefault="001E41CC" w:rsidP="001E41CC">
      <w:pPr>
        <w:pStyle w:val="TDPL-BodyTxt"/>
        <w:numPr>
          <w:ilvl w:val="3"/>
          <w:numId w:val="182"/>
        </w:numPr>
        <w:spacing w:after="0"/>
      </w:pPr>
      <w:r w:rsidRPr="001E41CC">
        <w:t xml:space="preserve">Disposable gloves </w:t>
      </w:r>
    </w:p>
    <w:p w14:paraId="2ABD3166" w14:textId="77777777" w:rsidR="001E41CC" w:rsidRPr="001E41CC" w:rsidRDefault="001E41CC" w:rsidP="001E41CC">
      <w:pPr>
        <w:pStyle w:val="TDPL-BodyTxt"/>
        <w:numPr>
          <w:ilvl w:val="3"/>
          <w:numId w:val="182"/>
        </w:numPr>
        <w:spacing w:after="0"/>
      </w:pPr>
      <w:r w:rsidRPr="001E41CC">
        <w:t xml:space="preserve">Eye Protection </w:t>
      </w:r>
    </w:p>
    <w:p w14:paraId="371CD512" w14:textId="77777777" w:rsidR="001E41CC" w:rsidRPr="001E41CC" w:rsidRDefault="001E41CC" w:rsidP="001E41CC">
      <w:pPr>
        <w:pStyle w:val="TDPL-BodyTxt"/>
        <w:numPr>
          <w:ilvl w:val="3"/>
          <w:numId w:val="182"/>
        </w:numPr>
        <w:spacing w:after="0"/>
      </w:pPr>
      <w:r w:rsidRPr="001E41CC">
        <w:t xml:space="preserve">Clean water &amp; detergent </w:t>
      </w:r>
    </w:p>
    <w:p w14:paraId="6826E429" w14:textId="77777777" w:rsidR="001E41CC" w:rsidRDefault="001E41CC" w:rsidP="001E41CC">
      <w:pPr>
        <w:pStyle w:val="TDPL-BodyTxt"/>
        <w:numPr>
          <w:ilvl w:val="3"/>
          <w:numId w:val="182"/>
        </w:numPr>
        <w:spacing w:after="0"/>
      </w:pPr>
      <w:r w:rsidRPr="001E41CC">
        <w:t>Sodium Hypochlorite</w:t>
      </w:r>
    </w:p>
    <w:p w14:paraId="06D1D36E" w14:textId="75585CF7" w:rsidR="001E41CC" w:rsidRPr="00194E45" w:rsidRDefault="001E41CC" w:rsidP="00194E45">
      <w:pPr>
        <w:pStyle w:val="TDPL-H1"/>
        <w:numPr>
          <w:ilvl w:val="0"/>
          <w:numId w:val="88"/>
        </w:numPr>
        <w:tabs>
          <w:tab w:val="clear" w:pos="1440"/>
        </w:tabs>
        <w:spacing w:before="200" w:after="80"/>
        <w:ind w:right="-692"/>
        <w:jc w:val="both"/>
        <w:rPr>
          <w:szCs w:val="28"/>
        </w:rPr>
      </w:pPr>
      <w:bookmarkStart w:id="21" w:name="_Toc199171416"/>
      <w:r w:rsidRPr="00194E45">
        <w:rPr>
          <w:szCs w:val="28"/>
        </w:rPr>
        <w:t>Environment &amp; Safety Control</w:t>
      </w:r>
      <w:bookmarkEnd w:id="21"/>
    </w:p>
    <w:p w14:paraId="3AA8CAC0" w14:textId="77777777" w:rsidR="001E41CC" w:rsidRPr="001E41CC" w:rsidRDefault="001E41CC" w:rsidP="001E41CC">
      <w:pPr>
        <w:pStyle w:val="TDPL-BodyTxt"/>
        <w:numPr>
          <w:ilvl w:val="3"/>
          <w:numId w:val="182"/>
        </w:numPr>
        <w:spacing w:after="0"/>
        <w:rPr>
          <w:b/>
          <w:bCs/>
        </w:rPr>
      </w:pPr>
      <w:r w:rsidRPr="001E41CC">
        <w:t>NEVER OPERATE UV LAMP WITHOUT EYE AND SKIN PROTECTION</w:t>
      </w:r>
    </w:p>
    <w:p w14:paraId="7876EC88" w14:textId="77777777" w:rsidR="001E41CC" w:rsidRPr="001E41CC" w:rsidRDefault="001E41CC" w:rsidP="001E41CC">
      <w:pPr>
        <w:pStyle w:val="TDPL-BodyTxt"/>
        <w:numPr>
          <w:ilvl w:val="3"/>
          <w:numId w:val="182"/>
        </w:numPr>
        <w:spacing w:after="0"/>
        <w:jc w:val="both"/>
      </w:pPr>
      <w:r w:rsidRPr="001E41CC">
        <w:t xml:space="preserve">Any internal adjustment, modification or maintenance to this equipment must be undertaken by qualified service personnel. </w:t>
      </w:r>
    </w:p>
    <w:p w14:paraId="055D13DF" w14:textId="77777777" w:rsidR="001E41CC" w:rsidRPr="001E41CC" w:rsidRDefault="001E41CC" w:rsidP="001E41CC">
      <w:pPr>
        <w:pStyle w:val="TDPL-BodyTxt"/>
        <w:numPr>
          <w:ilvl w:val="3"/>
          <w:numId w:val="182"/>
        </w:numPr>
        <w:spacing w:after="0"/>
        <w:jc w:val="both"/>
      </w:pPr>
      <w:r w:rsidRPr="001E41CC">
        <w:t xml:space="preserve">The use of any hazardous material in the cabinet must be monitored by an industrial hygienist, safety officer or some other suitably qualified individual. </w:t>
      </w:r>
    </w:p>
    <w:p w14:paraId="5ED00C3B" w14:textId="77777777" w:rsidR="001E41CC" w:rsidRPr="001E41CC" w:rsidRDefault="001E41CC" w:rsidP="001E41CC">
      <w:pPr>
        <w:pStyle w:val="TDPL-BodyTxt"/>
        <w:numPr>
          <w:ilvl w:val="3"/>
          <w:numId w:val="182"/>
        </w:numPr>
        <w:spacing w:after="0"/>
        <w:jc w:val="both"/>
      </w:pPr>
      <w:r w:rsidRPr="001E41CC">
        <w:t>Explosive or inflammable substances should never be used in the cabinet unless a qualified safety professional has evaluated the risk involved.</w:t>
      </w:r>
    </w:p>
    <w:p w14:paraId="6E721271" w14:textId="77777777" w:rsidR="001E41CC" w:rsidRPr="001E41CC" w:rsidRDefault="001E41CC" w:rsidP="001E41CC">
      <w:pPr>
        <w:pStyle w:val="TDPL-BodyTxt"/>
        <w:numPr>
          <w:ilvl w:val="3"/>
          <w:numId w:val="182"/>
        </w:numPr>
        <w:spacing w:after="0"/>
        <w:jc w:val="both"/>
      </w:pPr>
      <w:r w:rsidRPr="001E41CC">
        <w:t>decontamination measures are to be applied for the workstation and accessories,</w:t>
      </w:r>
    </w:p>
    <w:p w14:paraId="293A5F2E" w14:textId="77777777" w:rsidR="001E41CC" w:rsidRPr="001E41CC" w:rsidRDefault="001E41CC" w:rsidP="001E41CC">
      <w:pPr>
        <w:pStyle w:val="TDPL-BodyTxt"/>
        <w:numPr>
          <w:ilvl w:val="3"/>
          <w:numId w:val="182"/>
        </w:numPr>
        <w:spacing w:after="0"/>
        <w:jc w:val="both"/>
      </w:pPr>
      <w:r w:rsidRPr="001E41CC">
        <w:t>measures are to be taken in the case of an accident.</w:t>
      </w:r>
    </w:p>
    <w:p w14:paraId="3F62315E" w14:textId="77777777" w:rsidR="001E41CC" w:rsidRPr="001E41CC" w:rsidRDefault="001E41CC" w:rsidP="001E41CC">
      <w:pPr>
        <w:pStyle w:val="TDPL-BodyTxt"/>
        <w:numPr>
          <w:ilvl w:val="3"/>
          <w:numId w:val="182"/>
        </w:numPr>
        <w:spacing w:after="0"/>
        <w:jc w:val="both"/>
      </w:pPr>
      <w:r w:rsidRPr="001E41CC">
        <w:t>Repairs to the device must be carried out only by trained and authorized expert personnel.</w:t>
      </w:r>
    </w:p>
    <w:p w14:paraId="350CABD4" w14:textId="77777777" w:rsidR="001E41CC" w:rsidRPr="001E41CC" w:rsidRDefault="001E41CC" w:rsidP="001E41CC">
      <w:pPr>
        <w:pStyle w:val="TDPL-BodyTxt"/>
        <w:numPr>
          <w:ilvl w:val="3"/>
          <w:numId w:val="182"/>
        </w:numPr>
        <w:spacing w:after="0"/>
        <w:jc w:val="both"/>
        <w:rPr>
          <w:b/>
          <w:bCs/>
        </w:rPr>
      </w:pPr>
      <w:r w:rsidRPr="001E41CC">
        <w:t>Keep these operating instructions close to the unit so that safety instructions and important information are always accessible.</w:t>
      </w:r>
    </w:p>
    <w:p w14:paraId="4228C533" w14:textId="77777777" w:rsidR="001E41CC" w:rsidRPr="001E41CC" w:rsidRDefault="001E41CC" w:rsidP="001E41CC">
      <w:pPr>
        <w:pStyle w:val="TDPL-BodyTxt"/>
        <w:numPr>
          <w:ilvl w:val="0"/>
          <w:numId w:val="0"/>
        </w:numPr>
        <w:spacing w:after="0"/>
        <w:ind w:left="1134"/>
        <w:rPr>
          <w:b/>
          <w:bCs/>
        </w:rPr>
      </w:pPr>
    </w:p>
    <w:tbl>
      <w:tblPr>
        <w:tblStyle w:val="TableGrid"/>
        <w:tblW w:w="0" w:type="auto"/>
        <w:tblInd w:w="1211" w:type="dxa"/>
        <w:tblLook w:val="04A0" w:firstRow="1" w:lastRow="0" w:firstColumn="1" w:lastColumn="0" w:noHBand="0" w:noVBand="1"/>
      </w:tblPr>
      <w:tblGrid>
        <w:gridCol w:w="6176"/>
        <w:gridCol w:w="1795"/>
      </w:tblGrid>
      <w:tr w:rsidR="001E41CC" w:rsidRPr="001E41CC" w14:paraId="7803BCBF" w14:textId="77777777" w:rsidTr="004014CB">
        <w:trPr>
          <w:trHeight w:val="682"/>
        </w:trPr>
        <w:tc>
          <w:tcPr>
            <w:tcW w:w="6268" w:type="dxa"/>
            <w:tcBorders>
              <w:top w:val="single" w:sz="4" w:space="0" w:color="auto"/>
              <w:left w:val="single" w:sz="4" w:space="0" w:color="auto"/>
              <w:bottom w:val="single" w:sz="4" w:space="0" w:color="auto"/>
              <w:right w:val="single" w:sz="4" w:space="0" w:color="auto"/>
            </w:tcBorders>
            <w:vAlign w:val="center"/>
            <w:hideMark/>
          </w:tcPr>
          <w:p w14:paraId="3121FF8F" w14:textId="77777777" w:rsidR="001E41CC" w:rsidRPr="001E41CC" w:rsidRDefault="001E41CC" w:rsidP="004014CB">
            <w:pPr>
              <w:pStyle w:val="TableParagraph"/>
              <w:rPr>
                <w:b/>
                <w:bCs/>
              </w:rPr>
            </w:pPr>
            <w:r w:rsidRPr="001E41CC">
              <w:t>Safety alert symbol indicates a potentially hazardous situation which, if not avoided, could result in death of serious injury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055D61D" w14:textId="4A431890" w:rsidR="001E41CC" w:rsidRPr="001E41CC" w:rsidRDefault="001E41CC" w:rsidP="004014CB">
            <w:pPr>
              <w:pStyle w:val="TableParagraph"/>
              <w:jc w:val="center"/>
              <w:rPr>
                <w:b/>
                <w:bCs/>
              </w:rPr>
            </w:pPr>
            <w:r w:rsidRPr="001E41CC">
              <w:rPr>
                <w:rFonts w:eastAsiaTheme="minorHAnsi"/>
                <w:noProof/>
              </w:rPr>
              <w:drawing>
                <wp:anchor distT="0" distB="0" distL="114300" distR="114300" simplePos="0" relativeHeight="251714560" behindDoc="1" locked="0" layoutInCell="1" allowOverlap="1" wp14:anchorId="52BCC991" wp14:editId="0FC8A16D">
                  <wp:simplePos x="0" y="0"/>
                  <wp:positionH relativeFrom="column">
                    <wp:posOffset>84455</wp:posOffset>
                  </wp:positionH>
                  <wp:positionV relativeFrom="paragraph">
                    <wp:posOffset>71120</wp:posOffset>
                  </wp:positionV>
                  <wp:extent cx="812165" cy="257175"/>
                  <wp:effectExtent l="0" t="0" r="6985" b="9525"/>
                  <wp:wrapTight wrapText="bothSides">
                    <wp:wrapPolygon edited="0">
                      <wp:start x="0" y="0"/>
                      <wp:lineTo x="0" y="20800"/>
                      <wp:lineTo x="21279" y="20800"/>
                      <wp:lineTo x="21279" y="0"/>
                      <wp:lineTo x="0" y="0"/>
                    </wp:wrapPolygon>
                  </wp:wrapTight>
                  <wp:docPr id="838941975" name="Picture 387"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1975" name="Picture 387" descr="A close-up of a sig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12165" cy="257175"/>
                          </a:xfrm>
                          <a:prstGeom prst="rect">
                            <a:avLst/>
                          </a:prstGeom>
                          <a:noFill/>
                        </pic:spPr>
                      </pic:pic>
                    </a:graphicData>
                  </a:graphic>
                  <wp14:sizeRelH relativeFrom="page">
                    <wp14:pctWidth>0</wp14:pctWidth>
                  </wp14:sizeRelH>
                  <wp14:sizeRelV relativeFrom="page">
                    <wp14:pctHeight>0</wp14:pctHeight>
                  </wp14:sizeRelV>
                </wp:anchor>
              </w:drawing>
            </w:r>
          </w:p>
        </w:tc>
      </w:tr>
      <w:tr w:rsidR="001E41CC" w:rsidRPr="001E41CC" w14:paraId="02F2D8D0" w14:textId="77777777" w:rsidTr="004014CB">
        <w:trPr>
          <w:trHeight w:val="712"/>
        </w:trPr>
        <w:tc>
          <w:tcPr>
            <w:tcW w:w="6268" w:type="dxa"/>
            <w:tcBorders>
              <w:top w:val="single" w:sz="4" w:space="0" w:color="auto"/>
              <w:left w:val="single" w:sz="4" w:space="0" w:color="auto"/>
              <w:bottom w:val="single" w:sz="4" w:space="0" w:color="auto"/>
              <w:right w:val="single" w:sz="4" w:space="0" w:color="auto"/>
            </w:tcBorders>
            <w:vAlign w:val="center"/>
            <w:hideMark/>
          </w:tcPr>
          <w:p w14:paraId="426CDDA7" w14:textId="77777777" w:rsidR="001E41CC" w:rsidRPr="001E41CC" w:rsidRDefault="001E41CC" w:rsidP="004014CB">
            <w:pPr>
              <w:pStyle w:val="TableParagraph"/>
              <w:rPr>
                <w:b/>
                <w:bCs/>
              </w:rPr>
            </w:pPr>
            <w:r w:rsidRPr="001E41CC">
              <w:t>Safety alert symbol indicates a potentially hazardous situation which, if not avoided, may result in minor or moderate injury.</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580380B" w14:textId="717872CF" w:rsidR="001E41CC" w:rsidRPr="001E41CC" w:rsidRDefault="001E41CC" w:rsidP="004014CB">
            <w:pPr>
              <w:pStyle w:val="TableParagraph"/>
              <w:jc w:val="center"/>
              <w:rPr>
                <w:b/>
                <w:bCs/>
              </w:rPr>
            </w:pPr>
            <w:r w:rsidRPr="001E41CC">
              <w:rPr>
                <w:rFonts w:eastAsiaTheme="minorHAnsi"/>
                <w:noProof/>
              </w:rPr>
              <w:drawing>
                <wp:anchor distT="0" distB="0" distL="114300" distR="114300" simplePos="0" relativeHeight="251715584" behindDoc="1" locked="0" layoutInCell="1" allowOverlap="1" wp14:anchorId="2F8DA967" wp14:editId="23EB2A75">
                  <wp:simplePos x="0" y="0"/>
                  <wp:positionH relativeFrom="column">
                    <wp:posOffset>89535</wp:posOffset>
                  </wp:positionH>
                  <wp:positionV relativeFrom="paragraph">
                    <wp:posOffset>47625</wp:posOffset>
                  </wp:positionV>
                  <wp:extent cx="828040" cy="238125"/>
                  <wp:effectExtent l="0" t="0" r="0" b="9525"/>
                  <wp:wrapSquare wrapText="bothSides"/>
                  <wp:docPr id="1692191985" name="Picture 386" descr="A yellow sig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1985" name="Picture 386" descr="A yellow sign with black letter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8040" cy="238125"/>
                          </a:xfrm>
                          <a:prstGeom prst="rect">
                            <a:avLst/>
                          </a:prstGeom>
                          <a:noFill/>
                        </pic:spPr>
                      </pic:pic>
                    </a:graphicData>
                  </a:graphic>
                  <wp14:sizeRelH relativeFrom="margin">
                    <wp14:pctWidth>0</wp14:pctWidth>
                  </wp14:sizeRelH>
                  <wp14:sizeRelV relativeFrom="margin">
                    <wp14:pctHeight>0</wp14:pctHeight>
                  </wp14:sizeRelV>
                </wp:anchor>
              </w:drawing>
            </w:r>
          </w:p>
        </w:tc>
      </w:tr>
      <w:tr w:rsidR="001E41CC" w:rsidRPr="001E41CC" w14:paraId="35CCCC6B" w14:textId="77777777" w:rsidTr="004014CB">
        <w:trPr>
          <w:trHeight w:val="818"/>
        </w:trPr>
        <w:tc>
          <w:tcPr>
            <w:tcW w:w="6268" w:type="dxa"/>
            <w:tcBorders>
              <w:top w:val="single" w:sz="4" w:space="0" w:color="auto"/>
              <w:left w:val="single" w:sz="4" w:space="0" w:color="auto"/>
              <w:bottom w:val="single" w:sz="4" w:space="0" w:color="auto"/>
              <w:right w:val="single" w:sz="4" w:space="0" w:color="auto"/>
            </w:tcBorders>
            <w:vAlign w:val="center"/>
            <w:hideMark/>
          </w:tcPr>
          <w:p w14:paraId="39745CBC" w14:textId="77777777" w:rsidR="001E41CC" w:rsidRPr="001E41CC" w:rsidRDefault="001E41CC" w:rsidP="004014CB">
            <w:pPr>
              <w:pStyle w:val="TableParagraph"/>
              <w:rPr>
                <w:b/>
                <w:bCs/>
              </w:rPr>
            </w:pPr>
            <w:r w:rsidRPr="001E41CC">
              <w:lastRenderedPageBreak/>
              <w:t>CAUTION used without the safety alert symbol indicates a potentially hazardous situation which, if not avoided, may result in property damage.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016627B" w14:textId="77777777" w:rsidR="001E41CC" w:rsidRPr="001E41CC" w:rsidRDefault="001E41CC" w:rsidP="004014CB">
            <w:pPr>
              <w:pStyle w:val="TableParagraph"/>
              <w:jc w:val="center"/>
              <w:rPr>
                <w:b/>
                <w:bCs/>
              </w:rPr>
            </w:pPr>
            <w:r w:rsidRPr="001E41CC">
              <w:rPr>
                <w:b/>
                <w:bCs/>
              </w:rPr>
              <w:t>CAUTION:</w:t>
            </w:r>
          </w:p>
        </w:tc>
      </w:tr>
      <w:tr w:rsidR="001E41CC" w:rsidRPr="001E41CC" w14:paraId="23A7EC67" w14:textId="77777777" w:rsidTr="004014CB">
        <w:trPr>
          <w:trHeight w:val="253"/>
        </w:trPr>
        <w:tc>
          <w:tcPr>
            <w:tcW w:w="6268" w:type="dxa"/>
            <w:tcBorders>
              <w:top w:val="single" w:sz="4" w:space="0" w:color="auto"/>
              <w:left w:val="single" w:sz="4" w:space="0" w:color="auto"/>
              <w:bottom w:val="single" w:sz="4" w:space="0" w:color="auto"/>
              <w:right w:val="single" w:sz="4" w:space="0" w:color="auto"/>
            </w:tcBorders>
            <w:vAlign w:val="center"/>
            <w:hideMark/>
          </w:tcPr>
          <w:p w14:paraId="0CCB0682" w14:textId="77777777" w:rsidR="001E41CC" w:rsidRPr="001E41CC" w:rsidRDefault="001E41CC" w:rsidP="004014CB">
            <w:pPr>
              <w:pStyle w:val="TableParagraph"/>
              <w:rPr>
                <w:b/>
                <w:bCs/>
              </w:rPr>
            </w:pPr>
            <w:r w:rsidRPr="001E41CC">
              <w:t>Used for important information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3C55056" w14:textId="74E63B5A" w:rsidR="001E41CC" w:rsidRPr="001E41CC" w:rsidRDefault="001E41CC" w:rsidP="004014CB">
            <w:pPr>
              <w:pStyle w:val="TableParagraph"/>
              <w:jc w:val="center"/>
              <w:rPr>
                <w:b/>
                <w:bCs/>
              </w:rPr>
            </w:pPr>
            <w:r w:rsidRPr="001E41CC">
              <w:rPr>
                <w:b/>
                <w:bCs/>
              </w:rPr>
              <w:t>NOTE:</w:t>
            </w:r>
          </w:p>
        </w:tc>
      </w:tr>
      <w:tr w:rsidR="001E41CC" w:rsidRPr="001E41CC" w14:paraId="079699D8" w14:textId="77777777" w:rsidTr="004014CB">
        <w:trPr>
          <w:trHeight w:val="253"/>
        </w:trPr>
        <w:tc>
          <w:tcPr>
            <w:tcW w:w="6268" w:type="dxa"/>
            <w:tcBorders>
              <w:top w:val="single" w:sz="4" w:space="0" w:color="auto"/>
              <w:left w:val="single" w:sz="4" w:space="0" w:color="auto"/>
              <w:bottom w:val="single" w:sz="4" w:space="0" w:color="auto"/>
              <w:right w:val="single" w:sz="4" w:space="0" w:color="auto"/>
            </w:tcBorders>
            <w:vAlign w:val="center"/>
            <w:hideMark/>
          </w:tcPr>
          <w:p w14:paraId="7C24FA3D" w14:textId="77777777" w:rsidR="001E41CC" w:rsidRPr="001E41CC" w:rsidRDefault="001E41CC" w:rsidP="004014CB">
            <w:pPr>
              <w:pStyle w:val="TableParagraph"/>
            </w:pPr>
            <w:r w:rsidRPr="001E41CC">
              <w:t>Biohazard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1A0F9A9" w14:textId="1044C0F9" w:rsidR="001E41CC" w:rsidRPr="001E41CC" w:rsidRDefault="001E41CC" w:rsidP="004014CB">
            <w:pPr>
              <w:pStyle w:val="TableParagraph"/>
              <w:rPr>
                <w:b/>
                <w:bCs/>
              </w:rPr>
            </w:pPr>
            <w:r w:rsidRPr="001E41CC">
              <w:rPr>
                <w:rFonts w:eastAsiaTheme="minorHAnsi"/>
                <w:noProof/>
              </w:rPr>
              <w:drawing>
                <wp:anchor distT="0" distB="0" distL="114300" distR="114300" simplePos="0" relativeHeight="251716608" behindDoc="1" locked="0" layoutInCell="1" allowOverlap="1" wp14:anchorId="68A89335" wp14:editId="275E996F">
                  <wp:simplePos x="0" y="0"/>
                  <wp:positionH relativeFrom="column">
                    <wp:posOffset>259080</wp:posOffset>
                  </wp:positionH>
                  <wp:positionV relativeFrom="paragraph">
                    <wp:posOffset>-7620</wp:posOffset>
                  </wp:positionV>
                  <wp:extent cx="422910" cy="352425"/>
                  <wp:effectExtent l="0" t="0" r="0" b="9525"/>
                  <wp:wrapTight wrapText="bothSides">
                    <wp:wrapPolygon edited="0">
                      <wp:start x="0" y="0"/>
                      <wp:lineTo x="0" y="21016"/>
                      <wp:lineTo x="20432" y="21016"/>
                      <wp:lineTo x="20432" y="0"/>
                      <wp:lineTo x="0" y="0"/>
                    </wp:wrapPolygon>
                  </wp:wrapTight>
                  <wp:docPr id="584620747"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2910" cy="352425"/>
                          </a:xfrm>
                          <a:prstGeom prst="rect">
                            <a:avLst/>
                          </a:prstGeom>
                          <a:noFill/>
                        </pic:spPr>
                      </pic:pic>
                    </a:graphicData>
                  </a:graphic>
                  <wp14:sizeRelH relativeFrom="page">
                    <wp14:pctWidth>0</wp14:pctWidth>
                  </wp14:sizeRelH>
                  <wp14:sizeRelV relativeFrom="page">
                    <wp14:pctHeight>0</wp14:pctHeight>
                  </wp14:sizeRelV>
                </wp:anchor>
              </w:drawing>
            </w:r>
          </w:p>
        </w:tc>
      </w:tr>
      <w:tr w:rsidR="001E41CC" w:rsidRPr="001E41CC" w14:paraId="40EE3010" w14:textId="77777777" w:rsidTr="004014CB">
        <w:trPr>
          <w:trHeight w:val="663"/>
        </w:trPr>
        <w:tc>
          <w:tcPr>
            <w:tcW w:w="6268" w:type="dxa"/>
            <w:tcBorders>
              <w:top w:val="single" w:sz="4" w:space="0" w:color="auto"/>
              <w:left w:val="single" w:sz="4" w:space="0" w:color="auto"/>
              <w:bottom w:val="single" w:sz="4" w:space="0" w:color="auto"/>
              <w:right w:val="single" w:sz="4" w:space="0" w:color="auto"/>
            </w:tcBorders>
            <w:vAlign w:val="center"/>
            <w:hideMark/>
          </w:tcPr>
          <w:p w14:paraId="3798B7F4" w14:textId="77777777" w:rsidR="001E41CC" w:rsidRPr="001E41CC" w:rsidRDefault="001E41CC" w:rsidP="004014CB">
            <w:pPr>
              <w:pStyle w:val="TableParagraph"/>
            </w:pPr>
            <w:r w:rsidRPr="001E41CC">
              <w:t>Chemical Hazard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8D5E63A" w14:textId="157EEAAE" w:rsidR="001E41CC" w:rsidRPr="001E41CC" w:rsidRDefault="001E41CC" w:rsidP="004014CB">
            <w:pPr>
              <w:pStyle w:val="TableParagraph"/>
              <w:rPr>
                <w:b/>
                <w:bCs/>
              </w:rPr>
            </w:pPr>
            <w:r w:rsidRPr="001E41CC">
              <w:rPr>
                <w:rFonts w:eastAsiaTheme="minorHAnsi"/>
                <w:noProof/>
              </w:rPr>
              <w:drawing>
                <wp:anchor distT="0" distB="0" distL="114300" distR="114300" simplePos="0" relativeHeight="251717632" behindDoc="1" locked="0" layoutInCell="1" allowOverlap="1" wp14:anchorId="26243A56" wp14:editId="33FDA9E0">
                  <wp:simplePos x="0" y="0"/>
                  <wp:positionH relativeFrom="column">
                    <wp:posOffset>297180</wp:posOffset>
                  </wp:positionH>
                  <wp:positionV relativeFrom="paragraph">
                    <wp:posOffset>-11430</wp:posOffset>
                  </wp:positionV>
                  <wp:extent cx="352425" cy="347345"/>
                  <wp:effectExtent l="0" t="0" r="9525" b="0"/>
                  <wp:wrapTight wrapText="bothSides">
                    <wp:wrapPolygon edited="0">
                      <wp:start x="0" y="0"/>
                      <wp:lineTo x="0" y="20139"/>
                      <wp:lineTo x="21016" y="20139"/>
                      <wp:lineTo x="21016" y="0"/>
                      <wp:lineTo x="0" y="0"/>
                    </wp:wrapPolygon>
                  </wp:wrapTight>
                  <wp:docPr id="1048811868" name="Picture 384" descr="A skull and crossbones in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1868" name="Picture 384" descr="A skull and crossbones in a squar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425" cy="34734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EE0E2CD" w14:textId="2CDAD3DC" w:rsidR="001E41CC" w:rsidRPr="00194E45" w:rsidRDefault="001E41CC" w:rsidP="00194E45">
      <w:pPr>
        <w:pStyle w:val="TDPL-H1"/>
        <w:numPr>
          <w:ilvl w:val="0"/>
          <w:numId w:val="88"/>
        </w:numPr>
        <w:tabs>
          <w:tab w:val="clear" w:pos="1440"/>
        </w:tabs>
        <w:spacing w:before="200" w:after="80"/>
        <w:ind w:right="-692"/>
        <w:jc w:val="both"/>
        <w:rPr>
          <w:szCs w:val="28"/>
        </w:rPr>
      </w:pPr>
      <w:bookmarkStart w:id="22" w:name="_Toc199171417"/>
      <w:r w:rsidRPr="00194E45">
        <w:rPr>
          <w:szCs w:val="28"/>
        </w:rPr>
        <w:t>Calibration</w:t>
      </w:r>
      <w:bookmarkEnd w:id="22"/>
    </w:p>
    <w:p w14:paraId="2469B6BB" w14:textId="0F216859" w:rsidR="001E41CC" w:rsidRPr="001E41CC" w:rsidRDefault="001E41CC" w:rsidP="004014CB">
      <w:pPr>
        <w:pStyle w:val="TDPL-BodyTxt"/>
        <w:numPr>
          <w:ilvl w:val="3"/>
          <w:numId w:val="182"/>
        </w:numPr>
        <w:spacing w:after="0"/>
      </w:pPr>
      <w:r w:rsidRPr="001E41CC">
        <w:t xml:space="preserve">Frequency: </w:t>
      </w:r>
      <w:r w:rsidR="004014CB">
        <w:t>O</w:t>
      </w:r>
      <w:r w:rsidR="004014CB" w:rsidRPr="001E41CC">
        <w:t>nce</w:t>
      </w:r>
      <w:r w:rsidRPr="001E41CC">
        <w:t xml:space="preserve"> a year.</w:t>
      </w:r>
    </w:p>
    <w:p w14:paraId="0693D8C3" w14:textId="77777777" w:rsidR="001E41CC" w:rsidRPr="001E41CC" w:rsidRDefault="001E41CC" w:rsidP="004014CB">
      <w:pPr>
        <w:pStyle w:val="TDPL-BodyTxt"/>
        <w:numPr>
          <w:ilvl w:val="3"/>
          <w:numId w:val="182"/>
        </w:numPr>
        <w:spacing w:after="0"/>
        <w:rPr>
          <w:lang w:val="en-IN"/>
        </w:rPr>
      </w:pPr>
      <w:r w:rsidRPr="001E41CC">
        <w:rPr>
          <w:lang w:val="en-IN"/>
        </w:rPr>
        <w:t>The complete range of testing services to ensure that laminar flow equipment provides the necessary clean air for your work processes.</w:t>
      </w:r>
    </w:p>
    <w:p w14:paraId="70EF667C" w14:textId="77777777" w:rsidR="001E41CC" w:rsidRPr="001E41CC" w:rsidRDefault="001E41CC" w:rsidP="004014CB">
      <w:pPr>
        <w:pStyle w:val="TDPL-BodyTxt"/>
        <w:numPr>
          <w:ilvl w:val="4"/>
          <w:numId w:val="182"/>
        </w:numPr>
        <w:spacing w:after="0"/>
        <w:rPr>
          <w:lang w:val="en-IN"/>
        </w:rPr>
      </w:pPr>
      <w:r w:rsidRPr="001E41CC">
        <w:rPr>
          <w:lang w:val="en-IN"/>
        </w:rPr>
        <w:t>Airflow Velocity and Uniformity Test</w:t>
      </w:r>
    </w:p>
    <w:p w14:paraId="2B3BA559" w14:textId="77777777" w:rsidR="001E41CC" w:rsidRPr="001E41CC" w:rsidRDefault="001E41CC" w:rsidP="004014CB">
      <w:pPr>
        <w:pStyle w:val="TDPL-BodyTxt"/>
        <w:numPr>
          <w:ilvl w:val="4"/>
          <w:numId w:val="182"/>
        </w:numPr>
        <w:spacing w:after="0"/>
        <w:rPr>
          <w:lang w:val="en-IN"/>
        </w:rPr>
      </w:pPr>
      <w:r w:rsidRPr="001E41CC">
        <w:rPr>
          <w:lang w:val="en-IN"/>
        </w:rPr>
        <w:t>HEPA/ULPA Filter Installation Leak Test</w:t>
      </w:r>
    </w:p>
    <w:p w14:paraId="2A431C61" w14:textId="77777777" w:rsidR="001E41CC" w:rsidRPr="001E41CC" w:rsidRDefault="001E41CC" w:rsidP="004014CB">
      <w:pPr>
        <w:pStyle w:val="TDPL-BodyTxt"/>
        <w:numPr>
          <w:ilvl w:val="4"/>
          <w:numId w:val="182"/>
        </w:numPr>
        <w:spacing w:after="0"/>
        <w:rPr>
          <w:lang w:val="en-IN"/>
        </w:rPr>
      </w:pPr>
      <w:r w:rsidRPr="001E41CC">
        <w:rPr>
          <w:lang w:val="en-IN"/>
        </w:rPr>
        <w:t>Particle Counting Test</w:t>
      </w:r>
    </w:p>
    <w:p w14:paraId="6BA46EEE" w14:textId="77777777" w:rsidR="001E41CC" w:rsidRPr="001E41CC" w:rsidRDefault="001E41CC" w:rsidP="004014CB">
      <w:pPr>
        <w:pStyle w:val="TDPL-BodyTxt"/>
        <w:numPr>
          <w:ilvl w:val="4"/>
          <w:numId w:val="182"/>
        </w:numPr>
        <w:spacing w:after="0"/>
        <w:rPr>
          <w:lang w:val="en-IN"/>
        </w:rPr>
      </w:pPr>
      <w:r w:rsidRPr="001E41CC">
        <w:rPr>
          <w:lang w:val="en-IN"/>
        </w:rPr>
        <w:t>Noise Level Test</w:t>
      </w:r>
    </w:p>
    <w:p w14:paraId="1E409B6C" w14:textId="77777777" w:rsidR="001E41CC" w:rsidRPr="001E41CC" w:rsidRDefault="001E41CC" w:rsidP="004014CB">
      <w:pPr>
        <w:pStyle w:val="TDPL-BodyTxt"/>
        <w:numPr>
          <w:ilvl w:val="4"/>
          <w:numId w:val="182"/>
        </w:numPr>
        <w:spacing w:after="0"/>
        <w:rPr>
          <w:lang w:val="en-IN"/>
        </w:rPr>
      </w:pPr>
      <w:r w:rsidRPr="001E41CC">
        <w:rPr>
          <w:lang w:val="en-IN"/>
        </w:rPr>
        <w:t>Light Intensity Test</w:t>
      </w:r>
    </w:p>
    <w:p w14:paraId="2F97348F" w14:textId="77777777" w:rsidR="001E41CC" w:rsidRPr="001E41CC" w:rsidRDefault="001E41CC" w:rsidP="004014CB">
      <w:pPr>
        <w:pStyle w:val="TDPL-BodyTxt"/>
        <w:numPr>
          <w:ilvl w:val="3"/>
          <w:numId w:val="182"/>
        </w:numPr>
        <w:spacing w:after="0"/>
        <w:rPr>
          <w:lang w:val="en-IN"/>
        </w:rPr>
      </w:pPr>
      <w:r w:rsidRPr="001E41CC">
        <w:rPr>
          <w:lang w:val="en-IN"/>
        </w:rPr>
        <w:t>In addition, the following secondary maintenance Services required:</w:t>
      </w:r>
    </w:p>
    <w:p w14:paraId="56C81FE0" w14:textId="77777777" w:rsidR="001E41CC" w:rsidRPr="001E41CC" w:rsidRDefault="001E41CC" w:rsidP="004014CB">
      <w:pPr>
        <w:pStyle w:val="TDPL-BodyTxt"/>
        <w:numPr>
          <w:ilvl w:val="4"/>
          <w:numId w:val="182"/>
        </w:numPr>
        <w:spacing w:after="0"/>
        <w:rPr>
          <w:lang w:val="en-IN"/>
        </w:rPr>
      </w:pPr>
      <w:r w:rsidRPr="001E41CC">
        <w:rPr>
          <w:lang w:val="en-IN"/>
        </w:rPr>
        <w:t>Supply and Installation of Pre-filters and HEPA Filters</w:t>
      </w:r>
    </w:p>
    <w:p w14:paraId="567BAA9E" w14:textId="77777777" w:rsidR="001E41CC" w:rsidRPr="001E41CC" w:rsidRDefault="001E41CC" w:rsidP="004014CB">
      <w:pPr>
        <w:pStyle w:val="TDPL-BodyTxt"/>
        <w:numPr>
          <w:ilvl w:val="4"/>
          <w:numId w:val="182"/>
        </w:numPr>
        <w:spacing w:after="0"/>
        <w:rPr>
          <w:lang w:val="en-IN"/>
        </w:rPr>
      </w:pPr>
      <w:r w:rsidRPr="001E41CC">
        <w:rPr>
          <w:lang w:val="en-IN"/>
        </w:rPr>
        <w:t>Supply and Installation of Blower</w:t>
      </w:r>
    </w:p>
    <w:p w14:paraId="614D4BDC" w14:textId="77777777" w:rsidR="001E41CC" w:rsidRPr="001E41CC" w:rsidRDefault="001E41CC" w:rsidP="004014CB">
      <w:pPr>
        <w:pStyle w:val="TDPL-BodyTxt"/>
        <w:numPr>
          <w:ilvl w:val="4"/>
          <w:numId w:val="182"/>
        </w:numPr>
        <w:spacing w:after="0"/>
        <w:rPr>
          <w:lang w:val="en-IN"/>
        </w:rPr>
      </w:pPr>
      <w:r w:rsidRPr="001E41CC">
        <w:rPr>
          <w:lang w:val="en-IN"/>
        </w:rPr>
        <w:t>Repair of Stainless Steel - Electrical/Mechanical Safety Checks</w:t>
      </w:r>
    </w:p>
    <w:p w14:paraId="33B890F1" w14:textId="61FE56E4" w:rsidR="001E41CC" w:rsidRPr="00194E45" w:rsidRDefault="001E41CC" w:rsidP="00194E45">
      <w:pPr>
        <w:pStyle w:val="TDPL-H1"/>
        <w:numPr>
          <w:ilvl w:val="0"/>
          <w:numId w:val="88"/>
        </w:numPr>
        <w:tabs>
          <w:tab w:val="clear" w:pos="1440"/>
        </w:tabs>
        <w:spacing w:before="200" w:after="80"/>
        <w:ind w:right="-692"/>
        <w:jc w:val="both"/>
        <w:rPr>
          <w:szCs w:val="28"/>
        </w:rPr>
      </w:pPr>
      <w:bookmarkStart w:id="23" w:name="_Toc199171418"/>
      <w:r w:rsidRPr="00194E45">
        <w:rPr>
          <w:szCs w:val="28"/>
        </w:rPr>
        <w:t>Equipment Record</w:t>
      </w:r>
      <w:bookmarkEnd w:id="23"/>
    </w:p>
    <w:p w14:paraId="4A9D48E3" w14:textId="77777777" w:rsidR="001E41CC" w:rsidRPr="001E41CC" w:rsidRDefault="001E41CC" w:rsidP="004014CB">
      <w:pPr>
        <w:pStyle w:val="TDPL-BodyTxt"/>
        <w:numPr>
          <w:ilvl w:val="3"/>
          <w:numId w:val="182"/>
        </w:numPr>
      </w:pPr>
      <w:r w:rsidRPr="001E41CC">
        <w:t>Equipment Name: Laminar Air flow</w:t>
      </w:r>
    </w:p>
    <w:p w14:paraId="0F02166B" w14:textId="24112669" w:rsidR="001E41CC" w:rsidRPr="001E41CC" w:rsidRDefault="001E41CC" w:rsidP="004014CB">
      <w:pPr>
        <w:pStyle w:val="TDPL-BodyTxt"/>
        <w:numPr>
          <w:ilvl w:val="3"/>
          <w:numId w:val="182"/>
        </w:numPr>
      </w:pPr>
      <w:r w:rsidRPr="001E41CC">
        <w:t>Manufacturer Name: I</w:t>
      </w:r>
      <w:r w:rsidR="00AE63ED">
        <w:t>CLEAN</w:t>
      </w:r>
      <w:r w:rsidRPr="001E41CC">
        <w:t xml:space="preserve"> </w:t>
      </w:r>
      <w:r w:rsidR="00AE63ED">
        <w:t>(</w:t>
      </w:r>
      <w:r w:rsidRPr="001E41CC">
        <w:t xml:space="preserve">Integrated </w:t>
      </w:r>
      <w:r w:rsidR="00AE63ED">
        <w:t>C</w:t>
      </w:r>
      <w:r w:rsidRPr="001E41CC">
        <w:t xml:space="preserve">leanroom </w:t>
      </w:r>
      <w:r w:rsidR="00AE63ED">
        <w:t>T</w:t>
      </w:r>
      <w:r w:rsidRPr="001E41CC">
        <w:t>echnolog</w:t>
      </w:r>
      <w:r w:rsidR="00AE63ED">
        <w:t>ies</w:t>
      </w:r>
      <w:r w:rsidRPr="001E41CC">
        <w:t xml:space="preserve"> </w:t>
      </w:r>
      <w:r w:rsidR="00F95D7D">
        <w:t>P</w:t>
      </w:r>
      <w:r w:rsidRPr="001E41CC">
        <w:t>vt. Ltd.</w:t>
      </w:r>
      <w:r w:rsidR="00AE63ED">
        <w:t>)</w:t>
      </w:r>
    </w:p>
    <w:p w14:paraId="174BF75A" w14:textId="77777777" w:rsidR="004014CB" w:rsidRDefault="001E41CC" w:rsidP="004014CB">
      <w:pPr>
        <w:pStyle w:val="TDPL-BodyTxt"/>
        <w:numPr>
          <w:ilvl w:val="3"/>
          <w:numId w:val="182"/>
        </w:numPr>
      </w:pPr>
      <w:r w:rsidRPr="001E41CC">
        <w:t>Serial No &amp; equipment ID:</w:t>
      </w:r>
    </w:p>
    <w:p w14:paraId="2DAC0E91" w14:textId="1EC0A580" w:rsidR="004014CB" w:rsidRDefault="001E41CC" w:rsidP="004014CB">
      <w:pPr>
        <w:pStyle w:val="TDPL-BodyTxt"/>
        <w:numPr>
          <w:ilvl w:val="4"/>
          <w:numId w:val="182"/>
        </w:numPr>
      </w:pPr>
      <w:r w:rsidRPr="001E41CC">
        <w:t xml:space="preserve">2021025 &amp; </w:t>
      </w:r>
      <w:r w:rsidR="00AE63ED" w:rsidRPr="00AE63ED">
        <w:t>TDPL/PR/CL-041</w:t>
      </w:r>
    </w:p>
    <w:p w14:paraId="7468049B" w14:textId="3805408F" w:rsidR="001E41CC" w:rsidRDefault="001E41CC" w:rsidP="004014CB">
      <w:pPr>
        <w:pStyle w:val="TDPL-BodyTxt"/>
        <w:numPr>
          <w:ilvl w:val="4"/>
          <w:numId w:val="182"/>
        </w:numPr>
      </w:pPr>
      <w:r w:rsidRPr="001E41CC">
        <w:t xml:space="preserve">2021026 &amp; </w:t>
      </w:r>
      <w:r w:rsidR="00AE63ED" w:rsidRPr="00AE63ED">
        <w:t>TDPL/PR/CL-042</w:t>
      </w:r>
    </w:p>
    <w:p w14:paraId="2BA6889E" w14:textId="59D25641" w:rsidR="007D0E17" w:rsidRPr="001E41CC" w:rsidRDefault="007D0E17" w:rsidP="004014CB">
      <w:pPr>
        <w:pStyle w:val="TDPL-BodyTxt"/>
        <w:numPr>
          <w:ilvl w:val="4"/>
          <w:numId w:val="182"/>
        </w:numPr>
      </w:pPr>
      <w:r>
        <w:t xml:space="preserve">N/A &amp; </w:t>
      </w:r>
      <w:r w:rsidRPr="007D0E17">
        <w:t>TDPL/PR/CL-033</w:t>
      </w:r>
    </w:p>
    <w:p w14:paraId="5585A6B8" w14:textId="77777777" w:rsidR="001E41CC" w:rsidRPr="001E41CC" w:rsidRDefault="001E41CC" w:rsidP="004014CB">
      <w:pPr>
        <w:pStyle w:val="TDPL-BodyTxt"/>
        <w:numPr>
          <w:ilvl w:val="3"/>
          <w:numId w:val="182"/>
        </w:numPr>
      </w:pPr>
      <w:r w:rsidRPr="001E41CC">
        <w:t xml:space="preserve">Contact number application engineer: </w:t>
      </w:r>
    </w:p>
    <w:p w14:paraId="0359B6CA" w14:textId="77777777" w:rsidR="001E41CC" w:rsidRPr="001E41CC" w:rsidRDefault="001E41CC" w:rsidP="004014CB">
      <w:pPr>
        <w:pStyle w:val="TDPL-BodyTxt"/>
        <w:numPr>
          <w:ilvl w:val="3"/>
          <w:numId w:val="182"/>
        </w:numPr>
      </w:pPr>
      <w:r w:rsidRPr="001E41CC">
        <w:t>Location: Central Lab, Begumpet Hyderabad</w:t>
      </w:r>
    </w:p>
    <w:p w14:paraId="48DA67F9" w14:textId="77777777" w:rsidR="00194E45" w:rsidRDefault="001E41CC" w:rsidP="00194E45">
      <w:pPr>
        <w:pStyle w:val="TDPL-H1"/>
        <w:numPr>
          <w:ilvl w:val="0"/>
          <w:numId w:val="88"/>
        </w:numPr>
        <w:tabs>
          <w:tab w:val="clear" w:pos="1440"/>
        </w:tabs>
        <w:spacing w:before="200" w:after="80"/>
        <w:ind w:right="-692"/>
        <w:jc w:val="both"/>
        <w:rPr>
          <w:szCs w:val="28"/>
        </w:rPr>
      </w:pPr>
      <w:bookmarkStart w:id="24" w:name="_Toc199171419"/>
      <w:r w:rsidRPr="00194E45">
        <w:rPr>
          <w:szCs w:val="28"/>
        </w:rPr>
        <w:t>Quality Control Procedure</w:t>
      </w:r>
      <w:bookmarkEnd w:id="24"/>
    </w:p>
    <w:p w14:paraId="035ED0F7" w14:textId="6B201534" w:rsidR="001E41CC" w:rsidRPr="00194E45" w:rsidRDefault="00F95D7D" w:rsidP="00194E45">
      <w:pPr>
        <w:pStyle w:val="TDPL-BodyTxt"/>
        <w:numPr>
          <w:ilvl w:val="0"/>
          <w:numId w:val="0"/>
        </w:numPr>
        <w:ind w:left="1134"/>
        <w:rPr>
          <w:sz w:val="28"/>
          <w:szCs w:val="28"/>
        </w:rPr>
      </w:pPr>
      <w:r w:rsidRPr="00194E45">
        <w:t>N/A</w:t>
      </w:r>
    </w:p>
    <w:p w14:paraId="57F86B4D" w14:textId="0C19FB58" w:rsidR="001E41CC" w:rsidRPr="00194E45" w:rsidRDefault="001E41CC" w:rsidP="00194E45">
      <w:pPr>
        <w:pStyle w:val="TDPL-H1"/>
        <w:numPr>
          <w:ilvl w:val="0"/>
          <w:numId w:val="88"/>
        </w:numPr>
        <w:tabs>
          <w:tab w:val="clear" w:pos="1440"/>
        </w:tabs>
        <w:spacing w:before="200" w:after="80"/>
        <w:ind w:right="-692"/>
        <w:jc w:val="both"/>
        <w:rPr>
          <w:szCs w:val="28"/>
        </w:rPr>
      </w:pPr>
      <w:bookmarkStart w:id="25" w:name="_Toc199171420"/>
      <w:r w:rsidRPr="00194E45">
        <w:rPr>
          <w:szCs w:val="28"/>
        </w:rPr>
        <w:lastRenderedPageBreak/>
        <w:t>Procedure</w:t>
      </w:r>
      <w:bookmarkEnd w:id="25"/>
    </w:p>
    <w:tbl>
      <w:tblPr>
        <w:tblStyle w:val="TableGrid"/>
        <w:tblW w:w="0" w:type="auto"/>
        <w:tblInd w:w="862" w:type="dxa"/>
        <w:tblLook w:val="04A0" w:firstRow="1" w:lastRow="0" w:firstColumn="1" w:lastColumn="0" w:noHBand="0" w:noVBand="1"/>
      </w:tblPr>
      <w:tblGrid>
        <w:gridCol w:w="3236"/>
        <w:gridCol w:w="5084"/>
      </w:tblGrid>
      <w:tr w:rsidR="001E41CC" w:rsidRPr="001E41CC" w14:paraId="4E354E93" w14:textId="77777777" w:rsidTr="004014CB">
        <w:tc>
          <w:tcPr>
            <w:tcW w:w="3236" w:type="dxa"/>
            <w:tcBorders>
              <w:top w:val="single" w:sz="4" w:space="0" w:color="auto"/>
              <w:left w:val="single" w:sz="4" w:space="0" w:color="auto"/>
              <w:bottom w:val="single" w:sz="4" w:space="0" w:color="auto"/>
              <w:right w:val="single" w:sz="4" w:space="0" w:color="auto"/>
            </w:tcBorders>
            <w:vAlign w:val="center"/>
          </w:tcPr>
          <w:p w14:paraId="3D2C454B" w14:textId="1F2BFC70" w:rsidR="001E41CC" w:rsidRPr="004014CB" w:rsidRDefault="001E41CC" w:rsidP="004014CB">
            <w:pPr>
              <w:pStyle w:val="TableParagraph"/>
            </w:pPr>
            <w:r w:rsidRPr="001E41CC">
              <w:t>Preparation 250 mL of 70% Ethanol:</w:t>
            </w:r>
          </w:p>
        </w:tc>
        <w:tc>
          <w:tcPr>
            <w:tcW w:w="5084" w:type="dxa"/>
            <w:tcBorders>
              <w:top w:val="single" w:sz="4" w:space="0" w:color="auto"/>
              <w:left w:val="single" w:sz="4" w:space="0" w:color="auto"/>
              <w:bottom w:val="single" w:sz="4" w:space="0" w:color="auto"/>
              <w:right w:val="single" w:sz="4" w:space="0" w:color="auto"/>
            </w:tcBorders>
            <w:vAlign w:val="center"/>
          </w:tcPr>
          <w:p w14:paraId="39F02E84" w14:textId="4D781167" w:rsidR="001E41CC" w:rsidRPr="004014CB" w:rsidRDefault="001E41CC" w:rsidP="004014CB">
            <w:pPr>
              <w:pStyle w:val="TableParagraph"/>
            </w:pPr>
            <w:r w:rsidRPr="001E41CC">
              <w:t xml:space="preserve">Add 175 mL of Absolute Ethanol (99.9%) in 75mL Distilled Water </w:t>
            </w:r>
          </w:p>
        </w:tc>
      </w:tr>
      <w:tr w:rsidR="001E41CC" w:rsidRPr="001E41CC" w14:paraId="3B9BFE3A" w14:textId="77777777" w:rsidTr="004014CB">
        <w:tc>
          <w:tcPr>
            <w:tcW w:w="3236" w:type="dxa"/>
            <w:tcBorders>
              <w:top w:val="single" w:sz="4" w:space="0" w:color="auto"/>
              <w:left w:val="single" w:sz="4" w:space="0" w:color="auto"/>
              <w:bottom w:val="single" w:sz="4" w:space="0" w:color="auto"/>
              <w:right w:val="single" w:sz="4" w:space="0" w:color="auto"/>
            </w:tcBorders>
            <w:vAlign w:val="center"/>
          </w:tcPr>
          <w:p w14:paraId="1B2779B6" w14:textId="75801379" w:rsidR="001E41CC" w:rsidRPr="004014CB" w:rsidRDefault="001E41CC" w:rsidP="004014CB">
            <w:pPr>
              <w:pStyle w:val="TableParagraph"/>
            </w:pPr>
            <w:r w:rsidRPr="001E41CC">
              <w:t>Preparation of 1000 mL of 1% Sodium Hypochlorite:</w:t>
            </w:r>
          </w:p>
        </w:tc>
        <w:tc>
          <w:tcPr>
            <w:tcW w:w="5084" w:type="dxa"/>
            <w:tcBorders>
              <w:top w:val="single" w:sz="4" w:space="0" w:color="auto"/>
              <w:left w:val="single" w:sz="4" w:space="0" w:color="auto"/>
              <w:bottom w:val="single" w:sz="4" w:space="0" w:color="auto"/>
              <w:right w:val="single" w:sz="4" w:space="0" w:color="auto"/>
            </w:tcBorders>
            <w:vAlign w:val="center"/>
          </w:tcPr>
          <w:p w14:paraId="27D1EDC9" w14:textId="12406D6B" w:rsidR="001E41CC" w:rsidRPr="004014CB" w:rsidRDefault="001E41CC" w:rsidP="004014CB">
            <w:pPr>
              <w:pStyle w:val="TableParagraph"/>
            </w:pPr>
            <w:r w:rsidRPr="001E41CC">
              <w:t xml:space="preserve">Add 200 mL of 5% </w:t>
            </w:r>
            <w:proofErr w:type="spellStart"/>
            <w:r w:rsidRPr="001E41CC">
              <w:t>NaOCl</w:t>
            </w:r>
            <w:proofErr w:type="spellEnd"/>
            <w:r w:rsidRPr="001E41CC">
              <w:t xml:space="preserve"> to 800 mL of Distilled water.  </w:t>
            </w:r>
          </w:p>
        </w:tc>
      </w:tr>
    </w:tbl>
    <w:p w14:paraId="1FA19F42" w14:textId="7F7B4B8A" w:rsidR="001E41CC" w:rsidRPr="001E41CC" w:rsidRDefault="001E41CC" w:rsidP="004014CB">
      <w:pPr>
        <w:pStyle w:val="TDPL-BodyTxt"/>
        <w:numPr>
          <w:ilvl w:val="0"/>
          <w:numId w:val="0"/>
        </w:numPr>
        <w:spacing w:before="240" w:after="240"/>
        <w:ind w:left="1134"/>
        <w:jc w:val="center"/>
      </w:pPr>
      <w:r w:rsidRPr="001E41CC">
        <w:rPr>
          <w:noProof/>
        </w:rPr>
        <mc:AlternateContent>
          <mc:Choice Requires="wps">
            <w:drawing>
              <wp:anchor distT="0" distB="0" distL="114300" distR="114300" simplePos="0" relativeHeight="251723776" behindDoc="0" locked="0" layoutInCell="1" allowOverlap="1" wp14:anchorId="56DEC62A" wp14:editId="1E84CDC6">
                <wp:simplePos x="0" y="0"/>
                <wp:positionH relativeFrom="column">
                  <wp:posOffset>3081655</wp:posOffset>
                </wp:positionH>
                <wp:positionV relativeFrom="paragraph">
                  <wp:posOffset>191770</wp:posOffset>
                </wp:positionV>
                <wp:extent cx="45720" cy="139700"/>
                <wp:effectExtent l="19050" t="0" r="30480" b="31750"/>
                <wp:wrapNone/>
                <wp:docPr id="876189237" name="Arrow: Down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AA4422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83" o:spid="_x0000_s1026" type="#_x0000_t67" style="position:absolute;margin-left:242.65pt;margin-top:15.1pt;width:3.6pt;height:1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" adj="18065" fillcolor="#4472c4 [3204]" strokecolor="#1f3763 [1604]" strokeweight="1pt">
                <v:path arrowok="t"/>
              </v:shape>
            </w:pict>
          </mc:Fallback>
        </mc:AlternateContent>
      </w:r>
      <w:r w:rsidRPr="001E41CC">
        <w:t>Before processing the samples, LAF (</w:t>
      </w:r>
      <w:r w:rsidRPr="001E41CC">
        <w:rPr>
          <w:b/>
          <w:bCs/>
        </w:rPr>
        <w:t>vertical</w:t>
      </w:r>
      <w:r w:rsidRPr="001E41CC">
        <w:t>) should be cleaned by 70% ethanol.</w:t>
      </w:r>
    </w:p>
    <w:p w14:paraId="16675FC6" w14:textId="1420AAC1"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24800" behindDoc="0" locked="0" layoutInCell="1" allowOverlap="1" wp14:anchorId="3B6519B1" wp14:editId="6B2BBB46">
                <wp:simplePos x="0" y="0"/>
                <wp:positionH relativeFrom="margin">
                  <wp:posOffset>3084830</wp:posOffset>
                </wp:positionH>
                <wp:positionV relativeFrom="paragraph">
                  <wp:posOffset>179070</wp:posOffset>
                </wp:positionV>
                <wp:extent cx="45720" cy="139700"/>
                <wp:effectExtent l="19050" t="0" r="30480" b="31750"/>
                <wp:wrapNone/>
                <wp:docPr id="52243889" name="Arrow: Down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667C74" id="Arrow: Down 381" o:spid="_x0000_s1026" type="#_x0000_t67" style="position:absolute;margin-left:242.9pt;margin-top:14.1pt;width:3.6pt;height:11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" adj="18065" fillcolor="#4472c4 [3204]" strokecolor="#1f3763 [1604]" strokeweight="1pt">
                <v:path arrowok="t"/>
                <w10:wrap anchorx="margin"/>
              </v:shape>
            </w:pict>
          </mc:Fallback>
        </mc:AlternateContent>
      </w:r>
      <w:r w:rsidRPr="001E41CC">
        <w:t>Switch ON the UV light for 10- 15min.</w:t>
      </w:r>
    </w:p>
    <w:p w14:paraId="16D1FCA2" w14:textId="16FCCC8D"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25824" behindDoc="0" locked="0" layoutInCell="1" allowOverlap="1" wp14:anchorId="30976C60" wp14:editId="3E87D813">
                <wp:simplePos x="0" y="0"/>
                <wp:positionH relativeFrom="margin">
                  <wp:posOffset>3084830</wp:posOffset>
                </wp:positionH>
                <wp:positionV relativeFrom="paragraph">
                  <wp:posOffset>194945</wp:posOffset>
                </wp:positionV>
                <wp:extent cx="45720" cy="139700"/>
                <wp:effectExtent l="19050" t="0" r="30480" b="31750"/>
                <wp:wrapNone/>
                <wp:docPr id="1349442674" name="Arrow: Down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B003B0" id="Arrow: Down 379" o:spid="_x0000_s1026" type="#_x0000_t67" style="position:absolute;margin-left:242.9pt;margin-top:15.35pt;width:3.6pt;height:11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" adj="18065" fillcolor="#4472c4 [3204]" strokecolor="#1f3763 [1604]" strokeweight="1pt">
                <v:path arrowok="t"/>
                <w10:wrap anchorx="margin"/>
              </v:shape>
            </w:pict>
          </mc:Fallback>
        </mc:AlternateContent>
      </w:r>
      <w:r w:rsidRPr="001E41CC">
        <w:t>Switch OFF the UV light.</w:t>
      </w:r>
    </w:p>
    <w:p w14:paraId="10D59431" w14:textId="1F4E0A9E"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26848" behindDoc="0" locked="0" layoutInCell="1" allowOverlap="1" wp14:anchorId="3C2566E2" wp14:editId="56B6DD5E">
                <wp:simplePos x="0" y="0"/>
                <wp:positionH relativeFrom="margin">
                  <wp:posOffset>3084830</wp:posOffset>
                </wp:positionH>
                <wp:positionV relativeFrom="paragraph">
                  <wp:posOffset>375920</wp:posOffset>
                </wp:positionV>
                <wp:extent cx="45720" cy="139700"/>
                <wp:effectExtent l="19050" t="0" r="30480" b="31750"/>
                <wp:wrapNone/>
                <wp:docPr id="1184510184" name="Arrow: Down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9FC149" id="Arrow: Down 377" o:spid="_x0000_s1026" type="#_x0000_t67" style="position:absolute;margin-left:242.9pt;margin-top:29.6pt;width:3.6pt;height:11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" adj="18065" fillcolor="#4472c4 [3204]" strokecolor="#1f3763 [1604]" strokeweight="1pt">
                <v:path arrowok="t"/>
                <w10:wrap anchorx="margin"/>
              </v:shape>
            </w:pict>
          </mc:Fallback>
        </mc:AlternateContent>
      </w:r>
      <w:r w:rsidRPr="001E41CC">
        <w:t>Switch ON the AIR and Visible light switch situated on the control panel on the right-hand side of the LAF.</w:t>
      </w:r>
    </w:p>
    <w:p w14:paraId="6CA2DE43" w14:textId="14FADAD4"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27872" behindDoc="0" locked="0" layoutInCell="1" allowOverlap="1" wp14:anchorId="01E8B4F0" wp14:editId="58F08A75">
                <wp:simplePos x="0" y="0"/>
                <wp:positionH relativeFrom="margin">
                  <wp:posOffset>3084830</wp:posOffset>
                </wp:positionH>
                <wp:positionV relativeFrom="paragraph">
                  <wp:posOffset>201295</wp:posOffset>
                </wp:positionV>
                <wp:extent cx="45720" cy="139700"/>
                <wp:effectExtent l="19050" t="0" r="30480" b="31750"/>
                <wp:wrapNone/>
                <wp:docPr id="1003436756" name="Arrow: Down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9E3F3A" id="Arrow: Down 375" o:spid="_x0000_s1026" type="#_x0000_t67" style="position:absolute;margin-left:242.9pt;margin-top:15.85pt;width:3.6pt;height:1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" adj="18065" fillcolor="#4472c4 [3204]" strokecolor="#1f3763 [1604]" strokeweight="1pt">
                <v:path arrowok="t"/>
                <w10:wrap anchorx="margin"/>
              </v:shape>
            </w:pict>
          </mc:Fallback>
        </mc:AlternateContent>
      </w:r>
      <w:r w:rsidRPr="001E41CC">
        <w:t>Start the spirit lamp and carry out the work.</w:t>
      </w:r>
    </w:p>
    <w:p w14:paraId="3F358E9A" w14:textId="54493CD5"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28896" behindDoc="0" locked="0" layoutInCell="1" allowOverlap="1" wp14:anchorId="5771FD94" wp14:editId="4E16EA82">
                <wp:simplePos x="0" y="0"/>
                <wp:positionH relativeFrom="margin">
                  <wp:posOffset>3081655</wp:posOffset>
                </wp:positionH>
                <wp:positionV relativeFrom="paragraph">
                  <wp:posOffset>201930</wp:posOffset>
                </wp:positionV>
                <wp:extent cx="45720" cy="139700"/>
                <wp:effectExtent l="19050" t="0" r="30480" b="31750"/>
                <wp:wrapNone/>
                <wp:docPr id="156495266" name="Arrow: Down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559644" id="Arrow: Down 373" o:spid="_x0000_s1026" type="#_x0000_t67" style="position:absolute;margin-left:242.65pt;margin-top:15.9pt;width:3.6pt;height:11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" adj="18065" fillcolor="#4472c4 [3204]" strokecolor="#1f3763 [1604]" strokeweight="1pt">
                <v:path arrowok="t"/>
                <w10:wrap anchorx="margin"/>
              </v:shape>
            </w:pict>
          </mc:Fallback>
        </mc:AlternateContent>
      </w:r>
      <w:r w:rsidRPr="001E41CC">
        <w:t>After completion of the process switch OFF the Airflow and Spirit lamp.</w:t>
      </w:r>
    </w:p>
    <w:p w14:paraId="04AC70E8" w14:textId="250137C9"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29920" behindDoc="0" locked="0" layoutInCell="1" allowOverlap="1" wp14:anchorId="4B19FEEB" wp14:editId="775DF427">
                <wp:simplePos x="0" y="0"/>
                <wp:positionH relativeFrom="margin">
                  <wp:posOffset>3084830</wp:posOffset>
                </wp:positionH>
                <wp:positionV relativeFrom="paragraph">
                  <wp:posOffset>401955</wp:posOffset>
                </wp:positionV>
                <wp:extent cx="45720" cy="139700"/>
                <wp:effectExtent l="19050" t="0" r="30480" b="31750"/>
                <wp:wrapNone/>
                <wp:docPr id="360589746" name="Arrow: Down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8E80C8" id="Arrow: Down 371" o:spid="_x0000_s1026" type="#_x0000_t67" style="position:absolute;margin-left:242.9pt;margin-top:31.65pt;width:3.6pt;height:11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" adj="18065" fillcolor="#4472c4 [3204]" strokecolor="#1f3763 [1604]" strokeweight="1pt">
                <v:path arrowok="t"/>
                <w10:wrap anchorx="margin"/>
              </v:shape>
            </w:pict>
          </mc:Fallback>
        </mc:AlternateContent>
      </w:r>
      <w:r w:rsidRPr="001E41CC">
        <w:t>Clean any remaining water or waste liquid material spilled on the laminar airflow platform properly with dry cotton.</w:t>
      </w:r>
    </w:p>
    <w:p w14:paraId="66742848" w14:textId="17286DF0" w:rsidR="001E41CC" w:rsidRPr="001E41CC" w:rsidRDefault="001E41CC" w:rsidP="004014CB">
      <w:pPr>
        <w:pStyle w:val="TDPL-BodyTxt"/>
        <w:numPr>
          <w:ilvl w:val="0"/>
          <w:numId w:val="0"/>
        </w:numPr>
        <w:spacing w:after="240"/>
        <w:ind w:left="1134"/>
        <w:jc w:val="center"/>
      </w:pPr>
      <w:r w:rsidRPr="001E41CC">
        <w:rPr>
          <w:noProof/>
        </w:rPr>
        <mc:AlternateContent>
          <mc:Choice Requires="wps">
            <w:drawing>
              <wp:anchor distT="0" distB="0" distL="114300" distR="114300" simplePos="0" relativeHeight="251730944" behindDoc="0" locked="0" layoutInCell="1" allowOverlap="1" wp14:anchorId="3F555A48" wp14:editId="4BE28BAD">
                <wp:simplePos x="0" y="0"/>
                <wp:positionH relativeFrom="column">
                  <wp:posOffset>3084830</wp:posOffset>
                </wp:positionH>
                <wp:positionV relativeFrom="paragraph">
                  <wp:posOffset>392430</wp:posOffset>
                </wp:positionV>
                <wp:extent cx="45720" cy="139700"/>
                <wp:effectExtent l="19050" t="0" r="30480" b="31750"/>
                <wp:wrapNone/>
                <wp:docPr id="483820197" name="Arrow: Down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B6AF0F" id="Arrow: Down 369" o:spid="_x0000_s1026" type="#_x0000_t67" style="position:absolute;margin-left:242.9pt;margin-top:30.9pt;width:3.6pt;height:1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" adj="18065" fillcolor="#4472c4 [3204]" strokecolor="#1f3763 [1604]" strokeweight="1pt">
                <v:path arrowok="t"/>
              </v:shape>
            </w:pict>
          </mc:Fallback>
        </mc:AlternateContent>
      </w:r>
      <w:r w:rsidRPr="001E41CC">
        <w:t>Clean the LAF properly from the ceiling, followed by side glass and then the platform of the chamber with 70% ethanol.</w:t>
      </w:r>
    </w:p>
    <w:p w14:paraId="113A2E3F" w14:textId="77777777" w:rsidR="001E41CC" w:rsidRPr="001E41CC" w:rsidRDefault="001E41CC" w:rsidP="004014CB">
      <w:pPr>
        <w:pStyle w:val="TDPL-BodyTxt"/>
        <w:numPr>
          <w:ilvl w:val="0"/>
          <w:numId w:val="0"/>
        </w:numPr>
        <w:spacing w:after="240"/>
        <w:ind w:left="1134"/>
        <w:jc w:val="center"/>
      </w:pPr>
      <w:r w:rsidRPr="001E41CC">
        <w:t>Spray sterile 70% ethanol and switch OFF the visible light and Switch ON the UV light for 10-15mins.</w:t>
      </w:r>
    </w:p>
    <w:p w14:paraId="000CE36F" w14:textId="7ED88683" w:rsidR="001E41CC" w:rsidRPr="00194E45" w:rsidRDefault="00DF446B" w:rsidP="00194E45">
      <w:pPr>
        <w:pStyle w:val="TDPL-H1"/>
        <w:numPr>
          <w:ilvl w:val="0"/>
          <w:numId w:val="88"/>
        </w:numPr>
        <w:tabs>
          <w:tab w:val="clear" w:pos="1440"/>
        </w:tabs>
        <w:spacing w:before="200" w:after="80"/>
        <w:ind w:right="-692"/>
        <w:jc w:val="both"/>
        <w:rPr>
          <w:szCs w:val="28"/>
        </w:rPr>
      </w:pPr>
      <w:bookmarkStart w:id="26" w:name="_Toc199171421"/>
      <w:r w:rsidRPr="00194E45">
        <w:rPr>
          <w:szCs w:val="28"/>
        </w:rPr>
        <w:t>Maintenance</w:t>
      </w:r>
      <w:bookmarkEnd w:id="26"/>
    </w:p>
    <w:p w14:paraId="38CDB5AA" w14:textId="767248F6" w:rsidR="001E41CC" w:rsidRPr="001E41CC" w:rsidRDefault="00DF446B" w:rsidP="00DF446B">
      <w:pPr>
        <w:pStyle w:val="TDPL-BodyTxt"/>
        <w:numPr>
          <w:ilvl w:val="0"/>
          <w:numId w:val="0"/>
        </w:numPr>
        <w:ind w:left="1134"/>
      </w:pPr>
      <w:r>
        <w:t>F</w:t>
      </w:r>
      <w:r w:rsidR="001E41CC" w:rsidRPr="001E41CC">
        <w:t xml:space="preserve">ollow the suggested maintenance schedule </w:t>
      </w:r>
      <w:proofErr w:type="gramStart"/>
      <w:r w:rsidR="001E41CC" w:rsidRPr="001E41CC">
        <w:t>in order to</w:t>
      </w:r>
      <w:proofErr w:type="gramEnd"/>
      <w:r w:rsidR="001E41CC" w:rsidRPr="001E41CC">
        <w:t xml:space="preserve"> maintain your cabinet at its optimum performance. </w:t>
      </w:r>
    </w:p>
    <w:p w14:paraId="46BF1D9B" w14:textId="77777777" w:rsidR="001E41CC" w:rsidRPr="001E41CC" w:rsidRDefault="001E41CC" w:rsidP="00DF446B">
      <w:pPr>
        <w:pStyle w:val="TDPL-BodyTxt"/>
        <w:numPr>
          <w:ilvl w:val="0"/>
          <w:numId w:val="0"/>
        </w:numPr>
        <w:ind w:left="1134"/>
      </w:pPr>
    </w:p>
    <w:tbl>
      <w:tblPr>
        <w:tblStyle w:val="TableGrid"/>
        <w:tblW w:w="0" w:type="auto"/>
        <w:tblInd w:w="502" w:type="dxa"/>
        <w:tblLook w:val="04A0" w:firstRow="1" w:lastRow="0" w:firstColumn="1" w:lastColumn="0" w:noHBand="0" w:noVBand="1"/>
      </w:tblPr>
      <w:tblGrid>
        <w:gridCol w:w="1823"/>
        <w:gridCol w:w="6857"/>
      </w:tblGrid>
      <w:tr w:rsidR="001E41CC" w:rsidRPr="00DF446B" w14:paraId="0A98DE3A" w14:textId="77777777" w:rsidTr="00DF446B">
        <w:trPr>
          <w:trHeight w:val="1318"/>
        </w:trPr>
        <w:tc>
          <w:tcPr>
            <w:tcW w:w="1874" w:type="dxa"/>
            <w:tcBorders>
              <w:top w:val="single" w:sz="4" w:space="0" w:color="auto"/>
              <w:left w:val="single" w:sz="4" w:space="0" w:color="auto"/>
              <w:bottom w:val="single" w:sz="4" w:space="0" w:color="auto"/>
              <w:right w:val="single" w:sz="4" w:space="0" w:color="auto"/>
            </w:tcBorders>
            <w:vAlign w:val="center"/>
          </w:tcPr>
          <w:p w14:paraId="2CDFABAF" w14:textId="77777777" w:rsidR="001E41CC" w:rsidRPr="00DF446B" w:rsidRDefault="001E41CC" w:rsidP="00DF446B">
            <w:pPr>
              <w:pStyle w:val="TableParagraph"/>
              <w:jc w:val="center"/>
              <w:rPr>
                <w:rFonts w:ascii="Palatino Linotype" w:hAnsi="Palatino Linotype"/>
                <w:sz w:val="20"/>
                <w:szCs w:val="20"/>
              </w:rPr>
            </w:pPr>
            <w:r w:rsidRPr="00DF446B">
              <w:rPr>
                <w:rFonts w:ascii="Palatino Linotype" w:hAnsi="Palatino Linotype"/>
                <w:sz w:val="20"/>
                <w:szCs w:val="20"/>
              </w:rPr>
              <w:t>Daily:</w:t>
            </w:r>
          </w:p>
          <w:p w14:paraId="1BCA3364" w14:textId="77777777" w:rsidR="001E41CC" w:rsidRPr="00DF446B" w:rsidRDefault="001E41CC" w:rsidP="00DF446B">
            <w:pPr>
              <w:pStyle w:val="TableParagraph"/>
              <w:jc w:val="center"/>
              <w:rPr>
                <w:rFonts w:ascii="Palatino Linotype" w:hAnsi="Palatino Linotype"/>
                <w:sz w:val="20"/>
                <w:szCs w:val="20"/>
              </w:rPr>
            </w:pPr>
          </w:p>
        </w:tc>
        <w:tc>
          <w:tcPr>
            <w:tcW w:w="7200" w:type="dxa"/>
            <w:tcBorders>
              <w:top w:val="single" w:sz="4" w:space="0" w:color="auto"/>
              <w:left w:val="single" w:sz="4" w:space="0" w:color="auto"/>
              <w:bottom w:val="single" w:sz="4" w:space="0" w:color="auto"/>
              <w:right w:val="single" w:sz="4" w:space="0" w:color="auto"/>
            </w:tcBorders>
            <w:vAlign w:val="center"/>
          </w:tcPr>
          <w:p w14:paraId="37223C80"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 xml:space="preserve">Thoroughly surface-decontaminate the work surface, inner back walls, and interior surface of the window using 70% ethanol or other disinfectant depending on the user's requirement. </w:t>
            </w:r>
          </w:p>
          <w:p w14:paraId="3777C4AE" w14:textId="77777777" w:rsidR="001E41CC" w:rsidRPr="00DF446B" w:rsidRDefault="001E41CC" w:rsidP="00DF446B">
            <w:pPr>
              <w:pStyle w:val="TableParagraph"/>
              <w:rPr>
                <w:rFonts w:ascii="Palatino Linotype" w:hAnsi="Palatino Linotype"/>
                <w:sz w:val="20"/>
                <w:szCs w:val="20"/>
              </w:rPr>
            </w:pPr>
          </w:p>
          <w:p w14:paraId="08C11A4F"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Note: Do not use any disinfectant containing chlorine-based substance as this will cause corrosion to steel and stainless steel resulting in irreparable damage to the cabinet structure.</w:t>
            </w:r>
          </w:p>
          <w:p w14:paraId="6FCFDEEB" w14:textId="77777777" w:rsidR="001E41CC" w:rsidRPr="00DF446B" w:rsidRDefault="001E41CC" w:rsidP="00DF446B">
            <w:pPr>
              <w:pStyle w:val="TableParagraph"/>
              <w:rPr>
                <w:rFonts w:ascii="Palatino Linotype" w:hAnsi="Palatino Linotype"/>
                <w:sz w:val="20"/>
                <w:szCs w:val="20"/>
              </w:rPr>
            </w:pPr>
          </w:p>
          <w:p w14:paraId="14A7D6AF"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 xml:space="preserve">Do surface decontamination as well to the UV lights. </w:t>
            </w:r>
          </w:p>
          <w:p w14:paraId="05E3AE0D"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 xml:space="preserve">When cleaning the interior, the operator should not insert any part of his/her body into the work zone (except hands). </w:t>
            </w:r>
          </w:p>
        </w:tc>
      </w:tr>
      <w:tr w:rsidR="001E41CC" w:rsidRPr="00DF446B" w14:paraId="2F0B3291" w14:textId="77777777" w:rsidTr="00DF446B">
        <w:tc>
          <w:tcPr>
            <w:tcW w:w="1874" w:type="dxa"/>
            <w:tcBorders>
              <w:top w:val="single" w:sz="4" w:space="0" w:color="auto"/>
              <w:left w:val="single" w:sz="4" w:space="0" w:color="auto"/>
              <w:bottom w:val="single" w:sz="4" w:space="0" w:color="auto"/>
              <w:right w:val="single" w:sz="4" w:space="0" w:color="auto"/>
            </w:tcBorders>
            <w:vAlign w:val="center"/>
          </w:tcPr>
          <w:p w14:paraId="2591FEB6" w14:textId="75274F30" w:rsidR="001E41CC" w:rsidRPr="00DF446B" w:rsidRDefault="001E41CC" w:rsidP="00DF446B">
            <w:pPr>
              <w:pStyle w:val="TableParagraph"/>
              <w:jc w:val="center"/>
              <w:rPr>
                <w:rFonts w:ascii="Palatino Linotype" w:hAnsi="Palatino Linotype"/>
                <w:sz w:val="20"/>
                <w:szCs w:val="20"/>
              </w:rPr>
            </w:pPr>
            <w:r w:rsidRPr="00DF446B">
              <w:rPr>
                <w:rFonts w:ascii="Palatino Linotype" w:hAnsi="Palatino Linotype"/>
                <w:sz w:val="20"/>
                <w:szCs w:val="20"/>
              </w:rPr>
              <w:lastRenderedPageBreak/>
              <w:t>Monthly</w:t>
            </w:r>
          </w:p>
          <w:p w14:paraId="6CE542F6" w14:textId="77777777" w:rsidR="001E41CC" w:rsidRPr="00DF446B" w:rsidRDefault="001E41CC" w:rsidP="00DF446B">
            <w:pPr>
              <w:pStyle w:val="TableParagraph"/>
              <w:jc w:val="center"/>
              <w:rPr>
                <w:rFonts w:ascii="Palatino Linotype" w:hAnsi="Palatino Linotype"/>
                <w:sz w:val="20"/>
                <w:szCs w:val="20"/>
              </w:rPr>
            </w:pPr>
          </w:p>
        </w:tc>
        <w:tc>
          <w:tcPr>
            <w:tcW w:w="7200" w:type="dxa"/>
            <w:tcBorders>
              <w:top w:val="single" w:sz="4" w:space="0" w:color="auto"/>
              <w:left w:val="single" w:sz="4" w:space="0" w:color="auto"/>
              <w:bottom w:val="single" w:sz="4" w:space="0" w:color="auto"/>
              <w:right w:val="single" w:sz="4" w:space="0" w:color="auto"/>
            </w:tcBorders>
            <w:vAlign w:val="center"/>
            <w:hideMark/>
          </w:tcPr>
          <w:p w14:paraId="3246D612"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 xml:space="preserve">Using </w:t>
            </w:r>
            <w:proofErr w:type="gramStart"/>
            <w:r w:rsidRPr="00DF446B">
              <w:rPr>
                <w:rFonts w:ascii="Palatino Linotype" w:hAnsi="Palatino Linotype"/>
                <w:sz w:val="20"/>
                <w:szCs w:val="20"/>
              </w:rPr>
              <w:t>a damp</w:t>
            </w:r>
            <w:proofErr w:type="gramEnd"/>
            <w:r w:rsidRPr="00DF446B">
              <w:rPr>
                <w:rFonts w:ascii="Palatino Linotype" w:hAnsi="Palatino Linotype"/>
                <w:sz w:val="20"/>
                <w:szCs w:val="20"/>
              </w:rPr>
              <w:t xml:space="preserve"> cloth, clean the exterior surfaces of the cabinet, particularly the front and top of the cabinet, to remove any accumulated dust.</w:t>
            </w:r>
          </w:p>
          <w:p w14:paraId="628F505F"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 xml:space="preserve">Check all the service fixtures (when present) for proper operation. </w:t>
            </w:r>
          </w:p>
        </w:tc>
      </w:tr>
      <w:tr w:rsidR="001E41CC" w:rsidRPr="00DF446B" w14:paraId="2585F553" w14:textId="77777777" w:rsidTr="00DF446B">
        <w:tc>
          <w:tcPr>
            <w:tcW w:w="1874" w:type="dxa"/>
            <w:tcBorders>
              <w:top w:val="single" w:sz="4" w:space="0" w:color="auto"/>
              <w:left w:val="single" w:sz="4" w:space="0" w:color="auto"/>
              <w:bottom w:val="single" w:sz="4" w:space="0" w:color="auto"/>
              <w:right w:val="single" w:sz="4" w:space="0" w:color="auto"/>
            </w:tcBorders>
            <w:vAlign w:val="center"/>
            <w:hideMark/>
          </w:tcPr>
          <w:p w14:paraId="5B9FA749" w14:textId="77777777" w:rsidR="001E41CC" w:rsidRPr="00DF446B" w:rsidRDefault="001E41CC" w:rsidP="00DF446B">
            <w:pPr>
              <w:pStyle w:val="TableParagraph"/>
              <w:jc w:val="center"/>
              <w:rPr>
                <w:rFonts w:ascii="Palatino Linotype" w:hAnsi="Palatino Linotype"/>
                <w:sz w:val="20"/>
                <w:szCs w:val="20"/>
              </w:rPr>
            </w:pPr>
            <w:r w:rsidRPr="00DF446B">
              <w:rPr>
                <w:rFonts w:ascii="Palatino Linotype" w:hAnsi="Palatino Linotype"/>
                <w:sz w:val="20"/>
                <w:szCs w:val="20"/>
              </w:rPr>
              <w:t>Annually</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6E187B8"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Have the cabinet recertified by a qualified certification technician.</w:t>
            </w:r>
          </w:p>
          <w:p w14:paraId="65205C68" w14:textId="77777777" w:rsidR="001E41CC" w:rsidRPr="00DF446B" w:rsidRDefault="001E41CC" w:rsidP="00DF446B">
            <w:pPr>
              <w:pStyle w:val="TableParagraph"/>
              <w:rPr>
                <w:rFonts w:ascii="Palatino Linotype" w:hAnsi="Palatino Linotype"/>
                <w:sz w:val="20"/>
                <w:szCs w:val="20"/>
              </w:rPr>
            </w:pPr>
            <w:r w:rsidRPr="00DF446B">
              <w:rPr>
                <w:rFonts w:ascii="Palatino Linotype" w:hAnsi="Palatino Linotype"/>
                <w:sz w:val="20"/>
                <w:szCs w:val="20"/>
              </w:rPr>
              <w:t>Replace the UV lamp.</w:t>
            </w:r>
          </w:p>
        </w:tc>
      </w:tr>
    </w:tbl>
    <w:p w14:paraId="291A3C24" w14:textId="77777777" w:rsidR="00501254" w:rsidRDefault="001608C0" w:rsidP="00BE2C44">
      <w:pPr>
        <w:pStyle w:val="TDPL-H1"/>
        <w:keepNext w:val="0"/>
        <w:numPr>
          <w:ilvl w:val="0"/>
          <w:numId w:val="88"/>
        </w:numPr>
        <w:tabs>
          <w:tab w:val="clear" w:pos="1440"/>
        </w:tabs>
        <w:spacing w:before="120" w:after="80"/>
        <w:ind w:right="-692"/>
        <w:jc w:val="both"/>
        <w:rPr>
          <w:szCs w:val="28"/>
        </w:rPr>
      </w:pPr>
      <w:bookmarkStart w:id="27" w:name="_Toc199171422"/>
      <w:r w:rsidRPr="00BE2C44">
        <w:t>Re</w:t>
      </w:r>
      <w:r w:rsidR="00501254" w:rsidRPr="00BE2C44">
        <w:t>ferences</w:t>
      </w:r>
      <w:bookmarkEnd w:id="27"/>
    </w:p>
    <w:p w14:paraId="2109EFB5" w14:textId="7DF3408A" w:rsidR="00E81571" w:rsidRDefault="00F95D7D" w:rsidP="004B2E8A">
      <w:pPr>
        <w:pStyle w:val="TDPL-BodyTxt"/>
        <w:numPr>
          <w:ilvl w:val="0"/>
          <w:numId w:val="0"/>
        </w:numPr>
        <w:ind w:left="1134"/>
        <w:jc w:val="both"/>
      </w:pPr>
      <w:r>
        <w:t>N/A.</w:t>
      </w:r>
    </w:p>
    <w:sectPr w:rsidR="00E81571" w:rsidSect="00B70912">
      <w:headerReference w:type="default" r:id="rId3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EF1B" w14:textId="77777777" w:rsidR="00461EC3" w:rsidRDefault="00461EC3" w:rsidP="008072D6">
      <w:pPr>
        <w:spacing w:after="0"/>
      </w:pPr>
      <w:r>
        <w:separator/>
      </w:r>
    </w:p>
  </w:endnote>
  <w:endnote w:type="continuationSeparator" w:id="0">
    <w:p w14:paraId="60CD4170" w14:textId="77777777" w:rsidR="00461EC3" w:rsidRDefault="00461EC3" w:rsidP="008072D6">
      <w:pPr>
        <w:spacing w:after="0"/>
      </w:pPr>
      <w:r>
        <w:continuationSeparator/>
      </w:r>
    </w:p>
  </w:endnote>
  <w:endnote w:type="continuationNotice" w:id="1">
    <w:p w14:paraId="69403439" w14:textId="77777777" w:rsidR="00461EC3" w:rsidRDefault="00461EC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E3DF" w14:textId="77777777" w:rsidR="00905AF6" w:rsidRDefault="00905A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DAA53CB" w:rsidR="00455F81" w:rsidRPr="00A047D5" w:rsidRDefault="00905AF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D48DBEA" wp14:editId="62F57585">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45CF87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8"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9"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0"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C71D" w14:textId="77777777" w:rsidR="00905AF6" w:rsidRDefault="00905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AB0BC" w14:textId="77777777" w:rsidR="00461EC3" w:rsidRDefault="00461EC3" w:rsidP="008072D6">
      <w:pPr>
        <w:spacing w:after="0"/>
      </w:pPr>
      <w:r>
        <w:separator/>
      </w:r>
    </w:p>
  </w:footnote>
  <w:footnote w:type="continuationSeparator" w:id="0">
    <w:p w14:paraId="0DACBC36" w14:textId="77777777" w:rsidR="00461EC3" w:rsidRDefault="00461EC3" w:rsidP="008072D6">
      <w:pPr>
        <w:spacing w:after="0"/>
      </w:pPr>
      <w:r>
        <w:continuationSeparator/>
      </w:r>
    </w:p>
  </w:footnote>
  <w:footnote w:type="continuationNotice" w:id="1">
    <w:p w14:paraId="10F1F0F6" w14:textId="77777777" w:rsidR="00461EC3" w:rsidRDefault="00461EC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05D0A" w14:textId="77777777" w:rsidR="00905AF6" w:rsidRDefault="00905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5E06331F" w14:textId="77777777" w:rsidTr="00FF227F">
      <w:trPr>
        <w:cantSplit/>
        <w:trHeight w:val="340"/>
        <w:jc w:val="center"/>
      </w:trPr>
      <w:tc>
        <w:tcPr>
          <w:tcW w:w="1300" w:type="pct"/>
          <w:vMerge w:val="restart"/>
          <w:vAlign w:val="center"/>
        </w:tcPr>
        <w:p w14:paraId="1F458867"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498E899F"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2F6829B"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A43B6FF"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F930418" w14:textId="77777777" w:rsidR="007436BB" w:rsidRDefault="005B13C2" w:rsidP="007436BB">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6CCE2845" w14:textId="2680358C" w:rsidR="00C2562C" w:rsidRPr="004B4A99" w:rsidRDefault="007436BB" w:rsidP="007436BB">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8D17" w14:textId="77777777" w:rsidR="00905AF6" w:rsidRDefault="00905A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3A078B58" w14:textId="77777777" w:rsidTr="00FF227F">
      <w:trPr>
        <w:cantSplit/>
        <w:trHeight w:val="340"/>
        <w:jc w:val="center"/>
      </w:trPr>
      <w:tc>
        <w:tcPr>
          <w:tcW w:w="1300" w:type="pct"/>
          <w:vMerge w:val="restart"/>
          <w:vAlign w:val="center"/>
        </w:tcPr>
        <w:p w14:paraId="02F3C181"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C5313E1"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BFE7B08"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905AF6" w:rsidRPr="004B4A99" w14:paraId="5292651C" w14:textId="77777777" w:rsidTr="00FF227F">
      <w:trPr>
        <w:cantSplit/>
        <w:trHeight w:val="340"/>
        <w:jc w:val="center"/>
      </w:trPr>
      <w:tc>
        <w:tcPr>
          <w:tcW w:w="1300" w:type="pct"/>
          <w:vMerge/>
          <w:vAlign w:val="center"/>
        </w:tcPr>
        <w:p w14:paraId="4E798848"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276E1FC7"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5AF6" w:rsidRPr="004B4A99" w14:paraId="0AD975B3" w14:textId="77777777" w:rsidTr="00FF227F">
      <w:trPr>
        <w:cantSplit/>
        <w:trHeight w:val="340"/>
        <w:jc w:val="center"/>
      </w:trPr>
      <w:tc>
        <w:tcPr>
          <w:tcW w:w="1300" w:type="pct"/>
          <w:vMerge w:val="restart"/>
          <w:vAlign w:val="center"/>
        </w:tcPr>
        <w:p w14:paraId="5385F8FD"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5AF6" w:rsidRPr="004B4A99" w14:paraId="09129753" w14:textId="77777777" w:rsidTr="00FF227F">
      <w:trPr>
        <w:cantSplit/>
        <w:trHeight w:val="340"/>
        <w:jc w:val="center"/>
      </w:trPr>
      <w:tc>
        <w:tcPr>
          <w:tcW w:w="1300" w:type="pct"/>
          <w:vMerge/>
          <w:vAlign w:val="center"/>
        </w:tcPr>
        <w:p w14:paraId="53850D0C"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325267F7"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5AF6" w:rsidRPr="004B4A99" w14:paraId="7C5BB1D7" w14:textId="77777777" w:rsidTr="00FF227F">
      <w:trPr>
        <w:cantSplit/>
        <w:trHeight w:val="340"/>
        <w:jc w:val="center"/>
      </w:trPr>
      <w:tc>
        <w:tcPr>
          <w:tcW w:w="1300" w:type="pct"/>
          <w:vAlign w:val="center"/>
        </w:tcPr>
        <w:p w14:paraId="2943FA8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8050884" w14:textId="77777777" w:rsidR="00905AF6" w:rsidRDefault="00905AF6" w:rsidP="00905AF6">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2FEE1F46" w14:textId="64247556"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5D32964C"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5AF6" w:rsidRPr="004B4A99" w14:paraId="313C78B7" w14:textId="77777777" w:rsidTr="00FF227F">
      <w:trPr>
        <w:cantSplit/>
        <w:trHeight w:val="369"/>
        <w:jc w:val="center"/>
      </w:trPr>
      <w:tc>
        <w:tcPr>
          <w:tcW w:w="1300" w:type="pct"/>
          <w:vAlign w:val="center"/>
        </w:tcPr>
        <w:p w14:paraId="64C28C3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2F2DBE48" w14:textId="77777777" w:rsidTr="00FF227F">
      <w:trPr>
        <w:cantSplit/>
        <w:trHeight w:val="340"/>
        <w:jc w:val="center"/>
      </w:trPr>
      <w:tc>
        <w:tcPr>
          <w:tcW w:w="1300" w:type="pct"/>
          <w:vMerge w:val="restart"/>
          <w:vAlign w:val="center"/>
        </w:tcPr>
        <w:p w14:paraId="14539AE4"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669D3F9"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8EF6D1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905AF6" w:rsidRPr="004B4A99" w14:paraId="7E480127" w14:textId="77777777" w:rsidTr="00FF227F">
      <w:trPr>
        <w:cantSplit/>
        <w:trHeight w:val="340"/>
        <w:jc w:val="center"/>
      </w:trPr>
      <w:tc>
        <w:tcPr>
          <w:tcW w:w="1300" w:type="pct"/>
          <w:vMerge/>
          <w:vAlign w:val="center"/>
        </w:tcPr>
        <w:p w14:paraId="08E996F8"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04514E29"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5AF6" w:rsidRPr="004B4A99" w14:paraId="244CC1DE" w14:textId="77777777" w:rsidTr="00FF227F">
      <w:trPr>
        <w:cantSplit/>
        <w:trHeight w:val="340"/>
        <w:jc w:val="center"/>
      </w:trPr>
      <w:tc>
        <w:tcPr>
          <w:tcW w:w="1300" w:type="pct"/>
          <w:vMerge w:val="restart"/>
          <w:vAlign w:val="center"/>
        </w:tcPr>
        <w:p w14:paraId="19088C28"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5AF6" w:rsidRPr="004B4A99" w14:paraId="1431D515" w14:textId="77777777" w:rsidTr="00FF227F">
      <w:trPr>
        <w:cantSplit/>
        <w:trHeight w:val="340"/>
        <w:jc w:val="center"/>
      </w:trPr>
      <w:tc>
        <w:tcPr>
          <w:tcW w:w="1300" w:type="pct"/>
          <w:vMerge/>
          <w:vAlign w:val="center"/>
        </w:tcPr>
        <w:p w14:paraId="2FB6339F"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7BE729A8"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5AF6" w:rsidRPr="004B4A99" w14:paraId="41C9FDC6" w14:textId="77777777" w:rsidTr="00FF227F">
      <w:trPr>
        <w:cantSplit/>
        <w:trHeight w:val="340"/>
        <w:jc w:val="center"/>
      </w:trPr>
      <w:tc>
        <w:tcPr>
          <w:tcW w:w="1300" w:type="pct"/>
          <w:vAlign w:val="center"/>
        </w:tcPr>
        <w:p w14:paraId="56C8426C"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3DB80D" w14:textId="77777777" w:rsidR="00905AF6" w:rsidRDefault="00905AF6" w:rsidP="00905AF6">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5BA90120" w14:textId="3ECAA649"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7D9D04EF"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5AF6" w:rsidRPr="004B4A99" w14:paraId="31E3915D" w14:textId="77777777" w:rsidTr="00FF227F">
      <w:trPr>
        <w:cantSplit/>
        <w:trHeight w:val="369"/>
        <w:jc w:val="center"/>
      </w:trPr>
      <w:tc>
        <w:tcPr>
          <w:tcW w:w="1300" w:type="pct"/>
          <w:vAlign w:val="center"/>
        </w:tcPr>
        <w:p w14:paraId="7D19767C"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3916B46D" w14:textId="77777777" w:rsidTr="00FF227F">
      <w:trPr>
        <w:cantSplit/>
        <w:trHeight w:val="340"/>
        <w:jc w:val="center"/>
      </w:trPr>
      <w:tc>
        <w:tcPr>
          <w:tcW w:w="1300" w:type="pct"/>
          <w:vMerge w:val="restart"/>
          <w:vAlign w:val="center"/>
        </w:tcPr>
        <w:p w14:paraId="6AE66F09"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253E9193"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5E91950"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905AF6" w:rsidRPr="004B4A99" w14:paraId="13720DA9" w14:textId="77777777" w:rsidTr="00FF227F">
      <w:trPr>
        <w:cantSplit/>
        <w:trHeight w:val="340"/>
        <w:jc w:val="center"/>
      </w:trPr>
      <w:tc>
        <w:tcPr>
          <w:tcW w:w="1300" w:type="pct"/>
          <w:vMerge/>
          <w:vAlign w:val="center"/>
        </w:tcPr>
        <w:p w14:paraId="37148520"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2943FA10"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5AF6" w:rsidRPr="004B4A99" w14:paraId="5737AB9A" w14:textId="77777777" w:rsidTr="00FF227F">
      <w:trPr>
        <w:cantSplit/>
        <w:trHeight w:val="340"/>
        <w:jc w:val="center"/>
      </w:trPr>
      <w:tc>
        <w:tcPr>
          <w:tcW w:w="1300" w:type="pct"/>
          <w:vMerge w:val="restart"/>
          <w:vAlign w:val="center"/>
        </w:tcPr>
        <w:p w14:paraId="4E72BDB6"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5AF6" w:rsidRPr="004B4A99" w14:paraId="0813DEE3" w14:textId="77777777" w:rsidTr="00FF227F">
      <w:trPr>
        <w:cantSplit/>
        <w:trHeight w:val="340"/>
        <w:jc w:val="center"/>
      </w:trPr>
      <w:tc>
        <w:tcPr>
          <w:tcW w:w="1300" w:type="pct"/>
          <w:vMerge/>
          <w:vAlign w:val="center"/>
        </w:tcPr>
        <w:p w14:paraId="0DBF06F1"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747A16C7"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5AF6" w:rsidRPr="004B4A99" w14:paraId="467E5DE5" w14:textId="77777777" w:rsidTr="00FF227F">
      <w:trPr>
        <w:cantSplit/>
        <w:trHeight w:val="340"/>
        <w:jc w:val="center"/>
      </w:trPr>
      <w:tc>
        <w:tcPr>
          <w:tcW w:w="1300" w:type="pct"/>
          <w:vAlign w:val="center"/>
        </w:tcPr>
        <w:p w14:paraId="7D5A6E46"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FC0A674" w14:textId="77777777" w:rsidR="00905AF6" w:rsidRDefault="00905AF6" w:rsidP="00905AF6">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11455C08" w14:textId="3CBE6856"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2CE8684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5AF6" w:rsidRPr="004B4A99" w14:paraId="7076EC4D" w14:textId="77777777" w:rsidTr="00FF227F">
      <w:trPr>
        <w:cantSplit/>
        <w:trHeight w:val="369"/>
        <w:jc w:val="center"/>
      </w:trPr>
      <w:tc>
        <w:tcPr>
          <w:tcW w:w="1300" w:type="pct"/>
          <w:vAlign w:val="center"/>
        </w:tcPr>
        <w:p w14:paraId="78E4E2CB"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70F16FC8" w14:textId="77777777" w:rsidTr="00FF227F">
      <w:trPr>
        <w:cantSplit/>
        <w:trHeight w:val="340"/>
        <w:jc w:val="center"/>
      </w:trPr>
      <w:tc>
        <w:tcPr>
          <w:tcW w:w="1300" w:type="pct"/>
          <w:vMerge w:val="restart"/>
          <w:vAlign w:val="center"/>
        </w:tcPr>
        <w:p w14:paraId="2713D9AD"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F9298EA"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378D00B"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905AF6" w:rsidRPr="004B4A99" w14:paraId="615C5189" w14:textId="77777777" w:rsidTr="00FF227F">
      <w:trPr>
        <w:cantSplit/>
        <w:trHeight w:val="340"/>
        <w:jc w:val="center"/>
      </w:trPr>
      <w:tc>
        <w:tcPr>
          <w:tcW w:w="1300" w:type="pct"/>
          <w:vMerge/>
          <w:vAlign w:val="center"/>
        </w:tcPr>
        <w:p w14:paraId="795A3454"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14967148"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5AF6" w:rsidRPr="004B4A99" w14:paraId="053B4F16" w14:textId="77777777" w:rsidTr="00FF227F">
      <w:trPr>
        <w:cantSplit/>
        <w:trHeight w:val="340"/>
        <w:jc w:val="center"/>
      </w:trPr>
      <w:tc>
        <w:tcPr>
          <w:tcW w:w="1300" w:type="pct"/>
          <w:vMerge w:val="restart"/>
          <w:vAlign w:val="center"/>
        </w:tcPr>
        <w:p w14:paraId="525835BE"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5AF6" w:rsidRPr="004B4A99" w14:paraId="6EB4168F" w14:textId="77777777" w:rsidTr="00FF227F">
      <w:trPr>
        <w:cantSplit/>
        <w:trHeight w:val="340"/>
        <w:jc w:val="center"/>
      </w:trPr>
      <w:tc>
        <w:tcPr>
          <w:tcW w:w="1300" w:type="pct"/>
          <w:vMerge/>
          <w:vAlign w:val="center"/>
        </w:tcPr>
        <w:p w14:paraId="4F55C041"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27BD5F79"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5AF6" w:rsidRPr="004B4A99" w14:paraId="59FDD851" w14:textId="77777777" w:rsidTr="00FF227F">
      <w:trPr>
        <w:cantSplit/>
        <w:trHeight w:val="340"/>
        <w:jc w:val="center"/>
      </w:trPr>
      <w:tc>
        <w:tcPr>
          <w:tcW w:w="1300" w:type="pct"/>
          <w:vAlign w:val="center"/>
        </w:tcPr>
        <w:p w14:paraId="0DD264F6"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27A986" w14:textId="77777777" w:rsidR="00905AF6" w:rsidRDefault="00905AF6" w:rsidP="00905AF6">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5B77F254" w14:textId="089F480F"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23986CDD"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5AF6" w:rsidRPr="004B4A99" w14:paraId="1346FD4B" w14:textId="77777777" w:rsidTr="00FF227F">
      <w:trPr>
        <w:cantSplit/>
        <w:trHeight w:val="369"/>
        <w:jc w:val="center"/>
      </w:trPr>
      <w:tc>
        <w:tcPr>
          <w:tcW w:w="1300" w:type="pct"/>
          <w:vAlign w:val="center"/>
        </w:tcPr>
        <w:p w14:paraId="7A607975"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3FE71133" w14:textId="77777777" w:rsidTr="00FF227F">
      <w:trPr>
        <w:cantSplit/>
        <w:trHeight w:val="340"/>
        <w:jc w:val="center"/>
      </w:trPr>
      <w:tc>
        <w:tcPr>
          <w:tcW w:w="1300" w:type="pct"/>
          <w:vMerge w:val="restart"/>
          <w:vAlign w:val="center"/>
        </w:tcPr>
        <w:p w14:paraId="7DBE44AF"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075DF799"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535DFF8"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905AF6" w:rsidRPr="004B4A99" w14:paraId="7F8F7B66" w14:textId="77777777" w:rsidTr="00FF227F">
      <w:trPr>
        <w:cantSplit/>
        <w:trHeight w:val="340"/>
        <w:jc w:val="center"/>
      </w:trPr>
      <w:tc>
        <w:tcPr>
          <w:tcW w:w="1300" w:type="pct"/>
          <w:vMerge/>
          <w:vAlign w:val="center"/>
        </w:tcPr>
        <w:p w14:paraId="1E8BB389"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707358B9"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5AF6" w:rsidRPr="004B4A99" w14:paraId="38BD2163" w14:textId="77777777" w:rsidTr="00FF227F">
      <w:trPr>
        <w:cantSplit/>
        <w:trHeight w:val="340"/>
        <w:jc w:val="center"/>
      </w:trPr>
      <w:tc>
        <w:tcPr>
          <w:tcW w:w="1300" w:type="pct"/>
          <w:vMerge w:val="restart"/>
          <w:vAlign w:val="center"/>
        </w:tcPr>
        <w:p w14:paraId="6D9E4B55"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5AF6" w:rsidRPr="004B4A99" w14:paraId="744F1841" w14:textId="77777777" w:rsidTr="00FF227F">
      <w:trPr>
        <w:cantSplit/>
        <w:trHeight w:val="340"/>
        <w:jc w:val="center"/>
      </w:trPr>
      <w:tc>
        <w:tcPr>
          <w:tcW w:w="1300" w:type="pct"/>
          <w:vMerge/>
          <w:vAlign w:val="center"/>
        </w:tcPr>
        <w:p w14:paraId="4AB6AE4D"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5D49A9EB"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5AF6" w:rsidRPr="004B4A99" w14:paraId="590F5EEA" w14:textId="77777777" w:rsidTr="00FF227F">
      <w:trPr>
        <w:cantSplit/>
        <w:trHeight w:val="340"/>
        <w:jc w:val="center"/>
      </w:trPr>
      <w:tc>
        <w:tcPr>
          <w:tcW w:w="1300" w:type="pct"/>
          <w:vAlign w:val="center"/>
        </w:tcPr>
        <w:p w14:paraId="196271D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EC98F3" w14:textId="77777777" w:rsidR="00905AF6" w:rsidRDefault="00905AF6" w:rsidP="00905AF6">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70B64B99" w14:textId="4BB495E4"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1C7F2E8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5AF6" w:rsidRPr="004B4A99" w14:paraId="2C0BB8AD" w14:textId="77777777" w:rsidTr="00FF227F">
      <w:trPr>
        <w:cantSplit/>
        <w:trHeight w:val="369"/>
        <w:jc w:val="center"/>
      </w:trPr>
      <w:tc>
        <w:tcPr>
          <w:tcW w:w="1300" w:type="pct"/>
          <w:vAlign w:val="center"/>
        </w:tcPr>
        <w:p w14:paraId="3DB92BF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5AF6" w:rsidRPr="004B4A99" w14:paraId="40405EE2" w14:textId="77777777" w:rsidTr="00FF227F">
      <w:trPr>
        <w:cantSplit/>
        <w:trHeight w:val="340"/>
        <w:jc w:val="center"/>
      </w:trPr>
      <w:tc>
        <w:tcPr>
          <w:tcW w:w="1300" w:type="pct"/>
          <w:vMerge w:val="restart"/>
          <w:vAlign w:val="center"/>
        </w:tcPr>
        <w:p w14:paraId="12B414F8" w14:textId="77777777" w:rsidR="00905AF6"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219527F1"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CFE7C90"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252C34D9"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SOP-015</w:t>
          </w:r>
        </w:p>
      </w:tc>
    </w:tr>
    <w:tr w:rsidR="00905AF6" w:rsidRPr="004B4A99" w14:paraId="75F3ABD9" w14:textId="77777777" w:rsidTr="00FF227F">
      <w:trPr>
        <w:cantSplit/>
        <w:trHeight w:val="340"/>
        <w:jc w:val="center"/>
      </w:trPr>
      <w:tc>
        <w:tcPr>
          <w:tcW w:w="1300" w:type="pct"/>
          <w:vMerge/>
          <w:vAlign w:val="center"/>
        </w:tcPr>
        <w:p w14:paraId="0084CA17"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01497A80"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5AF6" w:rsidRPr="004B4A99" w14:paraId="60570D8E" w14:textId="77777777" w:rsidTr="00FF227F">
      <w:trPr>
        <w:cantSplit/>
        <w:trHeight w:val="340"/>
        <w:jc w:val="center"/>
      </w:trPr>
      <w:tc>
        <w:tcPr>
          <w:tcW w:w="1300" w:type="pct"/>
          <w:vMerge w:val="restart"/>
          <w:vAlign w:val="center"/>
        </w:tcPr>
        <w:p w14:paraId="20149CD8"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5AF6" w:rsidRPr="004B4A99" w14:paraId="5CD64991" w14:textId="77777777" w:rsidTr="00FF227F">
      <w:trPr>
        <w:cantSplit/>
        <w:trHeight w:val="340"/>
        <w:jc w:val="center"/>
      </w:trPr>
      <w:tc>
        <w:tcPr>
          <w:tcW w:w="1300" w:type="pct"/>
          <w:vMerge/>
          <w:vAlign w:val="center"/>
        </w:tcPr>
        <w:p w14:paraId="06AFFB19" w14:textId="77777777" w:rsidR="00905AF6" w:rsidRPr="004B4A99" w:rsidRDefault="00905AF6" w:rsidP="00905AF6">
          <w:pPr>
            <w:pStyle w:val="TableParagraph"/>
            <w:jc w:val="center"/>
            <w:rPr>
              <w:rFonts w:ascii="Palatino Linotype" w:hAnsi="Palatino Linotype"/>
              <w:b/>
              <w:bCs/>
              <w:sz w:val="16"/>
              <w:szCs w:val="16"/>
            </w:rPr>
          </w:pPr>
        </w:p>
      </w:tc>
      <w:tc>
        <w:tcPr>
          <w:tcW w:w="2162" w:type="pct"/>
          <w:vMerge/>
          <w:vAlign w:val="center"/>
        </w:tcPr>
        <w:p w14:paraId="2840A0E3" w14:textId="77777777" w:rsidR="00905AF6" w:rsidRPr="004B4A99" w:rsidRDefault="00905AF6" w:rsidP="00905AF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5AF6" w:rsidRPr="004B4A99" w14:paraId="6644EF38" w14:textId="77777777" w:rsidTr="00FF227F">
      <w:trPr>
        <w:cantSplit/>
        <w:trHeight w:val="340"/>
        <w:jc w:val="center"/>
      </w:trPr>
      <w:tc>
        <w:tcPr>
          <w:tcW w:w="1300" w:type="pct"/>
          <w:vAlign w:val="center"/>
        </w:tcPr>
        <w:p w14:paraId="23D12B20"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730BB91" w14:textId="77777777" w:rsidR="00905AF6" w:rsidRDefault="00905AF6" w:rsidP="00905AF6">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2CF73DD2" w14:textId="23989AAB"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LAMINAR AIR FLOW</w:t>
          </w:r>
        </w:p>
      </w:tc>
      <w:tc>
        <w:tcPr>
          <w:tcW w:w="737" w:type="pct"/>
          <w:vAlign w:val="center"/>
        </w:tcPr>
        <w:p w14:paraId="240B7AD5"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5AF6" w:rsidRPr="004B4A99" w14:paraId="1A3E2302" w14:textId="77777777" w:rsidTr="00FF227F">
      <w:trPr>
        <w:cantSplit/>
        <w:trHeight w:val="369"/>
        <w:jc w:val="center"/>
      </w:trPr>
      <w:tc>
        <w:tcPr>
          <w:tcW w:w="1300" w:type="pct"/>
          <w:vAlign w:val="center"/>
        </w:tcPr>
        <w:p w14:paraId="7D9A2A6E" w14:textId="77777777" w:rsidR="00905AF6" w:rsidRPr="004B4A99" w:rsidRDefault="00905AF6" w:rsidP="00905AF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905AF6" w:rsidRPr="004B4A99" w:rsidRDefault="00905AF6" w:rsidP="00905AF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983791"/>
    <w:multiLevelType w:val="hybridMultilevel"/>
    <w:tmpl w:val="1FA43C06"/>
    <w:lvl w:ilvl="0" w:tplc="3DAA139A">
      <w:start w:val="1"/>
      <w:numFmt w:val="upperLetter"/>
      <w:lvlText w:val="%1."/>
      <w:lvlJc w:val="left"/>
      <w:pPr>
        <w:ind w:left="924" w:hanging="360"/>
      </w:pPr>
    </w:lvl>
    <w:lvl w:ilvl="1" w:tplc="0C465886">
      <w:start w:val="1"/>
      <w:numFmt w:val="decimal"/>
      <w:lvlText w:val="%2)"/>
      <w:lvlJc w:val="left"/>
      <w:pPr>
        <w:ind w:left="1644" w:hanging="360"/>
      </w:pPr>
      <w:rPr>
        <w:rFonts w:asciiTheme="minorHAnsi" w:hAnsiTheme="minorHAnsi" w:cstheme="minorBidi" w:hint="default"/>
      </w:rPr>
    </w:lvl>
    <w:lvl w:ilvl="2" w:tplc="4009001B">
      <w:start w:val="1"/>
      <w:numFmt w:val="lowerRoman"/>
      <w:lvlText w:val="%3."/>
      <w:lvlJc w:val="right"/>
      <w:pPr>
        <w:ind w:left="540" w:hanging="360"/>
      </w:pPr>
    </w:lvl>
    <w:lvl w:ilvl="3" w:tplc="4009000F">
      <w:start w:val="1"/>
      <w:numFmt w:val="decimal"/>
      <w:lvlText w:val="%4."/>
      <w:lvlJc w:val="left"/>
      <w:pPr>
        <w:ind w:left="3084" w:hanging="360"/>
      </w:pPr>
    </w:lvl>
    <w:lvl w:ilvl="4" w:tplc="40090019">
      <w:start w:val="1"/>
      <w:numFmt w:val="lowerLetter"/>
      <w:lvlText w:val="%5."/>
      <w:lvlJc w:val="left"/>
      <w:pPr>
        <w:ind w:left="3804" w:hanging="360"/>
      </w:pPr>
    </w:lvl>
    <w:lvl w:ilvl="5" w:tplc="4009001B">
      <w:start w:val="1"/>
      <w:numFmt w:val="lowerRoman"/>
      <w:lvlText w:val="%6."/>
      <w:lvlJc w:val="right"/>
      <w:pPr>
        <w:ind w:left="4524" w:hanging="180"/>
      </w:pPr>
    </w:lvl>
    <w:lvl w:ilvl="6" w:tplc="4009000F">
      <w:start w:val="1"/>
      <w:numFmt w:val="decimal"/>
      <w:lvlText w:val="%7."/>
      <w:lvlJc w:val="left"/>
      <w:pPr>
        <w:ind w:left="5244" w:hanging="360"/>
      </w:pPr>
    </w:lvl>
    <w:lvl w:ilvl="7" w:tplc="40090019">
      <w:start w:val="1"/>
      <w:numFmt w:val="lowerLetter"/>
      <w:lvlText w:val="%8."/>
      <w:lvlJc w:val="left"/>
      <w:pPr>
        <w:ind w:left="5964" w:hanging="360"/>
      </w:pPr>
    </w:lvl>
    <w:lvl w:ilvl="8" w:tplc="4009001B">
      <w:start w:val="1"/>
      <w:numFmt w:val="lowerRoman"/>
      <w:lvlText w:val="%9."/>
      <w:lvlJc w:val="right"/>
      <w:pPr>
        <w:ind w:left="6684" w:hanging="18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6" w15:restartNumberingAfterBreak="0">
    <w:nsid w:val="045974D1"/>
    <w:multiLevelType w:val="hybridMultilevel"/>
    <w:tmpl w:val="70EC77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541A3"/>
    <w:multiLevelType w:val="multilevel"/>
    <w:tmpl w:val="80E2E720"/>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94" w:hanging="360"/>
      </w:p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0"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1"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2"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3"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4" w15:restartNumberingAfterBreak="0">
    <w:nsid w:val="0B654A7C"/>
    <w:multiLevelType w:val="hybridMultilevel"/>
    <w:tmpl w:val="7A7C4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6" w15:restartNumberingAfterBreak="0">
    <w:nsid w:val="0CAE3140"/>
    <w:multiLevelType w:val="hybridMultilevel"/>
    <w:tmpl w:val="42A87D8E"/>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D791D35"/>
    <w:multiLevelType w:val="hybridMultilevel"/>
    <w:tmpl w:val="73420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BD7334"/>
    <w:multiLevelType w:val="hybridMultilevel"/>
    <w:tmpl w:val="3788CA50"/>
    <w:lvl w:ilvl="0" w:tplc="0644976A">
      <w:start w:val="1"/>
      <w:numFmt w:val="upperLetter"/>
      <w:lvlText w:val="%1."/>
      <w:lvlJc w:val="left"/>
      <w:pPr>
        <w:ind w:left="900" w:hanging="360"/>
      </w:pPr>
      <w:rPr>
        <w:b/>
        <w:bCs/>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1" w15:restartNumberingAfterBreak="0">
    <w:nsid w:val="0FD05DD1"/>
    <w:multiLevelType w:val="hybridMultilevel"/>
    <w:tmpl w:val="AB6600D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22"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5"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6"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7" w15:restartNumberingAfterBreak="0">
    <w:nsid w:val="11B90E9F"/>
    <w:multiLevelType w:val="multilevel"/>
    <w:tmpl w:val="5D40D642"/>
    <w:lvl w:ilvl="0">
      <w:start w:val="3"/>
      <w:numFmt w:val="decimal"/>
      <w:lvlText w:val="%1"/>
      <w:lvlJc w:val="left"/>
      <w:pPr>
        <w:ind w:left="262" w:hanging="480"/>
      </w:pPr>
    </w:lvl>
    <w:lvl w:ilvl="1">
      <w:start w:val="3"/>
      <w:numFmt w:val="decimal"/>
      <w:lvlText w:val="%1.%2"/>
      <w:lvlJc w:val="left"/>
      <w:pPr>
        <w:ind w:left="262" w:hanging="480"/>
      </w:pPr>
    </w:lvl>
    <w:lvl w:ilvl="2">
      <w:start w:val="1"/>
      <w:numFmt w:val="decimal"/>
      <w:lvlText w:val="%1.%2.%3"/>
      <w:lvlJc w:val="left"/>
      <w:pPr>
        <w:ind w:left="644" w:hanging="720"/>
      </w:pPr>
      <w:rPr>
        <w:b/>
        <w:bCs/>
      </w:rPr>
    </w:lvl>
    <w:lvl w:ilvl="3">
      <w:start w:val="1"/>
      <w:numFmt w:val="decimal"/>
      <w:lvlText w:val="%1.%2.%3.%4"/>
      <w:lvlJc w:val="left"/>
      <w:pPr>
        <w:ind w:left="502" w:hanging="720"/>
      </w:pPr>
    </w:lvl>
    <w:lvl w:ilvl="4">
      <w:start w:val="1"/>
      <w:numFmt w:val="decimal"/>
      <w:lvlText w:val="%1.%2.%3.%4.%5"/>
      <w:lvlJc w:val="left"/>
      <w:pPr>
        <w:ind w:left="862" w:hanging="1080"/>
      </w:pPr>
    </w:lvl>
    <w:lvl w:ilvl="5">
      <w:start w:val="1"/>
      <w:numFmt w:val="decimal"/>
      <w:lvlText w:val="%1.%2.%3.%4.%5.%6"/>
      <w:lvlJc w:val="left"/>
      <w:pPr>
        <w:ind w:left="862" w:hanging="1080"/>
      </w:pPr>
    </w:lvl>
    <w:lvl w:ilvl="6">
      <w:start w:val="1"/>
      <w:numFmt w:val="decimal"/>
      <w:lvlText w:val="%1.%2.%3.%4.%5.%6.%7"/>
      <w:lvlJc w:val="left"/>
      <w:pPr>
        <w:ind w:left="1222" w:hanging="1440"/>
      </w:pPr>
    </w:lvl>
    <w:lvl w:ilvl="7">
      <w:start w:val="1"/>
      <w:numFmt w:val="decimal"/>
      <w:lvlText w:val="%1.%2.%3.%4.%5.%6.%7.%8"/>
      <w:lvlJc w:val="left"/>
      <w:pPr>
        <w:ind w:left="1222" w:hanging="1440"/>
      </w:pPr>
    </w:lvl>
    <w:lvl w:ilvl="8">
      <w:start w:val="1"/>
      <w:numFmt w:val="decimal"/>
      <w:lvlText w:val="%1.%2.%3.%4.%5.%6.%7.%8.%9"/>
      <w:lvlJc w:val="left"/>
      <w:pPr>
        <w:ind w:left="1582" w:hanging="1800"/>
      </w:pPr>
    </w:lvl>
  </w:abstractNum>
  <w:abstractNum w:abstractNumId="28" w15:restartNumberingAfterBreak="0">
    <w:nsid w:val="121C5DC7"/>
    <w:multiLevelType w:val="hybridMultilevel"/>
    <w:tmpl w:val="5C6E6F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125E6043"/>
    <w:multiLevelType w:val="multilevel"/>
    <w:tmpl w:val="86D0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3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3" w15:restartNumberingAfterBreak="0">
    <w:nsid w:val="14413E62"/>
    <w:multiLevelType w:val="hybridMultilevel"/>
    <w:tmpl w:val="E50E007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 w15:restartNumberingAfterBreak="0">
    <w:nsid w:val="145109BF"/>
    <w:multiLevelType w:val="hybridMultilevel"/>
    <w:tmpl w:val="1CC61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16846D41"/>
    <w:multiLevelType w:val="hybridMultilevel"/>
    <w:tmpl w:val="6B225618"/>
    <w:lvl w:ilvl="0" w:tplc="04090001">
      <w:start w:val="1"/>
      <w:numFmt w:val="bullet"/>
      <w:lvlText w:val=""/>
      <w:lvlJc w:val="left"/>
      <w:pPr>
        <w:ind w:left="1210" w:hanging="360"/>
      </w:pPr>
      <w:rPr>
        <w:rFonts w:ascii="Symbol" w:hAnsi="Symbol" w:hint="default"/>
      </w:rPr>
    </w:lvl>
    <w:lvl w:ilvl="1" w:tplc="04090003">
      <w:start w:val="1"/>
      <w:numFmt w:val="bullet"/>
      <w:lvlText w:val="o"/>
      <w:lvlJc w:val="left"/>
      <w:pPr>
        <w:ind w:left="2640" w:hanging="360"/>
      </w:pPr>
      <w:rPr>
        <w:rFonts w:ascii="Courier New" w:hAnsi="Courier New" w:cs="Courier New" w:hint="default"/>
      </w:rPr>
    </w:lvl>
    <w:lvl w:ilvl="2" w:tplc="04090005">
      <w:start w:val="1"/>
      <w:numFmt w:val="bullet"/>
      <w:lvlText w:val=""/>
      <w:lvlJc w:val="left"/>
      <w:pPr>
        <w:ind w:left="3360" w:hanging="360"/>
      </w:pPr>
      <w:rPr>
        <w:rFonts w:ascii="Wingdings" w:hAnsi="Wingdings" w:hint="default"/>
      </w:rPr>
    </w:lvl>
    <w:lvl w:ilvl="3" w:tplc="04090001">
      <w:start w:val="1"/>
      <w:numFmt w:val="bullet"/>
      <w:lvlText w:val=""/>
      <w:lvlJc w:val="left"/>
      <w:pPr>
        <w:ind w:left="4080" w:hanging="360"/>
      </w:pPr>
      <w:rPr>
        <w:rFonts w:ascii="Symbol" w:hAnsi="Symbol" w:hint="default"/>
      </w:rPr>
    </w:lvl>
    <w:lvl w:ilvl="4" w:tplc="04090003">
      <w:start w:val="1"/>
      <w:numFmt w:val="bullet"/>
      <w:lvlText w:val="o"/>
      <w:lvlJc w:val="left"/>
      <w:pPr>
        <w:ind w:left="4800" w:hanging="360"/>
      </w:pPr>
      <w:rPr>
        <w:rFonts w:ascii="Courier New" w:hAnsi="Courier New" w:cs="Courier New" w:hint="default"/>
      </w:rPr>
    </w:lvl>
    <w:lvl w:ilvl="5" w:tplc="04090005">
      <w:start w:val="1"/>
      <w:numFmt w:val="bullet"/>
      <w:lvlText w:val=""/>
      <w:lvlJc w:val="left"/>
      <w:pPr>
        <w:ind w:left="5520" w:hanging="360"/>
      </w:pPr>
      <w:rPr>
        <w:rFonts w:ascii="Wingdings" w:hAnsi="Wingdings" w:hint="default"/>
      </w:rPr>
    </w:lvl>
    <w:lvl w:ilvl="6" w:tplc="04090001">
      <w:start w:val="1"/>
      <w:numFmt w:val="bullet"/>
      <w:lvlText w:val=""/>
      <w:lvlJc w:val="left"/>
      <w:pPr>
        <w:ind w:left="6240" w:hanging="360"/>
      </w:pPr>
      <w:rPr>
        <w:rFonts w:ascii="Symbol" w:hAnsi="Symbol" w:hint="default"/>
      </w:rPr>
    </w:lvl>
    <w:lvl w:ilvl="7" w:tplc="04090003">
      <w:start w:val="1"/>
      <w:numFmt w:val="bullet"/>
      <w:lvlText w:val="o"/>
      <w:lvlJc w:val="left"/>
      <w:pPr>
        <w:ind w:left="6960" w:hanging="360"/>
      </w:pPr>
      <w:rPr>
        <w:rFonts w:ascii="Courier New" w:hAnsi="Courier New" w:cs="Courier New" w:hint="default"/>
      </w:rPr>
    </w:lvl>
    <w:lvl w:ilvl="8" w:tplc="04090005">
      <w:start w:val="1"/>
      <w:numFmt w:val="bullet"/>
      <w:lvlText w:val=""/>
      <w:lvlJc w:val="left"/>
      <w:pPr>
        <w:ind w:left="7680" w:hanging="360"/>
      </w:pPr>
      <w:rPr>
        <w:rFonts w:ascii="Wingdings" w:hAnsi="Wingdings" w:hint="default"/>
      </w:rPr>
    </w:lvl>
  </w:abstractNum>
  <w:abstractNum w:abstractNumId="36"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37"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41"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4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4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44"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47"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8"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9"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50"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51"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66C4E"/>
    <w:multiLevelType w:val="hybridMultilevel"/>
    <w:tmpl w:val="7A8E05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3"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BD2D1D"/>
    <w:multiLevelType w:val="hybridMultilevel"/>
    <w:tmpl w:val="D30AD950"/>
    <w:lvl w:ilvl="0" w:tplc="0409000B">
      <w:start w:val="1"/>
      <w:numFmt w:val="bullet"/>
      <w:lvlText w:val=""/>
      <w:lvlJc w:val="left"/>
      <w:pPr>
        <w:ind w:left="1211" w:hanging="360"/>
      </w:pPr>
      <w:rPr>
        <w:rFonts w:ascii="Wingdings" w:hAnsi="Wingdings"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55" w15:restartNumberingAfterBreak="0">
    <w:nsid w:val="20C32157"/>
    <w:multiLevelType w:val="hybridMultilevel"/>
    <w:tmpl w:val="A992CD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22501926"/>
    <w:multiLevelType w:val="hybridMultilevel"/>
    <w:tmpl w:val="E0EC80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58" w15:restartNumberingAfterBreak="0">
    <w:nsid w:val="227473F2"/>
    <w:multiLevelType w:val="hybridMultilevel"/>
    <w:tmpl w:val="A088E9FE"/>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5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6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6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63" w15:restartNumberingAfterBreak="0">
    <w:nsid w:val="25C778B8"/>
    <w:multiLevelType w:val="hybridMultilevel"/>
    <w:tmpl w:val="9E301C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6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5E745D5"/>
    <w:multiLevelType w:val="hybridMultilevel"/>
    <w:tmpl w:val="61743AE6"/>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start w:val="1"/>
      <w:numFmt w:val="bullet"/>
      <w:lvlText w:val=""/>
      <w:lvlJc w:val="left"/>
      <w:pPr>
        <w:ind w:left="2651" w:hanging="360"/>
      </w:pPr>
      <w:rPr>
        <w:rFonts w:ascii="Wingdings" w:hAnsi="Wingdings" w:hint="default"/>
      </w:rPr>
    </w:lvl>
    <w:lvl w:ilvl="3" w:tplc="40090001">
      <w:start w:val="1"/>
      <w:numFmt w:val="bullet"/>
      <w:lvlText w:val=""/>
      <w:lvlJc w:val="left"/>
      <w:pPr>
        <w:ind w:left="3371" w:hanging="360"/>
      </w:pPr>
      <w:rPr>
        <w:rFonts w:ascii="Symbol" w:hAnsi="Symbol" w:hint="default"/>
      </w:rPr>
    </w:lvl>
    <w:lvl w:ilvl="4" w:tplc="40090003">
      <w:start w:val="1"/>
      <w:numFmt w:val="bullet"/>
      <w:lvlText w:val="o"/>
      <w:lvlJc w:val="left"/>
      <w:pPr>
        <w:ind w:left="4091" w:hanging="360"/>
      </w:pPr>
      <w:rPr>
        <w:rFonts w:ascii="Courier New" w:hAnsi="Courier New" w:cs="Courier New" w:hint="default"/>
      </w:rPr>
    </w:lvl>
    <w:lvl w:ilvl="5" w:tplc="40090005">
      <w:start w:val="1"/>
      <w:numFmt w:val="bullet"/>
      <w:lvlText w:val=""/>
      <w:lvlJc w:val="left"/>
      <w:pPr>
        <w:ind w:left="4811" w:hanging="360"/>
      </w:pPr>
      <w:rPr>
        <w:rFonts w:ascii="Wingdings" w:hAnsi="Wingdings" w:hint="default"/>
      </w:rPr>
    </w:lvl>
    <w:lvl w:ilvl="6" w:tplc="40090001">
      <w:start w:val="1"/>
      <w:numFmt w:val="bullet"/>
      <w:lvlText w:val=""/>
      <w:lvlJc w:val="left"/>
      <w:pPr>
        <w:ind w:left="5531" w:hanging="360"/>
      </w:pPr>
      <w:rPr>
        <w:rFonts w:ascii="Symbol" w:hAnsi="Symbol" w:hint="default"/>
      </w:rPr>
    </w:lvl>
    <w:lvl w:ilvl="7" w:tplc="40090003">
      <w:start w:val="1"/>
      <w:numFmt w:val="bullet"/>
      <w:lvlText w:val="o"/>
      <w:lvlJc w:val="left"/>
      <w:pPr>
        <w:ind w:left="6251" w:hanging="360"/>
      </w:pPr>
      <w:rPr>
        <w:rFonts w:ascii="Courier New" w:hAnsi="Courier New" w:cs="Courier New" w:hint="default"/>
      </w:rPr>
    </w:lvl>
    <w:lvl w:ilvl="8" w:tplc="40090005">
      <w:start w:val="1"/>
      <w:numFmt w:val="bullet"/>
      <w:lvlText w:val=""/>
      <w:lvlJc w:val="left"/>
      <w:pPr>
        <w:ind w:left="6971" w:hanging="360"/>
      </w:pPr>
      <w:rPr>
        <w:rFonts w:ascii="Wingdings" w:hAnsi="Wingdings" w:hint="default"/>
      </w:rPr>
    </w:lvl>
  </w:abstractNum>
  <w:abstractNum w:abstractNumId="67" w15:restartNumberingAfterBreak="0">
    <w:nsid w:val="265536B2"/>
    <w:multiLevelType w:val="hybridMultilevel"/>
    <w:tmpl w:val="0CB0FF4C"/>
    <w:lvl w:ilvl="0" w:tplc="40090001">
      <w:start w:val="1"/>
      <w:numFmt w:val="bullet"/>
      <w:lvlText w:val=""/>
      <w:lvlJc w:val="left"/>
      <w:pPr>
        <w:ind w:left="107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68" w15:restartNumberingAfterBreak="0">
    <w:nsid w:val="26D56B5F"/>
    <w:multiLevelType w:val="hybridMultilevel"/>
    <w:tmpl w:val="5066AB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9"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70"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27BA4B0A"/>
    <w:multiLevelType w:val="hybridMultilevel"/>
    <w:tmpl w:val="4C689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2"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3"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74"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75" w15:restartNumberingAfterBreak="0">
    <w:nsid w:val="29381495"/>
    <w:multiLevelType w:val="hybridMultilevel"/>
    <w:tmpl w:val="F7449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77"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78"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79" w15:restartNumberingAfterBreak="0">
    <w:nsid w:val="2AC91386"/>
    <w:multiLevelType w:val="hybridMultilevel"/>
    <w:tmpl w:val="99E8F42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80"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1"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82"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83"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84"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86"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87"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88" w15:restartNumberingAfterBreak="0">
    <w:nsid w:val="33A33EC7"/>
    <w:multiLevelType w:val="hybridMultilevel"/>
    <w:tmpl w:val="8974937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91" w15:restartNumberingAfterBreak="0">
    <w:nsid w:val="36312597"/>
    <w:multiLevelType w:val="multilevel"/>
    <w:tmpl w:val="86D07F36"/>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504DD0"/>
    <w:multiLevelType w:val="hybridMultilevel"/>
    <w:tmpl w:val="D9460CC2"/>
    <w:lvl w:ilvl="0" w:tplc="40090001">
      <w:start w:val="1"/>
      <w:numFmt w:val="bullet"/>
      <w:lvlText w:val=""/>
      <w:lvlJc w:val="left"/>
      <w:pPr>
        <w:ind w:left="1320" w:hanging="360"/>
      </w:pPr>
      <w:rPr>
        <w:rFonts w:ascii="Symbol" w:hAnsi="Symbol" w:hint="default"/>
      </w:rPr>
    </w:lvl>
    <w:lvl w:ilvl="1" w:tplc="40090003">
      <w:start w:val="1"/>
      <w:numFmt w:val="bullet"/>
      <w:lvlText w:val="o"/>
      <w:lvlJc w:val="left"/>
      <w:pPr>
        <w:ind w:left="2040" w:hanging="360"/>
      </w:pPr>
      <w:rPr>
        <w:rFonts w:ascii="Courier New" w:hAnsi="Courier New" w:cs="Courier New" w:hint="default"/>
      </w:rPr>
    </w:lvl>
    <w:lvl w:ilvl="2" w:tplc="40090005">
      <w:start w:val="1"/>
      <w:numFmt w:val="bullet"/>
      <w:lvlText w:val=""/>
      <w:lvlJc w:val="left"/>
      <w:pPr>
        <w:ind w:left="2760" w:hanging="360"/>
      </w:pPr>
      <w:rPr>
        <w:rFonts w:ascii="Wingdings" w:hAnsi="Wingdings" w:hint="default"/>
      </w:rPr>
    </w:lvl>
    <w:lvl w:ilvl="3" w:tplc="40090001">
      <w:start w:val="1"/>
      <w:numFmt w:val="bullet"/>
      <w:lvlText w:val=""/>
      <w:lvlJc w:val="left"/>
      <w:pPr>
        <w:ind w:left="3480" w:hanging="360"/>
      </w:pPr>
      <w:rPr>
        <w:rFonts w:ascii="Symbol" w:hAnsi="Symbol" w:hint="default"/>
      </w:rPr>
    </w:lvl>
    <w:lvl w:ilvl="4" w:tplc="40090003">
      <w:start w:val="1"/>
      <w:numFmt w:val="bullet"/>
      <w:lvlText w:val="o"/>
      <w:lvlJc w:val="left"/>
      <w:pPr>
        <w:ind w:left="4200" w:hanging="360"/>
      </w:pPr>
      <w:rPr>
        <w:rFonts w:ascii="Courier New" w:hAnsi="Courier New" w:cs="Courier New" w:hint="default"/>
      </w:rPr>
    </w:lvl>
    <w:lvl w:ilvl="5" w:tplc="40090005">
      <w:start w:val="1"/>
      <w:numFmt w:val="bullet"/>
      <w:lvlText w:val=""/>
      <w:lvlJc w:val="left"/>
      <w:pPr>
        <w:ind w:left="4920" w:hanging="360"/>
      </w:pPr>
      <w:rPr>
        <w:rFonts w:ascii="Wingdings" w:hAnsi="Wingdings" w:hint="default"/>
      </w:rPr>
    </w:lvl>
    <w:lvl w:ilvl="6" w:tplc="40090001">
      <w:start w:val="1"/>
      <w:numFmt w:val="bullet"/>
      <w:lvlText w:val=""/>
      <w:lvlJc w:val="left"/>
      <w:pPr>
        <w:ind w:left="5640" w:hanging="360"/>
      </w:pPr>
      <w:rPr>
        <w:rFonts w:ascii="Symbol" w:hAnsi="Symbol" w:hint="default"/>
      </w:rPr>
    </w:lvl>
    <w:lvl w:ilvl="7" w:tplc="40090003">
      <w:start w:val="1"/>
      <w:numFmt w:val="bullet"/>
      <w:lvlText w:val="o"/>
      <w:lvlJc w:val="left"/>
      <w:pPr>
        <w:ind w:left="6360" w:hanging="360"/>
      </w:pPr>
      <w:rPr>
        <w:rFonts w:ascii="Courier New" w:hAnsi="Courier New" w:cs="Courier New" w:hint="default"/>
      </w:rPr>
    </w:lvl>
    <w:lvl w:ilvl="8" w:tplc="40090005">
      <w:start w:val="1"/>
      <w:numFmt w:val="bullet"/>
      <w:lvlText w:val=""/>
      <w:lvlJc w:val="left"/>
      <w:pPr>
        <w:ind w:left="7080" w:hanging="360"/>
      </w:pPr>
      <w:rPr>
        <w:rFonts w:ascii="Wingdings" w:hAnsi="Wingdings" w:hint="default"/>
      </w:rPr>
    </w:lvl>
  </w:abstractNum>
  <w:abstractNum w:abstractNumId="9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4" w15:restartNumberingAfterBreak="0">
    <w:nsid w:val="36A35180"/>
    <w:multiLevelType w:val="multilevel"/>
    <w:tmpl w:val="44AE292A"/>
    <w:lvl w:ilvl="0">
      <w:start w:val="1"/>
      <w:numFmt w:val="decimal"/>
      <w:lvlText w:val="%1."/>
      <w:lvlJc w:val="left"/>
      <w:pPr>
        <w:ind w:left="720" w:hanging="360"/>
      </w:pPr>
    </w:lvl>
    <w:lvl w:ilvl="1">
      <w:start w:val="1"/>
      <w:numFmt w:val="decimal"/>
      <w:isLgl/>
      <w:lvlText w:val="%1.%2"/>
      <w:lvlJc w:val="left"/>
      <w:pPr>
        <w:ind w:left="735" w:hanging="375"/>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9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9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9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00" w15:restartNumberingAfterBreak="0">
    <w:nsid w:val="389613EC"/>
    <w:multiLevelType w:val="hybridMultilevel"/>
    <w:tmpl w:val="110A2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10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10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5" w15:restartNumberingAfterBreak="0">
    <w:nsid w:val="3D953D82"/>
    <w:multiLevelType w:val="hybridMultilevel"/>
    <w:tmpl w:val="B950A5E6"/>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06" w15:restartNumberingAfterBreak="0">
    <w:nsid w:val="3E074C96"/>
    <w:multiLevelType w:val="hybridMultilevel"/>
    <w:tmpl w:val="F6EC612C"/>
    <w:lvl w:ilvl="0" w:tplc="8F9CD62C">
      <w:start w:val="1"/>
      <w:numFmt w:val="upperLetter"/>
      <w:lvlText w:val="%1."/>
      <w:lvlJc w:val="left"/>
      <w:pPr>
        <w:ind w:left="90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0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108" w15:restartNumberingAfterBreak="0">
    <w:nsid w:val="3E3E1073"/>
    <w:multiLevelType w:val="hybridMultilevel"/>
    <w:tmpl w:val="BD8666B6"/>
    <w:lvl w:ilvl="0" w:tplc="04090001">
      <w:start w:val="1"/>
      <w:numFmt w:val="bullet"/>
      <w:lvlText w:val=""/>
      <w:lvlJc w:val="left"/>
      <w:pPr>
        <w:ind w:left="785" w:hanging="360"/>
      </w:pPr>
      <w:rPr>
        <w:rFonts w:ascii="Symbol" w:hAnsi="Symbol" w:hint="default"/>
      </w:rPr>
    </w:lvl>
    <w:lvl w:ilvl="1" w:tplc="B3C0843A">
      <w:start w:val="3"/>
      <w:numFmt w:val="bullet"/>
      <w:lvlText w:val="·"/>
      <w:lvlJc w:val="left"/>
      <w:pPr>
        <w:ind w:left="2070" w:hanging="360"/>
      </w:pPr>
      <w:rPr>
        <w:rFonts w:ascii="Calibri" w:eastAsiaTheme="minorHAnsi" w:hAnsi="Calibri" w:cs="Calibri"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0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110" w15:restartNumberingAfterBreak="0">
    <w:nsid w:val="40507CE7"/>
    <w:multiLevelType w:val="hybridMultilevel"/>
    <w:tmpl w:val="17625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11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4"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1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11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11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20"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1" w15:restartNumberingAfterBreak="0">
    <w:nsid w:val="48743B66"/>
    <w:multiLevelType w:val="hybridMultilevel"/>
    <w:tmpl w:val="D5942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2"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25" w15:restartNumberingAfterBreak="0">
    <w:nsid w:val="4996312B"/>
    <w:multiLevelType w:val="hybridMultilevel"/>
    <w:tmpl w:val="6D64F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6"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27" w15:restartNumberingAfterBreak="0">
    <w:nsid w:val="4B013692"/>
    <w:multiLevelType w:val="hybridMultilevel"/>
    <w:tmpl w:val="71DA20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3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31" w15:restartNumberingAfterBreak="0">
    <w:nsid w:val="4EA72F30"/>
    <w:multiLevelType w:val="hybridMultilevel"/>
    <w:tmpl w:val="ED7EA840"/>
    <w:lvl w:ilvl="0" w:tplc="04090001">
      <w:start w:val="1"/>
      <w:numFmt w:val="bullet"/>
      <w:lvlText w:val=""/>
      <w:lvlJc w:val="left"/>
      <w:pPr>
        <w:ind w:left="1211" w:hanging="360"/>
      </w:pPr>
      <w:rPr>
        <w:rFonts w:ascii="Symbol" w:hAnsi="Symbol" w:hint="default"/>
      </w:rPr>
    </w:lvl>
    <w:lvl w:ilvl="1" w:tplc="5C2C9616">
      <w:numFmt w:val="bullet"/>
      <w:lvlText w:val="•"/>
      <w:lvlJc w:val="left"/>
      <w:pPr>
        <w:ind w:left="1931" w:hanging="360"/>
      </w:pPr>
      <w:rPr>
        <w:rFonts w:ascii="Calibri" w:eastAsiaTheme="minorHAnsi" w:hAnsi="Calibri" w:cs="Calibri"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Courier New" w:hint="default"/>
      </w:rPr>
    </w:lvl>
    <w:lvl w:ilvl="8" w:tplc="04090005">
      <w:start w:val="1"/>
      <w:numFmt w:val="bullet"/>
      <w:lvlText w:val=""/>
      <w:lvlJc w:val="left"/>
      <w:pPr>
        <w:ind w:left="6971" w:hanging="360"/>
      </w:pPr>
      <w:rPr>
        <w:rFonts w:ascii="Wingdings" w:hAnsi="Wingdings" w:hint="default"/>
      </w:rPr>
    </w:lvl>
  </w:abstractNum>
  <w:abstractNum w:abstractNumId="13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3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3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3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3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8" w15:restartNumberingAfterBreak="0">
    <w:nsid w:val="53CA2FBB"/>
    <w:multiLevelType w:val="hybridMultilevel"/>
    <w:tmpl w:val="A99C7044"/>
    <w:lvl w:ilvl="0" w:tplc="40090001">
      <w:start w:val="1"/>
      <w:numFmt w:val="bullet"/>
      <w:lvlText w:val=""/>
      <w:lvlJc w:val="left"/>
      <w:pPr>
        <w:ind w:left="766" w:hanging="360"/>
      </w:pPr>
      <w:rPr>
        <w:rFonts w:ascii="Symbol" w:hAnsi="Symbol" w:hint="default"/>
      </w:rPr>
    </w:lvl>
    <w:lvl w:ilvl="1" w:tplc="40090003">
      <w:start w:val="1"/>
      <w:numFmt w:val="bullet"/>
      <w:lvlText w:val="o"/>
      <w:lvlJc w:val="left"/>
      <w:pPr>
        <w:ind w:left="1486" w:hanging="360"/>
      </w:pPr>
      <w:rPr>
        <w:rFonts w:ascii="Courier New" w:hAnsi="Courier New" w:cs="Courier New" w:hint="default"/>
      </w:rPr>
    </w:lvl>
    <w:lvl w:ilvl="2" w:tplc="40090005">
      <w:start w:val="1"/>
      <w:numFmt w:val="bullet"/>
      <w:lvlText w:val=""/>
      <w:lvlJc w:val="left"/>
      <w:pPr>
        <w:ind w:left="2206" w:hanging="360"/>
      </w:pPr>
      <w:rPr>
        <w:rFonts w:ascii="Wingdings" w:hAnsi="Wingdings" w:hint="default"/>
      </w:rPr>
    </w:lvl>
    <w:lvl w:ilvl="3" w:tplc="40090001">
      <w:start w:val="1"/>
      <w:numFmt w:val="bullet"/>
      <w:lvlText w:val=""/>
      <w:lvlJc w:val="left"/>
      <w:pPr>
        <w:ind w:left="2926" w:hanging="360"/>
      </w:pPr>
      <w:rPr>
        <w:rFonts w:ascii="Symbol" w:hAnsi="Symbol" w:hint="default"/>
      </w:rPr>
    </w:lvl>
    <w:lvl w:ilvl="4" w:tplc="40090003">
      <w:start w:val="1"/>
      <w:numFmt w:val="bullet"/>
      <w:lvlText w:val="o"/>
      <w:lvlJc w:val="left"/>
      <w:pPr>
        <w:ind w:left="3646" w:hanging="360"/>
      </w:pPr>
      <w:rPr>
        <w:rFonts w:ascii="Courier New" w:hAnsi="Courier New" w:cs="Courier New" w:hint="default"/>
      </w:rPr>
    </w:lvl>
    <w:lvl w:ilvl="5" w:tplc="40090005">
      <w:start w:val="1"/>
      <w:numFmt w:val="bullet"/>
      <w:lvlText w:val=""/>
      <w:lvlJc w:val="left"/>
      <w:pPr>
        <w:ind w:left="4366" w:hanging="360"/>
      </w:pPr>
      <w:rPr>
        <w:rFonts w:ascii="Wingdings" w:hAnsi="Wingdings" w:hint="default"/>
      </w:rPr>
    </w:lvl>
    <w:lvl w:ilvl="6" w:tplc="40090001">
      <w:start w:val="1"/>
      <w:numFmt w:val="bullet"/>
      <w:lvlText w:val=""/>
      <w:lvlJc w:val="left"/>
      <w:pPr>
        <w:ind w:left="5086" w:hanging="360"/>
      </w:pPr>
      <w:rPr>
        <w:rFonts w:ascii="Symbol" w:hAnsi="Symbol" w:hint="default"/>
      </w:rPr>
    </w:lvl>
    <w:lvl w:ilvl="7" w:tplc="40090003">
      <w:start w:val="1"/>
      <w:numFmt w:val="bullet"/>
      <w:lvlText w:val="o"/>
      <w:lvlJc w:val="left"/>
      <w:pPr>
        <w:ind w:left="5806" w:hanging="360"/>
      </w:pPr>
      <w:rPr>
        <w:rFonts w:ascii="Courier New" w:hAnsi="Courier New" w:cs="Courier New" w:hint="default"/>
      </w:rPr>
    </w:lvl>
    <w:lvl w:ilvl="8" w:tplc="40090005">
      <w:start w:val="1"/>
      <w:numFmt w:val="bullet"/>
      <w:lvlText w:val=""/>
      <w:lvlJc w:val="left"/>
      <w:pPr>
        <w:ind w:left="6526" w:hanging="360"/>
      </w:pPr>
      <w:rPr>
        <w:rFonts w:ascii="Wingdings" w:hAnsi="Wingdings" w:hint="default"/>
      </w:rPr>
    </w:lvl>
  </w:abstractNum>
  <w:abstractNum w:abstractNumId="139" w15:restartNumberingAfterBreak="0">
    <w:nsid w:val="551679E6"/>
    <w:multiLevelType w:val="hybridMultilevel"/>
    <w:tmpl w:val="5860F7AC"/>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4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4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4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4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36283A"/>
    <w:multiLevelType w:val="multilevel"/>
    <w:tmpl w:val="E76CA838"/>
    <w:lvl w:ilvl="0">
      <w:start w:val="3"/>
      <w:numFmt w:val="decimal"/>
      <w:lvlText w:val="%1"/>
      <w:lvlJc w:val="left"/>
      <w:pPr>
        <w:ind w:left="600" w:hanging="600"/>
      </w:pPr>
      <w:rPr>
        <w:color w:val="000000"/>
      </w:rPr>
    </w:lvl>
    <w:lvl w:ilvl="1">
      <w:start w:val="6"/>
      <w:numFmt w:val="decimal"/>
      <w:lvlText w:val="%1.%2"/>
      <w:lvlJc w:val="left"/>
      <w:pPr>
        <w:ind w:left="600" w:hanging="600"/>
      </w:pPr>
      <w:rPr>
        <w:color w:val="000000"/>
      </w:rPr>
    </w:lvl>
    <w:lvl w:ilvl="2">
      <w:start w:val="13"/>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4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4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4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5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5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5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5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5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56" w15:restartNumberingAfterBreak="0">
    <w:nsid w:val="638064C4"/>
    <w:multiLevelType w:val="hybridMultilevel"/>
    <w:tmpl w:val="B3EE358A"/>
    <w:lvl w:ilvl="0" w:tplc="0409001B">
      <w:start w:val="1"/>
      <w:numFmt w:val="lowerRoman"/>
      <w:lvlText w:val="%1."/>
      <w:lvlJc w:val="righ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5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5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5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6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6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6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8217722"/>
    <w:multiLevelType w:val="hybridMultilevel"/>
    <w:tmpl w:val="41362D80"/>
    <w:lvl w:ilvl="0" w:tplc="023E467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6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6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6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7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7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74" w15:restartNumberingAfterBreak="0">
    <w:nsid w:val="6FD810D2"/>
    <w:multiLevelType w:val="hybridMultilevel"/>
    <w:tmpl w:val="79C61A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7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77" w15:restartNumberingAfterBreak="0">
    <w:nsid w:val="70C1605A"/>
    <w:multiLevelType w:val="multilevel"/>
    <w:tmpl w:val="E5E2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8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82" w15:restartNumberingAfterBreak="0">
    <w:nsid w:val="766A1D53"/>
    <w:multiLevelType w:val="hybridMultilevel"/>
    <w:tmpl w:val="5F6286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3"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87"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88"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90"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9"/>
  </w:num>
  <w:num w:numId="2" w16cid:durableId="328558221">
    <w:abstractNumId w:val="124"/>
  </w:num>
  <w:num w:numId="3" w16cid:durableId="2114860016">
    <w:abstractNumId w:val="50"/>
  </w:num>
  <w:num w:numId="4" w16cid:durableId="976956637">
    <w:abstractNumId w:val="150"/>
  </w:num>
  <w:num w:numId="5" w16cid:durableId="1188834601">
    <w:abstractNumId w:val="167"/>
  </w:num>
  <w:num w:numId="6" w16cid:durableId="1564368234">
    <w:abstractNumId w:val="40"/>
  </w:num>
  <w:num w:numId="7" w16cid:durableId="30694389">
    <w:abstractNumId w:val="25"/>
  </w:num>
  <w:num w:numId="8" w16cid:durableId="1526403841">
    <w:abstractNumId w:val="130"/>
  </w:num>
  <w:num w:numId="9" w16cid:durableId="1452162734">
    <w:abstractNumId w:val="82"/>
  </w:num>
  <w:num w:numId="10" w16cid:durableId="702097048">
    <w:abstractNumId w:val="148"/>
  </w:num>
  <w:num w:numId="11" w16cid:durableId="889148566">
    <w:abstractNumId w:val="132"/>
  </w:num>
  <w:num w:numId="12" w16cid:durableId="1063141793">
    <w:abstractNumId w:val="87"/>
  </w:num>
  <w:num w:numId="13" w16cid:durableId="1689481395">
    <w:abstractNumId w:val="77"/>
  </w:num>
  <w:num w:numId="14" w16cid:durableId="16472345">
    <w:abstractNumId w:val="173"/>
  </w:num>
  <w:num w:numId="15" w16cid:durableId="1225607512">
    <w:abstractNumId w:val="0"/>
  </w:num>
  <w:num w:numId="16" w16cid:durableId="528690212">
    <w:abstractNumId w:val="143"/>
  </w:num>
  <w:num w:numId="17" w16cid:durableId="1228490976">
    <w:abstractNumId w:val="142"/>
  </w:num>
  <w:num w:numId="18" w16cid:durableId="461390753">
    <w:abstractNumId w:val="149"/>
  </w:num>
  <w:num w:numId="19" w16cid:durableId="1906143628">
    <w:abstractNumId w:val="78"/>
  </w:num>
  <w:num w:numId="20" w16cid:durableId="673068718">
    <w:abstractNumId w:val="90"/>
  </w:num>
  <w:num w:numId="21" w16cid:durableId="986671472">
    <w:abstractNumId w:val="169"/>
  </w:num>
  <w:num w:numId="22" w16cid:durableId="489952515">
    <w:abstractNumId w:val="151"/>
  </w:num>
  <w:num w:numId="23" w16cid:durableId="1764958231">
    <w:abstractNumId w:val="158"/>
  </w:num>
  <w:num w:numId="24" w16cid:durableId="1724788323">
    <w:abstractNumId w:val="12"/>
  </w:num>
  <w:num w:numId="25" w16cid:durableId="362288275">
    <w:abstractNumId w:val="98"/>
  </w:num>
  <w:num w:numId="26" w16cid:durableId="979841804">
    <w:abstractNumId w:val="129"/>
  </w:num>
  <w:num w:numId="27" w16cid:durableId="1665744626">
    <w:abstractNumId w:val="65"/>
  </w:num>
  <w:num w:numId="28" w16cid:durableId="987782949">
    <w:abstractNumId w:val="81"/>
  </w:num>
  <w:num w:numId="29" w16cid:durableId="1293827231">
    <w:abstractNumId w:val="136"/>
  </w:num>
  <w:num w:numId="30" w16cid:durableId="379135026">
    <w:abstractNumId w:val="159"/>
  </w:num>
  <w:num w:numId="31" w16cid:durableId="1843859924">
    <w:abstractNumId w:val="141"/>
  </w:num>
  <w:num w:numId="32" w16cid:durableId="295261672">
    <w:abstractNumId w:val="15"/>
  </w:num>
  <w:num w:numId="33" w16cid:durableId="1151022248">
    <w:abstractNumId w:val="155"/>
  </w:num>
  <w:num w:numId="34" w16cid:durableId="770975191">
    <w:abstractNumId w:val="134"/>
  </w:num>
  <w:num w:numId="35" w16cid:durableId="1924989720">
    <w:abstractNumId w:val="85"/>
  </w:num>
  <w:num w:numId="36" w16cid:durableId="1623531135">
    <w:abstractNumId w:val="69"/>
  </w:num>
  <w:num w:numId="37" w16cid:durableId="1134832664">
    <w:abstractNumId w:val="9"/>
  </w:num>
  <w:num w:numId="38" w16cid:durableId="1295674516">
    <w:abstractNumId w:val="59"/>
  </w:num>
  <w:num w:numId="39" w16cid:durableId="1385131835">
    <w:abstractNumId w:val="73"/>
  </w:num>
  <w:num w:numId="40" w16cid:durableId="1340431564">
    <w:abstractNumId w:val="24"/>
  </w:num>
  <w:num w:numId="41" w16cid:durableId="1318799393">
    <w:abstractNumId w:val="154"/>
  </w:num>
  <w:num w:numId="42" w16cid:durableId="345981846">
    <w:abstractNumId w:val="13"/>
  </w:num>
  <w:num w:numId="43" w16cid:durableId="559246414">
    <w:abstractNumId w:val="185"/>
  </w:num>
  <w:num w:numId="44" w16cid:durableId="827013003">
    <w:abstractNumId w:val="165"/>
  </w:num>
  <w:num w:numId="45" w16cid:durableId="569998002">
    <w:abstractNumId w:val="162"/>
  </w:num>
  <w:num w:numId="46" w16cid:durableId="2067949774">
    <w:abstractNumId w:val="170"/>
  </w:num>
  <w:num w:numId="47" w16cid:durableId="2030716657">
    <w:abstractNumId w:val="86"/>
  </w:num>
  <w:num w:numId="48" w16cid:durableId="89590989">
    <w:abstractNumId w:val="166"/>
  </w:num>
  <w:num w:numId="49" w16cid:durableId="1578637234">
    <w:abstractNumId w:val="107"/>
  </w:num>
  <w:num w:numId="50" w16cid:durableId="67850146">
    <w:abstractNumId w:val="97"/>
  </w:num>
  <w:num w:numId="51" w16cid:durableId="1471441400">
    <w:abstractNumId w:val="57"/>
  </w:num>
  <w:num w:numId="52" w16cid:durableId="1403529382">
    <w:abstractNumId w:val="31"/>
  </w:num>
  <w:num w:numId="53" w16cid:durableId="1353919139">
    <w:abstractNumId w:val="117"/>
  </w:num>
  <w:num w:numId="54" w16cid:durableId="1057820311">
    <w:abstractNumId w:val="26"/>
  </w:num>
  <w:num w:numId="55" w16cid:durableId="271667536">
    <w:abstractNumId w:val="10"/>
  </w:num>
  <w:num w:numId="56" w16cid:durableId="997271973">
    <w:abstractNumId w:val="160"/>
  </w:num>
  <w:num w:numId="57" w16cid:durableId="820971834">
    <w:abstractNumId w:val="64"/>
  </w:num>
  <w:num w:numId="58" w16cid:durableId="1413621118">
    <w:abstractNumId w:val="95"/>
  </w:num>
  <w:num w:numId="59" w16cid:durableId="579288286">
    <w:abstractNumId w:val="36"/>
  </w:num>
  <w:num w:numId="60" w16cid:durableId="1696693769">
    <w:abstractNumId w:val="102"/>
  </w:num>
  <w:num w:numId="61" w16cid:durableId="481892597">
    <w:abstractNumId w:val="17"/>
  </w:num>
  <w:num w:numId="62" w16cid:durableId="456532197">
    <w:abstractNumId w:val="46"/>
  </w:num>
  <w:num w:numId="63" w16cid:durableId="125049019">
    <w:abstractNumId w:val="109"/>
  </w:num>
  <w:num w:numId="64" w16cid:durableId="1960523054">
    <w:abstractNumId w:val="47"/>
  </w:num>
  <w:num w:numId="65" w16cid:durableId="546112330">
    <w:abstractNumId w:val="153"/>
  </w:num>
  <w:num w:numId="66" w16cid:durableId="194738668">
    <w:abstractNumId w:val="41"/>
  </w:num>
  <w:num w:numId="67" w16cid:durableId="2015112674">
    <w:abstractNumId w:val="135"/>
  </w:num>
  <w:num w:numId="68" w16cid:durableId="1837917813">
    <w:abstractNumId w:val="5"/>
  </w:num>
  <w:num w:numId="69" w16cid:durableId="2140299371">
    <w:abstractNumId w:val="118"/>
  </w:num>
  <w:num w:numId="70" w16cid:durableId="563570850">
    <w:abstractNumId w:val="126"/>
  </w:num>
  <w:num w:numId="71" w16cid:durableId="1216770527">
    <w:abstractNumId w:val="22"/>
  </w:num>
  <w:num w:numId="72" w16cid:durableId="239102316">
    <w:abstractNumId w:val="45"/>
  </w:num>
  <w:num w:numId="73" w16cid:durableId="1319310466">
    <w:abstractNumId w:val="180"/>
  </w:num>
  <w:num w:numId="74" w16cid:durableId="944851513">
    <w:abstractNumId w:val="179"/>
  </w:num>
  <w:num w:numId="75" w16cid:durableId="2100635004">
    <w:abstractNumId w:val="112"/>
  </w:num>
  <w:num w:numId="76" w16cid:durableId="1803495518">
    <w:abstractNumId w:val="168"/>
  </w:num>
  <w:num w:numId="77" w16cid:durableId="97721124">
    <w:abstractNumId w:val="42"/>
  </w:num>
  <w:num w:numId="78" w16cid:durableId="697781539">
    <w:abstractNumId w:val="186"/>
  </w:num>
  <w:num w:numId="79" w16cid:durableId="529880653">
    <w:abstractNumId w:val="103"/>
  </w:num>
  <w:num w:numId="80" w16cid:durableId="1102993993">
    <w:abstractNumId w:val="176"/>
  </w:num>
  <w:num w:numId="81" w16cid:durableId="209221441">
    <w:abstractNumId w:val="184"/>
  </w:num>
  <w:num w:numId="82" w16cid:durableId="412774527">
    <w:abstractNumId w:val="37"/>
  </w:num>
  <w:num w:numId="83" w16cid:durableId="1516264159">
    <w:abstractNumId w:val="140"/>
  </w:num>
  <w:num w:numId="84" w16cid:durableId="2024360544">
    <w:abstractNumId w:val="7"/>
  </w:num>
  <w:num w:numId="85" w16cid:durableId="1131630974">
    <w:abstractNumId w:val="19"/>
  </w:num>
  <w:num w:numId="86" w16cid:durableId="1439332297">
    <w:abstractNumId w:val="175"/>
  </w:num>
  <w:num w:numId="87" w16cid:durableId="2059040259">
    <w:abstractNumId w:val="38"/>
  </w:num>
  <w:num w:numId="88" w16cid:durableId="1617103228">
    <w:abstractNumId w:val="8"/>
  </w:num>
  <w:num w:numId="89" w16cid:durableId="952323569">
    <w:abstractNumId w:val="123"/>
  </w:num>
  <w:num w:numId="90" w16cid:durableId="1152259122">
    <w:abstractNumId w:val="171"/>
  </w:num>
  <w:num w:numId="91" w16cid:durableId="2078625577">
    <w:abstractNumId w:val="116"/>
  </w:num>
  <w:num w:numId="92" w16cid:durableId="786772709">
    <w:abstractNumId w:val="84"/>
  </w:num>
  <w:num w:numId="93" w16cid:durableId="563877914">
    <w:abstractNumId w:val="172"/>
  </w:num>
  <w:num w:numId="94" w16cid:durableId="890076004">
    <w:abstractNumId w:val="189"/>
  </w:num>
  <w:num w:numId="95" w16cid:durableId="763964342">
    <w:abstractNumId w:val="53"/>
  </w:num>
  <w:num w:numId="96" w16cid:durableId="1890527292">
    <w:abstractNumId w:val="93"/>
  </w:num>
  <w:num w:numId="97" w16cid:durableId="169923099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9"/>
  </w:num>
  <w:num w:numId="99" w16cid:durableId="923611893">
    <w:abstractNumId w:val="30"/>
  </w:num>
  <w:num w:numId="100" w16cid:durableId="194540297">
    <w:abstractNumId w:val="178"/>
  </w:num>
  <w:num w:numId="101" w16cid:durableId="1634485187">
    <w:abstractNumId w:val="178"/>
  </w:num>
  <w:num w:numId="102" w16cid:durableId="1257591615">
    <w:abstractNumId w:val="178"/>
  </w:num>
  <w:num w:numId="103" w16cid:durableId="1325471124">
    <w:abstractNumId w:val="178"/>
    <w:lvlOverride w:ilvl="0">
      <w:startOverride w:val="4"/>
    </w:lvlOverride>
  </w:num>
  <w:num w:numId="104" w16cid:durableId="1821580435">
    <w:abstractNumId w:val="80"/>
  </w:num>
  <w:num w:numId="105" w16cid:durableId="1608073494">
    <w:abstractNumId w:val="152"/>
  </w:num>
  <w:num w:numId="106" w16cid:durableId="1399980624">
    <w:abstractNumId w:val="128"/>
  </w:num>
  <w:num w:numId="107" w16cid:durableId="1883782339">
    <w:abstractNumId w:val="93"/>
  </w:num>
  <w:num w:numId="108" w16cid:durableId="1136143195">
    <w:abstractNumId w:val="93"/>
  </w:num>
  <w:num w:numId="109" w16cid:durableId="1718894863">
    <w:abstractNumId w:val="83"/>
  </w:num>
  <w:num w:numId="110" w16cid:durableId="1794786730">
    <w:abstractNumId w:val="144"/>
  </w:num>
  <w:num w:numId="111" w16cid:durableId="2045249459">
    <w:abstractNumId w:val="122"/>
  </w:num>
  <w:num w:numId="112" w16cid:durableId="1578175330">
    <w:abstractNumId w:val="163"/>
  </w:num>
  <w:num w:numId="113" w16cid:durableId="1280573987">
    <w:abstractNumId w:val="74"/>
  </w:num>
  <w:num w:numId="114" w16cid:durableId="190152479">
    <w:abstractNumId w:val="76"/>
  </w:num>
  <w:num w:numId="115" w16cid:durableId="2049408529">
    <w:abstractNumId w:val="93"/>
  </w:num>
  <w:num w:numId="116" w16cid:durableId="1091775961">
    <w:abstractNumId w:val="93"/>
  </w:num>
  <w:num w:numId="117" w16cid:durableId="347024563">
    <w:abstractNumId w:val="146"/>
  </w:num>
  <w:num w:numId="118" w16cid:durableId="154805345">
    <w:abstractNumId w:val="178"/>
  </w:num>
  <w:num w:numId="119" w16cid:durableId="325322694">
    <w:abstractNumId w:val="178"/>
  </w:num>
  <w:num w:numId="120" w16cid:durableId="266618376">
    <w:abstractNumId w:val="178"/>
  </w:num>
  <w:num w:numId="121" w16cid:durableId="1808543214">
    <w:abstractNumId w:val="23"/>
  </w:num>
  <w:num w:numId="122" w16cid:durableId="1773435704">
    <w:abstractNumId w:val="119"/>
  </w:num>
  <w:num w:numId="123" w16cid:durableId="1775664041">
    <w:abstractNumId w:val="11"/>
  </w:num>
  <w:num w:numId="124" w16cid:durableId="1946427441">
    <w:abstractNumId w:val="61"/>
  </w:num>
  <w:num w:numId="125" w16cid:durableId="342753852">
    <w:abstractNumId w:val="111"/>
  </w:num>
  <w:num w:numId="126" w16cid:durableId="893740874">
    <w:abstractNumId w:val="178"/>
  </w:num>
  <w:num w:numId="127" w16cid:durableId="1934244261">
    <w:abstractNumId w:val="178"/>
  </w:num>
  <w:num w:numId="128" w16cid:durableId="127675313">
    <w:abstractNumId w:val="178"/>
  </w:num>
  <w:num w:numId="129" w16cid:durableId="1562718511">
    <w:abstractNumId w:val="178"/>
  </w:num>
  <w:num w:numId="130" w16cid:durableId="1099333589">
    <w:abstractNumId w:val="178"/>
  </w:num>
  <w:num w:numId="131" w16cid:durableId="439759541">
    <w:abstractNumId w:val="178"/>
  </w:num>
  <w:num w:numId="132" w16cid:durableId="473261098">
    <w:abstractNumId w:val="178"/>
  </w:num>
  <w:num w:numId="133" w16cid:durableId="2023775613">
    <w:abstractNumId w:val="93"/>
  </w:num>
  <w:num w:numId="134" w16cid:durableId="516047604">
    <w:abstractNumId w:val="93"/>
  </w:num>
  <w:num w:numId="135" w16cid:durableId="1291284777">
    <w:abstractNumId w:val="187"/>
  </w:num>
  <w:num w:numId="136" w16cid:durableId="1508863592">
    <w:abstractNumId w:val="93"/>
  </w:num>
  <w:num w:numId="137" w16cid:durableId="573971377">
    <w:abstractNumId w:val="93"/>
  </w:num>
  <w:num w:numId="138" w16cid:durableId="136386279">
    <w:abstractNumId w:val="3"/>
  </w:num>
  <w:num w:numId="139" w16cid:durableId="1065689775">
    <w:abstractNumId w:val="43"/>
  </w:num>
  <w:num w:numId="140" w16cid:durableId="484664228">
    <w:abstractNumId w:val="137"/>
  </w:num>
  <w:num w:numId="141" w16cid:durableId="766653306">
    <w:abstractNumId w:val="181"/>
  </w:num>
  <w:num w:numId="142" w16cid:durableId="378867249">
    <w:abstractNumId w:val="70"/>
  </w:num>
  <w:num w:numId="143" w16cid:durableId="1190335260">
    <w:abstractNumId w:val="115"/>
  </w:num>
  <w:num w:numId="144" w16cid:durableId="2068726552">
    <w:abstractNumId w:val="99"/>
  </w:num>
  <w:num w:numId="145" w16cid:durableId="1942833756">
    <w:abstractNumId w:val="101"/>
  </w:num>
  <w:num w:numId="146" w16cid:durableId="1667316689">
    <w:abstractNumId w:val="188"/>
  </w:num>
  <w:num w:numId="147" w16cid:durableId="2005474115">
    <w:abstractNumId w:val="178"/>
  </w:num>
  <w:num w:numId="148" w16cid:durableId="1811054240">
    <w:abstractNumId w:val="178"/>
  </w:num>
  <w:num w:numId="149" w16cid:durableId="717095336">
    <w:abstractNumId w:val="1"/>
  </w:num>
  <w:num w:numId="150" w16cid:durableId="188958576">
    <w:abstractNumId w:val="62"/>
  </w:num>
  <w:num w:numId="151" w16cid:durableId="1995183823">
    <w:abstractNumId w:val="93"/>
  </w:num>
  <w:num w:numId="152" w16cid:durableId="1120107032">
    <w:abstractNumId w:val="93"/>
  </w:num>
  <w:num w:numId="153" w16cid:durableId="762530872">
    <w:abstractNumId w:val="93"/>
  </w:num>
  <w:num w:numId="154" w16cid:durableId="1547182704">
    <w:abstractNumId w:val="93"/>
  </w:num>
  <w:num w:numId="155" w16cid:durableId="409232911">
    <w:abstractNumId w:val="93"/>
  </w:num>
  <w:num w:numId="156" w16cid:durableId="1335911179">
    <w:abstractNumId w:val="93"/>
  </w:num>
  <w:num w:numId="157" w16cid:durableId="1749572873">
    <w:abstractNumId w:val="178"/>
  </w:num>
  <w:num w:numId="158" w16cid:durableId="195387611">
    <w:abstractNumId w:val="178"/>
  </w:num>
  <w:num w:numId="159" w16cid:durableId="547910447">
    <w:abstractNumId w:val="178"/>
  </w:num>
  <w:num w:numId="160" w16cid:durableId="1448159289">
    <w:abstractNumId w:val="133"/>
  </w:num>
  <w:num w:numId="161" w16cid:durableId="1493716044">
    <w:abstractNumId w:val="32"/>
  </w:num>
  <w:num w:numId="162" w16cid:durableId="789082333">
    <w:abstractNumId w:val="72"/>
  </w:num>
  <w:num w:numId="163" w16cid:durableId="1348294275">
    <w:abstractNumId w:val="93"/>
  </w:num>
  <w:num w:numId="164" w16cid:durableId="1092890820">
    <w:abstractNumId w:val="157"/>
  </w:num>
  <w:num w:numId="165" w16cid:durableId="1317761731">
    <w:abstractNumId w:val="93"/>
  </w:num>
  <w:num w:numId="166" w16cid:durableId="222060939">
    <w:abstractNumId w:val="93"/>
  </w:num>
  <w:num w:numId="167" w16cid:durableId="237058285">
    <w:abstractNumId w:val="93"/>
  </w:num>
  <w:num w:numId="168" w16cid:durableId="1928923821">
    <w:abstractNumId w:val="93"/>
  </w:num>
  <w:num w:numId="169" w16cid:durableId="156574838">
    <w:abstractNumId w:val="93"/>
  </w:num>
  <w:num w:numId="170" w16cid:durableId="1790657511">
    <w:abstractNumId w:val="93"/>
  </w:num>
  <w:num w:numId="171" w16cid:durableId="1104420104">
    <w:abstractNumId w:val="93"/>
  </w:num>
  <w:num w:numId="172" w16cid:durableId="1321731609">
    <w:abstractNumId w:val="93"/>
  </w:num>
  <w:num w:numId="173" w16cid:durableId="234970144">
    <w:abstractNumId w:val="93"/>
  </w:num>
  <w:num w:numId="174" w16cid:durableId="1877498600">
    <w:abstractNumId w:val="93"/>
  </w:num>
  <w:num w:numId="175" w16cid:durableId="607276285">
    <w:abstractNumId w:val="93"/>
  </w:num>
  <w:num w:numId="176" w16cid:durableId="1945579094">
    <w:abstractNumId w:val="147"/>
  </w:num>
  <w:num w:numId="177" w16cid:durableId="128977130">
    <w:abstractNumId w:val="8"/>
  </w:num>
  <w:num w:numId="178" w16cid:durableId="1091047438">
    <w:abstractNumId w:val="8"/>
  </w:num>
  <w:num w:numId="179" w16cid:durableId="2019499645">
    <w:abstractNumId w:val="8"/>
  </w:num>
  <w:num w:numId="180" w16cid:durableId="1875382628">
    <w:abstractNumId w:val="8"/>
  </w:num>
  <w:num w:numId="181" w16cid:durableId="6640891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8"/>
  </w:num>
  <w:num w:numId="183" w16cid:durableId="1305237327">
    <w:abstractNumId w:val="161"/>
  </w:num>
  <w:num w:numId="184" w16cid:durableId="891187090">
    <w:abstractNumId w:val="161"/>
  </w:num>
  <w:num w:numId="185" w16cid:durableId="127162020">
    <w:abstractNumId w:val="161"/>
  </w:num>
  <w:num w:numId="186" w16cid:durableId="572590241">
    <w:abstractNumId w:val="161"/>
  </w:num>
  <w:num w:numId="187" w16cid:durableId="1849369284">
    <w:abstractNumId w:val="161"/>
  </w:num>
  <w:num w:numId="188" w16cid:durableId="1728915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61"/>
  </w:num>
  <w:num w:numId="192" w16cid:durableId="834339889">
    <w:abstractNumId w:val="161"/>
  </w:num>
  <w:num w:numId="193" w16cid:durableId="1807963422">
    <w:abstractNumId w:val="161"/>
  </w:num>
  <w:num w:numId="194" w16cid:durableId="982196955">
    <w:abstractNumId w:val="60"/>
  </w:num>
  <w:num w:numId="195" w16cid:durableId="19284910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61"/>
  </w:num>
  <w:num w:numId="201" w16cid:durableId="1154031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61"/>
  </w:num>
  <w:num w:numId="204" w16cid:durableId="120878737">
    <w:abstractNumId w:val="161"/>
  </w:num>
  <w:num w:numId="205" w16cid:durableId="781265213">
    <w:abstractNumId w:val="161"/>
  </w:num>
  <w:num w:numId="206" w16cid:durableId="1591892613">
    <w:abstractNumId w:val="161"/>
  </w:num>
  <w:num w:numId="207" w16cid:durableId="1862039854">
    <w:abstractNumId w:val="161"/>
  </w:num>
  <w:num w:numId="208" w16cid:durableId="1531844124">
    <w:abstractNumId w:val="161"/>
  </w:num>
  <w:num w:numId="209" w16cid:durableId="596522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61"/>
  </w:num>
  <w:num w:numId="213" w16cid:durableId="1560940826">
    <w:abstractNumId w:val="161"/>
  </w:num>
  <w:num w:numId="214" w16cid:durableId="749011518">
    <w:abstractNumId w:val="161"/>
  </w:num>
  <w:num w:numId="215" w16cid:durableId="81605446">
    <w:abstractNumId w:val="161"/>
  </w:num>
  <w:num w:numId="216" w16cid:durableId="743380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51"/>
  </w:num>
  <w:num w:numId="219" w16cid:durableId="372846882">
    <w:abstractNumId w:val="114"/>
  </w:num>
  <w:num w:numId="220" w16cid:durableId="347296705">
    <w:abstractNumId w:val="190"/>
  </w:num>
  <w:num w:numId="221" w16cid:durableId="881014376">
    <w:abstractNumId w:val="183"/>
  </w:num>
  <w:num w:numId="222" w16cid:durableId="180433081">
    <w:abstractNumId w:val="89"/>
  </w:num>
  <w:num w:numId="223" w16cid:durableId="1419714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113"/>
  </w:num>
  <w:num w:numId="238" w16cid:durableId="15208567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104"/>
  </w:num>
  <w:num w:numId="253" w16cid:durableId="4356383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8"/>
  </w:num>
  <w:num w:numId="257" w16cid:durableId="1741098284">
    <w:abstractNumId w:val="8"/>
  </w:num>
  <w:num w:numId="258" w16cid:durableId="2026057132">
    <w:abstractNumId w:val="8"/>
  </w:num>
  <w:num w:numId="259" w16cid:durableId="1220820686">
    <w:abstractNumId w:val="8"/>
  </w:num>
  <w:num w:numId="260" w16cid:durableId="1640914381">
    <w:abstractNumId w:val="8"/>
  </w:num>
  <w:num w:numId="261" w16cid:durableId="661006637">
    <w:abstractNumId w:val="8"/>
  </w:num>
  <w:num w:numId="262" w16cid:durableId="2108497921">
    <w:abstractNumId w:val="8"/>
  </w:num>
  <w:num w:numId="263" w16cid:durableId="1118446298">
    <w:abstractNumId w:val="120"/>
  </w:num>
  <w:num w:numId="264" w16cid:durableId="1325818817">
    <w:abstractNumId w:val="44"/>
  </w:num>
  <w:num w:numId="265" w16cid:durableId="118649465">
    <w:abstractNumId w:val="8"/>
  </w:num>
  <w:num w:numId="266" w16cid:durableId="550311958">
    <w:abstractNumId w:val="8"/>
  </w:num>
  <w:num w:numId="267" w16cid:durableId="1120951416">
    <w:abstractNumId w:val="8"/>
  </w:num>
  <w:num w:numId="268" w16cid:durableId="2066951126">
    <w:abstractNumId w:val="8"/>
  </w:num>
  <w:num w:numId="269" w16cid:durableId="152138804">
    <w:abstractNumId w:val="8"/>
  </w:num>
  <w:num w:numId="270" w16cid:durableId="348794890">
    <w:abstractNumId w:val="96"/>
  </w:num>
  <w:num w:numId="271" w16cid:durableId="1743405742">
    <w:abstractNumId w:val="8"/>
  </w:num>
  <w:num w:numId="272" w16cid:durableId="249848880">
    <w:abstractNumId w:val="8"/>
  </w:num>
  <w:num w:numId="273" w16cid:durableId="826943506">
    <w:abstractNumId w:val="8"/>
  </w:num>
  <w:num w:numId="274" w16cid:durableId="1963536177">
    <w:abstractNumId w:val="8"/>
  </w:num>
  <w:num w:numId="275" w16cid:durableId="2137135410">
    <w:abstractNumId w:val="8"/>
  </w:num>
  <w:num w:numId="276" w16cid:durableId="1774745484">
    <w:abstractNumId w:val="8"/>
  </w:num>
  <w:num w:numId="277" w16cid:durableId="1919511994">
    <w:abstractNumId w:val="8"/>
  </w:num>
  <w:num w:numId="278" w16cid:durableId="1266622057">
    <w:abstractNumId w:val="8"/>
  </w:num>
  <w:num w:numId="279" w16cid:durableId="1260984669">
    <w:abstractNumId w:val="8"/>
  </w:num>
  <w:num w:numId="280" w16cid:durableId="1637637918">
    <w:abstractNumId w:val="8"/>
  </w:num>
  <w:num w:numId="281" w16cid:durableId="1747680292">
    <w:abstractNumId w:val="8"/>
  </w:num>
  <w:num w:numId="282" w16cid:durableId="1377046066">
    <w:abstractNumId w:val="8"/>
  </w:num>
  <w:num w:numId="283" w16cid:durableId="1879734350">
    <w:abstractNumId w:val="8"/>
  </w:num>
  <w:num w:numId="284" w16cid:durableId="477647168">
    <w:abstractNumId w:val="8"/>
  </w:num>
  <w:num w:numId="285" w16cid:durableId="498547400">
    <w:abstractNumId w:val="8"/>
  </w:num>
  <w:num w:numId="286" w16cid:durableId="531648346">
    <w:abstractNumId w:val="8"/>
  </w:num>
  <w:num w:numId="287" w16cid:durableId="492376304">
    <w:abstractNumId w:val="8"/>
  </w:num>
  <w:num w:numId="288" w16cid:durableId="1770080865">
    <w:abstractNumId w:val="8"/>
  </w:num>
  <w:num w:numId="289" w16cid:durableId="1745255222">
    <w:abstractNumId w:val="8"/>
  </w:num>
  <w:num w:numId="290" w16cid:durableId="394279431">
    <w:abstractNumId w:val="8"/>
  </w:num>
  <w:num w:numId="291" w16cid:durableId="1354842569">
    <w:abstractNumId w:val="8"/>
  </w:num>
  <w:num w:numId="292" w16cid:durableId="1833985089">
    <w:abstractNumId w:val="8"/>
  </w:num>
  <w:num w:numId="293" w16cid:durableId="189338482">
    <w:abstractNumId w:val="8"/>
  </w:num>
  <w:num w:numId="294" w16cid:durableId="269362022">
    <w:abstractNumId w:val="8"/>
  </w:num>
  <w:num w:numId="295" w16cid:durableId="574512042">
    <w:abstractNumId w:val="8"/>
  </w:num>
  <w:num w:numId="296" w16cid:durableId="135806213">
    <w:abstractNumId w:val="8"/>
  </w:num>
  <w:num w:numId="297" w16cid:durableId="1182938147">
    <w:abstractNumId w:val="8"/>
  </w:num>
  <w:num w:numId="298" w16cid:durableId="424498675">
    <w:abstractNumId w:val="48"/>
  </w:num>
  <w:num w:numId="299" w16cid:durableId="2146004939">
    <w:abstractNumId w:val="8"/>
  </w:num>
  <w:num w:numId="300" w16cid:durableId="1480151845">
    <w:abstractNumId w:val="8"/>
  </w:num>
  <w:num w:numId="301" w16cid:durableId="87697545">
    <w:abstractNumId w:val="8"/>
  </w:num>
  <w:num w:numId="302" w16cid:durableId="367146980">
    <w:abstractNumId w:val="8"/>
  </w:num>
  <w:num w:numId="303" w16cid:durableId="256327069">
    <w:abstractNumId w:val="8"/>
  </w:num>
  <w:num w:numId="304" w16cid:durableId="876549838">
    <w:abstractNumId w:val="8"/>
  </w:num>
  <w:num w:numId="305" w16cid:durableId="588539664">
    <w:abstractNumId w:val="8"/>
  </w:num>
  <w:num w:numId="306" w16cid:durableId="1487084645">
    <w:abstractNumId w:val="8"/>
  </w:num>
  <w:num w:numId="307" w16cid:durableId="992564489">
    <w:abstractNumId w:val="4"/>
  </w:num>
  <w:num w:numId="308" w16cid:durableId="227572456">
    <w:abstractNumId w:val="8"/>
  </w:num>
  <w:num w:numId="309" w16cid:durableId="2096246764">
    <w:abstractNumId w:val="8"/>
  </w:num>
  <w:num w:numId="310" w16cid:durableId="1845630599">
    <w:abstractNumId w:val="8"/>
  </w:num>
  <w:num w:numId="311" w16cid:durableId="2025545576">
    <w:abstractNumId w:val="8"/>
  </w:num>
  <w:num w:numId="312" w16cid:durableId="45883645">
    <w:abstractNumId w:val="8"/>
  </w:num>
  <w:num w:numId="313" w16cid:durableId="582373839">
    <w:abstractNumId w:val="8"/>
  </w:num>
  <w:num w:numId="314" w16cid:durableId="1224175705">
    <w:abstractNumId w:val="8"/>
  </w:num>
  <w:num w:numId="315" w16cid:durableId="931164137">
    <w:abstractNumId w:val="8"/>
  </w:num>
  <w:num w:numId="316" w16cid:durableId="1501657466">
    <w:abstractNumId w:val="8"/>
  </w:num>
  <w:num w:numId="317" w16cid:durableId="738791066">
    <w:abstractNumId w:val="8"/>
  </w:num>
  <w:num w:numId="318" w16cid:durableId="1114178057">
    <w:abstractNumId w:val="8"/>
  </w:num>
  <w:num w:numId="319" w16cid:durableId="1567303752">
    <w:abstractNumId w:val="8"/>
  </w:num>
  <w:num w:numId="320" w16cid:durableId="1385836915">
    <w:abstractNumId w:val="8"/>
  </w:num>
  <w:num w:numId="321" w16cid:durableId="1522161177">
    <w:abstractNumId w:val="8"/>
  </w:num>
  <w:num w:numId="322" w16cid:durableId="575289504">
    <w:abstractNumId w:val="8"/>
  </w:num>
  <w:num w:numId="323" w16cid:durableId="477186163">
    <w:abstractNumId w:val="8"/>
  </w:num>
  <w:num w:numId="324" w16cid:durableId="1422335880">
    <w:abstractNumId w:val="8"/>
  </w:num>
  <w:num w:numId="325" w16cid:durableId="1970087290">
    <w:abstractNumId w:val="8"/>
  </w:num>
  <w:num w:numId="326" w16cid:durableId="227544789">
    <w:abstractNumId w:val="8"/>
  </w:num>
  <w:num w:numId="327" w16cid:durableId="1586986868">
    <w:abstractNumId w:val="8"/>
  </w:num>
  <w:num w:numId="328" w16cid:durableId="1826630037">
    <w:abstractNumId w:val="8"/>
  </w:num>
  <w:num w:numId="329" w16cid:durableId="1736466170">
    <w:abstractNumId w:val="8"/>
  </w:num>
  <w:num w:numId="330" w16cid:durableId="391391064">
    <w:abstractNumId w:val="8"/>
  </w:num>
  <w:num w:numId="331" w16cid:durableId="960651076">
    <w:abstractNumId w:val="8"/>
  </w:num>
  <w:num w:numId="332" w16cid:durableId="1788810252">
    <w:abstractNumId w:val="8"/>
  </w:num>
  <w:num w:numId="333" w16cid:durableId="470513676">
    <w:abstractNumId w:val="8"/>
  </w:num>
  <w:num w:numId="334" w16cid:durableId="1912307473">
    <w:abstractNumId w:val="8"/>
  </w:num>
  <w:num w:numId="335" w16cid:durableId="1719164332">
    <w:abstractNumId w:val="8"/>
  </w:num>
  <w:num w:numId="336" w16cid:durableId="580915719">
    <w:abstractNumId w:val="8"/>
  </w:num>
  <w:num w:numId="337" w16cid:durableId="614563582">
    <w:abstractNumId w:val="8"/>
  </w:num>
  <w:num w:numId="338" w16cid:durableId="227963711">
    <w:abstractNumId w:val="8"/>
  </w:num>
  <w:num w:numId="339" w16cid:durableId="51927692">
    <w:abstractNumId w:val="8"/>
  </w:num>
  <w:num w:numId="340" w16cid:durableId="497505097">
    <w:abstractNumId w:val="8"/>
  </w:num>
  <w:num w:numId="341" w16cid:durableId="1413089994">
    <w:abstractNumId w:val="8"/>
  </w:num>
  <w:num w:numId="342" w16cid:durableId="24522954">
    <w:abstractNumId w:val="8"/>
  </w:num>
  <w:num w:numId="343" w16cid:durableId="1595939815">
    <w:abstractNumId w:val="8"/>
  </w:num>
  <w:num w:numId="344" w16cid:durableId="558370669">
    <w:abstractNumId w:val="8"/>
  </w:num>
  <w:num w:numId="345" w16cid:durableId="1679310102">
    <w:abstractNumId w:val="161"/>
  </w:num>
  <w:num w:numId="346" w16cid:durableId="318195960">
    <w:abstractNumId w:val="161"/>
  </w:num>
  <w:num w:numId="347" w16cid:durableId="1565410124">
    <w:abstractNumId w:val="161"/>
  </w:num>
  <w:num w:numId="348" w16cid:durableId="1121265853">
    <w:abstractNumId w:val="161"/>
  </w:num>
  <w:num w:numId="349" w16cid:durableId="1111245670">
    <w:abstractNumId w:val="161"/>
  </w:num>
  <w:num w:numId="350" w16cid:durableId="2062828968">
    <w:abstractNumId w:val="161"/>
  </w:num>
  <w:num w:numId="351" w16cid:durableId="191237332">
    <w:abstractNumId w:val="161"/>
  </w:num>
  <w:num w:numId="352" w16cid:durableId="1927032676">
    <w:abstractNumId w:val="161"/>
  </w:num>
  <w:num w:numId="353" w16cid:durableId="427043528">
    <w:abstractNumId w:val="161"/>
  </w:num>
  <w:num w:numId="354" w16cid:durableId="161043863">
    <w:abstractNumId w:val="8"/>
  </w:num>
  <w:num w:numId="355" w16cid:durableId="1150175402">
    <w:abstractNumId w:val="63"/>
  </w:num>
  <w:num w:numId="356" w16cid:durableId="367222460">
    <w:abstractNumId w:val="8"/>
  </w:num>
  <w:num w:numId="357" w16cid:durableId="42369122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522548244">
    <w:abstractNumId w:val="131"/>
  </w:num>
  <w:num w:numId="359" w16cid:durableId="1655648264">
    <w:abstractNumId w:val="35"/>
  </w:num>
  <w:num w:numId="360" w16cid:durableId="692266301">
    <w:abstractNumId w:val="8"/>
  </w:num>
  <w:num w:numId="361" w16cid:durableId="1466661245">
    <w:abstractNumId w:val="8"/>
  </w:num>
  <w:num w:numId="362" w16cid:durableId="1704792392">
    <w:abstractNumId w:val="8"/>
  </w:num>
  <w:num w:numId="363" w16cid:durableId="1660422705">
    <w:abstractNumId w:val="8"/>
  </w:num>
  <w:num w:numId="364" w16cid:durableId="1371801894">
    <w:abstractNumId w:val="67"/>
  </w:num>
  <w:num w:numId="365" w16cid:durableId="1306081286">
    <w:abstractNumId w:val="100"/>
  </w:num>
  <w:num w:numId="366" w16cid:durableId="1400405205">
    <w:abstractNumId w:val="56"/>
  </w:num>
  <w:num w:numId="367" w16cid:durableId="1933850936">
    <w:abstractNumId w:val="54"/>
  </w:num>
  <w:num w:numId="368" w16cid:durableId="272370975">
    <w:abstractNumId w:val="79"/>
  </w:num>
  <w:num w:numId="369" w16cid:durableId="5343898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30613358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636832166">
    <w:abstractNumId w:val="8"/>
  </w:num>
  <w:num w:numId="372" w16cid:durableId="127403811">
    <w:abstractNumId w:val="8"/>
  </w:num>
  <w:num w:numId="373" w16cid:durableId="471799701">
    <w:abstractNumId w:val="8"/>
  </w:num>
  <w:num w:numId="374" w16cid:durableId="547105735">
    <w:abstractNumId w:val="8"/>
  </w:num>
  <w:num w:numId="375" w16cid:durableId="1627463042">
    <w:abstractNumId w:val="8"/>
  </w:num>
  <w:num w:numId="376" w16cid:durableId="2001346956">
    <w:abstractNumId w:val="8"/>
  </w:num>
  <w:num w:numId="377" w16cid:durableId="1338731845">
    <w:abstractNumId w:val="8"/>
  </w:num>
  <w:num w:numId="378" w16cid:durableId="1179781188">
    <w:abstractNumId w:val="8"/>
  </w:num>
  <w:num w:numId="379" w16cid:durableId="696153798">
    <w:abstractNumId w:val="8"/>
  </w:num>
  <w:num w:numId="380" w16cid:durableId="1902404668">
    <w:abstractNumId w:val="8"/>
  </w:num>
  <w:num w:numId="381" w16cid:durableId="1040714944">
    <w:abstractNumId w:val="8"/>
  </w:num>
  <w:num w:numId="382" w16cid:durableId="380788225">
    <w:abstractNumId w:val="8"/>
  </w:num>
  <w:num w:numId="383" w16cid:durableId="1445081094">
    <w:abstractNumId w:val="8"/>
  </w:num>
  <w:num w:numId="384" w16cid:durableId="587234371">
    <w:abstractNumId w:val="8"/>
  </w:num>
  <w:num w:numId="385" w16cid:durableId="770784141">
    <w:abstractNumId w:val="8"/>
  </w:num>
  <w:num w:numId="386" w16cid:durableId="1604386895">
    <w:abstractNumId w:val="8"/>
  </w:num>
  <w:num w:numId="387" w16cid:durableId="1836991415">
    <w:abstractNumId w:val="8"/>
  </w:num>
  <w:num w:numId="388" w16cid:durableId="451678971">
    <w:abstractNumId w:val="8"/>
  </w:num>
  <w:num w:numId="389" w16cid:durableId="1555316430">
    <w:abstractNumId w:val="8"/>
  </w:num>
  <w:num w:numId="390" w16cid:durableId="1754743308">
    <w:abstractNumId w:val="8"/>
  </w:num>
  <w:num w:numId="391" w16cid:durableId="992564305">
    <w:abstractNumId w:val="8"/>
  </w:num>
  <w:num w:numId="392" w16cid:durableId="1438481607">
    <w:abstractNumId w:val="8"/>
  </w:num>
  <w:num w:numId="393" w16cid:durableId="480972189">
    <w:abstractNumId w:val="8"/>
  </w:num>
  <w:num w:numId="394" w16cid:durableId="1571650907">
    <w:abstractNumId w:val="8"/>
  </w:num>
  <w:num w:numId="395" w16cid:durableId="1568342027">
    <w:abstractNumId w:val="8"/>
  </w:num>
  <w:num w:numId="396" w16cid:durableId="983505109">
    <w:abstractNumId w:val="8"/>
  </w:num>
  <w:num w:numId="397" w16cid:durableId="918487751">
    <w:abstractNumId w:val="8"/>
  </w:num>
  <w:num w:numId="398" w16cid:durableId="1838420160">
    <w:abstractNumId w:val="8"/>
  </w:num>
  <w:num w:numId="399" w16cid:durableId="437916208">
    <w:abstractNumId w:val="8"/>
  </w:num>
  <w:num w:numId="400" w16cid:durableId="2017151156">
    <w:abstractNumId w:val="8"/>
  </w:num>
  <w:num w:numId="401" w16cid:durableId="641927423">
    <w:abstractNumId w:val="8"/>
  </w:num>
  <w:num w:numId="402" w16cid:durableId="1293907300">
    <w:abstractNumId w:val="8"/>
  </w:num>
  <w:num w:numId="403" w16cid:durableId="1504317087">
    <w:abstractNumId w:val="8"/>
  </w:num>
  <w:num w:numId="404" w16cid:durableId="1808014238">
    <w:abstractNumId w:val="8"/>
  </w:num>
  <w:num w:numId="405" w16cid:durableId="2078237860">
    <w:abstractNumId w:val="8"/>
  </w:num>
  <w:num w:numId="406" w16cid:durableId="762606670">
    <w:abstractNumId w:val="8"/>
  </w:num>
  <w:num w:numId="407" w16cid:durableId="1147941562">
    <w:abstractNumId w:val="8"/>
  </w:num>
  <w:num w:numId="408" w16cid:durableId="626666343">
    <w:abstractNumId w:val="8"/>
  </w:num>
  <w:num w:numId="409" w16cid:durableId="778913818">
    <w:abstractNumId w:val="8"/>
  </w:num>
  <w:num w:numId="410" w16cid:durableId="988829066">
    <w:abstractNumId w:val="8"/>
  </w:num>
  <w:num w:numId="411" w16cid:durableId="1376464775">
    <w:abstractNumId w:val="8"/>
  </w:num>
  <w:num w:numId="412" w16cid:durableId="2056537206">
    <w:abstractNumId w:val="8"/>
  </w:num>
  <w:num w:numId="413" w16cid:durableId="803697855">
    <w:abstractNumId w:val="8"/>
  </w:num>
  <w:num w:numId="414" w16cid:durableId="189151307">
    <w:abstractNumId w:val="8"/>
  </w:num>
  <w:num w:numId="415" w16cid:durableId="1517229473">
    <w:abstractNumId w:val="8"/>
  </w:num>
  <w:num w:numId="416" w16cid:durableId="755058789">
    <w:abstractNumId w:val="8"/>
  </w:num>
  <w:num w:numId="417" w16cid:durableId="1374698328">
    <w:abstractNumId w:val="8"/>
  </w:num>
  <w:num w:numId="418" w16cid:durableId="1272785791">
    <w:abstractNumId w:val="8"/>
  </w:num>
  <w:num w:numId="419" w16cid:durableId="1595242648">
    <w:abstractNumId w:val="8"/>
  </w:num>
  <w:num w:numId="420" w16cid:durableId="1503397246">
    <w:abstractNumId w:val="8"/>
  </w:num>
  <w:num w:numId="421" w16cid:durableId="2114982372">
    <w:abstractNumId w:val="8"/>
  </w:num>
  <w:num w:numId="422" w16cid:durableId="910775560">
    <w:abstractNumId w:val="8"/>
  </w:num>
  <w:num w:numId="423" w16cid:durableId="125322665">
    <w:abstractNumId w:val="8"/>
  </w:num>
  <w:num w:numId="424" w16cid:durableId="344593693">
    <w:abstractNumId w:val="8"/>
  </w:num>
  <w:num w:numId="425" w16cid:durableId="1607928404">
    <w:abstractNumId w:val="8"/>
  </w:num>
  <w:num w:numId="426" w16cid:durableId="1677270111">
    <w:abstractNumId w:val="8"/>
  </w:num>
  <w:num w:numId="427" w16cid:durableId="1159077024">
    <w:abstractNumId w:val="8"/>
  </w:num>
  <w:num w:numId="428" w16cid:durableId="1352220592">
    <w:abstractNumId w:val="8"/>
  </w:num>
  <w:num w:numId="429" w16cid:durableId="1340620182">
    <w:abstractNumId w:val="8"/>
  </w:num>
  <w:num w:numId="430" w16cid:durableId="1972130007">
    <w:abstractNumId w:val="8"/>
  </w:num>
  <w:num w:numId="431" w16cid:durableId="507792370">
    <w:abstractNumId w:val="8"/>
  </w:num>
  <w:num w:numId="432" w16cid:durableId="1125581765">
    <w:abstractNumId w:val="8"/>
  </w:num>
  <w:num w:numId="433" w16cid:durableId="2085369644">
    <w:abstractNumId w:val="8"/>
  </w:num>
  <w:num w:numId="434" w16cid:durableId="523597512">
    <w:abstractNumId w:val="8"/>
  </w:num>
  <w:num w:numId="435" w16cid:durableId="1953584271">
    <w:abstractNumId w:val="108"/>
  </w:num>
  <w:num w:numId="436" w16cid:durableId="136338574">
    <w:abstractNumId w:val="174"/>
  </w:num>
  <w:num w:numId="437" w16cid:durableId="586499362">
    <w:abstractNumId w:val="8"/>
  </w:num>
  <w:num w:numId="438" w16cid:durableId="1439443657">
    <w:abstractNumId w:val="8"/>
  </w:num>
  <w:num w:numId="439" w16cid:durableId="2089768769">
    <w:abstractNumId w:val="8"/>
  </w:num>
  <w:num w:numId="440" w16cid:durableId="1449736547">
    <w:abstractNumId w:val="8"/>
  </w:num>
  <w:num w:numId="441" w16cid:durableId="1592543400">
    <w:abstractNumId w:val="2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830444050">
    <w:abstractNumId w:val="66"/>
  </w:num>
  <w:num w:numId="443" w16cid:durableId="1130441149">
    <w:abstractNumId w:val="121"/>
  </w:num>
  <w:num w:numId="444" w16cid:durableId="1555308978">
    <w:abstractNumId w:val="125"/>
  </w:num>
  <w:num w:numId="445" w16cid:durableId="1806311484">
    <w:abstractNumId w:val="29"/>
  </w:num>
  <w:num w:numId="446" w16cid:durableId="1843230574">
    <w:abstractNumId w:val="63"/>
  </w:num>
  <w:num w:numId="447" w16cid:durableId="93288478">
    <w:abstractNumId w:val="33"/>
  </w:num>
  <w:num w:numId="448" w16cid:durableId="1314407381">
    <w:abstractNumId w:val="34"/>
  </w:num>
  <w:num w:numId="449" w16cid:durableId="633220243">
    <w:abstractNumId w:val="28"/>
  </w:num>
  <w:num w:numId="450" w16cid:durableId="1335187558">
    <w:abstractNumId w:val="139"/>
  </w:num>
  <w:num w:numId="451" w16cid:durableId="1503201485">
    <w:abstractNumId w:val="52"/>
  </w:num>
  <w:num w:numId="452" w16cid:durableId="1806893134">
    <w:abstractNumId w:val="55"/>
  </w:num>
  <w:num w:numId="453" w16cid:durableId="1492596688">
    <w:abstractNumId w:val="21"/>
  </w:num>
  <w:num w:numId="454" w16cid:durableId="906494921">
    <w:abstractNumId w:val="91"/>
  </w:num>
  <w:num w:numId="455" w16cid:durableId="1333141210">
    <w:abstractNumId w:val="58"/>
  </w:num>
  <w:num w:numId="456" w16cid:durableId="24006910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24048515">
    <w:abstractNumId w:val="75"/>
  </w:num>
  <w:num w:numId="458" w16cid:durableId="52700415">
    <w:abstractNumId w:val="110"/>
  </w:num>
  <w:num w:numId="459" w16cid:durableId="284429088">
    <w:abstractNumId w:val="68"/>
  </w:num>
  <w:num w:numId="460" w16cid:durableId="198831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594900044">
    <w:abstractNumId w:val="71"/>
  </w:num>
  <w:num w:numId="462" w16cid:durableId="576718966">
    <w:abstractNumId w:val="177"/>
  </w:num>
  <w:num w:numId="463" w16cid:durableId="1520772705">
    <w:abstractNumId w:val="6"/>
  </w:num>
  <w:num w:numId="464" w16cid:durableId="449907240">
    <w:abstractNumId w:val="127"/>
  </w:num>
  <w:num w:numId="465" w16cid:durableId="155609965">
    <w:abstractNumId w:val="18"/>
  </w:num>
  <w:num w:numId="466" w16cid:durableId="33776274">
    <w:abstractNumId w:val="138"/>
  </w:num>
  <w:num w:numId="467" w16cid:durableId="989165077">
    <w:abstractNumId w:val="16"/>
  </w:num>
  <w:num w:numId="468" w16cid:durableId="186956104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60218072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308871583">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447773487">
    <w:abstractNumId w:val="182"/>
  </w:num>
  <w:num w:numId="472" w16cid:durableId="201596018">
    <w:abstractNumId w:val="14"/>
  </w:num>
  <w:num w:numId="473" w16cid:durableId="1356690370">
    <w:abstractNumId w:val="145"/>
    <w:lvlOverride w:ilvl="0">
      <w:startOverride w:val="3"/>
    </w:lvlOverride>
    <w:lvlOverride w:ilvl="1">
      <w:startOverride w:val="6"/>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77136080">
    <w:abstractNumId w:val="92"/>
  </w:num>
  <w:num w:numId="475" w16cid:durableId="926496151">
    <w:abstractNumId w:val="8"/>
  </w:num>
  <w:num w:numId="476" w16cid:durableId="1605117680">
    <w:abstractNumId w:val="8"/>
  </w:num>
  <w:num w:numId="477" w16cid:durableId="1731029880">
    <w:abstractNumId w:val="8"/>
  </w:num>
  <w:num w:numId="478" w16cid:durableId="1088623535">
    <w:abstractNumId w:val="8"/>
  </w:num>
  <w:num w:numId="479" w16cid:durableId="2016611919">
    <w:abstractNumId w:val="8"/>
  </w:num>
  <w:num w:numId="480" w16cid:durableId="1623152233">
    <w:abstractNumId w:val="8"/>
  </w:num>
  <w:num w:numId="481" w16cid:durableId="980770865">
    <w:abstractNumId w:val="8"/>
  </w:num>
  <w:num w:numId="482" w16cid:durableId="1026634053">
    <w:abstractNumId w:val="8"/>
  </w:num>
  <w:num w:numId="483" w16cid:durableId="637030790">
    <w:abstractNumId w:val="8"/>
  </w:num>
  <w:num w:numId="484" w16cid:durableId="1919360537">
    <w:abstractNumId w:val="8"/>
  </w:num>
  <w:num w:numId="485" w16cid:durableId="221865037">
    <w:abstractNumId w:val="8"/>
  </w:num>
  <w:num w:numId="486" w16cid:durableId="588587892">
    <w:abstractNumId w:val="8"/>
  </w:num>
  <w:num w:numId="487" w16cid:durableId="1309479011">
    <w:abstractNumId w:val="8"/>
  </w:num>
  <w:num w:numId="488" w16cid:durableId="1775175203">
    <w:abstractNumId w:val="8"/>
  </w:num>
  <w:num w:numId="489" w16cid:durableId="1737128065">
    <w:abstractNumId w:val="8"/>
  </w:num>
  <w:num w:numId="490" w16cid:durableId="1662733813">
    <w:abstractNumId w:val="8"/>
  </w:num>
  <w:num w:numId="491" w16cid:durableId="2101556819">
    <w:abstractNumId w:val="8"/>
  </w:num>
  <w:num w:numId="492" w16cid:durableId="1205093679">
    <w:abstractNumId w:val="8"/>
  </w:num>
  <w:num w:numId="493" w16cid:durableId="2111469050">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94" w16cid:durableId="637413629">
    <w:abstractNumId w:val="8"/>
  </w:num>
  <w:num w:numId="495" w16cid:durableId="1461148270">
    <w:abstractNumId w:val="8"/>
  </w:num>
  <w:num w:numId="496" w16cid:durableId="100074737">
    <w:abstractNumId w:val="8"/>
  </w:num>
  <w:num w:numId="497" w16cid:durableId="1146051614">
    <w:abstractNumId w:val="8"/>
  </w:num>
  <w:num w:numId="498" w16cid:durableId="190992903">
    <w:abstractNumId w:val="8"/>
  </w:num>
  <w:num w:numId="499" w16cid:durableId="1686246175">
    <w:abstractNumId w:val="8"/>
  </w:num>
  <w:num w:numId="500" w16cid:durableId="1486777866">
    <w:abstractNumId w:val="8"/>
  </w:num>
  <w:num w:numId="501" w16cid:durableId="1492988030">
    <w:abstractNumId w:val="8"/>
  </w:num>
  <w:num w:numId="502" w16cid:durableId="534192107">
    <w:abstractNumId w:val="8"/>
  </w:num>
  <w:num w:numId="503" w16cid:durableId="1028260058">
    <w:abstractNumId w:val="8"/>
  </w:num>
  <w:num w:numId="504" w16cid:durableId="872112562">
    <w:abstractNumId w:val="8"/>
  </w:num>
  <w:num w:numId="505" w16cid:durableId="502665295">
    <w:abstractNumId w:val="8"/>
  </w:num>
  <w:num w:numId="506" w16cid:durableId="565340515">
    <w:abstractNumId w:val="8"/>
  </w:num>
  <w:num w:numId="507" w16cid:durableId="808714416">
    <w:abstractNumId w:val="8"/>
  </w:num>
  <w:num w:numId="508" w16cid:durableId="875628380">
    <w:abstractNumId w:val="8"/>
  </w:num>
  <w:num w:numId="509" w16cid:durableId="1204488025">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0" w16cid:durableId="707728635">
    <w:abstractNumId w:val="8"/>
  </w:num>
  <w:num w:numId="511" w16cid:durableId="793597199">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2" w16cid:durableId="569385061">
    <w:abstractNumId w:val="8"/>
  </w:num>
  <w:num w:numId="513" w16cid:durableId="991832436">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4" w16cid:durableId="1200436663">
    <w:abstractNumId w:val="8"/>
  </w:num>
  <w:num w:numId="515" w16cid:durableId="2030374383">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6" w16cid:durableId="1150096834">
    <w:abstractNumId w:val="8"/>
  </w:num>
  <w:num w:numId="517" w16cid:durableId="1180704947">
    <w:abstractNumId w:val="8"/>
  </w:num>
  <w:num w:numId="518" w16cid:durableId="463818778">
    <w:abstractNumId w:val="161"/>
  </w:num>
  <w:num w:numId="519" w16cid:durableId="761418935">
    <w:abstractNumId w:val="161"/>
  </w:num>
  <w:num w:numId="520" w16cid:durableId="993147632">
    <w:abstractNumId w:val="8"/>
  </w:num>
  <w:num w:numId="521" w16cid:durableId="778598654">
    <w:abstractNumId w:val="8"/>
  </w:num>
  <w:num w:numId="522" w16cid:durableId="1436752335">
    <w:abstractNumId w:val="8"/>
  </w:num>
  <w:num w:numId="523" w16cid:durableId="449396084">
    <w:abstractNumId w:val="8"/>
  </w:num>
  <w:num w:numId="524" w16cid:durableId="347752556">
    <w:abstractNumId w:val="8"/>
  </w:num>
  <w:num w:numId="525" w16cid:durableId="316152252">
    <w:abstractNumId w:val="8"/>
  </w:num>
  <w:num w:numId="526" w16cid:durableId="1787380927">
    <w:abstractNumId w:val="8"/>
  </w:num>
  <w:num w:numId="527" w16cid:durableId="1766152763">
    <w:abstractNumId w:val="8"/>
  </w:num>
  <w:num w:numId="528" w16cid:durableId="471942543">
    <w:abstractNumId w:val="8"/>
  </w:num>
  <w:num w:numId="529" w16cid:durableId="415637620">
    <w:abstractNumId w:val="8"/>
  </w:num>
  <w:num w:numId="530" w16cid:durableId="783041930">
    <w:abstractNumId w:val="8"/>
  </w:num>
  <w:num w:numId="531" w16cid:durableId="477458571">
    <w:abstractNumId w:val="8"/>
  </w:num>
  <w:num w:numId="532" w16cid:durableId="2017997643">
    <w:abstractNumId w:val="161"/>
  </w:num>
  <w:num w:numId="533" w16cid:durableId="499003349">
    <w:abstractNumId w:val="161"/>
  </w:num>
  <w:num w:numId="534" w16cid:durableId="264314746">
    <w:abstractNumId w:val="161"/>
  </w:num>
  <w:num w:numId="535" w16cid:durableId="1599825987">
    <w:abstractNumId w:val="161"/>
  </w:num>
  <w:num w:numId="536" w16cid:durableId="1503280772">
    <w:abstractNumId w:val="161"/>
  </w:num>
  <w:num w:numId="537" w16cid:durableId="1591699236">
    <w:abstractNumId w:val="161"/>
  </w:num>
  <w:num w:numId="538" w16cid:durableId="1073550498">
    <w:abstractNumId w:val="161"/>
  </w:num>
  <w:num w:numId="539" w16cid:durableId="498429420">
    <w:abstractNumId w:val="161"/>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1F53"/>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1285"/>
    <w:rsid w:val="000D20A2"/>
    <w:rsid w:val="000D5CED"/>
    <w:rsid w:val="000D7BFD"/>
    <w:rsid w:val="000E304E"/>
    <w:rsid w:val="000E45E9"/>
    <w:rsid w:val="000F19B6"/>
    <w:rsid w:val="000F4196"/>
    <w:rsid w:val="000F4FF8"/>
    <w:rsid w:val="00104CDD"/>
    <w:rsid w:val="001064D5"/>
    <w:rsid w:val="00107343"/>
    <w:rsid w:val="001101DA"/>
    <w:rsid w:val="00110227"/>
    <w:rsid w:val="001108D3"/>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AEA"/>
    <w:rsid w:val="00137C17"/>
    <w:rsid w:val="00140644"/>
    <w:rsid w:val="001407CF"/>
    <w:rsid w:val="00140E90"/>
    <w:rsid w:val="00142B68"/>
    <w:rsid w:val="001437B0"/>
    <w:rsid w:val="00145BFD"/>
    <w:rsid w:val="00145D85"/>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3B3"/>
    <w:rsid w:val="001705FF"/>
    <w:rsid w:val="001743A8"/>
    <w:rsid w:val="00176CDF"/>
    <w:rsid w:val="00176F01"/>
    <w:rsid w:val="00182202"/>
    <w:rsid w:val="0018516C"/>
    <w:rsid w:val="001864E3"/>
    <w:rsid w:val="001865DC"/>
    <w:rsid w:val="00186A9D"/>
    <w:rsid w:val="001875D2"/>
    <w:rsid w:val="00187D29"/>
    <w:rsid w:val="001920F0"/>
    <w:rsid w:val="00193471"/>
    <w:rsid w:val="00194B60"/>
    <w:rsid w:val="00194E45"/>
    <w:rsid w:val="00195FFF"/>
    <w:rsid w:val="001969A6"/>
    <w:rsid w:val="00196DCE"/>
    <w:rsid w:val="00197BA9"/>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41CC"/>
    <w:rsid w:val="001E6033"/>
    <w:rsid w:val="001F0070"/>
    <w:rsid w:val="001F063B"/>
    <w:rsid w:val="001F16B0"/>
    <w:rsid w:val="001F2583"/>
    <w:rsid w:val="001F35EB"/>
    <w:rsid w:val="001F4649"/>
    <w:rsid w:val="001F7557"/>
    <w:rsid w:val="002017CC"/>
    <w:rsid w:val="0020459F"/>
    <w:rsid w:val="0020539D"/>
    <w:rsid w:val="00205E2B"/>
    <w:rsid w:val="00205F59"/>
    <w:rsid w:val="0020751D"/>
    <w:rsid w:val="00213253"/>
    <w:rsid w:val="00215330"/>
    <w:rsid w:val="0022210D"/>
    <w:rsid w:val="002312A1"/>
    <w:rsid w:val="00233949"/>
    <w:rsid w:val="00233D70"/>
    <w:rsid w:val="00234043"/>
    <w:rsid w:val="00235591"/>
    <w:rsid w:val="002356B5"/>
    <w:rsid w:val="0023671E"/>
    <w:rsid w:val="00236F05"/>
    <w:rsid w:val="00241830"/>
    <w:rsid w:val="00241C6A"/>
    <w:rsid w:val="00242DF2"/>
    <w:rsid w:val="002442E9"/>
    <w:rsid w:val="00246C64"/>
    <w:rsid w:val="002472DC"/>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3BDF"/>
    <w:rsid w:val="002A535F"/>
    <w:rsid w:val="002A62D3"/>
    <w:rsid w:val="002A7396"/>
    <w:rsid w:val="002A7431"/>
    <w:rsid w:val="002B09FE"/>
    <w:rsid w:val="002B17C8"/>
    <w:rsid w:val="002B2919"/>
    <w:rsid w:val="002B2EAF"/>
    <w:rsid w:val="002B5A3C"/>
    <w:rsid w:val="002B7A89"/>
    <w:rsid w:val="002C262D"/>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7A43"/>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0121"/>
    <w:rsid w:val="003914FC"/>
    <w:rsid w:val="0039167F"/>
    <w:rsid w:val="00392FAE"/>
    <w:rsid w:val="00393029"/>
    <w:rsid w:val="00396693"/>
    <w:rsid w:val="00397BEB"/>
    <w:rsid w:val="003A28EB"/>
    <w:rsid w:val="003A31F1"/>
    <w:rsid w:val="003B1963"/>
    <w:rsid w:val="003D0481"/>
    <w:rsid w:val="003D13F0"/>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14CB"/>
    <w:rsid w:val="004025BD"/>
    <w:rsid w:val="0040363A"/>
    <w:rsid w:val="00403EA3"/>
    <w:rsid w:val="00405316"/>
    <w:rsid w:val="00405683"/>
    <w:rsid w:val="0040680F"/>
    <w:rsid w:val="00412AE7"/>
    <w:rsid w:val="0041308E"/>
    <w:rsid w:val="00414442"/>
    <w:rsid w:val="0041519A"/>
    <w:rsid w:val="004157F4"/>
    <w:rsid w:val="00416FD1"/>
    <w:rsid w:val="00417BD7"/>
    <w:rsid w:val="004213EA"/>
    <w:rsid w:val="00425B96"/>
    <w:rsid w:val="0043060B"/>
    <w:rsid w:val="00430A8E"/>
    <w:rsid w:val="00431BC1"/>
    <w:rsid w:val="004341A1"/>
    <w:rsid w:val="00436206"/>
    <w:rsid w:val="00437DFA"/>
    <w:rsid w:val="004407C0"/>
    <w:rsid w:val="00440DA9"/>
    <w:rsid w:val="00441619"/>
    <w:rsid w:val="0044465A"/>
    <w:rsid w:val="0044514B"/>
    <w:rsid w:val="004508A0"/>
    <w:rsid w:val="0045092A"/>
    <w:rsid w:val="00451126"/>
    <w:rsid w:val="0045125B"/>
    <w:rsid w:val="0045371F"/>
    <w:rsid w:val="00454E02"/>
    <w:rsid w:val="004559CC"/>
    <w:rsid w:val="00455F81"/>
    <w:rsid w:val="00455FD2"/>
    <w:rsid w:val="00461EC3"/>
    <w:rsid w:val="00462105"/>
    <w:rsid w:val="00470CEF"/>
    <w:rsid w:val="00471BEA"/>
    <w:rsid w:val="00476C90"/>
    <w:rsid w:val="0047711D"/>
    <w:rsid w:val="004806DB"/>
    <w:rsid w:val="004810BA"/>
    <w:rsid w:val="00486417"/>
    <w:rsid w:val="00490754"/>
    <w:rsid w:val="0049093B"/>
    <w:rsid w:val="00492257"/>
    <w:rsid w:val="0049303E"/>
    <w:rsid w:val="00495142"/>
    <w:rsid w:val="00495413"/>
    <w:rsid w:val="004963FB"/>
    <w:rsid w:val="0049725E"/>
    <w:rsid w:val="00497C80"/>
    <w:rsid w:val="00497F55"/>
    <w:rsid w:val="004A007F"/>
    <w:rsid w:val="004A28A4"/>
    <w:rsid w:val="004B098F"/>
    <w:rsid w:val="004B1665"/>
    <w:rsid w:val="004B2E8A"/>
    <w:rsid w:val="004B36A4"/>
    <w:rsid w:val="004B4A99"/>
    <w:rsid w:val="004B4E90"/>
    <w:rsid w:val="004B5CC5"/>
    <w:rsid w:val="004B6D4A"/>
    <w:rsid w:val="004B77FE"/>
    <w:rsid w:val="004C129B"/>
    <w:rsid w:val="004C1AE5"/>
    <w:rsid w:val="004C20AB"/>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1F38"/>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6D8B"/>
    <w:rsid w:val="005973E7"/>
    <w:rsid w:val="005A04D4"/>
    <w:rsid w:val="005A0C74"/>
    <w:rsid w:val="005A3E69"/>
    <w:rsid w:val="005A496F"/>
    <w:rsid w:val="005A7B68"/>
    <w:rsid w:val="005B0ADB"/>
    <w:rsid w:val="005B13C2"/>
    <w:rsid w:val="005B1C53"/>
    <w:rsid w:val="005B4ECD"/>
    <w:rsid w:val="005B5365"/>
    <w:rsid w:val="005B54CD"/>
    <w:rsid w:val="005B6520"/>
    <w:rsid w:val="005B7E51"/>
    <w:rsid w:val="005C09B5"/>
    <w:rsid w:val="005C1CE4"/>
    <w:rsid w:val="005C2E0E"/>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696C"/>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22AA"/>
    <w:rsid w:val="00653AAC"/>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C75C4"/>
    <w:rsid w:val="006D30EF"/>
    <w:rsid w:val="006D5C82"/>
    <w:rsid w:val="006D7BAB"/>
    <w:rsid w:val="006E2482"/>
    <w:rsid w:val="006E2CED"/>
    <w:rsid w:val="006E4ADB"/>
    <w:rsid w:val="006F0CC1"/>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36BB"/>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97E21"/>
    <w:rsid w:val="007A029B"/>
    <w:rsid w:val="007A1C56"/>
    <w:rsid w:val="007A20E7"/>
    <w:rsid w:val="007A2EB0"/>
    <w:rsid w:val="007A3955"/>
    <w:rsid w:val="007A5202"/>
    <w:rsid w:val="007B16D0"/>
    <w:rsid w:val="007B1CED"/>
    <w:rsid w:val="007B2F56"/>
    <w:rsid w:val="007B4C62"/>
    <w:rsid w:val="007C04D6"/>
    <w:rsid w:val="007C4F76"/>
    <w:rsid w:val="007C5066"/>
    <w:rsid w:val="007C5403"/>
    <w:rsid w:val="007C5639"/>
    <w:rsid w:val="007C5725"/>
    <w:rsid w:val="007C79A1"/>
    <w:rsid w:val="007C7E51"/>
    <w:rsid w:val="007D0CFF"/>
    <w:rsid w:val="007D0E17"/>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7FE"/>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2EBB"/>
    <w:rsid w:val="008433A4"/>
    <w:rsid w:val="0084365D"/>
    <w:rsid w:val="00843891"/>
    <w:rsid w:val="008438DA"/>
    <w:rsid w:val="00843BE5"/>
    <w:rsid w:val="00844162"/>
    <w:rsid w:val="00852F1F"/>
    <w:rsid w:val="0085602D"/>
    <w:rsid w:val="008656B0"/>
    <w:rsid w:val="00866A68"/>
    <w:rsid w:val="00870169"/>
    <w:rsid w:val="00870E39"/>
    <w:rsid w:val="008759D3"/>
    <w:rsid w:val="00875CCD"/>
    <w:rsid w:val="00876D30"/>
    <w:rsid w:val="008823DB"/>
    <w:rsid w:val="00882A3B"/>
    <w:rsid w:val="0088558F"/>
    <w:rsid w:val="00885674"/>
    <w:rsid w:val="00886BD8"/>
    <w:rsid w:val="008909AB"/>
    <w:rsid w:val="00892EC1"/>
    <w:rsid w:val="0089537D"/>
    <w:rsid w:val="008979C8"/>
    <w:rsid w:val="008A094A"/>
    <w:rsid w:val="008A1EFC"/>
    <w:rsid w:val="008A2FF9"/>
    <w:rsid w:val="008A3298"/>
    <w:rsid w:val="008A329B"/>
    <w:rsid w:val="008A3765"/>
    <w:rsid w:val="008A5213"/>
    <w:rsid w:val="008A545C"/>
    <w:rsid w:val="008A5877"/>
    <w:rsid w:val="008A5DB1"/>
    <w:rsid w:val="008A6589"/>
    <w:rsid w:val="008A72DB"/>
    <w:rsid w:val="008B1B2B"/>
    <w:rsid w:val="008B2CD6"/>
    <w:rsid w:val="008B7C83"/>
    <w:rsid w:val="008C1C9E"/>
    <w:rsid w:val="008C21A1"/>
    <w:rsid w:val="008C58AD"/>
    <w:rsid w:val="008C5CDA"/>
    <w:rsid w:val="008C66FA"/>
    <w:rsid w:val="008C6ACF"/>
    <w:rsid w:val="008D0B20"/>
    <w:rsid w:val="008D0F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AF6"/>
    <w:rsid w:val="00905C77"/>
    <w:rsid w:val="00906FF2"/>
    <w:rsid w:val="00910458"/>
    <w:rsid w:val="009106C1"/>
    <w:rsid w:val="00911571"/>
    <w:rsid w:val="009128D2"/>
    <w:rsid w:val="00915644"/>
    <w:rsid w:val="00917BFD"/>
    <w:rsid w:val="009204F4"/>
    <w:rsid w:val="00921BC8"/>
    <w:rsid w:val="00923A62"/>
    <w:rsid w:val="00923D02"/>
    <w:rsid w:val="009247C9"/>
    <w:rsid w:val="00924F11"/>
    <w:rsid w:val="009262BC"/>
    <w:rsid w:val="00927EE0"/>
    <w:rsid w:val="0093219F"/>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3859"/>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11C5C"/>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1175"/>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9A3"/>
    <w:rsid w:val="00A61D00"/>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5587"/>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55B6"/>
    <w:rsid w:val="00AE562E"/>
    <w:rsid w:val="00AE63ED"/>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22B3"/>
    <w:rsid w:val="00BE2C44"/>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325D0"/>
    <w:rsid w:val="00C37A88"/>
    <w:rsid w:val="00C42DAF"/>
    <w:rsid w:val="00C43AAD"/>
    <w:rsid w:val="00C45AE2"/>
    <w:rsid w:val="00C4776B"/>
    <w:rsid w:val="00C477D4"/>
    <w:rsid w:val="00C5018A"/>
    <w:rsid w:val="00C5439C"/>
    <w:rsid w:val="00C549F1"/>
    <w:rsid w:val="00C5572B"/>
    <w:rsid w:val="00C55D99"/>
    <w:rsid w:val="00C56240"/>
    <w:rsid w:val="00C57A0D"/>
    <w:rsid w:val="00C60399"/>
    <w:rsid w:val="00C60B7A"/>
    <w:rsid w:val="00C61CE8"/>
    <w:rsid w:val="00C61D8F"/>
    <w:rsid w:val="00C639FF"/>
    <w:rsid w:val="00C662E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394"/>
    <w:rsid w:val="00D06879"/>
    <w:rsid w:val="00D079A8"/>
    <w:rsid w:val="00D07AF7"/>
    <w:rsid w:val="00D11782"/>
    <w:rsid w:val="00D13EAC"/>
    <w:rsid w:val="00D15547"/>
    <w:rsid w:val="00D20857"/>
    <w:rsid w:val="00D208EC"/>
    <w:rsid w:val="00D22333"/>
    <w:rsid w:val="00D237FA"/>
    <w:rsid w:val="00D23D2B"/>
    <w:rsid w:val="00D24881"/>
    <w:rsid w:val="00D24B70"/>
    <w:rsid w:val="00D268DB"/>
    <w:rsid w:val="00D30DAC"/>
    <w:rsid w:val="00D35264"/>
    <w:rsid w:val="00D43F37"/>
    <w:rsid w:val="00D4530C"/>
    <w:rsid w:val="00D466E1"/>
    <w:rsid w:val="00D46F8B"/>
    <w:rsid w:val="00D503A8"/>
    <w:rsid w:val="00D60891"/>
    <w:rsid w:val="00D61E17"/>
    <w:rsid w:val="00D632E9"/>
    <w:rsid w:val="00D63461"/>
    <w:rsid w:val="00D6383B"/>
    <w:rsid w:val="00D652E2"/>
    <w:rsid w:val="00D72F4E"/>
    <w:rsid w:val="00D7507F"/>
    <w:rsid w:val="00D771ED"/>
    <w:rsid w:val="00D806B8"/>
    <w:rsid w:val="00D82248"/>
    <w:rsid w:val="00D82DB3"/>
    <w:rsid w:val="00D83391"/>
    <w:rsid w:val="00D8479E"/>
    <w:rsid w:val="00D87D46"/>
    <w:rsid w:val="00D90313"/>
    <w:rsid w:val="00D9037D"/>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446B"/>
    <w:rsid w:val="00DF6E61"/>
    <w:rsid w:val="00DF76AE"/>
    <w:rsid w:val="00E00593"/>
    <w:rsid w:val="00E02417"/>
    <w:rsid w:val="00E03290"/>
    <w:rsid w:val="00E0375D"/>
    <w:rsid w:val="00E03A47"/>
    <w:rsid w:val="00E04AA3"/>
    <w:rsid w:val="00E0647B"/>
    <w:rsid w:val="00E1317F"/>
    <w:rsid w:val="00E15F96"/>
    <w:rsid w:val="00E16837"/>
    <w:rsid w:val="00E17C13"/>
    <w:rsid w:val="00E24F5D"/>
    <w:rsid w:val="00E260D1"/>
    <w:rsid w:val="00E27C55"/>
    <w:rsid w:val="00E322B3"/>
    <w:rsid w:val="00E32BEC"/>
    <w:rsid w:val="00E33F4B"/>
    <w:rsid w:val="00E36009"/>
    <w:rsid w:val="00E3655E"/>
    <w:rsid w:val="00E3722C"/>
    <w:rsid w:val="00E43E40"/>
    <w:rsid w:val="00E44BFB"/>
    <w:rsid w:val="00E501DB"/>
    <w:rsid w:val="00E50AD5"/>
    <w:rsid w:val="00E5213D"/>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29B8"/>
    <w:rsid w:val="00EB30AA"/>
    <w:rsid w:val="00EB312C"/>
    <w:rsid w:val="00EB32AF"/>
    <w:rsid w:val="00EB4DCE"/>
    <w:rsid w:val="00EB526C"/>
    <w:rsid w:val="00EB570D"/>
    <w:rsid w:val="00EB7505"/>
    <w:rsid w:val="00EB75CD"/>
    <w:rsid w:val="00EC0033"/>
    <w:rsid w:val="00EC0710"/>
    <w:rsid w:val="00EC3DD4"/>
    <w:rsid w:val="00EC4CC3"/>
    <w:rsid w:val="00EC7DB1"/>
    <w:rsid w:val="00EC7EDD"/>
    <w:rsid w:val="00ED1F21"/>
    <w:rsid w:val="00ED367E"/>
    <w:rsid w:val="00ED7563"/>
    <w:rsid w:val="00EE0266"/>
    <w:rsid w:val="00EE1056"/>
    <w:rsid w:val="00EE1A69"/>
    <w:rsid w:val="00EE3A0B"/>
    <w:rsid w:val="00EE45EC"/>
    <w:rsid w:val="00EE5127"/>
    <w:rsid w:val="00EE53E6"/>
    <w:rsid w:val="00EE60C6"/>
    <w:rsid w:val="00EE684A"/>
    <w:rsid w:val="00EF0F3B"/>
    <w:rsid w:val="00EF349D"/>
    <w:rsid w:val="00EF5EEA"/>
    <w:rsid w:val="00EF6B54"/>
    <w:rsid w:val="00EF6B7D"/>
    <w:rsid w:val="00EF6D51"/>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4FDD"/>
    <w:rsid w:val="00F4688E"/>
    <w:rsid w:val="00F47BF3"/>
    <w:rsid w:val="00F52F42"/>
    <w:rsid w:val="00F53066"/>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270D"/>
    <w:rsid w:val="00F732C8"/>
    <w:rsid w:val="00F74BED"/>
    <w:rsid w:val="00F75332"/>
    <w:rsid w:val="00F766E7"/>
    <w:rsid w:val="00F76D67"/>
    <w:rsid w:val="00F77C5F"/>
    <w:rsid w:val="00F77EC3"/>
    <w:rsid w:val="00F81735"/>
    <w:rsid w:val="00F81C1B"/>
    <w:rsid w:val="00F837CB"/>
    <w:rsid w:val="00F933A1"/>
    <w:rsid w:val="00F95D7D"/>
    <w:rsid w:val="00F9648A"/>
    <w:rsid w:val="00FA1308"/>
    <w:rsid w:val="00FA4E76"/>
    <w:rsid w:val="00FA69BD"/>
    <w:rsid w:val="00FA7962"/>
    <w:rsid w:val="00FB0A6A"/>
    <w:rsid w:val="00FB2454"/>
    <w:rsid w:val="00FB267E"/>
    <w:rsid w:val="00FB2DBF"/>
    <w:rsid w:val="00FB3769"/>
    <w:rsid w:val="00FB4A45"/>
    <w:rsid w:val="00FB5181"/>
    <w:rsid w:val="00FB5735"/>
    <w:rsid w:val="00FC0EF4"/>
    <w:rsid w:val="00FC29F4"/>
    <w:rsid w:val="00FC3157"/>
    <w:rsid w:val="00FC3B02"/>
    <w:rsid w:val="00FC59F7"/>
    <w:rsid w:val="00FC5A2A"/>
    <w:rsid w:val="00FC5FE3"/>
    <w:rsid w:val="00FC778E"/>
    <w:rsid w:val="00FD14D8"/>
    <w:rsid w:val="00FD1A4D"/>
    <w:rsid w:val="00FD1E6C"/>
    <w:rsid w:val="00FD203A"/>
    <w:rsid w:val="00FD2C66"/>
    <w:rsid w:val="00FD506C"/>
    <w:rsid w:val="00FD57C0"/>
    <w:rsid w:val="00FD5D6B"/>
    <w:rsid w:val="00FD63F2"/>
    <w:rsid w:val="00FD70CB"/>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59408104">
      <w:bodyDiv w:val="1"/>
      <w:marLeft w:val="0"/>
      <w:marRight w:val="0"/>
      <w:marTop w:val="0"/>
      <w:marBottom w:val="0"/>
      <w:divBdr>
        <w:top w:val="none" w:sz="0" w:space="0" w:color="auto"/>
        <w:left w:val="none" w:sz="0" w:space="0" w:color="auto"/>
        <w:bottom w:val="none" w:sz="0" w:space="0" w:color="auto"/>
        <w:right w:val="none" w:sz="0" w:space="0" w:color="auto"/>
      </w:divBdr>
    </w:div>
    <w:div w:id="62922560">
      <w:bodyDiv w:val="1"/>
      <w:marLeft w:val="0"/>
      <w:marRight w:val="0"/>
      <w:marTop w:val="0"/>
      <w:marBottom w:val="0"/>
      <w:divBdr>
        <w:top w:val="none" w:sz="0" w:space="0" w:color="auto"/>
        <w:left w:val="none" w:sz="0" w:space="0" w:color="auto"/>
        <w:bottom w:val="none" w:sz="0" w:space="0" w:color="auto"/>
        <w:right w:val="none" w:sz="0" w:space="0" w:color="auto"/>
      </w:divBdr>
    </w:div>
    <w:div w:id="75517014">
      <w:bodyDiv w:val="1"/>
      <w:marLeft w:val="0"/>
      <w:marRight w:val="0"/>
      <w:marTop w:val="0"/>
      <w:marBottom w:val="0"/>
      <w:divBdr>
        <w:top w:val="none" w:sz="0" w:space="0" w:color="auto"/>
        <w:left w:val="none" w:sz="0" w:space="0" w:color="auto"/>
        <w:bottom w:val="none" w:sz="0" w:space="0" w:color="auto"/>
        <w:right w:val="none" w:sz="0" w:space="0" w:color="auto"/>
      </w:divBdr>
    </w:div>
    <w:div w:id="107969390">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4982213">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8808107">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80523647">
      <w:bodyDiv w:val="1"/>
      <w:marLeft w:val="0"/>
      <w:marRight w:val="0"/>
      <w:marTop w:val="0"/>
      <w:marBottom w:val="0"/>
      <w:divBdr>
        <w:top w:val="none" w:sz="0" w:space="0" w:color="auto"/>
        <w:left w:val="none" w:sz="0" w:space="0" w:color="auto"/>
        <w:bottom w:val="none" w:sz="0" w:space="0" w:color="auto"/>
        <w:right w:val="none" w:sz="0" w:space="0" w:color="auto"/>
      </w:divBdr>
    </w:div>
    <w:div w:id="399446305">
      <w:bodyDiv w:val="1"/>
      <w:marLeft w:val="0"/>
      <w:marRight w:val="0"/>
      <w:marTop w:val="0"/>
      <w:marBottom w:val="0"/>
      <w:divBdr>
        <w:top w:val="none" w:sz="0" w:space="0" w:color="auto"/>
        <w:left w:val="none" w:sz="0" w:space="0" w:color="auto"/>
        <w:bottom w:val="none" w:sz="0" w:space="0" w:color="auto"/>
        <w:right w:val="none" w:sz="0" w:space="0" w:color="auto"/>
      </w:divBdr>
    </w:div>
    <w:div w:id="407534065">
      <w:bodyDiv w:val="1"/>
      <w:marLeft w:val="0"/>
      <w:marRight w:val="0"/>
      <w:marTop w:val="0"/>
      <w:marBottom w:val="0"/>
      <w:divBdr>
        <w:top w:val="none" w:sz="0" w:space="0" w:color="auto"/>
        <w:left w:val="none" w:sz="0" w:space="0" w:color="auto"/>
        <w:bottom w:val="none" w:sz="0" w:space="0" w:color="auto"/>
        <w:right w:val="none" w:sz="0" w:space="0" w:color="auto"/>
      </w:divBdr>
    </w:div>
    <w:div w:id="412165353">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2010741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0898286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47897754">
      <w:bodyDiv w:val="1"/>
      <w:marLeft w:val="0"/>
      <w:marRight w:val="0"/>
      <w:marTop w:val="0"/>
      <w:marBottom w:val="0"/>
      <w:divBdr>
        <w:top w:val="none" w:sz="0" w:space="0" w:color="auto"/>
        <w:left w:val="none" w:sz="0" w:space="0" w:color="auto"/>
        <w:bottom w:val="none" w:sz="0" w:space="0" w:color="auto"/>
        <w:right w:val="none" w:sz="0" w:space="0" w:color="auto"/>
      </w:divBdr>
    </w:div>
    <w:div w:id="666515236">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698702666">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18672125">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47389508">
      <w:bodyDiv w:val="1"/>
      <w:marLeft w:val="0"/>
      <w:marRight w:val="0"/>
      <w:marTop w:val="0"/>
      <w:marBottom w:val="0"/>
      <w:divBdr>
        <w:top w:val="none" w:sz="0" w:space="0" w:color="auto"/>
        <w:left w:val="none" w:sz="0" w:space="0" w:color="auto"/>
        <w:bottom w:val="none" w:sz="0" w:space="0" w:color="auto"/>
        <w:right w:val="none" w:sz="0" w:space="0" w:color="auto"/>
      </w:divBdr>
    </w:div>
    <w:div w:id="753355188">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17249648">
      <w:bodyDiv w:val="1"/>
      <w:marLeft w:val="0"/>
      <w:marRight w:val="0"/>
      <w:marTop w:val="0"/>
      <w:marBottom w:val="0"/>
      <w:divBdr>
        <w:top w:val="none" w:sz="0" w:space="0" w:color="auto"/>
        <w:left w:val="none" w:sz="0" w:space="0" w:color="auto"/>
        <w:bottom w:val="none" w:sz="0" w:space="0" w:color="auto"/>
        <w:right w:val="none" w:sz="0" w:space="0" w:color="auto"/>
      </w:divBdr>
    </w:div>
    <w:div w:id="93120556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412480">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8247757">
      <w:bodyDiv w:val="1"/>
      <w:marLeft w:val="0"/>
      <w:marRight w:val="0"/>
      <w:marTop w:val="0"/>
      <w:marBottom w:val="0"/>
      <w:divBdr>
        <w:top w:val="none" w:sz="0" w:space="0" w:color="auto"/>
        <w:left w:val="none" w:sz="0" w:space="0" w:color="auto"/>
        <w:bottom w:val="none" w:sz="0" w:space="0" w:color="auto"/>
        <w:right w:val="none" w:sz="0" w:space="0" w:color="auto"/>
      </w:divBdr>
    </w:div>
    <w:div w:id="980114825">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698125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43224588">
      <w:bodyDiv w:val="1"/>
      <w:marLeft w:val="0"/>
      <w:marRight w:val="0"/>
      <w:marTop w:val="0"/>
      <w:marBottom w:val="0"/>
      <w:divBdr>
        <w:top w:val="none" w:sz="0" w:space="0" w:color="auto"/>
        <w:left w:val="none" w:sz="0" w:space="0" w:color="auto"/>
        <w:bottom w:val="none" w:sz="0" w:space="0" w:color="auto"/>
        <w:right w:val="none" w:sz="0" w:space="0" w:color="auto"/>
      </w:divBdr>
    </w:div>
    <w:div w:id="1249071446">
      <w:bodyDiv w:val="1"/>
      <w:marLeft w:val="0"/>
      <w:marRight w:val="0"/>
      <w:marTop w:val="0"/>
      <w:marBottom w:val="0"/>
      <w:divBdr>
        <w:top w:val="none" w:sz="0" w:space="0" w:color="auto"/>
        <w:left w:val="none" w:sz="0" w:space="0" w:color="auto"/>
        <w:bottom w:val="none" w:sz="0" w:space="0" w:color="auto"/>
        <w:right w:val="none" w:sz="0" w:space="0" w:color="auto"/>
      </w:divBdr>
    </w:div>
    <w:div w:id="1261597659">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0844886">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35456187">
      <w:bodyDiv w:val="1"/>
      <w:marLeft w:val="0"/>
      <w:marRight w:val="0"/>
      <w:marTop w:val="0"/>
      <w:marBottom w:val="0"/>
      <w:divBdr>
        <w:top w:val="none" w:sz="0" w:space="0" w:color="auto"/>
        <w:left w:val="none" w:sz="0" w:space="0" w:color="auto"/>
        <w:bottom w:val="none" w:sz="0" w:space="0" w:color="auto"/>
        <w:right w:val="none" w:sz="0" w:space="0" w:color="auto"/>
      </w:divBdr>
    </w:div>
    <w:div w:id="1337345179">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372151044">
      <w:bodyDiv w:val="1"/>
      <w:marLeft w:val="0"/>
      <w:marRight w:val="0"/>
      <w:marTop w:val="0"/>
      <w:marBottom w:val="0"/>
      <w:divBdr>
        <w:top w:val="none" w:sz="0" w:space="0" w:color="auto"/>
        <w:left w:val="none" w:sz="0" w:space="0" w:color="auto"/>
        <w:bottom w:val="none" w:sz="0" w:space="0" w:color="auto"/>
        <w:right w:val="none" w:sz="0" w:space="0" w:color="auto"/>
      </w:divBdr>
    </w:div>
    <w:div w:id="1396464602">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4476576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39394651">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8434675">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60960152">
      <w:bodyDiv w:val="1"/>
      <w:marLeft w:val="0"/>
      <w:marRight w:val="0"/>
      <w:marTop w:val="0"/>
      <w:marBottom w:val="0"/>
      <w:divBdr>
        <w:top w:val="none" w:sz="0" w:space="0" w:color="auto"/>
        <w:left w:val="none" w:sz="0" w:space="0" w:color="auto"/>
        <w:bottom w:val="none" w:sz="0" w:space="0" w:color="auto"/>
        <w:right w:val="none" w:sz="0" w:space="0" w:color="auto"/>
      </w:divBdr>
    </w:div>
    <w:div w:id="1720325552">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46954843">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1195495">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31751141">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63785840">
      <w:bodyDiv w:val="1"/>
      <w:marLeft w:val="0"/>
      <w:marRight w:val="0"/>
      <w:marTop w:val="0"/>
      <w:marBottom w:val="0"/>
      <w:divBdr>
        <w:top w:val="none" w:sz="0" w:space="0" w:color="auto"/>
        <w:left w:val="none" w:sz="0" w:space="0" w:color="auto"/>
        <w:bottom w:val="none" w:sz="0" w:space="0" w:color="auto"/>
        <w:right w:val="none" w:sz="0" w:space="0" w:color="auto"/>
      </w:divBdr>
    </w:div>
    <w:div w:id="1864703904">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2010606">
      <w:bodyDiv w:val="1"/>
      <w:marLeft w:val="0"/>
      <w:marRight w:val="0"/>
      <w:marTop w:val="0"/>
      <w:marBottom w:val="0"/>
      <w:divBdr>
        <w:top w:val="none" w:sz="0" w:space="0" w:color="auto"/>
        <w:left w:val="none" w:sz="0" w:space="0" w:color="auto"/>
        <w:bottom w:val="none" w:sz="0" w:space="0" w:color="auto"/>
        <w:right w:val="none" w:sz="0" w:space="0" w:color="auto"/>
      </w:divBdr>
    </w:div>
    <w:div w:id="1894081038">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11230368">
      <w:bodyDiv w:val="1"/>
      <w:marLeft w:val="0"/>
      <w:marRight w:val="0"/>
      <w:marTop w:val="0"/>
      <w:marBottom w:val="0"/>
      <w:divBdr>
        <w:top w:val="none" w:sz="0" w:space="0" w:color="auto"/>
        <w:left w:val="none" w:sz="0" w:space="0" w:color="auto"/>
        <w:bottom w:val="none" w:sz="0" w:space="0" w:color="auto"/>
        <w:right w:val="none" w:sz="0" w:space="0" w:color="auto"/>
      </w:divBdr>
    </w:div>
    <w:div w:id="1926644105">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1497622">
      <w:bodyDiv w:val="1"/>
      <w:marLeft w:val="0"/>
      <w:marRight w:val="0"/>
      <w:marTop w:val="0"/>
      <w:marBottom w:val="0"/>
      <w:divBdr>
        <w:top w:val="none" w:sz="0" w:space="0" w:color="auto"/>
        <w:left w:val="none" w:sz="0" w:space="0" w:color="auto"/>
        <w:bottom w:val="none" w:sz="0" w:space="0" w:color="auto"/>
        <w:right w:val="none" w:sz="0" w:space="0" w:color="auto"/>
      </w:divBdr>
    </w:div>
    <w:div w:id="1932355006">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21613751">
      <w:bodyDiv w:val="1"/>
      <w:marLeft w:val="0"/>
      <w:marRight w:val="0"/>
      <w:marTop w:val="0"/>
      <w:marBottom w:val="0"/>
      <w:divBdr>
        <w:top w:val="none" w:sz="0" w:space="0" w:color="auto"/>
        <w:left w:val="none" w:sz="0" w:space="0" w:color="auto"/>
        <w:bottom w:val="none" w:sz="0" w:space="0" w:color="auto"/>
        <w:right w:val="none" w:sz="0" w:space="0" w:color="auto"/>
      </w:divBdr>
    </w:div>
    <w:div w:id="2036887269">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09696994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50.png"/><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8.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43</TotalTime>
  <Pages>11</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2025-02-01T08:10:00Z</cp:lastPrinted>
  <dcterms:created xsi:type="dcterms:W3CDTF">2025-05-26T10:53:00Z</dcterms:created>
  <dcterms:modified xsi:type="dcterms:W3CDTF">2025-05-30T10:03:00Z</dcterms:modified>
</cp:coreProperties>
</file>