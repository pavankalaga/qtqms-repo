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p" w:displacedByCustomXml="next"/>
    <w:bookmarkEnd w:id="1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Quire Sans"/>
          <w:color w:val="231F20"/>
          <w:spacing w:val="-1"/>
          <w:sz w:val="32"/>
          <w:szCs w:val="32"/>
        </w:rPr>
      </w:sdtEndPr>
      <w:sdtContent>
        <w:p w14:paraId="04496D5C" w14:textId="7777777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0FF509FD" w14:textId="77777777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468CDECA" w14:textId="77777777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54BC7D9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673E88DA" w14:textId="77777777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599872" behindDoc="1" locked="0" layoutInCell="1" allowOverlap="1" wp14:anchorId="380F4592" wp14:editId="2FD970F1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14F5CD" w14:textId="77777777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02694C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327B327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5108CA6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6F09FF6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8356A53" w14:textId="4C4E38ED" w:rsidR="009040FA" w:rsidRPr="00EE1193" w:rsidRDefault="0041308E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SO</w:t>
          </w:r>
          <w:r w:rsidR="0056077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1A25CB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–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</w:t>
          </w:r>
          <w:r w:rsidR="00BF52B1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06</w:t>
          </w:r>
        </w:p>
        <w:p w14:paraId="243CB058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2" w:name="_Table_of_Contents"/>
          <w:bookmarkStart w:id="3" w:name="_Ref189067937"/>
          <w:bookmarkEnd w:id="2"/>
        </w:p>
        <w:p w14:paraId="612E9BA6" w14:textId="13FFFA1C" w:rsidR="00911571" w:rsidRPr="006916C1" w:rsidRDefault="0041308E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911571" w:rsidRPr="006916C1" w:rsidSect="0041308E">
              <w:headerReference w:type="even" r:id="rId9"/>
              <w:headerReference w:type="default" r:id="rId10"/>
              <w:footerReference w:type="even" r:id="rId11"/>
              <w:footerReference w:type="default" r:id="rId12"/>
              <w:headerReference w:type="first" r:id="rId13"/>
              <w:footerReference w:type="first" r:id="rId14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PROCEDURE FOR </w:t>
          </w:r>
          <w:r w:rsidR="004D497F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OPERATING </w:t>
          </w:r>
          <w:r w:rsidR="00797234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TOSOH HLC-723G</w:t>
          </w:r>
          <w:r w:rsidR="00CB704C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X</w:t>
          </w:r>
          <w:r w:rsidR="00797234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HPLC ANALYZER</w:t>
          </w:r>
        </w:p>
        <w:p w14:paraId="6CF39BE7" w14:textId="6D6C776C" w:rsidR="00F6115D" w:rsidRPr="006916C1" w:rsidRDefault="00CC46C3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5" w:name="_Toc198571350"/>
          <w:r w:rsidRPr="00376AAC">
            <w:rPr>
              <w:szCs w:val="28"/>
            </w:rPr>
            <w:lastRenderedPageBreak/>
            <w:t>T</w:t>
          </w:r>
          <w:bookmarkEnd w:id="3"/>
          <w:r w:rsidR="00B70912" w:rsidRPr="00376AAC">
            <w:rPr>
              <w:szCs w:val="28"/>
            </w:rPr>
            <w:t>ABLE OF CONTENTS</w:t>
          </w:r>
          <w:bookmarkEnd w:id="5"/>
        </w:p>
        <w:sdt>
          <w:sdtPr>
            <w:rPr>
              <w:rFonts w:ascii="Palatino Linotype" w:eastAsia="Cambria" w:hAnsi="Palatino Linotype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8B0E6AD" w14:textId="77777777" w:rsidR="00C2562C" w:rsidRPr="00C2562C" w:rsidRDefault="00C2562C">
              <w:pPr>
                <w:pStyle w:val="TOCHeading"/>
                <w:rPr>
                  <w:rFonts w:ascii="Palatino Linotype" w:hAnsi="Palatino Linotype"/>
                </w:rPr>
              </w:pPr>
            </w:p>
            <w:p w14:paraId="7A2F2248" w14:textId="651F1AF0" w:rsidR="004265F9" w:rsidRDefault="00C2562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C2562C">
                <w:rPr>
                  <w:rFonts w:ascii="Palatino Linotype" w:hAnsi="Palatino Linotype"/>
                </w:rPr>
                <w:fldChar w:fldCharType="begin"/>
              </w:r>
              <w:r w:rsidRPr="00C2562C">
                <w:rPr>
                  <w:rFonts w:ascii="Palatino Linotype" w:hAnsi="Palatino Linotype"/>
                </w:rPr>
                <w:instrText xml:space="preserve"> TOC \o "1-3" \h \z \u </w:instrText>
              </w:r>
              <w:r w:rsidRPr="00C2562C">
                <w:rPr>
                  <w:rFonts w:ascii="Palatino Linotype" w:hAnsi="Palatino Linotype"/>
                </w:rPr>
                <w:fldChar w:fldCharType="separate"/>
              </w:r>
              <w:hyperlink w:anchor="_Toc198571350" w:history="1">
                <w:r w:rsidR="004265F9" w:rsidRPr="00243953">
                  <w:rPr>
                    <w:rStyle w:val="Hyperlink"/>
                    <w:noProof/>
                  </w:rPr>
                  <w:t>TABLE OF CONTENTS</w:t>
                </w:r>
                <w:r w:rsidR="004265F9">
                  <w:rPr>
                    <w:noProof/>
                    <w:webHidden/>
                  </w:rPr>
                  <w:tab/>
                </w:r>
                <w:r w:rsidR="004265F9">
                  <w:rPr>
                    <w:noProof/>
                    <w:webHidden/>
                  </w:rPr>
                  <w:fldChar w:fldCharType="begin"/>
                </w:r>
                <w:r w:rsidR="004265F9">
                  <w:rPr>
                    <w:noProof/>
                    <w:webHidden/>
                  </w:rPr>
                  <w:instrText xml:space="preserve"> PAGEREF _Toc198571350 \h </w:instrText>
                </w:r>
                <w:r w:rsidR="004265F9">
                  <w:rPr>
                    <w:noProof/>
                    <w:webHidden/>
                  </w:rPr>
                </w:r>
                <w:r w:rsidR="004265F9">
                  <w:rPr>
                    <w:noProof/>
                    <w:webHidden/>
                  </w:rPr>
                  <w:fldChar w:fldCharType="separate"/>
                </w:r>
                <w:r w:rsidR="004265F9">
                  <w:rPr>
                    <w:noProof/>
                    <w:webHidden/>
                  </w:rPr>
                  <w:t>2</w:t>
                </w:r>
                <w:r w:rsidR="004265F9">
                  <w:rPr>
                    <w:noProof/>
                    <w:webHidden/>
                  </w:rPr>
                  <w:fldChar w:fldCharType="end"/>
                </w:r>
              </w:hyperlink>
            </w:p>
            <w:p w14:paraId="7D431632" w14:textId="6E5D4B90" w:rsidR="004265F9" w:rsidRDefault="004265F9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571351" w:history="1">
                <w:r w:rsidRPr="00243953">
                  <w:rPr>
                    <w:rStyle w:val="Hyperlink"/>
                    <w:noProof/>
                  </w:rPr>
                  <w:t>APPROVAL AUTHORITY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_Toc198571351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B767B0" w14:textId="20CA7DCA" w:rsidR="004265F9" w:rsidRDefault="004265F9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571352" w:history="1">
                <w:r w:rsidRPr="00243953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_Toc198571352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4119797" w14:textId="59DE681F" w:rsidR="004265F9" w:rsidRDefault="004265F9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571353" w:history="1">
                <w:r w:rsidRPr="00243953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_Toc198571353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1F14EB9" w14:textId="4B601CBE" w:rsidR="004265F9" w:rsidRDefault="004265F9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571354" w:history="1">
                <w:r w:rsidRPr="00243953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_Toc198571354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1660B5D" w14:textId="4A59E89E" w:rsidR="004265F9" w:rsidRDefault="004265F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571355" w:history="1">
                <w:r w:rsidRPr="00243953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243953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_Toc198571355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CEC7E0" w14:textId="05B65BE8" w:rsidR="004265F9" w:rsidRDefault="004265F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571356" w:history="1">
                <w:r w:rsidRPr="00243953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243953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_Toc198571356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D6B517" w14:textId="1D93E335" w:rsidR="004265F9" w:rsidRDefault="004265F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571357" w:history="1">
                <w:r w:rsidRPr="00243953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243953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_Toc198571357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EE0F99" w14:textId="4AC15ABA" w:rsidR="004265F9" w:rsidRDefault="004265F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571358" w:history="1">
                <w:r w:rsidRPr="00243953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243953">
                  <w:rPr>
                    <w:rStyle w:val="Hyperlink"/>
                    <w:noProof/>
                  </w:rPr>
                  <w:t>Definition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_Toc198571358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D904B3" w14:textId="030CEF82" w:rsidR="004265F9" w:rsidRDefault="004265F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571359" w:history="1">
                <w:r w:rsidRPr="00243953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243953">
                  <w:rPr>
                    <w:rStyle w:val="Hyperlink"/>
                    <w:noProof/>
                  </w:rPr>
                  <w:t>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_Toc198571359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960FA3" w14:textId="2EA01989" w:rsidR="004265F9" w:rsidRDefault="004265F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571360" w:history="1">
                <w:r w:rsidRPr="00243953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243953">
                  <w:rPr>
                    <w:rStyle w:val="Hyperlink"/>
                    <w:noProof/>
                  </w:rPr>
                  <w:t>Calibration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_Toc198571360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E29412" w14:textId="2B674214" w:rsidR="004265F9" w:rsidRDefault="004265F9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571361" w:history="1">
                <w:r w:rsidRPr="00243953">
                  <w:rPr>
                    <w:rStyle w:val="Hyperlink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243953">
                  <w:rPr>
                    <w:rStyle w:val="Hyperlink"/>
                    <w:noProof/>
                  </w:rPr>
                  <w:t>Reference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_Toc198571361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1571E54" w14:textId="0DE82AA0" w:rsidR="004265F9" w:rsidRDefault="004265F9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571362" w:history="1">
                <w:r w:rsidRPr="00243953">
                  <w:rPr>
                    <w:rStyle w:val="Hyperlink"/>
                    <w:noProof/>
                  </w:rPr>
                  <w:t>Flow Chart 1: Remi R-8C Centrifuge Start-Up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_Toc198571362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33414C" w14:textId="7C87EA77" w:rsidR="004265F9" w:rsidRDefault="004265F9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571363" w:history="1">
                <w:r w:rsidRPr="00243953">
                  <w:rPr>
                    <w:rStyle w:val="Hyperlink"/>
                    <w:noProof/>
                  </w:rPr>
                  <w:t>Flow Chart 2: Remi R-8C Centrifuge Shut-Down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_Toc198571363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7141A1" w14:textId="275CF713" w:rsidR="00C2562C" w:rsidRDefault="00C2562C">
              <w:r w:rsidRPr="00C2562C">
                <w:rPr>
                  <w:rFonts w:ascii="Palatino Linotype" w:hAnsi="Palatino Linotype"/>
                  <w:b/>
                  <w:bCs/>
                  <w:noProof/>
                </w:rPr>
                <w:fldChar w:fldCharType="end"/>
              </w:r>
            </w:p>
          </w:sdtContent>
        </w:sdt>
        <w:p w14:paraId="44EF9BC0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5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3736DB8F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605A0605" w14:textId="77777777" w:rsidR="00B70912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6" w:name="_Toc198571351"/>
          <w:r w:rsidRPr="00643AD6">
            <w:t xml:space="preserve">APPROVAL </w:t>
          </w:r>
          <w:r w:rsidRPr="006916C1">
            <w:rPr>
              <w:szCs w:val="28"/>
            </w:rPr>
            <w:t>AUTHORITY</w:t>
          </w:r>
          <w:bookmarkEnd w:id="6"/>
        </w:p>
        <w:p w14:paraId="5FF6CF02" w14:textId="77777777" w:rsidR="00BF52B1" w:rsidRDefault="00BF52B1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BF52B1" w:rsidRPr="00156BFB" w14:paraId="3B3410D5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58C0A001" w14:textId="77777777" w:rsidR="00BF52B1" w:rsidRPr="00156BFB" w:rsidRDefault="00BF52B1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70C735DB" w14:textId="77777777" w:rsidR="00BF52B1" w:rsidRPr="00156BFB" w:rsidRDefault="00BF52B1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Head of Department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2569F730" w14:textId="77777777" w:rsidR="00BF52B1" w:rsidRPr="008D0CC5" w:rsidRDefault="00BF52B1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Dr. 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K. Anusha</w:t>
                </w:r>
              </w:p>
              <w:p w14:paraId="6D3CC42D" w14:textId="77777777" w:rsidR="00BF52B1" w:rsidRPr="00156BFB" w:rsidRDefault="00BF52B1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4F3EE716" w14:textId="77777777" w:rsidR="00BF52B1" w:rsidRPr="00156BFB" w:rsidRDefault="00BF52B1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BF52B1" w:rsidRPr="00156BFB" w14:paraId="3C3EBD0C" w14:textId="77777777" w:rsidTr="00F91BB0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57768D0D" w14:textId="77777777" w:rsidR="00BF52B1" w:rsidRPr="00156BFB" w:rsidRDefault="00BF52B1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7A0E051C" w14:textId="77777777" w:rsidR="00BF52B1" w:rsidRPr="00156BFB" w:rsidRDefault="00BF52B1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06E6F7C4" w14:textId="77777777" w:rsidR="00BF52B1" w:rsidRPr="00156BFB" w:rsidRDefault="00BF52B1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3E74C273" wp14:editId="205489ED">
                      <wp:extent cx="1251360" cy="336240"/>
                      <wp:effectExtent l="0" t="0" r="6350" b="6985"/>
                      <wp:docPr id="2086457135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86457135" name="Picture 2086457135"/>
                              <pic:cNvPicPr/>
                            </pic:nvPicPr>
                            <pic:blipFill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1360" cy="3362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65BBBF97" w14:textId="77777777" w:rsidR="00BF52B1" w:rsidRPr="00156BFB" w:rsidRDefault="00BF52B1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6EB1F632" w14:textId="77777777" w:rsidR="00BF52B1" w:rsidRPr="00156BFB" w:rsidRDefault="00BF52B1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BF52B1" w:rsidRPr="00156BFB" w14:paraId="565D6FC5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4DE749F4" w14:textId="77777777" w:rsidR="00BF52B1" w:rsidRPr="00156BFB" w:rsidRDefault="00BF52B1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Reviewed &amp; Approved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3D0CF241" w14:textId="77777777" w:rsidR="00BF52B1" w:rsidRPr="00156BFB" w:rsidRDefault="00BF52B1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34B66E92" w14:textId="77777777" w:rsidR="00BF52B1" w:rsidRPr="008D0CC5" w:rsidRDefault="00BF52B1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55BCB167" w14:textId="77777777" w:rsidR="00BF52B1" w:rsidRPr="00156BFB" w:rsidRDefault="00BF52B1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42EE9881" w14:textId="77777777" w:rsidR="00BF52B1" w:rsidRPr="00156BFB" w:rsidRDefault="00BF52B1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BF52B1" w:rsidRPr="00156BFB" w14:paraId="23EDD954" w14:textId="77777777" w:rsidTr="00F91BB0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5995A96A" w14:textId="77777777" w:rsidR="00BF52B1" w:rsidRPr="00156BFB" w:rsidRDefault="00BF52B1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5D9120F9" w14:textId="77777777" w:rsidR="00BF52B1" w:rsidRPr="00156BFB" w:rsidRDefault="00BF52B1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23AAC5A7" w14:textId="77777777" w:rsidR="00BF52B1" w:rsidRPr="00156BFB" w:rsidRDefault="00BF52B1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758592" behindDoc="0" locked="0" layoutInCell="1" allowOverlap="1" wp14:anchorId="663BFBE6" wp14:editId="263B863D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696D5F4C" w14:textId="77777777" w:rsidR="00BF52B1" w:rsidRPr="00156BFB" w:rsidRDefault="00BF52B1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BF52B1" w:rsidRPr="00156BFB" w14:paraId="1C5CC6F6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76B72283" w14:textId="77777777" w:rsidR="00BF52B1" w:rsidRPr="00156BFB" w:rsidRDefault="00BF52B1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Issued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6AB3E1DD" w14:textId="77777777" w:rsidR="00BF52B1" w:rsidRPr="00156BFB" w:rsidRDefault="00BF52B1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BME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11ECD93E" w14:textId="77777777" w:rsidR="00BF52B1" w:rsidRDefault="00BF52B1" w:rsidP="00F91BB0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Pallavi Elisetty</w:t>
                </w:r>
              </w:p>
              <w:p w14:paraId="4656DFF6" w14:textId="77777777" w:rsidR="00BF52B1" w:rsidRPr="00156BFB" w:rsidRDefault="00BF52B1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0DDAC24D" w14:textId="77777777" w:rsidR="00BF52B1" w:rsidRPr="00156BFB" w:rsidRDefault="00BF52B1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BF52B1" w:rsidRPr="00156BFB" w14:paraId="23C4581B" w14:textId="77777777" w:rsidTr="00F91BB0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2E498DAE" w14:textId="77777777" w:rsidR="00BF52B1" w:rsidRPr="00156BFB" w:rsidRDefault="00BF52B1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56CD1C88" w14:textId="77777777" w:rsidR="00BF52B1" w:rsidRPr="00156BFB" w:rsidRDefault="00BF52B1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15CC82D2" w14:textId="77777777" w:rsidR="00BF52B1" w:rsidRPr="00156BFB" w:rsidRDefault="00BF52B1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759616" behindDoc="0" locked="0" layoutInCell="1" allowOverlap="1" wp14:anchorId="5499AA46" wp14:editId="262630A6">
                      <wp:simplePos x="0" y="0"/>
                      <wp:positionH relativeFrom="column">
                        <wp:posOffset>469265</wp:posOffset>
                      </wp:positionH>
                      <wp:positionV relativeFrom="paragraph">
                        <wp:posOffset>-573405</wp:posOffset>
                      </wp:positionV>
                      <wp:extent cx="909955" cy="486410"/>
                      <wp:effectExtent l="0" t="0" r="4445" b="8890"/>
                      <wp:wrapTopAndBottom/>
                      <wp:docPr id="611971582" name="Picture 12" descr="A black background with white spots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11971582" name="Picture 12" descr="A black background with white spots&#10;&#10;AI-generated content may be incorrect."/>
                              <pic:cNvPicPr/>
                            </pic:nvPicPr>
                            <pic:blipFill>
                              <a:blip r:embed="rId1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09955" cy="4864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61C37DF7" w14:textId="77777777" w:rsidR="00BF52B1" w:rsidRPr="00156BFB" w:rsidRDefault="00BF52B1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219B78C6" w14:textId="77777777" w:rsidR="00BF52B1" w:rsidRPr="00B70912" w:rsidRDefault="00BF52B1" w:rsidP="00BF52B1">
          <w:pPr>
            <w:pStyle w:val="TDPL-BodyTxt"/>
            <w:sectPr w:rsidR="00BF52B1" w:rsidRPr="00B70912" w:rsidSect="00B70912">
              <w:headerReference w:type="default" r:id="rId19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4750E68" w14:textId="77777777" w:rsidR="00B70912" w:rsidRPr="00EE1193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7" w:name="_Record_of_Amendments"/>
          <w:bookmarkStart w:id="8" w:name="_Toc198571352"/>
          <w:bookmarkEnd w:id="7"/>
          <w:r w:rsidRPr="00EE1193">
            <w:lastRenderedPageBreak/>
            <w:t xml:space="preserve">RECORD OF </w:t>
          </w:r>
          <w:r w:rsidRPr="006916C1">
            <w:rPr>
              <w:szCs w:val="28"/>
            </w:rPr>
            <w:t>AMENDMENTS</w:t>
          </w:r>
          <w:bookmarkEnd w:id="8"/>
        </w:p>
        <w:p w14:paraId="79B69ABF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28D6D86A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D5B91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CFB7E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73F68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6AA7C8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5776A9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0AA6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31B3F16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39128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89B1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2780B4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546C0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C1B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304AD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38E5E6DF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F40A0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6CAF9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968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483AB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01A1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892F5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05CECFC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D6DAA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EB96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D6C10A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C83EF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3A70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8CC6F1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1B7206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04BF0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3217E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F66AF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728B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6369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D998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99E5A6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96393A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23F4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6A07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9DC6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FE760A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74B05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C7F878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FE852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7B0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49AA0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30BF4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A92B8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F6F0C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3866C36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7F880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927F0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1F635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32E4F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586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C98231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89DC67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24B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8447F7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DA13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17D7F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8C601D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F4080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15650CE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7D334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88222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D927C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D1114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A90D33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104D4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8AF454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66EE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DEC5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3C4C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3CF9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3EE76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40F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D22A7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00FEE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C40669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ABC9C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268AFE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32392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C7FC3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759073C0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1B59259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20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30B2BA40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6DBC3513" w14:textId="77777777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684D047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6DB0950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2A51306A" w14:textId="77777777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07BB1F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3DF218EF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39FEE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398FBE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5A8A9EE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12FE6B7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B740E0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456E925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4EC36BA2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BB35B2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ABD72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0D9294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611A4B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DE9007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294362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050B9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E9B066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C51C07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7751524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05CF08E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14D4B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EDE8D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40A00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EC704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0DC83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FC69B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41E248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D53699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4405B8E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2A93CFA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3925A6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0A279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AD9E5E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36B8CF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00B64E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2AB9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4228A20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BDDE65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6A11CC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456A4E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B0098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F9294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1B151B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A980F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887E0E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DD9EB0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0C19C17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31E960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76DF7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0B7717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B4441F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CBEA7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2CEF9ED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AC96D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1B24551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BE0D47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2DB8B8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4A3349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4253D8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03B53DA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B0A131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C8A5B4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4B85903D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5DFB6334" w14:textId="77777777" w:rsidR="00F6115D" w:rsidRPr="009B0F39" w:rsidRDefault="00C6726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9" w:name="_Distribution_List"/>
          <w:bookmarkStart w:id="10" w:name="_Toc198571353"/>
          <w:bookmarkEnd w:id="9"/>
          <w:r w:rsidRPr="009B0F39">
            <w:t>DISTRIBUTION LIST</w:t>
          </w:r>
          <w:bookmarkEnd w:id="10"/>
        </w:p>
        <w:p w14:paraId="1019A313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291D9E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21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70626AFB" w14:textId="77777777" w:rsidR="002A535F" w:rsidRPr="009B0F39" w:rsidRDefault="002A535F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11" w:name="_List_of_Abbreviations"/>
          <w:bookmarkStart w:id="12" w:name="_Ref189068143"/>
          <w:bookmarkStart w:id="13" w:name="_Toc198571354"/>
          <w:bookmarkEnd w:id="11"/>
          <w:r w:rsidRPr="009B0F39">
            <w:lastRenderedPageBreak/>
            <w:t>L</w:t>
          </w:r>
          <w:bookmarkEnd w:id="12"/>
          <w:r w:rsidR="00C67260" w:rsidRPr="009B0F39">
            <w:t xml:space="preserve">IST OF </w:t>
          </w:r>
          <w:r w:rsidR="00C67260" w:rsidRPr="006916C1">
            <w:rPr>
              <w:szCs w:val="28"/>
            </w:rPr>
            <w:t>ABBREVIATIONS</w:t>
          </w:r>
          <w:bookmarkEnd w:id="13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73809093" w14:textId="77777777" w:rsidTr="001064D5">
            <w:trPr>
              <w:trHeight w:val="539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0AAF1221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795721AD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1EB3D1B3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6916C1" w:rsidRPr="001064D5" w14:paraId="4B9EC0F7" w14:textId="77777777" w:rsidTr="0075238A">
            <w:trPr>
              <w:trHeight w:val="373"/>
              <w:jc w:val="center"/>
            </w:trPr>
            <w:tc>
              <w:tcPr>
                <w:tcW w:w="1331" w:type="dxa"/>
              </w:tcPr>
              <w:p w14:paraId="26373B5C" w14:textId="5F906EB0" w:rsidR="006916C1" w:rsidRPr="006916C1" w:rsidRDefault="006916C1" w:rsidP="006916C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</w:tcPr>
              <w:p w14:paraId="2FECF7E3" w14:textId="47A8D95C" w:rsidR="006916C1" w:rsidRPr="006916C1" w:rsidRDefault="00E67FE7" w:rsidP="006916C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BC</w:t>
                </w:r>
              </w:p>
            </w:tc>
            <w:tc>
              <w:tcPr>
                <w:tcW w:w="5868" w:type="dxa"/>
              </w:tcPr>
              <w:p w14:paraId="30EE9389" w14:textId="17353328" w:rsidR="006916C1" w:rsidRPr="006916C1" w:rsidRDefault="00E67FE7" w:rsidP="006916C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Biochemistry</w:t>
                </w:r>
              </w:p>
            </w:tc>
          </w:tr>
          <w:tr w:rsidR="006D79D8" w:rsidRPr="001064D5" w14:paraId="3E1B1A0E" w14:textId="77777777" w:rsidTr="0075238A">
            <w:trPr>
              <w:trHeight w:val="373"/>
              <w:jc w:val="center"/>
            </w:trPr>
            <w:tc>
              <w:tcPr>
                <w:tcW w:w="1331" w:type="dxa"/>
              </w:tcPr>
              <w:p w14:paraId="60B83443" w14:textId="13C18763" w:rsidR="006D79D8" w:rsidRPr="006916C1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</w:tcPr>
              <w:p w14:paraId="15B9C615" w14:textId="6408A7FD" w:rsidR="006D79D8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EDTA</w:t>
                </w:r>
              </w:p>
            </w:tc>
            <w:tc>
              <w:tcPr>
                <w:tcW w:w="5868" w:type="dxa"/>
              </w:tcPr>
              <w:p w14:paraId="12F0E202" w14:textId="3B217DA9" w:rsidR="006D79D8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Ethylenediaminetetraacetic Acid</w:t>
                </w:r>
              </w:p>
            </w:tc>
          </w:tr>
          <w:tr w:rsidR="006D79D8" w:rsidRPr="001064D5" w14:paraId="597EE4C3" w14:textId="77777777" w:rsidTr="0075238A">
            <w:trPr>
              <w:trHeight w:val="374"/>
              <w:jc w:val="center"/>
            </w:trPr>
            <w:tc>
              <w:tcPr>
                <w:tcW w:w="1331" w:type="dxa"/>
              </w:tcPr>
              <w:p w14:paraId="343F74B0" w14:textId="0273969E" w:rsidR="006D79D8" w:rsidRPr="006916C1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</w:tcPr>
              <w:p w14:paraId="016C5CA8" w14:textId="0EDE93B0" w:rsidR="006D79D8" w:rsidRPr="006916C1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EQAS</w:t>
                </w:r>
              </w:p>
            </w:tc>
            <w:tc>
              <w:tcPr>
                <w:tcW w:w="5868" w:type="dxa"/>
              </w:tcPr>
              <w:p w14:paraId="352B4EE8" w14:textId="0BD491DF" w:rsidR="006D79D8" w:rsidRPr="006916C1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External Quality Assurance Scheme</w:t>
                </w:r>
              </w:p>
            </w:tc>
          </w:tr>
          <w:tr w:rsidR="006D79D8" w:rsidRPr="001064D5" w14:paraId="1E204695" w14:textId="77777777" w:rsidTr="0075238A">
            <w:trPr>
              <w:trHeight w:val="373"/>
              <w:jc w:val="center"/>
            </w:trPr>
            <w:tc>
              <w:tcPr>
                <w:tcW w:w="1331" w:type="dxa"/>
              </w:tcPr>
              <w:p w14:paraId="0C2574C3" w14:textId="2765E0F9" w:rsidR="006D79D8" w:rsidRPr="006916C1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</w:tcPr>
              <w:p w14:paraId="13FD0B73" w14:textId="70051358" w:rsidR="006D79D8" w:rsidRPr="006916C1" w:rsidRDefault="00797234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NaF</w:t>
                </w:r>
              </w:p>
            </w:tc>
            <w:tc>
              <w:tcPr>
                <w:tcW w:w="5868" w:type="dxa"/>
              </w:tcPr>
              <w:p w14:paraId="6DACED80" w14:textId="1DA17C72" w:rsidR="006D79D8" w:rsidRPr="006916C1" w:rsidRDefault="00797234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Sodium Fluoride</w:t>
                </w:r>
              </w:p>
            </w:tc>
          </w:tr>
          <w:tr w:rsidR="006D79D8" w:rsidRPr="001064D5" w14:paraId="435286F9" w14:textId="77777777" w:rsidTr="0075238A">
            <w:trPr>
              <w:trHeight w:val="373"/>
              <w:jc w:val="center"/>
            </w:trPr>
            <w:tc>
              <w:tcPr>
                <w:tcW w:w="1331" w:type="dxa"/>
              </w:tcPr>
              <w:p w14:paraId="10CB9055" w14:textId="0A74856F" w:rsidR="006D79D8" w:rsidRPr="006916C1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</w:tcPr>
              <w:p w14:paraId="6C6CBDF4" w14:textId="6B8F70A9" w:rsidR="006D79D8" w:rsidRPr="006916C1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QC</w:t>
                </w:r>
              </w:p>
            </w:tc>
            <w:tc>
              <w:tcPr>
                <w:tcW w:w="5868" w:type="dxa"/>
              </w:tcPr>
              <w:p w14:paraId="22C038DF" w14:textId="78E1E7B8" w:rsidR="006D79D8" w:rsidRPr="006916C1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Control</w:t>
                </w:r>
              </w:p>
            </w:tc>
          </w:tr>
          <w:tr w:rsidR="006D79D8" w:rsidRPr="001064D5" w14:paraId="2C310C5F" w14:textId="77777777" w:rsidTr="0075238A">
            <w:trPr>
              <w:trHeight w:val="373"/>
              <w:jc w:val="center"/>
            </w:trPr>
            <w:tc>
              <w:tcPr>
                <w:tcW w:w="1331" w:type="dxa"/>
              </w:tcPr>
              <w:p w14:paraId="20778CC4" w14:textId="0B33EE58" w:rsidR="006D79D8" w:rsidRPr="006916C1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</w:tcPr>
              <w:p w14:paraId="255FF7AC" w14:textId="0D838671" w:rsidR="006D79D8" w:rsidRPr="006916C1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QM</w:t>
                </w:r>
              </w:p>
            </w:tc>
            <w:tc>
              <w:tcPr>
                <w:tcW w:w="5868" w:type="dxa"/>
              </w:tcPr>
              <w:p w14:paraId="6DAD4B5C" w14:textId="09C955A0" w:rsidR="006D79D8" w:rsidRPr="006916C1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Manager</w:t>
                </w:r>
              </w:p>
            </w:tc>
          </w:tr>
          <w:tr w:rsidR="006D79D8" w:rsidRPr="001064D5" w14:paraId="68A39B19" w14:textId="77777777" w:rsidTr="0075238A">
            <w:trPr>
              <w:trHeight w:val="373"/>
              <w:jc w:val="center"/>
            </w:trPr>
            <w:tc>
              <w:tcPr>
                <w:tcW w:w="1331" w:type="dxa"/>
              </w:tcPr>
              <w:p w14:paraId="74B8AAC9" w14:textId="7BD4C60E" w:rsidR="006D79D8" w:rsidRPr="006916C1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6B7CD694" w14:textId="1920010B" w:rsidR="006D79D8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rpm</w:t>
                </w:r>
              </w:p>
            </w:tc>
            <w:tc>
              <w:tcPr>
                <w:tcW w:w="5868" w:type="dxa"/>
              </w:tcPr>
              <w:p w14:paraId="2F40EBD2" w14:textId="652E3681" w:rsidR="006D79D8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Revolutions per minute</w:t>
                </w:r>
              </w:p>
            </w:tc>
          </w:tr>
          <w:tr w:rsidR="006D79D8" w:rsidRPr="001064D5" w14:paraId="19A7C580" w14:textId="77777777" w:rsidTr="0075238A">
            <w:trPr>
              <w:trHeight w:val="373"/>
              <w:jc w:val="center"/>
            </w:trPr>
            <w:tc>
              <w:tcPr>
                <w:tcW w:w="1331" w:type="dxa"/>
              </w:tcPr>
              <w:p w14:paraId="00FE6B39" w14:textId="350C3049" w:rsidR="006D79D8" w:rsidRPr="006916C1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</w:tcPr>
              <w:p w14:paraId="3B6427F9" w14:textId="0BE693ED" w:rsidR="006D79D8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0C5E5321" w14:textId="27C59270" w:rsidR="006D79D8" w:rsidRPr="00E67FE7" w:rsidRDefault="006D79D8" w:rsidP="006D79D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</w:tbl>
        <w:p w14:paraId="47E0C28B" w14:textId="77777777" w:rsidR="009F78A1" w:rsidRDefault="00000000" w:rsidP="00E53550">
          <w:pPr>
            <w:pStyle w:val="Heading3"/>
            <w:numPr>
              <w:ilvl w:val="0"/>
              <w:numId w:val="0"/>
            </w:numPr>
            <w:tabs>
              <w:tab w:val="left" w:pos="0"/>
              <w:tab w:val="left" w:pos="1440"/>
            </w:tabs>
            <w:spacing w:after="240"/>
            <w:ind w:right="120"/>
            <w:rPr>
              <w:rFonts w:ascii="Palatino Linotype" w:hAnsi="Palatino Linotype" w:cs="Quire Sans"/>
              <w:color w:val="231F20"/>
              <w:spacing w:val="-1"/>
              <w:sz w:val="32"/>
              <w:szCs w:val="32"/>
            </w:rPr>
          </w:pPr>
        </w:p>
      </w:sdtContent>
    </w:sdt>
    <w:p w14:paraId="14943CDE" w14:textId="77777777" w:rsidR="006B48BF" w:rsidRDefault="006B48BF" w:rsidP="006B48BF">
      <w:pPr>
        <w:pStyle w:val="TDPL-H1"/>
        <w:numPr>
          <w:ilvl w:val="0"/>
          <w:numId w:val="88"/>
        </w:numPr>
        <w:tabs>
          <w:tab w:val="clear" w:pos="1440"/>
        </w:tabs>
        <w:spacing w:before="100" w:beforeAutospacing="1" w:afterLines="80" w:after="192"/>
        <w:jc w:val="both"/>
        <w:rPr>
          <w:szCs w:val="28"/>
        </w:rPr>
        <w:sectPr w:rsidR="006B48BF" w:rsidSect="00B70912">
          <w:headerReference w:type="default" r:id="rId22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p w14:paraId="15EFD97B" w14:textId="77777777" w:rsidR="009F5184" w:rsidRPr="00CE17EC" w:rsidRDefault="00C00762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pPrChange w:id="14" w:author="Dr. Vinitha Purushothaman" w:date="2025-04-05T17:58:00Z" w16du:dateUtc="2025-04-05T12:28:00Z">
          <w:pPr>
            <w:pStyle w:val="L2-TDPLSubheading"/>
          </w:pPr>
        </w:pPrChange>
      </w:pPr>
      <w:bookmarkStart w:id="15" w:name="_Toc198571355"/>
      <w:r w:rsidRPr="00B23D57">
        <w:lastRenderedPageBreak/>
        <w:t>Objective</w:t>
      </w:r>
      <w:bookmarkEnd w:id="15"/>
    </w:p>
    <w:p w14:paraId="2D770C71" w14:textId="31205A10" w:rsidR="00592801" w:rsidRPr="009F5184" w:rsidRDefault="001A25CB" w:rsidP="006D79D8">
      <w:pPr>
        <w:pStyle w:val="TDPL-BodyTxt"/>
        <w:numPr>
          <w:ilvl w:val="0"/>
          <w:numId w:val="0"/>
        </w:numPr>
        <w:spacing w:before="200"/>
        <w:ind w:left="1134" w:right="-22"/>
        <w:jc w:val="both"/>
        <w:rPr>
          <w:rFonts w:eastAsiaTheme="majorEastAsia" w:cs="Quire Sans"/>
          <w:b/>
          <w:color w:val="231F20"/>
          <w:spacing w:val="-1"/>
          <w:sz w:val="28"/>
          <w:szCs w:val="28"/>
        </w:rPr>
      </w:pPr>
      <w:r w:rsidRPr="001A25CB">
        <w:rPr>
          <w:rFonts w:cs="Times New Roman"/>
          <w:color w:val="000000"/>
        </w:rPr>
        <w:t xml:space="preserve">This document describes the procedure for use, calibration and maintenance of </w:t>
      </w:r>
      <w:r>
        <w:rPr>
          <w:rFonts w:cs="Times New Roman"/>
          <w:color w:val="000000"/>
        </w:rPr>
        <w:t xml:space="preserve">the </w:t>
      </w:r>
      <w:r w:rsidR="00797234">
        <w:rPr>
          <w:rFonts w:cs="Times New Roman"/>
          <w:color w:val="000000"/>
        </w:rPr>
        <w:t xml:space="preserve">TOSOH HLC-723G8 HPLC Analyzer </w:t>
      </w:r>
      <w:r w:rsidR="005B1B9E">
        <w:rPr>
          <w:rFonts w:cs="Times New Roman"/>
          <w:color w:val="000000"/>
        </w:rPr>
        <w:t>at</w:t>
      </w:r>
      <w:r w:rsidR="006D79D8">
        <w:rPr>
          <w:rFonts w:cs="Times New Roman"/>
          <w:color w:val="000000"/>
        </w:rPr>
        <w:t xml:space="preserve"> TRUSTlab</w:t>
      </w:r>
      <w:r w:rsidR="008C1223">
        <w:rPr>
          <w:rFonts w:cs="Times New Roman"/>
          <w:color w:val="000000"/>
        </w:rPr>
        <w:t>, in order to operate it correctly and safely</w:t>
      </w:r>
      <w:r w:rsidR="00AB7730" w:rsidRPr="009F5184">
        <w:rPr>
          <w:rFonts w:cs="Times New Roman"/>
          <w:color w:val="000000"/>
        </w:rPr>
        <w:t>.</w:t>
      </w:r>
    </w:p>
    <w:p w14:paraId="4B250CD6" w14:textId="77777777" w:rsidR="009F5184" w:rsidRDefault="00C0076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6" w:name="_Toc198571356"/>
      <w:r w:rsidRPr="00D06879">
        <w:rPr>
          <w:szCs w:val="28"/>
        </w:rPr>
        <w:t>Scope</w:t>
      </w:r>
      <w:bookmarkEnd w:id="16"/>
    </w:p>
    <w:p w14:paraId="676A5A03" w14:textId="4467C8EF" w:rsidR="00FC0EF4" w:rsidRPr="009F5184" w:rsidRDefault="00CE17EC" w:rsidP="006916C1">
      <w:pPr>
        <w:pStyle w:val="TDPL-BodyTxt"/>
        <w:jc w:val="both"/>
        <w:rPr>
          <w:sz w:val="28"/>
          <w:szCs w:val="28"/>
        </w:rPr>
      </w:pPr>
      <w:r w:rsidRPr="00CE17EC">
        <w:t xml:space="preserve">This procedure applies to all staff of the </w:t>
      </w:r>
      <w:r w:rsidR="00084D05">
        <w:t>Biochemistry</w:t>
      </w:r>
      <w:r w:rsidRPr="00CE17EC">
        <w:t xml:space="preserve"> Department tasked with the duty of performing tests</w:t>
      </w:r>
      <w:r w:rsidR="001A25CB">
        <w:t xml:space="preserve"> on this instrument</w:t>
      </w:r>
      <w:r w:rsidR="00AB7730" w:rsidRPr="009F5184">
        <w:t>.</w:t>
      </w:r>
    </w:p>
    <w:p w14:paraId="760C10FC" w14:textId="77777777" w:rsidR="009F5184" w:rsidRDefault="002E57B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7" w:name="_Toc198571357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7"/>
    </w:p>
    <w:p w14:paraId="7512636D" w14:textId="6157EB64" w:rsidR="001A25CB" w:rsidRPr="001A25CB" w:rsidRDefault="006D79D8" w:rsidP="006916C1">
      <w:pPr>
        <w:pStyle w:val="TDPL-BodyTxt"/>
        <w:jc w:val="both"/>
        <w:rPr>
          <w:sz w:val="28"/>
          <w:szCs w:val="28"/>
        </w:rPr>
      </w:pPr>
      <w:r>
        <w:t xml:space="preserve">All technical members of the Biochemistry department, who operate the centrifuge, are </w:t>
      </w:r>
      <w:r w:rsidRPr="006D79D8">
        <w:t xml:space="preserve">responsible for </w:t>
      </w:r>
      <w:r>
        <w:t>its</w:t>
      </w:r>
      <w:r w:rsidRPr="006D79D8">
        <w:t xml:space="preserve"> Operation, Calibration and </w:t>
      </w:r>
      <w:r w:rsidR="00EB1FE0" w:rsidRPr="006D79D8">
        <w:t>Maintenance</w:t>
      </w:r>
      <w:r>
        <w:t>.</w:t>
      </w:r>
    </w:p>
    <w:p w14:paraId="3B099F23" w14:textId="77777777" w:rsidR="001A25CB" w:rsidRPr="001A25CB" w:rsidRDefault="001A25CB" w:rsidP="006916C1">
      <w:pPr>
        <w:pStyle w:val="TDPL-BodyTxt"/>
        <w:jc w:val="both"/>
        <w:rPr>
          <w:sz w:val="28"/>
          <w:szCs w:val="28"/>
        </w:rPr>
      </w:pPr>
      <w:r>
        <w:t xml:space="preserve">The </w:t>
      </w:r>
      <w:r w:rsidRPr="001A25CB">
        <w:t xml:space="preserve">Head </w:t>
      </w:r>
      <w:r>
        <w:t xml:space="preserve">of Department </w:t>
      </w:r>
      <w:r w:rsidRPr="001A25CB">
        <w:t>shall ensure proper implementation of this SOP.</w:t>
      </w:r>
    </w:p>
    <w:p w14:paraId="0A511B78" w14:textId="2645A1B7" w:rsidR="00BB59CE" w:rsidRPr="009F5184" w:rsidRDefault="001A25CB" w:rsidP="006916C1">
      <w:pPr>
        <w:pStyle w:val="TDPL-BodyTxt"/>
        <w:jc w:val="both"/>
        <w:rPr>
          <w:sz w:val="28"/>
          <w:szCs w:val="28"/>
        </w:rPr>
      </w:pPr>
      <w:r>
        <w:t xml:space="preserve">The </w:t>
      </w:r>
      <w:r w:rsidRPr="001A25CB">
        <w:t>Q</w:t>
      </w:r>
      <w:r>
        <w:t xml:space="preserve">uality </w:t>
      </w:r>
      <w:r w:rsidRPr="001A25CB">
        <w:t>M</w:t>
      </w:r>
      <w:r>
        <w:t>anager</w:t>
      </w:r>
      <w:r w:rsidRPr="001A25CB">
        <w:t xml:space="preserve"> shall monitor for compliance with this SOP</w:t>
      </w:r>
      <w:r w:rsidR="00AB7730">
        <w:t>.</w:t>
      </w:r>
    </w:p>
    <w:p w14:paraId="507C266D" w14:textId="26FACF73" w:rsidR="00CE17EC" w:rsidRDefault="006D79D8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18" w:name="_Toc198571358"/>
      <w:r>
        <w:t>Definition</w:t>
      </w:r>
      <w:bookmarkEnd w:id="18"/>
    </w:p>
    <w:p w14:paraId="16408DE4" w14:textId="556D2D3F" w:rsidR="00CE17EC" w:rsidRDefault="00797234" w:rsidP="006916C1">
      <w:pPr>
        <w:pStyle w:val="TDPL-BodyTxt"/>
        <w:numPr>
          <w:ilvl w:val="0"/>
          <w:numId w:val="0"/>
        </w:numPr>
        <w:ind w:left="1134"/>
        <w:jc w:val="both"/>
      </w:pPr>
      <w:r>
        <w:rPr>
          <w:b/>
          <w:bCs/>
        </w:rPr>
        <w:t>HPLC</w:t>
      </w:r>
      <w:r w:rsidR="006D79D8" w:rsidRPr="006D79D8">
        <w:t xml:space="preserve">: </w:t>
      </w:r>
      <w:r w:rsidRPr="00797234">
        <w:t>High-performance liquid chromatography (HPLC) is a broad analytical chemistry technique used to separate compounds in a chemical mixture. These separations utilize the pressure-driven flow of a mobile phase through a column packed with a stationary phase</w:t>
      </w:r>
      <w:r w:rsidR="001A25CB">
        <w:t>.</w:t>
      </w:r>
    </w:p>
    <w:p w14:paraId="1BB882A1" w14:textId="5C46218D" w:rsidR="00CE17EC" w:rsidRDefault="00F3504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19" w:name="_Toc198571359"/>
      <w:r>
        <w:t>Procedure</w:t>
      </w:r>
      <w:bookmarkEnd w:id="19"/>
      <w:r w:rsidR="00CB704C">
        <w:t xml:space="preserve"> of Operation</w:t>
      </w:r>
    </w:p>
    <w:p w14:paraId="3D311640" w14:textId="3A6017D8" w:rsidR="00414F32" w:rsidRDefault="00CB704C" w:rsidP="0036447C">
      <w:pPr>
        <w:pStyle w:val="TDPL-BodyTxt"/>
        <w:rPr>
          <w:b/>
          <w:bCs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12512" behindDoc="1" locked="0" layoutInCell="1" allowOverlap="1" wp14:anchorId="5056F9E5" wp14:editId="43CE9CE7">
                <wp:simplePos x="0" y="0"/>
                <wp:positionH relativeFrom="page">
                  <wp:posOffset>3556635</wp:posOffset>
                </wp:positionH>
                <wp:positionV relativeFrom="paragraph">
                  <wp:posOffset>358775</wp:posOffset>
                </wp:positionV>
                <wp:extent cx="656590" cy="2160270"/>
                <wp:effectExtent l="3810" t="10795" r="0" b="635"/>
                <wp:wrapTopAndBottom/>
                <wp:docPr id="1175589751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6590" cy="2160270"/>
                          <a:chOff x="5661" y="122"/>
                          <a:chExt cx="1034" cy="3402"/>
                        </a:xfrm>
                      </wpg:grpSpPr>
                      <wps:wsp>
                        <wps:cNvPr id="1011623989" name="docshape1007"/>
                        <wps:cNvSpPr>
                          <a:spLocks noChangeArrowheads="1"/>
                        </wps:cNvSpPr>
                        <wps:spPr bwMode="auto">
                          <a:xfrm>
                            <a:off x="5666" y="127"/>
                            <a:ext cx="720" cy="3390"/>
                          </a:xfrm>
                          <a:prstGeom prst="rect">
                            <a:avLst/>
                          </a:prstGeom>
                          <a:noFill/>
                          <a:ln w="7188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6907946" name="docshape10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60" y="3070"/>
                            <a:ext cx="543" cy="39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75687831" name="docshape1009"/>
                        <wps:cNvSpPr>
                          <a:spLocks/>
                        </wps:cNvSpPr>
                        <wps:spPr bwMode="auto">
                          <a:xfrm>
                            <a:off x="5758" y="1323"/>
                            <a:ext cx="530" cy="455"/>
                          </a:xfrm>
                          <a:custGeom>
                            <a:avLst/>
                            <a:gdLst>
                              <a:gd name="T0" fmla="+- 0 5834 5759"/>
                              <a:gd name="T1" fmla="*/ T0 w 530"/>
                              <a:gd name="T2" fmla="+- 0 1324 1324"/>
                              <a:gd name="T3" fmla="*/ 1324 h 455"/>
                              <a:gd name="T4" fmla="+- 0 5827 5759"/>
                              <a:gd name="T5" fmla="*/ T4 w 530"/>
                              <a:gd name="T6" fmla="+- 0 1324 1324"/>
                              <a:gd name="T7" fmla="*/ 1324 h 455"/>
                              <a:gd name="T8" fmla="+- 0 5819 5759"/>
                              <a:gd name="T9" fmla="*/ T8 w 530"/>
                              <a:gd name="T10" fmla="+- 0 1326 1324"/>
                              <a:gd name="T11" fmla="*/ 1326 h 455"/>
                              <a:gd name="T12" fmla="+- 0 5812 5759"/>
                              <a:gd name="T13" fmla="*/ T12 w 530"/>
                              <a:gd name="T14" fmla="+- 0 1328 1324"/>
                              <a:gd name="T15" fmla="*/ 1328 h 455"/>
                              <a:gd name="T16" fmla="+- 0 5790 5759"/>
                              <a:gd name="T17" fmla="*/ T16 w 530"/>
                              <a:gd name="T18" fmla="+- 0 1339 1324"/>
                              <a:gd name="T19" fmla="*/ 1339 h 455"/>
                              <a:gd name="T20" fmla="+- 0 5774 5759"/>
                              <a:gd name="T21" fmla="*/ T20 w 530"/>
                              <a:gd name="T22" fmla="+- 0 1355 1324"/>
                              <a:gd name="T23" fmla="*/ 1355 h 455"/>
                              <a:gd name="T24" fmla="+- 0 5763 5759"/>
                              <a:gd name="T25" fmla="*/ T24 w 530"/>
                              <a:gd name="T26" fmla="+- 0 1376 1324"/>
                              <a:gd name="T27" fmla="*/ 1376 h 455"/>
                              <a:gd name="T28" fmla="+- 0 5759 5759"/>
                              <a:gd name="T29" fmla="*/ T28 w 530"/>
                              <a:gd name="T30" fmla="+- 0 1400 1324"/>
                              <a:gd name="T31" fmla="*/ 1400 h 455"/>
                              <a:gd name="T32" fmla="+- 0 5759 5759"/>
                              <a:gd name="T33" fmla="*/ T32 w 530"/>
                              <a:gd name="T34" fmla="+- 0 1710 1324"/>
                              <a:gd name="T35" fmla="*/ 1710 h 455"/>
                              <a:gd name="T36" fmla="+- 0 5767 5759"/>
                              <a:gd name="T37" fmla="*/ T36 w 530"/>
                              <a:gd name="T38" fmla="+- 0 1736 1324"/>
                              <a:gd name="T39" fmla="*/ 1736 h 455"/>
                              <a:gd name="T40" fmla="+- 0 5781 5759"/>
                              <a:gd name="T41" fmla="*/ T40 w 530"/>
                              <a:gd name="T42" fmla="+- 0 1756 1324"/>
                              <a:gd name="T43" fmla="*/ 1756 h 455"/>
                              <a:gd name="T44" fmla="+- 0 5802 5759"/>
                              <a:gd name="T45" fmla="*/ T44 w 530"/>
                              <a:gd name="T46" fmla="+- 0 1771 1324"/>
                              <a:gd name="T47" fmla="*/ 1771 h 455"/>
                              <a:gd name="T48" fmla="+- 0 5827 5759"/>
                              <a:gd name="T49" fmla="*/ T48 w 530"/>
                              <a:gd name="T50" fmla="+- 0 1779 1324"/>
                              <a:gd name="T51" fmla="*/ 1779 h 455"/>
                              <a:gd name="T52" fmla="+- 0 6221 5759"/>
                              <a:gd name="T53" fmla="*/ T52 w 530"/>
                              <a:gd name="T54" fmla="+- 0 1779 1324"/>
                              <a:gd name="T55" fmla="*/ 1779 h 455"/>
                              <a:gd name="T56" fmla="+- 0 6228 5759"/>
                              <a:gd name="T57" fmla="*/ T56 w 530"/>
                              <a:gd name="T58" fmla="+- 0 1776 1324"/>
                              <a:gd name="T59" fmla="*/ 1776 h 455"/>
                              <a:gd name="T60" fmla="+- 0 6250 5759"/>
                              <a:gd name="T61" fmla="*/ T60 w 530"/>
                              <a:gd name="T62" fmla="+- 0 1769 1324"/>
                              <a:gd name="T63" fmla="*/ 1769 h 455"/>
                              <a:gd name="T64" fmla="+- 0 6270 5759"/>
                              <a:gd name="T65" fmla="*/ T64 w 530"/>
                              <a:gd name="T66" fmla="+- 0 1753 1324"/>
                              <a:gd name="T67" fmla="*/ 1753 h 455"/>
                              <a:gd name="T68" fmla="+- 0 6284 5759"/>
                              <a:gd name="T69" fmla="*/ T68 w 530"/>
                              <a:gd name="T70" fmla="+- 0 1732 1324"/>
                              <a:gd name="T71" fmla="*/ 1732 h 455"/>
                              <a:gd name="T72" fmla="+- 0 6288 5759"/>
                              <a:gd name="T73" fmla="*/ T72 w 530"/>
                              <a:gd name="T74" fmla="+- 0 1710 1324"/>
                              <a:gd name="T75" fmla="*/ 1710 h 455"/>
                              <a:gd name="T76" fmla="+- 0 6288 5759"/>
                              <a:gd name="T77" fmla="*/ T76 w 530"/>
                              <a:gd name="T78" fmla="+- 0 1400 1324"/>
                              <a:gd name="T79" fmla="*/ 1400 h 455"/>
                              <a:gd name="T80" fmla="+- 0 6252 5759"/>
                              <a:gd name="T81" fmla="*/ T80 w 530"/>
                              <a:gd name="T82" fmla="+- 0 1334 1324"/>
                              <a:gd name="T83" fmla="*/ 1334 h 455"/>
                              <a:gd name="T84" fmla="+- 0 6221 5759"/>
                              <a:gd name="T85" fmla="*/ T84 w 530"/>
                              <a:gd name="T86" fmla="+- 0 1324 1324"/>
                              <a:gd name="T87" fmla="*/ 1324 h 455"/>
                              <a:gd name="T88" fmla="+- 0 5834 5759"/>
                              <a:gd name="T89" fmla="*/ T88 w 530"/>
                              <a:gd name="T90" fmla="+- 0 1324 1324"/>
                              <a:gd name="T91" fmla="*/ 1324 h 4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30" h="455">
                                <a:moveTo>
                                  <a:pt x="75" y="0"/>
                                </a:moveTo>
                                <a:lnTo>
                                  <a:pt x="68" y="0"/>
                                </a:lnTo>
                                <a:lnTo>
                                  <a:pt x="60" y="2"/>
                                </a:lnTo>
                                <a:lnTo>
                                  <a:pt x="53" y="4"/>
                                </a:lnTo>
                                <a:lnTo>
                                  <a:pt x="31" y="15"/>
                                </a:lnTo>
                                <a:lnTo>
                                  <a:pt x="15" y="31"/>
                                </a:lnTo>
                                <a:lnTo>
                                  <a:pt x="4" y="52"/>
                                </a:lnTo>
                                <a:lnTo>
                                  <a:pt x="0" y="76"/>
                                </a:lnTo>
                                <a:lnTo>
                                  <a:pt x="0" y="386"/>
                                </a:lnTo>
                                <a:lnTo>
                                  <a:pt x="8" y="412"/>
                                </a:lnTo>
                                <a:lnTo>
                                  <a:pt x="22" y="432"/>
                                </a:lnTo>
                                <a:lnTo>
                                  <a:pt x="43" y="447"/>
                                </a:lnTo>
                                <a:lnTo>
                                  <a:pt x="68" y="455"/>
                                </a:lnTo>
                                <a:lnTo>
                                  <a:pt x="462" y="455"/>
                                </a:lnTo>
                                <a:lnTo>
                                  <a:pt x="469" y="452"/>
                                </a:lnTo>
                                <a:lnTo>
                                  <a:pt x="491" y="445"/>
                                </a:lnTo>
                                <a:lnTo>
                                  <a:pt x="511" y="429"/>
                                </a:lnTo>
                                <a:lnTo>
                                  <a:pt x="525" y="408"/>
                                </a:lnTo>
                                <a:lnTo>
                                  <a:pt x="529" y="386"/>
                                </a:lnTo>
                                <a:lnTo>
                                  <a:pt x="529" y="76"/>
                                </a:lnTo>
                                <a:lnTo>
                                  <a:pt x="493" y="10"/>
                                </a:lnTo>
                                <a:lnTo>
                                  <a:pt x="462" y="0"/>
                                </a:lnTo>
                                <a:lnTo>
                                  <a:pt x="75" y="0"/>
                                </a:lnTo>
                              </a:path>
                            </a:pathLst>
                          </a:custGeom>
                          <a:noFill/>
                          <a:ln w="718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4102599" name="docshape1010"/>
                        <wps:cNvSpPr>
                          <a:spLocks/>
                        </wps:cNvSpPr>
                        <wps:spPr bwMode="auto">
                          <a:xfrm>
                            <a:off x="5758" y="793"/>
                            <a:ext cx="530" cy="380"/>
                          </a:xfrm>
                          <a:custGeom>
                            <a:avLst/>
                            <a:gdLst>
                              <a:gd name="T0" fmla="+- 0 6238 5759"/>
                              <a:gd name="T1" fmla="*/ T0 w 530"/>
                              <a:gd name="T2" fmla="+- 0 794 794"/>
                              <a:gd name="T3" fmla="*/ 794 h 380"/>
                              <a:gd name="T4" fmla="+- 0 5818 5759"/>
                              <a:gd name="T5" fmla="*/ T4 w 530"/>
                              <a:gd name="T6" fmla="+- 0 794 794"/>
                              <a:gd name="T7" fmla="*/ 794 h 380"/>
                              <a:gd name="T8" fmla="+- 0 5812 5759"/>
                              <a:gd name="T9" fmla="*/ T8 w 530"/>
                              <a:gd name="T10" fmla="+- 0 794 794"/>
                              <a:gd name="T11" fmla="*/ 794 h 380"/>
                              <a:gd name="T12" fmla="+- 0 5804 5759"/>
                              <a:gd name="T13" fmla="*/ T12 w 530"/>
                              <a:gd name="T14" fmla="+- 0 796 794"/>
                              <a:gd name="T15" fmla="*/ 796 h 380"/>
                              <a:gd name="T16" fmla="+- 0 5798 5759"/>
                              <a:gd name="T17" fmla="*/ T16 w 530"/>
                              <a:gd name="T18" fmla="+- 0 797 794"/>
                              <a:gd name="T19" fmla="*/ 797 h 380"/>
                              <a:gd name="T20" fmla="+- 0 5795 5759"/>
                              <a:gd name="T21" fmla="*/ T20 w 530"/>
                              <a:gd name="T22" fmla="+- 0 800 794"/>
                              <a:gd name="T23" fmla="*/ 800 h 380"/>
                              <a:gd name="T24" fmla="+- 0 5789 5759"/>
                              <a:gd name="T25" fmla="*/ T24 w 530"/>
                              <a:gd name="T26" fmla="+- 0 801 794"/>
                              <a:gd name="T27" fmla="*/ 801 h 380"/>
                              <a:gd name="T28" fmla="+- 0 5783 5759"/>
                              <a:gd name="T29" fmla="*/ T28 w 530"/>
                              <a:gd name="T30" fmla="+- 0 804 794"/>
                              <a:gd name="T31" fmla="*/ 804 h 380"/>
                              <a:gd name="T32" fmla="+- 0 5776 5759"/>
                              <a:gd name="T33" fmla="*/ T32 w 530"/>
                              <a:gd name="T34" fmla="+- 0 810 794"/>
                              <a:gd name="T35" fmla="*/ 810 h 380"/>
                              <a:gd name="T36" fmla="+- 0 5768 5759"/>
                              <a:gd name="T37" fmla="*/ T36 w 530"/>
                              <a:gd name="T38" fmla="+- 0 820 794"/>
                              <a:gd name="T39" fmla="*/ 820 h 380"/>
                              <a:gd name="T40" fmla="+- 0 5765 5759"/>
                              <a:gd name="T41" fmla="*/ T40 w 530"/>
                              <a:gd name="T42" fmla="+- 0 824 794"/>
                              <a:gd name="T43" fmla="*/ 824 h 380"/>
                              <a:gd name="T44" fmla="+- 0 5762 5759"/>
                              <a:gd name="T45" fmla="*/ T44 w 530"/>
                              <a:gd name="T46" fmla="+- 0 830 794"/>
                              <a:gd name="T47" fmla="*/ 830 h 380"/>
                              <a:gd name="T48" fmla="+- 0 5761 5759"/>
                              <a:gd name="T49" fmla="*/ T48 w 530"/>
                              <a:gd name="T50" fmla="+- 0 836 794"/>
                              <a:gd name="T51" fmla="*/ 836 h 380"/>
                              <a:gd name="T52" fmla="+- 0 5759 5759"/>
                              <a:gd name="T53" fmla="*/ T52 w 530"/>
                              <a:gd name="T54" fmla="+- 0 840 794"/>
                              <a:gd name="T55" fmla="*/ 840 h 380"/>
                              <a:gd name="T56" fmla="+- 0 5759 5759"/>
                              <a:gd name="T57" fmla="*/ T56 w 530"/>
                              <a:gd name="T58" fmla="+- 0 1120 794"/>
                              <a:gd name="T59" fmla="*/ 1120 h 380"/>
                              <a:gd name="T60" fmla="+- 0 5764 5759"/>
                              <a:gd name="T61" fmla="*/ T60 w 530"/>
                              <a:gd name="T62" fmla="+- 0 1139 794"/>
                              <a:gd name="T63" fmla="*/ 1139 h 380"/>
                              <a:gd name="T64" fmla="+- 0 5776 5759"/>
                              <a:gd name="T65" fmla="*/ T64 w 530"/>
                              <a:gd name="T66" fmla="+- 0 1156 794"/>
                              <a:gd name="T67" fmla="*/ 1156 h 380"/>
                              <a:gd name="T68" fmla="+- 0 5792 5759"/>
                              <a:gd name="T69" fmla="*/ T68 w 530"/>
                              <a:gd name="T70" fmla="+- 0 1167 794"/>
                              <a:gd name="T71" fmla="*/ 1167 h 380"/>
                              <a:gd name="T72" fmla="+- 0 5818 5759"/>
                              <a:gd name="T73" fmla="*/ T72 w 530"/>
                              <a:gd name="T74" fmla="+- 0 1173 794"/>
                              <a:gd name="T75" fmla="*/ 1173 h 380"/>
                              <a:gd name="T76" fmla="+- 0 6229 5759"/>
                              <a:gd name="T77" fmla="*/ T76 w 530"/>
                              <a:gd name="T78" fmla="+- 0 1173 794"/>
                              <a:gd name="T79" fmla="*/ 1173 h 380"/>
                              <a:gd name="T80" fmla="+- 0 6238 5759"/>
                              <a:gd name="T81" fmla="*/ T80 w 530"/>
                              <a:gd name="T82" fmla="+- 0 1172 794"/>
                              <a:gd name="T83" fmla="*/ 1172 h 380"/>
                              <a:gd name="T84" fmla="+- 0 6244 5759"/>
                              <a:gd name="T85" fmla="*/ T84 w 530"/>
                              <a:gd name="T86" fmla="+- 0 1172 794"/>
                              <a:gd name="T87" fmla="*/ 1172 h 380"/>
                              <a:gd name="T88" fmla="+- 0 6260 5759"/>
                              <a:gd name="T89" fmla="*/ T88 w 530"/>
                              <a:gd name="T90" fmla="+- 0 1164 794"/>
                              <a:gd name="T91" fmla="*/ 1164 h 380"/>
                              <a:gd name="T92" fmla="+- 0 6274 5759"/>
                              <a:gd name="T93" fmla="*/ T92 w 530"/>
                              <a:gd name="T94" fmla="+- 0 1152 794"/>
                              <a:gd name="T95" fmla="*/ 1152 h 380"/>
                              <a:gd name="T96" fmla="+- 0 6284 5759"/>
                              <a:gd name="T97" fmla="*/ T96 w 530"/>
                              <a:gd name="T98" fmla="+- 0 1138 794"/>
                              <a:gd name="T99" fmla="*/ 1138 h 380"/>
                              <a:gd name="T100" fmla="+- 0 6288 5759"/>
                              <a:gd name="T101" fmla="*/ T100 w 530"/>
                              <a:gd name="T102" fmla="+- 0 1120 794"/>
                              <a:gd name="T103" fmla="*/ 1120 h 380"/>
                              <a:gd name="T104" fmla="+- 0 6288 5759"/>
                              <a:gd name="T105" fmla="*/ T104 w 530"/>
                              <a:gd name="T106" fmla="+- 0 852 794"/>
                              <a:gd name="T107" fmla="*/ 852 h 380"/>
                              <a:gd name="T108" fmla="+- 0 6286 5759"/>
                              <a:gd name="T109" fmla="*/ T108 w 530"/>
                              <a:gd name="T110" fmla="+- 0 833 794"/>
                              <a:gd name="T111" fmla="*/ 833 h 380"/>
                              <a:gd name="T112" fmla="+- 0 6277 5759"/>
                              <a:gd name="T113" fmla="*/ T112 w 530"/>
                              <a:gd name="T114" fmla="+- 0 816 794"/>
                              <a:gd name="T115" fmla="*/ 816 h 380"/>
                              <a:gd name="T116" fmla="+- 0 6262 5759"/>
                              <a:gd name="T117" fmla="*/ T116 w 530"/>
                              <a:gd name="T118" fmla="+- 0 803 794"/>
                              <a:gd name="T119" fmla="*/ 803 h 380"/>
                              <a:gd name="T120" fmla="+- 0 6238 5759"/>
                              <a:gd name="T121" fmla="*/ T120 w 530"/>
                              <a:gd name="T122" fmla="+- 0 794 794"/>
                              <a:gd name="T123" fmla="*/ 794 h 3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530" h="380">
                                <a:moveTo>
                                  <a:pt x="479" y="0"/>
                                </a:moveTo>
                                <a:lnTo>
                                  <a:pt x="59" y="0"/>
                                </a:lnTo>
                                <a:lnTo>
                                  <a:pt x="53" y="0"/>
                                </a:lnTo>
                                <a:lnTo>
                                  <a:pt x="45" y="2"/>
                                </a:lnTo>
                                <a:lnTo>
                                  <a:pt x="39" y="3"/>
                                </a:lnTo>
                                <a:lnTo>
                                  <a:pt x="36" y="6"/>
                                </a:lnTo>
                                <a:lnTo>
                                  <a:pt x="30" y="7"/>
                                </a:lnTo>
                                <a:lnTo>
                                  <a:pt x="24" y="10"/>
                                </a:lnTo>
                                <a:lnTo>
                                  <a:pt x="17" y="16"/>
                                </a:lnTo>
                                <a:lnTo>
                                  <a:pt x="9" y="26"/>
                                </a:lnTo>
                                <a:lnTo>
                                  <a:pt x="6" y="30"/>
                                </a:lnTo>
                                <a:lnTo>
                                  <a:pt x="3" y="36"/>
                                </a:lnTo>
                                <a:lnTo>
                                  <a:pt x="2" y="42"/>
                                </a:lnTo>
                                <a:lnTo>
                                  <a:pt x="0" y="46"/>
                                </a:lnTo>
                                <a:lnTo>
                                  <a:pt x="0" y="326"/>
                                </a:lnTo>
                                <a:lnTo>
                                  <a:pt x="5" y="345"/>
                                </a:lnTo>
                                <a:lnTo>
                                  <a:pt x="17" y="362"/>
                                </a:lnTo>
                                <a:lnTo>
                                  <a:pt x="33" y="373"/>
                                </a:lnTo>
                                <a:lnTo>
                                  <a:pt x="59" y="379"/>
                                </a:lnTo>
                                <a:lnTo>
                                  <a:pt x="470" y="379"/>
                                </a:lnTo>
                                <a:lnTo>
                                  <a:pt x="479" y="378"/>
                                </a:lnTo>
                                <a:lnTo>
                                  <a:pt x="485" y="378"/>
                                </a:lnTo>
                                <a:lnTo>
                                  <a:pt x="501" y="370"/>
                                </a:lnTo>
                                <a:lnTo>
                                  <a:pt x="515" y="358"/>
                                </a:lnTo>
                                <a:lnTo>
                                  <a:pt x="525" y="344"/>
                                </a:lnTo>
                                <a:lnTo>
                                  <a:pt x="529" y="326"/>
                                </a:lnTo>
                                <a:lnTo>
                                  <a:pt x="529" y="58"/>
                                </a:lnTo>
                                <a:lnTo>
                                  <a:pt x="527" y="39"/>
                                </a:lnTo>
                                <a:lnTo>
                                  <a:pt x="518" y="22"/>
                                </a:lnTo>
                                <a:lnTo>
                                  <a:pt x="503" y="9"/>
                                </a:lnTo>
                                <a:lnTo>
                                  <a:pt x="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6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5534133" name="docshape1011"/>
                        <wps:cNvSpPr>
                          <a:spLocks/>
                        </wps:cNvSpPr>
                        <wps:spPr bwMode="auto">
                          <a:xfrm>
                            <a:off x="5758" y="793"/>
                            <a:ext cx="530" cy="380"/>
                          </a:xfrm>
                          <a:custGeom>
                            <a:avLst/>
                            <a:gdLst>
                              <a:gd name="T0" fmla="+- 0 5818 5759"/>
                              <a:gd name="T1" fmla="*/ T0 w 530"/>
                              <a:gd name="T2" fmla="+- 0 794 794"/>
                              <a:gd name="T3" fmla="*/ 794 h 380"/>
                              <a:gd name="T4" fmla="+- 0 5812 5759"/>
                              <a:gd name="T5" fmla="*/ T4 w 530"/>
                              <a:gd name="T6" fmla="+- 0 794 794"/>
                              <a:gd name="T7" fmla="*/ 794 h 380"/>
                              <a:gd name="T8" fmla="+- 0 5804 5759"/>
                              <a:gd name="T9" fmla="*/ T8 w 530"/>
                              <a:gd name="T10" fmla="+- 0 796 794"/>
                              <a:gd name="T11" fmla="*/ 796 h 380"/>
                              <a:gd name="T12" fmla="+- 0 5798 5759"/>
                              <a:gd name="T13" fmla="*/ T12 w 530"/>
                              <a:gd name="T14" fmla="+- 0 797 794"/>
                              <a:gd name="T15" fmla="*/ 797 h 380"/>
                              <a:gd name="T16" fmla="+- 0 5795 5759"/>
                              <a:gd name="T17" fmla="*/ T16 w 530"/>
                              <a:gd name="T18" fmla="+- 0 800 794"/>
                              <a:gd name="T19" fmla="*/ 800 h 380"/>
                              <a:gd name="T20" fmla="+- 0 5789 5759"/>
                              <a:gd name="T21" fmla="*/ T20 w 530"/>
                              <a:gd name="T22" fmla="+- 0 801 794"/>
                              <a:gd name="T23" fmla="*/ 801 h 380"/>
                              <a:gd name="T24" fmla="+- 0 5783 5759"/>
                              <a:gd name="T25" fmla="*/ T24 w 530"/>
                              <a:gd name="T26" fmla="+- 0 804 794"/>
                              <a:gd name="T27" fmla="*/ 804 h 380"/>
                              <a:gd name="T28" fmla="+- 0 5776 5759"/>
                              <a:gd name="T29" fmla="*/ T28 w 530"/>
                              <a:gd name="T30" fmla="+- 0 810 794"/>
                              <a:gd name="T31" fmla="*/ 810 h 380"/>
                              <a:gd name="T32" fmla="+- 0 5768 5759"/>
                              <a:gd name="T33" fmla="*/ T32 w 530"/>
                              <a:gd name="T34" fmla="+- 0 820 794"/>
                              <a:gd name="T35" fmla="*/ 820 h 380"/>
                              <a:gd name="T36" fmla="+- 0 5765 5759"/>
                              <a:gd name="T37" fmla="*/ T36 w 530"/>
                              <a:gd name="T38" fmla="+- 0 824 794"/>
                              <a:gd name="T39" fmla="*/ 824 h 380"/>
                              <a:gd name="T40" fmla="+- 0 5762 5759"/>
                              <a:gd name="T41" fmla="*/ T40 w 530"/>
                              <a:gd name="T42" fmla="+- 0 830 794"/>
                              <a:gd name="T43" fmla="*/ 830 h 380"/>
                              <a:gd name="T44" fmla="+- 0 5761 5759"/>
                              <a:gd name="T45" fmla="*/ T44 w 530"/>
                              <a:gd name="T46" fmla="+- 0 836 794"/>
                              <a:gd name="T47" fmla="*/ 836 h 380"/>
                              <a:gd name="T48" fmla="+- 0 5759 5759"/>
                              <a:gd name="T49" fmla="*/ T48 w 530"/>
                              <a:gd name="T50" fmla="+- 0 840 794"/>
                              <a:gd name="T51" fmla="*/ 840 h 380"/>
                              <a:gd name="T52" fmla="+- 0 5759 5759"/>
                              <a:gd name="T53" fmla="*/ T52 w 530"/>
                              <a:gd name="T54" fmla="+- 0 1120 794"/>
                              <a:gd name="T55" fmla="*/ 1120 h 380"/>
                              <a:gd name="T56" fmla="+- 0 5764 5759"/>
                              <a:gd name="T57" fmla="*/ T56 w 530"/>
                              <a:gd name="T58" fmla="+- 0 1139 794"/>
                              <a:gd name="T59" fmla="*/ 1139 h 380"/>
                              <a:gd name="T60" fmla="+- 0 5776 5759"/>
                              <a:gd name="T61" fmla="*/ T60 w 530"/>
                              <a:gd name="T62" fmla="+- 0 1156 794"/>
                              <a:gd name="T63" fmla="*/ 1156 h 380"/>
                              <a:gd name="T64" fmla="+- 0 5792 5759"/>
                              <a:gd name="T65" fmla="*/ T64 w 530"/>
                              <a:gd name="T66" fmla="+- 0 1167 794"/>
                              <a:gd name="T67" fmla="*/ 1167 h 380"/>
                              <a:gd name="T68" fmla="+- 0 5812 5759"/>
                              <a:gd name="T69" fmla="*/ T68 w 530"/>
                              <a:gd name="T70" fmla="+- 0 1172 794"/>
                              <a:gd name="T71" fmla="*/ 1172 h 380"/>
                              <a:gd name="T72" fmla="+- 0 5818 5759"/>
                              <a:gd name="T73" fmla="*/ T72 w 530"/>
                              <a:gd name="T74" fmla="+- 0 1173 794"/>
                              <a:gd name="T75" fmla="*/ 1173 h 380"/>
                              <a:gd name="T76" fmla="+- 0 6229 5759"/>
                              <a:gd name="T77" fmla="*/ T76 w 530"/>
                              <a:gd name="T78" fmla="+- 0 1173 794"/>
                              <a:gd name="T79" fmla="*/ 1173 h 380"/>
                              <a:gd name="T80" fmla="+- 0 6238 5759"/>
                              <a:gd name="T81" fmla="*/ T80 w 530"/>
                              <a:gd name="T82" fmla="+- 0 1172 794"/>
                              <a:gd name="T83" fmla="*/ 1172 h 380"/>
                              <a:gd name="T84" fmla="+- 0 6244 5759"/>
                              <a:gd name="T85" fmla="*/ T84 w 530"/>
                              <a:gd name="T86" fmla="+- 0 1172 794"/>
                              <a:gd name="T87" fmla="*/ 1172 h 380"/>
                              <a:gd name="T88" fmla="+- 0 6260 5759"/>
                              <a:gd name="T89" fmla="*/ T88 w 530"/>
                              <a:gd name="T90" fmla="+- 0 1164 794"/>
                              <a:gd name="T91" fmla="*/ 1164 h 380"/>
                              <a:gd name="T92" fmla="+- 0 6274 5759"/>
                              <a:gd name="T93" fmla="*/ T92 w 530"/>
                              <a:gd name="T94" fmla="+- 0 1152 794"/>
                              <a:gd name="T95" fmla="*/ 1152 h 380"/>
                              <a:gd name="T96" fmla="+- 0 6284 5759"/>
                              <a:gd name="T97" fmla="*/ T96 w 530"/>
                              <a:gd name="T98" fmla="+- 0 1138 794"/>
                              <a:gd name="T99" fmla="*/ 1138 h 380"/>
                              <a:gd name="T100" fmla="+- 0 6288 5759"/>
                              <a:gd name="T101" fmla="*/ T100 w 530"/>
                              <a:gd name="T102" fmla="+- 0 1120 794"/>
                              <a:gd name="T103" fmla="*/ 1120 h 380"/>
                              <a:gd name="T104" fmla="+- 0 6288 5759"/>
                              <a:gd name="T105" fmla="*/ T104 w 530"/>
                              <a:gd name="T106" fmla="+- 0 852 794"/>
                              <a:gd name="T107" fmla="*/ 852 h 380"/>
                              <a:gd name="T108" fmla="+- 0 6286 5759"/>
                              <a:gd name="T109" fmla="*/ T108 w 530"/>
                              <a:gd name="T110" fmla="+- 0 833 794"/>
                              <a:gd name="T111" fmla="*/ 833 h 380"/>
                              <a:gd name="T112" fmla="+- 0 6277 5759"/>
                              <a:gd name="T113" fmla="*/ T112 w 530"/>
                              <a:gd name="T114" fmla="+- 0 816 794"/>
                              <a:gd name="T115" fmla="*/ 816 h 380"/>
                              <a:gd name="T116" fmla="+- 0 6262 5759"/>
                              <a:gd name="T117" fmla="*/ T116 w 530"/>
                              <a:gd name="T118" fmla="+- 0 803 794"/>
                              <a:gd name="T119" fmla="*/ 803 h 380"/>
                              <a:gd name="T120" fmla="+- 0 6244 5759"/>
                              <a:gd name="T121" fmla="*/ T120 w 530"/>
                              <a:gd name="T122" fmla="+- 0 796 794"/>
                              <a:gd name="T123" fmla="*/ 796 h 380"/>
                              <a:gd name="T124" fmla="+- 0 6238 5759"/>
                              <a:gd name="T125" fmla="*/ T124 w 530"/>
                              <a:gd name="T126" fmla="+- 0 794 794"/>
                              <a:gd name="T127" fmla="*/ 794 h 380"/>
                              <a:gd name="T128" fmla="+- 0 5818 5759"/>
                              <a:gd name="T129" fmla="*/ T128 w 530"/>
                              <a:gd name="T130" fmla="+- 0 794 794"/>
                              <a:gd name="T131" fmla="*/ 794 h 3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530" h="380">
                                <a:moveTo>
                                  <a:pt x="59" y="0"/>
                                </a:moveTo>
                                <a:lnTo>
                                  <a:pt x="53" y="0"/>
                                </a:lnTo>
                                <a:lnTo>
                                  <a:pt x="45" y="2"/>
                                </a:lnTo>
                                <a:lnTo>
                                  <a:pt x="39" y="3"/>
                                </a:lnTo>
                                <a:lnTo>
                                  <a:pt x="36" y="6"/>
                                </a:lnTo>
                                <a:lnTo>
                                  <a:pt x="30" y="7"/>
                                </a:lnTo>
                                <a:lnTo>
                                  <a:pt x="24" y="10"/>
                                </a:lnTo>
                                <a:lnTo>
                                  <a:pt x="17" y="16"/>
                                </a:lnTo>
                                <a:lnTo>
                                  <a:pt x="9" y="26"/>
                                </a:lnTo>
                                <a:lnTo>
                                  <a:pt x="6" y="30"/>
                                </a:lnTo>
                                <a:lnTo>
                                  <a:pt x="3" y="36"/>
                                </a:lnTo>
                                <a:lnTo>
                                  <a:pt x="2" y="42"/>
                                </a:lnTo>
                                <a:lnTo>
                                  <a:pt x="0" y="46"/>
                                </a:lnTo>
                                <a:lnTo>
                                  <a:pt x="0" y="326"/>
                                </a:lnTo>
                                <a:lnTo>
                                  <a:pt x="5" y="345"/>
                                </a:lnTo>
                                <a:lnTo>
                                  <a:pt x="17" y="362"/>
                                </a:lnTo>
                                <a:lnTo>
                                  <a:pt x="33" y="373"/>
                                </a:lnTo>
                                <a:lnTo>
                                  <a:pt x="53" y="378"/>
                                </a:lnTo>
                                <a:lnTo>
                                  <a:pt x="59" y="379"/>
                                </a:lnTo>
                                <a:lnTo>
                                  <a:pt x="470" y="379"/>
                                </a:lnTo>
                                <a:lnTo>
                                  <a:pt x="479" y="378"/>
                                </a:lnTo>
                                <a:lnTo>
                                  <a:pt x="485" y="378"/>
                                </a:lnTo>
                                <a:lnTo>
                                  <a:pt x="501" y="370"/>
                                </a:lnTo>
                                <a:lnTo>
                                  <a:pt x="515" y="358"/>
                                </a:lnTo>
                                <a:lnTo>
                                  <a:pt x="525" y="344"/>
                                </a:lnTo>
                                <a:lnTo>
                                  <a:pt x="529" y="326"/>
                                </a:lnTo>
                                <a:lnTo>
                                  <a:pt x="529" y="58"/>
                                </a:lnTo>
                                <a:lnTo>
                                  <a:pt x="527" y="39"/>
                                </a:lnTo>
                                <a:lnTo>
                                  <a:pt x="518" y="22"/>
                                </a:lnTo>
                                <a:lnTo>
                                  <a:pt x="503" y="9"/>
                                </a:lnTo>
                                <a:lnTo>
                                  <a:pt x="485" y="2"/>
                                </a:lnTo>
                                <a:lnTo>
                                  <a:pt x="479" y="0"/>
                                </a:lnTo>
                                <a:lnTo>
                                  <a:pt x="59" y="0"/>
                                </a:lnTo>
                              </a:path>
                            </a:pathLst>
                          </a:custGeom>
                          <a:noFill/>
                          <a:ln w="718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402971" name="docshape1012"/>
                        <wps:cNvSpPr>
                          <a:spLocks/>
                        </wps:cNvSpPr>
                        <wps:spPr bwMode="auto">
                          <a:xfrm>
                            <a:off x="5940" y="923"/>
                            <a:ext cx="156" cy="152"/>
                          </a:xfrm>
                          <a:custGeom>
                            <a:avLst/>
                            <a:gdLst>
                              <a:gd name="T0" fmla="+- 0 6055 5941"/>
                              <a:gd name="T1" fmla="*/ T0 w 156"/>
                              <a:gd name="T2" fmla="+- 0 923 923"/>
                              <a:gd name="T3" fmla="*/ 923 h 152"/>
                              <a:gd name="T4" fmla="+- 0 6065 5941"/>
                              <a:gd name="T5" fmla="*/ T4 w 156"/>
                              <a:gd name="T6" fmla="+- 0 929 923"/>
                              <a:gd name="T7" fmla="*/ 929 h 152"/>
                              <a:gd name="T8" fmla="+- 0 6073 5941"/>
                              <a:gd name="T9" fmla="*/ T8 w 156"/>
                              <a:gd name="T10" fmla="+- 0 938 923"/>
                              <a:gd name="T11" fmla="*/ 938 h 152"/>
                              <a:gd name="T12" fmla="+- 0 6096 5941"/>
                              <a:gd name="T13" fmla="*/ T12 w 156"/>
                              <a:gd name="T14" fmla="+- 0 977 923"/>
                              <a:gd name="T15" fmla="*/ 977 h 152"/>
                              <a:gd name="T16" fmla="+- 0 6093 5941"/>
                              <a:gd name="T17" fmla="*/ T16 w 156"/>
                              <a:gd name="T18" fmla="+- 0 1020 923"/>
                              <a:gd name="T19" fmla="*/ 1020 h 152"/>
                              <a:gd name="T20" fmla="+- 0 6069 5941"/>
                              <a:gd name="T21" fmla="*/ T20 w 156"/>
                              <a:gd name="T22" fmla="+- 0 1056 923"/>
                              <a:gd name="T23" fmla="*/ 1056 h 152"/>
                              <a:gd name="T24" fmla="+- 0 6028 5941"/>
                              <a:gd name="T25" fmla="*/ T24 w 156"/>
                              <a:gd name="T26" fmla="+- 0 1073 923"/>
                              <a:gd name="T27" fmla="*/ 1073 h 152"/>
                              <a:gd name="T28" fmla="+- 0 6018 5941"/>
                              <a:gd name="T29" fmla="*/ T28 w 156"/>
                              <a:gd name="T30" fmla="+- 0 1074 923"/>
                              <a:gd name="T31" fmla="*/ 1074 h 152"/>
                              <a:gd name="T32" fmla="+- 0 6011 5941"/>
                              <a:gd name="T33" fmla="*/ T32 w 156"/>
                              <a:gd name="T34" fmla="+- 0 1073 923"/>
                              <a:gd name="T35" fmla="*/ 1073 h 152"/>
                              <a:gd name="T36" fmla="+- 0 5969 5941"/>
                              <a:gd name="T37" fmla="*/ T36 w 156"/>
                              <a:gd name="T38" fmla="+- 0 1056 923"/>
                              <a:gd name="T39" fmla="*/ 1056 h 152"/>
                              <a:gd name="T40" fmla="+- 0 5944 5941"/>
                              <a:gd name="T41" fmla="*/ T40 w 156"/>
                              <a:gd name="T42" fmla="+- 0 1020 923"/>
                              <a:gd name="T43" fmla="*/ 1020 h 152"/>
                              <a:gd name="T44" fmla="+- 0 5941 5941"/>
                              <a:gd name="T45" fmla="*/ T44 w 156"/>
                              <a:gd name="T46" fmla="+- 0 977 923"/>
                              <a:gd name="T47" fmla="*/ 977 h 152"/>
                              <a:gd name="T48" fmla="+- 0 5965 5941"/>
                              <a:gd name="T49" fmla="*/ T48 w 156"/>
                              <a:gd name="T50" fmla="+- 0 938 923"/>
                              <a:gd name="T51" fmla="*/ 938 h 152"/>
                              <a:gd name="T52" fmla="+- 0 5975 5941"/>
                              <a:gd name="T53" fmla="*/ T52 w 156"/>
                              <a:gd name="T54" fmla="+- 0 929 923"/>
                              <a:gd name="T55" fmla="*/ 929 h 152"/>
                              <a:gd name="T56" fmla="+- 0 5984 5941"/>
                              <a:gd name="T57" fmla="*/ T56 w 156"/>
                              <a:gd name="T58" fmla="+- 0 923 923"/>
                              <a:gd name="T59" fmla="*/ 923 h 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56" h="152">
                                <a:moveTo>
                                  <a:pt x="114" y="0"/>
                                </a:moveTo>
                                <a:lnTo>
                                  <a:pt x="124" y="6"/>
                                </a:lnTo>
                                <a:lnTo>
                                  <a:pt x="132" y="15"/>
                                </a:lnTo>
                                <a:lnTo>
                                  <a:pt x="155" y="54"/>
                                </a:lnTo>
                                <a:lnTo>
                                  <a:pt x="152" y="97"/>
                                </a:lnTo>
                                <a:lnTo>
                                  <a:pt x="128" y="133"/>
                                </a:lnTo>
                                <a:lnTo>
                                  <a:pt x="87" y="150"/>
                                </a:lnTo>
                                <a:lnTo>
                                  <a:pt x="77" y="151"/>
                                </a:lnTo>
                                <a:lnTo>
                                  <a:pt x="70" y="150"/>
                                </a:lnTo>
                                <a:lnTo>
                                  <a:pt x="28" y="133"/>
                                </a:lnTo>
                                <a:lnTo>
                                  <a:pt x="3" y="97"/>
                                </a:lnTo>
                                <a:lnTo>
                                  <a:pt x="0" y="54"/>
                                </a:lnTo>
                                <a:lnTo>
                                  <a:pt x="24" y="15"/>
                                </a:lnTo>
                                <a:lnTo>
                                  <a:pt x="34" y="6"/>
                                </a:lnTo>
                                <a:lnTo>
                                  <a:pt x="43" y="0"/>
                                </a:lnTo>
                              </a:path>
                            </a:pathLst>
                          </a:custGeom>
                          <a:noFill/>
                          <a:ln w="15570">
                            <a:solidFill>
                              <a:srgbClr val="FFFFF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82255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6025" y="884"/>
                            <a:ext cx="0" cy="97"/>
                          </a:xfrm>
                          <a:prstGeom prst="line">
                            <a:avLst/>
                          </a:prstGeom>
                          <a:noFill/>
                          <a:ln w="15570">
                            <a:solidFill>
                              <a:srgbClr val="FFFFF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7879636" name="docshape1013"/>
                        <wps:cNvSpPr>
                          <a:spLocks/>
                        </wps:cNvSpPr>
                        <wps:spPr bwMode="auto">
                          <a:xfrm>
                            <a:off x="5762" y="1920"/>
                            <a:ext cx="532" cy="378"/>
                          </a:xfrm>
                          <a:custGeom>
                            <a:avLst/>
                            <a:gdLst>
                              <a:gd name="T0" fmla="+- 0 5825 5762"/>
                              <a:gd name="T1" fmla="*/ T0 w 532"/>
                              <a:gd name="T2" fmla="+- 0 1920 1920"/>
                              <a:gd name="T3" fmla="*/ 1920 h 378"/>
                              <a:gd name="T4" fmla="+- 0 5819 5762"/>
                              <a:gd name="T5" fmla="*/ T4 w 532"/>
                              <a:gd name="T6" fmla="+- 0 1920 1920"/>
                              <a:gd name="T7" fmla="*/ 1920 h 378"/>
                              <a:gd name="T8" fmla="+- 0 5814 5762"/>
                              <a:gd name="T9" fmla="*/ T8 w 532"/>
                              <a:gd name="T10" fmla="+- 0 1923 1920"/>
                              <a:gd name="T11" fmla="*/ 1923 h 378"/>
                              <a:gd name="T12" fmla="+- 0 5808 5762"/>
                              <a:gd name="T13" fmla="*/ T12 w 532"/>
                              <a:gd name="T14" fmla="+- 0 1923 1920"/>
                              <a:gd name="T15" fmla="*/ 1923 h 378"/>
                              <a:gd name="T16" fmla="+- 0 5790 5762"/>
                              <a:gd name="T17" fmla="*/ T16 w 532"/>
                              <a:gd name="T18" fmla="+- 0 1933 1920"/>
                              <a:gd name="T19" fmla="*/ 1933 h 378"/>
                              <a:gd name="T20" fmla="+- 0 5776 5762"/>
                              <a:gd name="T21" fmla="*/ T20 w 532"/>
                              <a:gd name="T22" fmla="+- 0 1946 1920"/>
                              <a:gd name="T23" fmla="*/ 1946 h 378"/>
                              <a:gd name="T24" fmla="+- 0 5766 5762"/>
                              <a:gd name="T25" fmla="*/ T24 w 532"/>
                              <a:gd name="T26" fmla="+- 0 1962 1920"/>
                              <a:gd name="T27" fmla="*/ 1962 h 378"/>
                              <a:gd name="T28" fmla="+- 0 5762 5762"/>
                              <a:gd name="T29" fmla="*/ T28 w 532"/>
                              <a:gd name="T30" fmla="+- 0 1983 1920"/>
                              <a:gd name="T31" fmla="*/ 1983 h 378"/>
                              <a:gd name="T32" fmla="+- 0 5762 5762"/>
                              <a:gd name="T33" fmla="*/ T32 w 532"/>
                              <a:gd name="T34" fmla="+- 0 2241 1920"/>
                              <a:gd name="T35" fmla="*/ 2241 h 378"/>
                              <a:gd name="T36" fmla="+- 0 5770 5762"/>
                              <a:gd name="T37" fmla="*/ T36 w 532"/>
                              <a:gd name="T38" fmla="+- 0 2264 1920"/>
                              <a:gd name="T39" fmla="*/ 2264 h 378"/>
                              <a:gd name="T40" fmla="+- 0 5781 5762"/>
                              <a:gd name="T41" fmla="*/ T40 w 532"/>
                              <a:gd name="T42" fmla="+- 0 2279 1920"/>
                              <a:gd name="T43" fmla="*/ 2279 h 378"/>
                              <a:gd name="T44" fmla="+- 0 5797 5762"/>
                              <a:gd name="T45" fmla="*/ T44 w 532"/>
                              <a:gd name="T46" fmla="+- 0 2289 1920"/>
                              <a:gd name="T47" fmla="*/ 2289 h 378"/>
                              <a:gd name="T48" fmla="+- 0 5819 5762"/>
                              <a:gd name="T49" fmla="*/ T48 w 532"/>
                              <a:gd name="T50" fmla="+- 0 2298 1920"/>
                              <a:gd name="T51" fmla="*/ 2298 h 378"/>
                              <a:gd name="T52" fmla="+- 0 6238 5762"/>
                              <a:gd name="T53" fmla="*/ T52 w 532"/>
                              <a:gd name="T54" fmla="+- 0 2298 1920"/>
                              <a:gd name="T55" fmla="*/ 2298 h 378"/>
                              <a:gd name="T56" fmla="+- 0 6244 5762"/>
                              <a:gd name="T57" fmla="*/ T56 w 532"/>
                              <a:gd name="T58" fmla="+- 0 2296 1920"/>
                              <a:gd name="T59" fmla="*/ 2296 h 378"/>
                              <a:gd name="T60" fmla="+- 0 6248 5762"/>
                              <a:gd name="T61" fmla="*/ T60 w 532"/>
                              <a:gd name="T62" fmla="+- 0 2294 1920"/>
                              <a:gd name="T63" fmla="*/ 2294 h 378"/>
                              <a:gd name="T64" fmla="+- 0 6254 5762"/>
                              <a:gd name="T65" fmla="*/ T64 w 532"/>
                              <a:gd name="T66" fmla="+- 0 2292 1920"/>
                              <a:gd name="T67" fmla="*/ 2292 h 378"/>
                              <a:gd name="T68" fmla="+- 0 6288 5762"/>
                              <a:gd name="T69" fmla="*/ T68 w 532"/>
                              <a:gd name="T70" fmla="+- 0 2260 1920"/>
                              <a:gd name="T71" fmla="*/ 2260 h 378"/>
                              <a:gd name="T72" fmla="+- 0 6290 5762"/>
                              <a:gd name="T73" fmla="*/ T72 w 532"/>
                              <a:gd name="T74" fmla="+- 0 2253 1920"/>
                              <a:gd name="T75" fmla="*/ 2253 h 378"/>
                              <a:gd name="T76" fmla="+- 0 6293 5762"/>
                              <a:gd name="T77" fmla="*/ T76 w 532"/>
                              <a:gd name="T78" fmla="+- 0 2247 1920"/>
                              <a:gd name="T79" fmla="*/ 2247 h 378"/>
                              <a:gd name="T80" fmla="+- 0 6293 5762"/>
                              <a:gd name="T81" fmla="*/ T80 w 532"/>
                              <a:gd name="T82" fmla="+- 0 2241 1920"/>
                              <a:gd name="T83" fmla="*/ 2241 h 378"/>
                              <a:gd name="T84" fmla="+- 0 6294 5762"/>
                              <a:gd name="T85" fmla="*/ T84 w 532"/>
                              <a:gd name="T86" fmla="+- 0 2236 1920"/>
                              <a:gd name="T87" fmla="*/ 2236 h 378"/>
                              <a:gd name="T88" fmla="+- 0 6294 5762"/>
                              <a:gd name="T89" fmla="*/ T88 w 532"/>
                              <a:gd name="T90" fmla="+- 0 1983 1920"/>
                              <a:gd name="T91" fmla="*/ 1983 h 378"/>
                              <a:gd name="T92" fmla="+- 0 6293 5762"/>
                              <a:gd name="T93" fmla="*/ T92 w 532"/>
                              <a:gd name="T94" fmla="+- 0 1977 1920"/>
                              <a:gd name="T95" fmla="*/ 1977 h 378"/>
                              <a:gd name="T96" fmla="+- 0 6293 5762"/>
                              <a:gd name="T97" fmla="*/ T96 w 532"/>
                              <a:gd name="T98" fmla="+- 0 1971 1920"/>
                              <a:gd name="T99" fmla="*/ 1971 h 378"/>
                              <a:gd name="T100" fmla="+- 0 6290 5762"/>
                              <a:gd name="T101" fmla="*/ T100 w 532"/>
                              <a:gd name="T102" fmla="+- 0 1964 1920"/>
                              <a:gd name="T103" fmla="*/ 1964 h 378"/>
                              <a:gd name="T104" fmla="+- 0 6288 5762"/>
                              <a:gd name="T105" fmla="*/ T104 w 532"/>
                              <a:gd name="T106" fmla="+- 0 1958 1920"/>
                              <a:gd name="T107" fmla="*/ 1958 h 378"/>
                              <a:gd name="T108" fmla="+- 0 6287 5762"/>
                              <a:gd name="T109" fmla="*/ T108 w 532"/>
                              <a:gd name="T110" fmla="+- 0 1953 1920"/>
                              <a:gd name="T111" fmla="*/ 1953 h 378"/>
                              <a:gd name="T112" fmla="+- 0 6283 5762"/>
                              <a:gd name="T113" fmla="*/ T112 w 532"/>
                              <a:gd name="T114" fmla="+- 0 1949 1920"/>
                              <a:gd name="T115" fmla="*/ 1949 h 378"/>
                              <a:gd name="T116" fmla="+- 0 6275 5762"/>
                              <a:gd name="T117" fmla="*/ T116 w 532"/>
                              <a:gd name="T118" fmla="+- 0 1940 1920"/>
                              <a:gd name="T119" fmla="*/ 1940 h 378"/>
                              <a:gd name="T120" fmla="+- 0 6265 5762"/>
                              <a:gd name="T121" fmla="*/ T120 w 532"/>
                              <a:gd name="T122" fmla="+- 0 1931 1920"/>
                              <a:gd name="T123" fmla="*/ 1931 h 378"/>
                              <a:gd name="T124" fmla="+- 0 6260 5762"/>
                              <a:gd name="T125" fmla="*/ T124 w 532"/>
                              <a:gd name="T126" fmla="+- 0 1928 1920"/>
                              <a:gd name="T127" fmla="*/ 1928 h 378"/>
                              <a:gd name="T128" fmla="+- 0 6254 5762"/>
                              <a:gd name="T129" fmla="*/ T128 w 532"/>
                              <a:gd name="T130" fmla="+- 0 1926 1920"/>
                              <a:gd name="T131" fmla="*/ 1926 h 378"/>
                              <a:gd name="T132" fmla="+- 0 6248 5762"/>
                              <a:gd name="T133" fmla="*/ T132 w 532"/>
                              <a:gd name="T134" fmla="+- 0 1923 1920"/>
                              <a:gd name="T135" fmla="*/ 1923 h 378"/>
                              <a:gd name="T136" fmla="+- 0 6244 5762"/>
                              <a:gd name="T137" fmla="*/ T136 w 532"/>
                              <a:gd name="T138" fmla="+- 0 1923 1920"/>
                              <a:gd name="T139" fmla="*/ 1923 h 378"/>
                              <a:gd name="T140" fmla="+- 0 6238 5762"/>
                              <a:gd name="T141" fmla="*/ T140 w 532"/>
                              <a:gd name="T142" fmla="+- 0 1920 1920"/>
                              <a:gd name="T143" fmla="*/ 1920 h 378"/>
                              <a:gd name="T144" fmla="+- 0 5825 5762"/>
                              <a:gd name="T145" fmla="*/ T144 w 532"/>
                              <a:gd name="T146" fmla="+- 0 1920 1920"/>
                              <a:gd name="T147" fmla="*/ 1920 h 3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532" h="378">
                                <a:moveTo>
                                  <a:pt x="63" y="0"/>
                                </a:moveTo>
                                <a:lnTo>
                                  <a:pt x="57" y="0"/>
                                </a:lnTo>
                                <a:lnTo>
                                  <a:pt x="52" y="3"/>
                                </a:lnTo>
                                <a:lnTo>
                                  <a:pt x="46" y="3"/>
                                </a:lnTo>
                                <a:lnTo>
                                  <a:pt x="28" y="13"/>
                                </a:lnTo>
                                <a:lnTo>
                                  <a:pt x="14" y="26"/>
                                </a:lnTo>
                                <a:lnTo>
                                  <a:pt x="4" y="42"/>
                                </a:lnTo>
                                <a:lnTo>
                                  <a:pt x="0" y="63"/>
                                </a:lnTo>
                                <a:lnTo>
                                  <a:pt x="0" y="321"/>
                                </a:lnTo>
                                <a:lnTo>
                                  <a:pt x="8" y="344"/>
                                </a:lnTo>
                                <a:lnTo>
                                  <a:pt x="19" y="359"/>
                                </a:lnTo>
                                <a:lnTo>
                                  <a:pt x="35" y="369"/>
                                </a:lnTo>
                                <a:lnTo>
                                  <a:pt x="57" y="378"/>
                                </a:lnTo>
                                <a:lnTo>
                                  <a:pt x="476" y="378"/>
                                </a:lnTo>
                                <a:lnTo>
                                  <a:pt x="482" y="376"/>
                                </a:lnTo>
                                <a:lnTo>
                                  <a:pt x="486" y="374"/>
                                </a:lnTo>
                                <a:lnTo>
                                  <a:pt x="492" y="372"/>
                                </a:lnTo>
                                <a:lnTo>
                                  <a:pt x="526" y="340"/>
                                </a:lnTo>
                                <a:lnTo>
                                  <a:pt x="528" y="333"/>
                                </a:lnTo>
                                <a:lnTo>
                                  <a:pt x="531" y="327"/>
                                </a:lnTo>
                                <a:lnTo>
                                  <a:pt x="531" y="321"/>
                                </a:lnTo>
                                <a:lnTo>
                                  <a:pt x="532" y="316"/>
                                </a:lnTo>
                                <a:lnTo>
                                  <a:pt x="532" y="63"/>
                                </a:lnTo>
                                <a:lnTo>
                                  <a:pt x="531" y="57"/>
                                </a:lnTo>
                                <a:lnTo>
                                  <a:pt x="531" y="51"/>
                                </a:lnTo>
                                <a:lnTo>
                                  <a:pt x="528" y="44"/>
                                </a:lnTo>
                                <a:lnTo>
                                  <a:pt x="526" y="38"/>
                                </a:lnTo>
                                <a:lnTo>
                                  <a:pt x="525" y="33"/>
                                </a:lnTo>
                                <a:lnTo>
                                  <a:pt x="521" y="29"/>
                                </a:lnTo>
                                <a:lnTo>
                                  <a:pt x="513" y="20"/>
                                </a:lnTo>
                                <a:lnTo>
                                  <a:pt x="503" y="11"/>
                                </a:lnTo>
                                <a:lnTo>
                                  <a:pt x="498" y="8"/>
                                </a:lnTo>
                                <a:lnTo>
                                  <a:pt x="492" y="6"/>
                                </a:lnTo>
                                <a:lnTo>
                                  <a:pt x="486" y="3"/>
                                </a:lnTo>
                                <a:lnTo>
                                  <a:pt x="482" y="3"/>
                                </a:lnTo>
                                <a:lnTo>
                                  <a:pt x="476" y="0"/>
                                </a:lnTo>
                                <a:lnTo>
                                  <a:pt x="63" y="0"/>
                                </a:lnTo>
                              </a:path>
                            </a:pathLst>
                          </a:custGeom>
                          <a:noFill/>
                          <a:ln w="718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6590700" name="docshape10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49" y="1401"/>
                            <a:ext cx="179" cy="2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53531530" name="docshape1015"/>
                        <wps:cNvSpPr>
                          <a:spLocks noChangeArrowheads="1"/>
                        </wps:cNvSpPr>
                        <wps:spPr bwMode="auto">
                          <a:xfrm>
                            <a:off x="5955" y="2009"/>
                            <a:ext cx="125" cy="122"/>
                          </a:xfrm>
                          <a:prstGeom prst="rect">
                            <a:avLst/>
                          </a:prstGeom>
                          <a:solidFill>
                            <a:srgbClr val="FFFF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416094" name="docshape1016"/>
                        <wps:cNvSpPr>
                          <a:spLocks noChangeArrowheads="1"/>
                        </wps:cNvSpPr>
                        <wps:spPr bwMode="auto">
                          <a:xfrm>
                            <a:off x="5955" y="2009"/>
                            <a:ext cx="125" cy="122"/>
                          </a:xfrm>
                          <a:prstGeom prst="rect">
                            <a:avLst/>
                          </a:prstGeom>
                          <a:noFill/>
                          <a:ln w="7188">
                            <a:solidFill>
                              <a:srgbClr val="7F7F7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5111417" name="docshape1017"/>
                        <wps:cNvSpPr>
                          <a:spLocks/>
                        </wps:cNvSpPr>
                        <wps:spPr bwMode="auto">
                          <a:xfrm>
                            <a:off x="5758" y="2460"/>
                            <a:ext cx="530" cy="455"/>
                          </a:xfrm>
                          <a:custGeom>
                            <a:avLst/>
                            <a:gdLst>
                              <a:gd name="T0" fmla="+- 0 6221 5759"/>
                              <a:gd name="T1" fmla="*/ T0 w 530"/>
                              <a:gd name="T2" fmla="+- 0 2460 2460"/>
                              <a:gd name="T3" fmla="*/ 2460 h 455"/>
                              <a:gd name="T4" fmla="+- 0 5834 5759"/>
                              <a:gd name="T5" fmla="*/ T4 w 530"/>
                              <a:gd name="T6" fmla="+- 0 2460 2460"/>
                              <a:gd name="T7" fmla="*/ 2460 h 455"/>
                              <a:gd name="T8" fmla="+- 0 5827 5759"/>
                              <a:gd name="T9" fmla="*/ T8 w 530"/>
                              <a:gd name="T10" fmla="+- 0 2460 2460"/>
                              <a:gd name="T11" fmla="*/ 2460 h 455"/>
                              <a:gd name="T12" fmla="+- 0 5819 5759"/>
                              <a:gd name="T13" fmla="*/ T12 w 530"/>
                              <a:gd name="T14" fmla="+- 0 2462 2460"/>
                              <a:gd name="T15" fmla="*/ 2462 h 455"/>
                              <a:gd name="T16" fmla="+- 0 5762 5759"/>
                              <a:gd name="T17" fmla="*/ T16 w 530"/>
                              <a:gd name="T18" fmla="+- 0 2512 2460"/>
                              <a:gd name="T19" fmla="*/ 2512 h 455"/>
                              <a:gd name="T20" fmla="+- 0 5759 5759"/>
                              <a:gd name="T21" fmla="*/ T20 w 530"/>
                              <a:gd name="T22" fmla="+- 0 2536 2460"/>
                              <a:gd name="T23" fmla="*/ 2536 h 455"/>
                              <a:gd name="T24" fmla="+- 0 5759 5759"/>
                              <a:gd name="T25" fmla="*/ T24 w 530"/>
                              <a:gd name="T26" fmla="+- 0 2847 2460"/>
                              <a:gd name="T27" fmla="*/ 2847 h 455"/>
                              <a:gd name="T28" fmla="+- 0 5765 5759"/>
                              <a:gd name="T29" fmla="*/ T28 w 530"/>
                              <a:gd name="T30" fmla="+- 0 2872 2460"/>
                              <a:gd name="T31" fmla="*/ 2872 h 455"/>
                              <a:gd name="T32" fmla="+- 0 5780 5759"/>
                              <a:gd name="T33" fmla="*/ T32 w 530"/>
                              <a:gd name="T34" fmla="+- 0 2893 2460"/>
                              <a:gd name="T35" fmla="*/ 2893 h 455"/>
                              <a:gd name="T36" fmla="+- 0 5802 5759"/>
                              <a:gd name="T37" fmla="*/ T36 w 530"/>
                              <a:gd name="T38" fmla="+- 0 2908 2460"/>
                              <a:gd name="T39" fmla="*/ 2908 h 455"/>
                              <a:gd name="T40" fmla="+- 0 5827 5759"/>
                              <a:gd name="T41" fmla="*/ T40 w 530"/>
                              <a:gd name="T42" fmla="+- 0 2915 2460"/>
                              <a:gd name="T43" fmla="*/ 2915 h 455"/>
                              <a:gd name="T44" fmla="+- 0 6221 5759"/>
                              <a:gd name="T45" fmla="*/ T44 w 530"/>
                              <a:gd name="T46" fmla="+- 0 2915 2460"/>
                              <a:gd name="T47" fmla="*/ 2915 h 455"/>
                              <a:gd name="T48" fmla="+- 0 6282 5759"/>
                              <a:gd name="T49" fmla="*/ T48 w 530"/>
                              <a:gd name="T50" fmla="+- 0 2869 2460"/>
                              <a:gd name="T51" fmla="*/ 2869 h 455"/>
                              <a:gd name="T52" fmla="+- 0 6288 5759"/>
                              <a:gd name="T53" fmla="*/ T52 w 530"/>
                              <a:gd name="T54" fmla="+- 0 2840 2460"/>
                              <a:gd name="T55" fmla="*/ 2840 h 455"/>
                              <a:gd name="T56" fmla="+- 0 6288 5759"/>
                              <a:gd name="T57" fmla="*/ T56 w 530"/>
                              <a:gd name="T58" fmla="+- 0 2536 2460"/>
                              <a:gd name="T59" fmla="*/ 2536 h 455"/>
                              <a:gd name="T60" fmla="+- 0 6283 5759"/>
                              <a:gd name="T61" fmla="*/ T60 w 530"/>
                              <a:gd name="T62" fmla="+- 0 2510 2460"/>
                              <a:gd name="T63" fmla="*/ 2510 h 455"/>
                              <a:gd name="T64" fmla="+- 0 6271 5759"/>
                              <a:gd name="T65" fmla="*/ T64 w 530"/>
                              <a:gd name="T66" fmla="+- 0 2488 2460"/>
                              <a:gd name="T67" fmla="*/ 2488 h 455"/>
                              <a:gd name="T68" fmla="+- 0 6252 5759"/>
                              <a:gd name="T69" fmla="*/ T68 w 530"/>
                              <a:gd name="T70" fmla="+- 0 2472 2460"/>
                              <a:gd name="T71" fmla="*/ 2472 h 455"/>
                              <a:gd name="T72" fmla="+- 0 6228 5759"/>
                              <a:gd name="T73" fmla="*/ T72 w 530"/>
                              <a:gd name="T74" fmla="+- 0 2462 2460"/>
                              <a:gd name="T75" fmla="*/ 2462 h 455"/>
                              <a:gd name="T76" fmla="+- 0 6221 5759"/>
                              <a:gd name="T77" fmla="*/ T76 w 530"/>
                              <a:gd name="T78" fmla="+- 0 2460 2460"/>
                              <a:gd name="T79" fmla="*/ 2460 h 4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530" h="455">
                                <a:moveTo>
                                  <a:pt x="462" y="0"/>
                                </a:moveTo>
                                <a:lnTo>
                                  <a:pt x="75" y="0"/>
                                </a:lnTo>
                                <a:lnTo>
                                  <a:pt x="68" y="0"/>
                                </a:lnTo>
                                <a:lnTo>
                                  <a:pt x="60" y="2"/>
                                </a:lnTo>
                                <a:lnTo>
                                  <a:pt x="3" y="52"/>
                                </a:lnTo>
                                <a:lnTo>
                                  <a:pt x="0" y="76"/>
                                </a:lnTo>
                                <a:lnTo>
                                  <a:pt x="0" y="387"/>
                                </a:lnTo>
                                <a:lnTo>
                                  <a:pt x="6" y="412"/>
                                </a:lnTo>
                                <a:lnTo>
                                  <a:pt x="21" y="433"/>
                                </a:lnTo>
                                <a:lnTo>
                                  <a:pt x="43" y="448"/>
                                </a:lnTo>
                                <a:lnTo>
                                  <a:pt x="68" y="455"/>
                                </a:lnTo>
                                <a:lnTo>
                                  <a:pt x="462" y="455"/>
                                </a:lnTo>
                                <a:lnTo>
                                  <a:pt x="523" y="409"/>
                                </a:lnTo>
                                <a:lnTo>
                                  <a:pt x="529" y="380"/>
                                </a:lnTo>
                                <a:lnTo>
                                  <a:pt x="529" y="76"/>
                                </a:lnTo>
                                <a:lnTo>
                                  <a:pt x="524" y="50"/>
                                </a:lnTo>
                                <a:lnTo>
                                  <a:pt x="512" y="28"/>
                                </a:lnTo>
                                <a:lnTo>
                                  <a:pt x="493" y="12"/>
                                </a:lnTo>
                                <a:lnTo>
                                  <a:pt x="469" y="2"/>
                                </a:lnTo>
                                <a:lnTo>
                                  <a:pt x="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6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16885" name="docshape1018"/>
                        <wps:cNvSpPr>
                          <a:spLocks/>
                        </wps:cNvSpPr>
                        <wps:spPr bwMode="auto">
                          <a:xfrm>
                            <a:off x="5758" y="2460"/>
                            <a:ext cx="530" cy="455"/>
                          </a:xfrm>
                          <a:custGeom>
                            <a:avLst/>
                            <a:gdLst>
                              <a:gd name="T0" fmla="+- 0 5834 5759"/>
                              <a:gd name="T1" fmla="*/ T0 w 530"/>
                              <a:gd name="T2" fmla="+- 0 2460 2460"/>
                              <a:gd name="T3" fmla="*/ 2460 h 455"/>
                              <a:gd name="T4" fmla="+- 0 5827 5759"/>
                              <a:gd name="T5" fmla="*/ T4 w 530"/>
                              <a:gd name="T6" fmla="+- 0 2460 2460"/>
                              <a:gd name="T7" fmla="*/ 2460 h 455"/>
                              <a:gd name="T8" fmla="+- 0 5819 5759"/>
                              <a:gd name="T9" fmla="*/ T8 w 530"/>
                              <a:gd name="T10" fmla="+- 0 2462 2460"/>
                              <a:gd name="T11" fmla="*/ 2462 h 455"/>
                              <a:gd name="T12" fmla="+- 0 5762 5759"/>
                              <a:gd name="T13" fmla="*/ T12 w 530"/>
                              <a:gd name="T14" fmla="+- 0 2512 2460"/>
                              <a:gd name="T15" fmla="*/ 2512 h 455"/>
                              <a:gd name="T16" fmla="+- 0 5759 5759"/>
                              <a:gd name="T17" fmla="*/ T16 w 530"/>
                              <a:gd name="T18" fmla="+- 0 2536 2460"/>
                              <a:gd name="T19" fmla="*/ 2536 h 455"/>
                              <a:gd name="T20" fmla="+- 0 5759 5759"/>
                              <a:gd name="T21" fmla="*/ T20 w 530"/>
                              <a:gd name="T22" fmla="+- 0 2847 2460"/>
                              <a:gd name="T23" fmla="*/ 2847 h 455"/>
                              <a:gd name="T24" fmla="+- 0 5765 5759"/>
                              <a:gd name="T25" fmla="*/ T24 w 530"/>
                              <a:gd name="T26" fmla="+- 0 2872 2460"/>
                              <a:gd name="T27" fmla="*/ 2872 h 455"/>
                              <a:gd name="T28" fmla="+- 0 5780 5759"/>
                              <a:gd name="T29" fmla="*/ T28 w 530"/>
                              <a:gd name="T30" fmla="+- 0 2893 2460"/>
                              <a:gd name="T31" fmla="*/ 2893 h 455"/>
                              <a:gd name="T32" fmla="+- 0 5802 5759"/>
                              <a:gd name="T33" fmla="*/ T32 w 530"/>
                              <a:gd name="T34" fmla="+- 0 2908 2460"/>
                              <a:gd name="T35" fmla="*/ 2908 h 455"/>
                              <a:gd name="T36" fmla="+- 0 5827 5759"/>
                              <a:gd name="T37" fmla="*/ T36 w 530"/>
                              <a:gd name="T38" fmla="+- 0 2915 2460"/>
                              <a:gd name="T39" fmla="*/ 2915 h 455"/>
                              <a:gd name="T40" fmla="+- 0 6221 5759"/>
                              <a:gd name="T41" fmla="*/ T40 w 530"/>
                              <a:gd name="T42" fmla="+- 0 2915 2460"/>
                              <a:gd name="T43" fmla="*/ 2915 h 455"/>
                              <a:gd name="T44" fmla="+- 0 6282 5759"/>
                              <a:gd name="T45" fmla="*/ T44 w 530"/>
                              <a:gd name="T46" fmla="+- 0 2869 2460"/>
                              <a:gd name="T47" fmla="*/ 2869 h 455"/>
                              <a:gd name="T48" fmla="+- 0 6288 5759"/>
                              <a:gd name="T49" fmla="*/ T48 w 530"/>
                              <a:gd name="T50" fmla="+- 0 2840 2460"/>
                              <a:gd name="T51" fmla="*/ 2840 h 455"/>
                              <a:gd name="T52" fmla="+- 0 6288 5759"/>
                              <a:gd name="T53" fmla="*/ T52 w 530"/>
                              <a:gd name="T54" fmla="+- 0 2536 2460"/>
                              <a:gd name="T55" fmla="*/ 2536 h 455"/>
                              <a:gd name="T56" fmla="+- 0 6252 5759"/>
                              <a:gd name="T57" fmla="*/ T56 w 530"/>
                              <a:gd name="T58" fmla="+- 0 2472 2460"/>
                              <a:gd name="T59" fmla="*/ 2472 h 455"/>
                              <a:gd name="T60" fmla="+- 0 6221 5759"/>
                              <a:gd name="T61" fmla="*/ T60 w 530"/>
                              <a:gd name="T62" fmla="+- 0 2460 2460"/>
                              <a:gd name="T63" fmla="*/ 2460 h 455"/>
                              <a:gd name="T64" fmla="+- 0 5834 5759"/>
                              <a:gd name="T65" fmla="*/ T64 w 530"/>
                              <a:gd name="T66" fmla="+- 0 2460 2460"/>
                              <a:gd name="T67" fmla="*/ 2460 h 4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530" h="455">
                                <a:moveTo>
                                  <a:pt x="75" y="0"/>
                                </a:moveTo>
                                <a:lnTo>
                                  <a:pt x="68" y="0"/>
                                </a:lnTo>
                                <a:lnTo>
                                  <a:pt x="60" y="2"/>
                                </a:lnTo>
                                <a:lnTo>
                                  <a:pt x="3" y="52"/>
                                </a:lnTo>
                                <a:lnTo>
                                  <a:pt x="0" y="76"/>
                                </a:lnTo>
                                <a:lnTo>
                                  <a:pt x="0" y="387"/>
                                </a:lnTo>
                                <a:lnTo>
                                  <a:pt x="6" y="412"/>
                                </a:lnTo>
                                <a:lnTo>
                                  <a:pt x="21" y="433"/>
                                </a:lnTo>
                                <a:lnTo>
                                  <a:pt x="43" y="448"/>
                                </a:lnTo>
                                <a:lnTo>
                                  <a:pt x="68" y="455"/>
                                </a:lnTo>
                                <a:lnTo>
                                  <a:pt x="462" y="455"/>
                                </a:lnTo>
                                <a:lnTo>
                                  <a:pt x="523" y="409"/>
                                </a:lnTo>
                                <a:lnTo>
                                  <a:pt x="529" y="380"/>
                                </a:lnTo>
                                <a:lnTo>
                                  <a:pt x="529" y="76"/>
                                </a:lnTo>
                                <a:lnTo>
                                  <a:pt x="493" y="12"/>
                                </a:lnTo>
                                <a:lnTo>
                                  <a:pt x="462" y="0"/>
                                </a:lnTo>
                                <a:lnTo>
                                  <a:pt x="75" y="0"/>
                                </a:lnTo>
                              </a:path>
                            </a:pathLst>
                          </a:custGeom>
                          <a:noFill/>
                          <a:ln w="718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3358335" name="docshape10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28" y="2490"/>
                            <a:ext cx="367" cy="2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38205874" name="docshape10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32" y="216"/>
                            <a:ext cx="384" cy="4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6511636" name="docshape10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40" y="568"/>
                            <a:ext cx="455" cy="3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52331718" name="docshape1022"/>
                        <wps:cNvSpPr txBox="1">
                          <a:spLocks noChangeArrowheads="1"/>
                        </wps:cNvSpPr>
                        <wps:spPr bwMode="auto">
                          <a:xfrm>
                            <a:off x="5850" y="1613"/>
                            <a:ext cx="386" cy="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BDAD12" w14:textId="77777777" w:rsidR="00414F32" w:rsidRDefault="00414F32" w:rsidP="00414F32">
                              <w:pPr>
                                <w:spacing w:line="122" w:lineRule="exac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6852602" name="docshape1023"/>
                        <wps:cNvSpPr txBox="1">
                          <a:spLocks noChangeArrowheads="1"/>
                        </wps:cNvSpPr>
                        <wps:spPr bwMode="auto">
                          <a:xfrm>
                            <a:off x="5876" y="2158"/>
                            <a:ext cx="318" cy="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A54E14" w14:textId="77777777" w:rsidR="00414F32" w:rsidRDefault="00414F32" w:rsidP="00414F32">
                              <w:pPr>
                                <w:spacing w:line="122" w:lineRule="exac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1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3703320" name="docshape1024"/>
                        <wps:cNvSpPr txBox="1">
                          <a:spLocks noChangeArrowheads="1"/>
                        </wps:cNvSpPr>
                        <wps:spPr bwMode="auto">
                          <a:xfrm>
                            <a:off x="5854" y="2751"/>
                            <a:ext cx="353" cy="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B11421" w14:textId="77777777" w:rsidR="00414F32" w:rsidRDefault="00414F32" w:rsidP="00414F32">
                              <w:pPr>
                                <w:spacing w:line="122" w:lineRule="exac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1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9106178" name="docshape1025"/>
                        <wps:cNvSpPr txBox="1">
                          <a:spLocks noChangeArrowheads="1"/>
                        </wps:cNvSpPr>
                        <wps:spPr bwMode="auto">
                          <a:xfrm>
                            <a:off x="5788" y="3308"/>
                            <a:ext cx="493" cy="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5E1F0B" w14:textId="77777777" w:rsidR="00414F32" w:rsidRDefault="00414F32" w:rsidP="00414F32">
                              <w:pPr>
                                <w:spacing w:line="122" w:lineRule="exac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E.RESET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56F9E5" id="Group 76" o:spid="_x0000_s1026" style="position:absolute;left:0;text-align:left;margin-left:280.05pt;margin-top:28.25pt;width:51.7pt;height:170.1pt;z-index:-251603968;mso-wrap-distance-left:0;mso-wrap-distance-right:0;mso-position-horizontal-relative:page" coordorigin="5661,122" coordsize="1034,3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">
                <v:rect id="docshape1007" o:spid="_x0000_s1027" style="position:absolute;left:5666;top:127;width:720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" filled="f" strokeweight=".19967mm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008" o:spid="_x0000_s1028" type="#_x0000_t75" style="position:absolute;left:5760;top:3070;width:543;height: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">
                  <v:imagedata r:id="rId28" o:title=""/>
                </v:shape>
                <v:shape id="docshape1009" o:spid="_x0000_s1029" style="position:absolute;left:5758;top:1323;width:530;height:455;visibility:visible;mso-wrap-style:square;v-text-anchor:top" coordsize="530,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" path="m75,l68,,60,2,53,4,31,15,15,31,4,52,,76,,386r8,26l22,432r21,15l68,455r394,l469,452r22,-7l511,429r14,-21l529,386r,-310l493,10,462,,75,e" filled="f" strokeweight=".19967mm">
                  <v:path arrowok="t" o:connecttype="custom" o:connectlocs="75,1324;68,1324;60,1326;53,1328;31,1339;15,1355;4,1376;0,1400;0,1710;8,1736;22,1756;43,1771;68,1779;462,1779;469,1776;491,1769;511,1753;525,1732;529,1710;529,1400;493,1334;462,1324;75,1324" o:connectangles="0,0,0,0,0,0,0,0,0,0,0,0,0,0,0,0,0,0,0,0,0,0,0"/>
                </v:shape>
                <v:shape id="docshape1010" o:spid="_x0000_s1030" style="position:absolute;left:5758;top:793;width:530;height:380;visibility:visible;mso-wrap-style:square;v-text-anchor:top" coordsize="530,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" path="m479,l59,,53,,45,2,39,3,36,6,30,7r-6,3l17,16,9,26,6,30,3,36,2,42,,46,,326r5,19l17,362r16,11l59,379r411,l479,378r6,l501,370r14,-12l525,344r4,-18l529,58,527,39,518,22,503,9,479,xe" fillcolor="#969696" stroked="f">
                  <v:path arrowok="t" o:connecttype="custom" o:connectlocs="479,794;59,794;53,794;45,796;39,797;36,800;30,801;24,804;17,810;9,820;6,824;3,830;2,836;0,840;0,1120;5,1139;17,1156;33,1167;59,1173;470,1173;479,1172;485,1172;501,1164;515,1152;525,1138;529,1120;529,852;527,833;518,816;503,803;479,794" o:connectangles="0,0,0,0,0,0,0,0,0,0,0,0,0,0,0,0,0,0,0,0,0,0,0,0,0,0,0,0,0,0,0"/>
                </v:shape>
                <v:shape id="docshape1011" o:spid="_x0000_s1031" style="position:absolute;left:5758;top:793;width:530;height:380;visibility:visible;mso-wrap-style:square;v-text-anchor:top" coordsize="530,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" path="m59,l53,,45,2,39,3,36,6,30,7r-6,3l17,16,9,26,6,30,3,36,2,42,,46,,326r5,19l17,362r16,11l53,378r6,1l470,379r9,-1l485,378r16,-8l515,358r10,-14l529,326r,-268l527,39,518,22,503,9,485,2,479,,59,e" filled="f" strokeweight=".19967mm">
                  <v:path arrowok="t" o:connecttype="custom" o:connectlocs="59,794;53,794;45,796;39,797;36,800;30,801;24,804;17,810;9,820;6,824;3,830;2,836;0,840;0,1120;5,1139;17,1156;33,1167;53,1172;59,1173;470,1173;479,1172;485,1172;501,1164;515,1152;525,1138;529,1120;529,852;527,833;518,816;503,803;485,796;479,794;59,794" o:connectangles="0,0,0,0,0,0,0,0,0,0,0,0,0,0,0,0,0,0,0,0,0,0,0,0,0,0,0,0,0,0,0,0,0"/>
                </v:shape>
                <v:shape id="docshape1012" o:spid="_x0000_s1032" style="position:absolute;left:5940;top:923;width:156;height:152;visibility:visible;mso-wrap-style:square;v-text-anchor:top" coordsize="156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" path="m114,r10,6l132,15r23,39l152,97r-24,36l87,150r-10,1l70,150,28,133,3,97,,54,24,15,34,6,43,e" filled="f" strokecolor="#fffff3" strokeweight=".4325mm">
                  <v:path arrowok="t" o:connecttype="custom" o:connectlocs="114,923;124,929;132,938;155,977;152,1020;128,1056;87,1073;77,1074;70,1073;28,1056;3,1020;0,977;24,938;34,929;43,923" o:connectangles="0,0,0,0,0,0,0,0,0,0,0,0,0,0,0"/>
                </v:shape>
                <v:line id="Line 9" o:spid="_x0000_s1033" style="position:absolute;visibility:visible;mso-wrap-style:square" from="6025,884" to="6025,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" strokecolor="#fffff3" strokeweight=".4325mm"/>
                <v:shape id="docshape1013" o:spid="_x0000_s1034" style="position:absolute;left:5762;top:1920;width:532;height:378;visibility:visible;mso-wrap-style:square;v-text-anchor:top" coordsize="532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" path="m63,l57,,52,3r-6,l28,13,14,26,4,42,,63,,321r8,23l19,359r16,10l57,378r419,l482,376r4,-2l492,372r34,-32l528,333r3,-6l531,321r1,-5l532,63r-1,-6l531,51r-3,-7l526,38r-1,-5l521,29r-8,-9l503,11,498,8,492,6,486,3r-4,l476,,63,e" filled="f" strokeweight=".19967mm">
                  <v:path arrowok="t" o:connecttype="custom" o:connectlocs="63,1920;57,1920;52,1923;46,1923;28,1933;14,1946;4,1962;0,1983;0,2241;8,2264;19,2279;35,2289;57,2298;476,2298;482,2296;486,2294;492,2292;526,2260;528,2253;531,2247;531,2241;532,2236;532,1983;531,1977;531,1971;528,1964;526,1958;525,1953;521,1949;513,1940;503,1931;498,1928;492,1926;486,1923;482,1923;476,1920;63,1920" o:connectangles="0,0,0,0,0,0,0,0,0,0,0,0,0,0,0,0,0,0,0,0,0,0,0,0,0,0,0,0,0,0,0,0,0,0,0,0,0"/>
                </v:shape>
                <v:shape id="docshape1014" o:spid="_x0000_s1035" type="#_x0000_t75" style="position:absolute;left:5949;top:1401;width:179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">
                  <v:imagedata r:id="rId29" o:title=""/>
                </v:shape>
                <v:rect id="docshape1015" o:spid="_x0000_s1036" style="position:absolute;left:5955;top:2009;width:125;height: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" fillcolor="#fffff3" stroked="f"/>
                <v:rect id="docshape1016" o:spid="_x0000_s1037" style="position:absolute;left:5955;top:2009;width:125;height: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" filled="f" strokecolor="#7f7f7f" strokeweight=".19967mm"/>
                <v:shape id="docshape1017" o:spid="_x0000_s1038" style="position:absolute;left:5758;top:2460;width:530;height:455;visibility:visible;mso-wrap-style:square;v-text-anchor:top" coordsize="530,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" path="m462,l75,,68,,60,2,3,52,,76,,387r6,25l21,433r22,15l68,455r394,l523,409r6,-29l529,76,524,50,512,28,493,12,469,2,462,xe" fillcolor="#969696" stroked="f">
                  <v:path arrowok="t" o:connecttype="custom" o:connectlocs="462,2460;75,2460;68,2460;60,2462;3,2512;0,2536;0,2847;6,2872;21,2893;43,2908;68,2915;462,2915;523,2869;529,2840;529,2536;524,2510;512,2488;493,2472;469,2462;462,2460" o:connectangles="0,0,0,0,0,0,0,0,0,0,0,0,0,0,0,0,0,0,0,0"/>
                </v:shape>
                <v:shape id="docshape1018" o:spid="_x0000_s1039" style="position:absolute;left:5758;top:2460;width:530;height:455;visibility:visible;mso-wrap-style:square;v-text-anchor:top" coordsize="530,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" path="m75,l68,,60,2,3,52,,76,,387r6,25l21,433r22,15l68,455r394,l523,409r6,-29l529,76,493,12,462,,75,e" filled="f" strokeweight=".19967mm">
                  <v:path arrowok="t" o:connecttype="custom" o:connectlocs="75,2460;68,2460;60,2462;3,2512;0,2536;0,2847;6,2872;21,2893;43,2908;68,2915;462,2915;523,2869;529,2840;529,2536;493,2472;462,2460;75,2460" o:connectangles="0,0,0,0,0,0,0,0,0,0,0,0,0,0,0,0,0"/>
                </v:shape>
                <v:shape id="docshape1019" o:spid="_x0000_s1040" type="#_x0000_t75" style="position:absolute;left:5828;top:2490;width:367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">
                  <v:imagedata r:id="rId30" o:title=""/>
                </v:shape>
                <v:shape id="docshape1020" o:spid="_x0000_s1041" type="#_x0000_t75" style="position:absolute;left:5832;top:216;width:384;height: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">
                  <v:imagedata r:id="rId31" o:title=""/>
                </v:shape>
                <v:shape id="docshape1021" o:spid="_x0000_s1042" type="#_x0000_t75" style="position:absolute;left:6240;top:568;width:455;height: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">
                  <v:imagedata r:id="rId3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022" o:spid="_x0000_s1043" type="#_x0000_t202" style="position:absolute;left:5850;top:1613;width:386;height: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" filled="f" stroked="f">
                  <v:textbox inset="0,0,0,0">
                    <w:txbxContent>
                      <w:p w14:paraId="33BDAD12" w14:textId="77777777" w:rsidR="00414F32" w:rsidRDefault="00414F32" w:rsidP="00414F32">
                        <w:pPr>
                          <w:spacing w:line="122" w:lineRule="exac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pacing w:val="-2"/>
                            <w:sz w:val="11"/>
                          </w:rPr>
                          <w:t>START</w:t>
                        </w:r>
                      </w:p>
                    </w:txbxContent>
                  </v:textbox>
                </v:shape>
                <v:shape id="docshape1023" o:spid="_x0000_s1044" type="#_x0000_t202" style="position:absolute;left:5876;top:2158;width:318;height: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" filled="f" stroked="f">
                  <v:textbox inset="0,0,0,0">
                    <w:txbxContent>
                      <w:p w14:paraId="0EA54E14" w14:textId="77777777" w:rsidR="00414F32" w:rsidRDefault="00414F32" w:rsidP="00414F32">
                        <w:pPr>
                          <w:spacing w:line="122" w:lineRule="exac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pacing w:val="-4"/>
                            <w:sz w:val="11"/>
                          </w:rPr>
                          <w:t>STOP</w:t>
                        </w:r>
                      </w:p>
                    </w:txbxContent>
                  </v:textbox>
                </v:shape>
                <v:shape id="docshape1024" o:spid="_x0000_s1045" type="#_x0000_t202" style="position:absolute;left:5854;top:2751;width:353;height: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" filled="f" stroked="f">
                  <v:textbox inset="0,0,0,0">
                    <w:txbxContent>
                      <w:p w14:paraId="76B11421" w14:textId="77777777" w:rsidR="00414F32" w:rsidRDefault="00414F32" w:rsidP="00414F32">
                        <w:pPr>
                          <w:spacing w:line="122" w:lineRule="exac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pacing w:val="-4"/>
                            <w:sz w:val="11"/>
                          </w:rPr>
                          <w:t>HOME</w:t>
                        </w:r>
                      </w:p>
                    </w:txbxContent>
                  </v:textbox>
                </v:shape>
                <v:shape id="docshape1025" o:spid="_x0000_s1046" type="#_x0000_t202" style="position:absolute;left:5788;top:3308;width:493;height: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" filled="f" stroked="f">
                  <v:textbox inset="0,0,0,0">
                    <w:txbxContent>
                      <w:p w14:paraId="025E1F0B" w14:textId="77777777" w:rsidR="00414F32" w:rsidRDefault="00414F32" w:rsidP="00414F32">
                        <w:pPr>
                          <w:spacing w:line="122" w:lineRule="exac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pacing w:val="-2"/>
                            <w:sz w:val="11"/>
                          </w:rPr>
                          <w:t>E.RESET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414F32">
        <w:rPr>
          <w:b/>
          <w:bCs/>
          <w:sz w:val="24"/>
          <w:szCs w:val="24"/>
        </w:rPr>
        <w:t>Switching on the Instrument</w:t>
      </w:r>
    </w:p>
    <w:p w14:paraId="6FD98F95" w14:textId="3656727A" w:rsidR="00414F32" w:rsidRDefault="0036447C" w:rsidP="00C062DC">
      <w:pPr>
        <w:pStyle w:val="TDPL-BodyTxt"/>
        <w:numPr>
          <w:ilvl w:val="0"/>
          <w:numId w:val="0"/>
        </w:numPr>
        <w:ind w:left="426"/>
        <w:rPr>
          <w:rFonts w:ascii="Arial" w:eastAsia="Arial" w:hAnsi="Arial" w:cs="Arial"/>
          <w:sz w:val="21"/>
        </w:rPr>
      </w:pPr>
      <w:r>
        <w:rPr>
          <w:rFonts w:ascii="Arial" w:eastAsia="Arial" w:hAnsi="Arial" w:cs="Arial"/>
          <w:noProof/>
          <w:sz w:val="21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76E6957E" wp14:editId="686618ED">
                <wp:simplePos x="0" y="0"/>
                <wp:positionH relativeFrom="column">
                  <wp:posOffset>752475</wp:posOffset>
                </wp:positionH>
                <wp:positionV relativeFrom="paragraph">
                  <wp:posOffset>129540</wp:posOffset>
                </wp:positionV>
                <wp:extent cx="5257800" cy="4391025"/>
                <wp:effectExtent l="0" t="0" r="19050" b="28575"/>
                <wp:wrapTopAndBottom/>
                <wp:docPr id="1123523360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7800" cy="4391025"/>
                          <a:chOff x="0" y="0"/>
                          <a:chExt cx="5257800" cy="4391025"/>
                        </a:xfrm>
                      </wpg:grpSpPr>
                      <wpg:grpSp>
                        <wpg:cNvPr id="1314336108" name="Group 21"/>
                        <wpg:cNvGrpSpPr/>
                        <wpg:grpSpPr>
                          <a:xfrm>
                            <a:off x="0" y="0"/>
                            <a:ext cx="5257800" cy="657225"/>
                            <a:chOff x="0" y="0"/>
                            <a:chExt cx="5257800" cy="657225"/>
                          </a:xfrm>
                        </wpg:grpSpPr>
                        <wps:wsp>
                          <wps:cNvPr id="1180642807" name="Rectangle: Rounded Corners 19"/>
                          <wps:cNvSpPr/>
                          <wps:spPr>
                            <a:xfrm>
                              <a:off x="0" y="0"/>
                              <a:ext cx="5257800" cy="314325"/>
                            </a:xfrm>
                            <a:prstGeom prst="round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D51BE69" w14:textId="6C886C1B" w:rsidR="00CB704C" w:rsidRPr="00CB704C" w:rsidRDefault="00CB704C" w:rsidP="00CB704C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CB704C">
                                  <w:rPr>
                                    <w:color w:val="000000" w:themeColor="text1"/>
                                  </w:rPr>
                                  <w:t xml:space="preserve">       Check for levels of Elution buffer 1, 2,3 and Wash Solution.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8797836" name="Arrow: Down 20"/>
                          <wps:cNvSpPr/>
                          <wps:spPr>
                            <a:xfrm>
                              <a:off x="2486025" y="323850"/>
                              <a:ext cx="276225" cy="333375"/>
                            </a:xfrm>
                            <a:prstGeom prst="downArrow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11004447" name="Group 21"/>
                        <wpg:cNvGrpSpPr/>
                        <wpg:grpSpPr>
                          <a:xfrm>
                            <a:off x="0" y="685800"/>
                            <a:ext cx="5257800" cy="657225"/>
                            <a:chOff x="0" y="0"/>
                            <a:chExt cx="5257800" cy="657225"/>
                          </a:xfrm>
                        </wpg:grpSpPr>
                        <wps:wsp>
                          <wps:cNvPr id="1317863570" name="Rectangle: Rounded Corners 19"/>
                          <wps:cNvSpPr/>
                          <wps:spPr>
                            <a:xfrm>
                              <a:off x="0" y="0"/>
                              <a:ext cx="5257800" cy="314325"/>
                            </a:xfrm>
                            <a:prstGeom prst="round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D95EA8E" w14:textId="4FBD371C" w:rsidR="00CB704C" w:rsidRPr="00CB704C" w:rsidRDefault="00C062DC" w:rsidP="00CB704C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C062DC">
                                  <w:rPr>
                                    <w:color w:val="000000" w:themeColor="text1"/>
                                  </w:rPr>
                                  <w:t>“SWITCH ON” the instrument, PC and GX reporting software.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1534648" name="Arrow: Down 20"/>
                          <wps:cNvSpPr/>
                          <wps:spPr>
                            <a:xfrm>
                              <a:off x="2486025" y="323850"/>
                              <a:ext cx="276225" cy="333375"/>
                            </a:xfrm>
                            <a:prstGeom prst="downArrow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23873585" name="Group 21"/>
                        <wpg:cNvGrpSpPr/>
                        <wpg:grpSpPr>
                          <a:xfrm>
                            <a:off x="0" y="1362075"/>
                            <a:ext cx="5257800" cy="657225"/>
                            <a:chOff x="0" y="0"/>
                            <a:chExt cx="5257800" cy="657225"/>
                          </a:xfrm>
                        </wpg:grpSpPr>
                        <wps:wsp>
                          <wps:cNvPr id="1445790973" name="Rectangle: Rounded Corners 19"/>
                          <wps:cNvSpPr/>
                          <wps:spPr>
                            <a:xfrm>
                              <a:off x="0" y="0"/>
                              <a:ext cx="5257800" cy="314325"/>
                            </a:xfrm>
                            <a:prstGeom prst="round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4115313" w14:textId="58544ED8" w:rsidR="00CB704C" w:rsidRPr="00CB704C" w:rsidRDefault="00C062DC" w:rsidP="00CB704C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C062DC">
                                  <w:rPr>
                                    <w:color w:val="000000" w:themeColor="text1"/>
                                  </w:rPr>
                                  <w:t xml:space="preserve">               “Press the “Power Button” on the sheet keys”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563785" name="Arrow: Down 20"/>
                          <wps:cNvSpPr/>
                          <wps:spPr>
                            <a:xfrm>
                              <a:off x="2486025" y="323850"/>
                              <a:ext cx="276225" cy="333375"/>
                            </a:xfrm>
                            <a:prstGeom prst="downArrow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701862" name="Group 21"/>
                        <wpg:cNvGrpSpPr/>
                        <wpg:grpSpPr>
                          <a:xfrm>
                            <a:off x="0" y="2038350"/>
                            <a:ext cx="5257800" cy="657225"/>
                            <a:chOff x="0" y="0"/>
                            <a:chExt cx="5257800" cy="657225"/>
                          </a:xfrm>
                        </wpg:grpSpPr>
                        <wps:wsp>
                          <wps:cNvPr id="1436061821" name="Rectangle: Rounded Corners 19"/>
                          <wps:cNvSpPr/>
                          <wps:spPr>
                            <a:xfrm>
                              <a:off x="0" y="0"/>
                              <a:ext cx="5257800" cy="314325"/>
                            </a:xfrm>
                            <a:prstGeom prst="round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1D2B5BB" w14:textId="047B5316" w:rsidR="00CB704C" w:rsidRPr="00CB704C" w:rsidRDefault="00C062DC" w:rsidP="00CB704C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C062DC">
                                  <w:rPr>
                                    <w:color w:val="000000" w:themeColor="text1"/>
                                  </w:rPr>
                                  <w:t xml:space="preserve">             Wait for Instrument Initialization (Pump Clean)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1475990" name="Arrow: Down 20"/>
                          <wps:cNvSpPr/>
                          <wps:spPr>
                            <a:xfrm>
                              <a:off x="2486025" y="323850"/>
                              <a:ext cx="276225" cy="333375"/>
                            </a:xfrm>
                            <a:prstGeom prst="downArrow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71051551" name="Group 21"/>
                        <wpg:cNvGrpSpPr/>
                        <wpg:grpSpPr>
                          <a:xfrm>
                            <a:off x="0" y="2743200"/>
                            <a:ext cx="5257800" cy="657225"/>
                            <a:chOff x="0" y="0"/>
                            <a:chExt cx="5257800" cy="657225"/>
                          </a:xfrm>
                        </wpg:grpSpPr>
                        <wps:wsp>
                          <wps:cNvPr id="207455771" name="Rectangle: Rounded Corners 19"/>
                          <wps:cNvSpPr/>
                          <wps:spPr>
                            <a:xfrm>
                              <a:off x="0" y="0"/>
                              <a:ext cx="5257800" cy="314325"/>
                            </a:xfrm>
                            <a:prstGeom prst="round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E3FD12F" w14:textId="5BD2423D" w:rsidR="00CB704C" w:rsidRPr="00CB704C" w:rsidRDefault="00C062DC" w:rsidP="00CB704C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C062DC">
                                  <w:rPr>
                                    <w:color w:val="000000" w:themeColor="text1"/>
                                  </w:rPr>
                                  <w:t xml:space="preserve">                   System will come to “STAND-BY”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1491886" name="Arrow: Down 20"/>
                          <wps:cNvSpPr/>
                          <wps:spPr>
                            <a:xfrm>
                              <a:off x="2486025" y="323850"/>
                              <a:ext cx="276225" cy="333375"/>
                            </a:xfrm>
                            <a:prstGeom prst="downArrow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68937232" name="Rectangle: Rounded Corners 19"/>
                        <wps:cNvSpPr/>
                        <wps:spPr>
                          <a:xfrm>
                            <a:off x="0" y="3400425"/>
                            <a:ext cx="5257800" cy="314325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8AC7BF" w14:textId="6FBB402E" w:rsidR="00C062DC" w:rsidRPr="00CB704C" w:rsidRDefault="0036447C" w:rsidP="00C062D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6447C">
                                <w:rPr>
                                  <w:color w:val="000000" w:themeColor="text1"/>
                                </w:rPr>
                                <w:t xml:space="preserve">           Check Column and Filter count. Replace if necessary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988995" name="Arrow: Down 20"/>
                        <wps:cNvSpPr/>
                        <wps:spPr>
                          <a:xfrm>
                            <a:off x="2486025" y="3724275"/>
                            <a:ext cx="276225" cy="333375"/>
                          </a:xfrm>
                          <a:prstGeom prst="downArrow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010319" name="Rectangle: Rounded Corners 19"/>
                        <wps:cNvSpPr/>
                        <wps:spPr>
                          <a:xfrm>
                            <a:off x="0" y="4076700"/>
                            <a:ext cx="5257800" cy="314325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CCE548" w14:textId="0660DD2A" w:rsidR="00C062DC" w:rsidRPr="00CB704C" w:rsidRDefault="0036447C" w:rsidP="00C062D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6447C">
                                <w:rPr>
                                  <w:color w:val="000000" w:themeColor="text1"/>
                                </w:rPr>
                                <w:t xml:space="preserve">          Instrument is ready for Routine operations.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E6957E" id="Group 23" o:spid="_x0000_s1047" style="position:absolute;left:0;text-align:left;margin-left:59.25pt;margin-top:10.2pt;width:414pt;height:345.75pt;z-index:251736064" coordsize="52578,43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">
                <v:group id="Group 21" o:spid="_x0000_s1048" style="position:absolute;width:52578;height:6572" coordsize="52578,6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">
                  <v:roundrect id="Rectangle: Rounded Corners 19" o:spid="_x0000_s1049" style="position:absolute;width:52578;height:31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" filled="f" strokecolor="#09101d [484]" strokeweight="1pt">
                    <v:stroke joinstyle="miter"/>
                    <v:textbox>
                      <w:txbxContent>
                        <w:p w14:paraId="3D51BE69" w14:textId="6C886C1B" w:rsidR="00CB704C" w:rsidRPr="00CB704C" w:rsidRDefault="00CB704C" w:rsidP="00CB704C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CB704C">
                            <w:rPr>
                              <w:color w:val="000000" w:themeColor="text1"/>
                            </w:rPr>
                            <w:t xml:space="preserve">       Check for levels of Elution buffer 1, 2,3 and Wash Solution.</w:t>
                          </w:r>
                        </w:p>
                      </w:txbxContent>
                    </v:textbox>
                  </v:roundrect>
                  <v:shapetype id="_x0000_t67" coordsize="21600,21600" o:spt="67" adj="16200,5400" path="m0@0l@1@0@1,0@2,0@2@0,21600@0,10800,216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10800,0;0,@0;10800,21600;21600,@0" o:connectangles="270,180,90,0" textboxrect="@1,0,@2,@6"/>
                    <v:handles>
                      <v:h position="#1,#0" xrange="0,10800" yrange="0,21600"/>
                    </v:handles>
                  </v:shapetype>
                  <v:shape id="Arrow: Down 20" o:spid="_x0000_s1050" type="#_x0000_t67" style="position:absolute;left:24860;top:3238;width:2762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" adj="12651" filled="f" strokecolor="#09101d [484]" strokeweight="1pt"/>
                </v:group>
                <v:group id="Group 21" o:spid="_x0000_s1051" style="position:absolute;top:6858;width:52578;height:6572" coordsize="52578,6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">
                  <v:roundrect id="Rectangle: Rounded Corners 19" o:spid="_x0000_s1052" style="position:absolute;width:52578;height:31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" filled="f" strokecolor="#09101d [484]" strokeweight="1pt">
                    <v:stroke joinstyle="miter"/>
                    <v:textbox>
                      <w:txbxContent>
                        <w:p w14:paraId="4D95EA8E" w14:textId="4FBD371C" w:rsidR="00CB704C" w:rsidRPr="00CB704C" w:rsidRDefault="00C062DC" w:rsidP="00CB704C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C062DC">
                            <w:rPr>
                              <w:color w:val="000000" w:themeColor="text1"/>
                            </w:rPr>
                            <w:t>“SWITCH ON” the instrument, PC and GX reporting software.</w:t>
                          </w:r>
                        </w:p>
                      </w:txbxContent>
                    </v:textbox>
                  </v:roundrect>
                  <v:shape id="Arrow: Down 20" o:spid="_x0000_s1053" type="#_x0000_t67" style="position:absolute;left:24860;top:3238;width:2762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" adj="12651" filled="f" strokecolor="#09101d [484]" strokeweight="1pt"/>
                </v:group>
                <v:group id="Group 21" o:spid="_x0000_s1054" style="position:absolute;top:13620;width:52578;height:6573" coordsize="52578,6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">
                  <v:roundrect id="Rectangle: Rounded Corners 19" o:spid="_x0000_s1055" style="position:absolute;width:52578;height:31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" filled="f" strokecolor="#09101d [484]" strokeweight="1pt">
                    <v:stroke joinstyle="miter"/>
                    <v:textbox>
                      <w:txbxContent>
                        <w:p w14:paraId="24115313" w14:textId="58544ED8" w:rsidR="00CB704C" w:rsidRPr="00CB704C" w:rsidRDefault="00C062DC" w:rsidP="00CB704C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C062DC">
                            <w:rPr>
                              <w:color w:val="000000" w:themeColor="text1"/>
                            </w:rPr>
                            <w:t xml:space="preserve">               “Press the “Power Button” on the sheet keys”</w:t>
                          </w:r>
                        </w:p>
                      </w:txbxContent>
                    </v:textbox>
                  </v:roundrect>
                  <v:shape id="Arrow: Down 20" o:spid="_x0000_s1056" type="#_x0000_t67" style="position:absolute;left:24860;top:3238;width:2762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" adj="12651" filled="f" strokecolor="#09101d [484]" strokeweight="1pt"/>
                </v:group>
                <v:group id="Group 21" o:spid="_x0000_s1057" style="position:absolute;top:20383;width:52578;height:6572" coordsize="52578,6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">
                  <v:roundrect id="Rectangle: Rounded Corners 19" o:spid="_x0000_s1058" style="position:absolute;width:52578;height:31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" filled="f" strokecolor="#09101d [484]" strokeweight="1pt">
                    <v:stroke joinstyle="miter"/>
                    <v:textbox>
                      <w:txbxContent>
                        <w:p w14:paraId="41D2B5BB" w14:textId="047B5316" w:rsidR="00CB704C" w:rsidRPr="00CB704C" w:rsidRDefault="00C062DC" w:rsidP="00CB704C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C062DC">
                            <w:rPr>
                              <w:color w:val="000000" w:themeColor="text1"/>
                            </w:rPr>
                            <w:t xml:space="preserve">             Wait for Instrument Initialization (Pump Clean)</w:t>
                          </w:r>
                        </w:p>
                      </w:txbxContent>
                    </v:textbox>
                  </v:roundrect>
                  <v:shape id="Arrow: Down 20" o:spid="_x0000_s1059" type="#_x0000_t67" style="position:absolute;left:24860;top:3238;width:2762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" adj="12651" filled="f" strokecolor="#09101d [484]" strokeweight="1pt"/>
                </v:group>
                <v:group id="Group 21" o:spid="_x0000_s1060" style="position:absolute;top:27432;width:52578;height:6572" coordsize="52578,6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">
                  <v:roundrect id="Rectangle: Rounded Corners 19" o:spid="_x0000_s1061" style="position:absolute;width:52578;height:31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" filled="f" strokecolor="#09101d [484]" strokeweight="1pt">
                    <v:stroke joinstyle="miter"/>
                    <v:textbox>
                      <w:txbxContent>
                        <w:p w14:paraId="0E3FD12F" w14:textId="5BD2423D" w:rsidR="00CB704C" w:rsidRPr="00CB704C" w:rsidRDefault="00C062DC" w:rsidP="00CB704C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C062DC">
                            <w:rPr>
                              <w:color w:val="000000" w:themeColor="text1"/>
                            </w:rPr>
                            <w:t xml:space="preserve">                   System will come to “STAND-BY”</w:t>
                          </w:r>
                        </w:p>
                      </w:txbxContent>
                    </v:textbox>
                  </v:roundrect>
                  <v:shape id="Arrow: Down 20" o:spid="_x0000_s1062" type="#_x0000_t67" style="position:absolute;left:24860;top:3238;width:2762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" adj="12651" filled="f" strokecolor="#09101d [484]" strokeweight="1pt"/>
                </v:group>
                <v:roundrect id="Rectangle: Rounded Corners 19" o:spid="_x0000_s1063" style="position:absolute;top:34004;width:52578;height:31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" filled="f" strokecolor="#09101d [484]" strokeweight="1pt">
                  <v:stroke joinstyle="miter"/>
                  <v:textbox>
                    <w:txbxContent>
                      <w:p w14:paraId="148AC7BF" w14:textId="6FBB402E" w:rsidR="00C062DC" w:rsidRPr="00CB704C" w:rsidRDefault="0036447C" w:rsidP="00C062D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36447C">
                          <w:rPr>
                            <w:color w:val="000000" w:themeColor="text1"/>
                          </w:rPr>
                          <w:t xml:space="preserve">           Check Column and Filter count. Replace if necessary</w:t>
                        </w:r>
                      </w:p>
                    </w:txbxContent>
                  </v:textbox>
                </v:roundrect>
                <v:shape id="Arrow: Down 20" o:spid="_x0000_s1064" type="#_x0000_t67" style="position:absolute;left:24860;top:37242;width:2762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" adj="12651" filled="f" strokecolor="#09101d [484]" strokeweight="1pt"/>
                <v:roundrect id="Rectangle: Rounded Corners 19" o:spid="_x0000_s1065" style="position:absolute;top:40767;width:52578;height:31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" filled="f" strokecolor="#09101d [484]" strokeweight="1pt">
                  <v:stroke joinstyle="miter"/>
                  <v:textbox>
                    <w:txbxContent>
                      <w:p w14:paraId="0CCCE548" w14:textId="0660DD2A" w:rsidR="00C062DC" w:rsidRPr="00CB704C" w:rsidRDefault="0036447C" w:rsidP="00C062D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36447C">
                          <w:rPr>
                            <w:color w:val="000000" w:themeColor="text1"/>
                          </w:rPr>
                          <w:t xml:space="preserve">          Instrument is ready for Routine operations.</w:t>
                        </w:r>
                      </w:p>
                    </w:txbxContent>
                  </v:textbox>
                </v:roundrect>
                <w10:wrap type="topAndBottom"/>
              </v:group>
            </w:pict>
          </mc:Fallback>
        </mc:AlternateContent>
      </w:r>
    </w:p>
    <w:p w14:paraId="086635E1" w14:textId="00D65019" w:rsidR="00414F32" w:rsidRPr="00025F53" w:rsidRDefault="00025F53" w:rsidP="00025F53">
      <w:pPr>
        <w:pStyle w:val="TDPL-BodyTxt"/>
        <w:rPr>
          <w:b/>
          <w:bCs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737088" behindDoc="0" locked="0" layoutInCell="1" allowOverlap="1" wp14:anchorId="285A01BB" wp14:editId="2FD73DE0">
            <wp:simplePos x="0" y="0"/>
            <wp:positionH relativeFrom="column">
              <wp:posOffset>1790700</wp:posOffset>
            </wp:positionH>
            <wp:positionV relativeFrom="paragraph">
              <wp:posOffset>243840</wp:posOffset>
            </wp:positionV>
            <wp:extent cx="375920" cy="237490"/>
            <wp:effectExtent l="0" t="0" r="5080" b="0"/>
            <wp:wrapNone/>
            <wp:docPr id="157" name="image1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171.png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5F53">
        <w:rPr>
          <w:b/>
          <w:bCs/>
        </w:rPr>
        <w:t>Maintenance</w:t>
      </w:r>
    </w:p>
    <w:p w14:paraId="49ACA31F" w14:textId="6A1E2775" w:rsidR="00025F53" w:rsidRDefault="00025F53" w:rsidP="00025F53">
      <w:pPr>
        <w:pStyle w:val="TDPL-BodyTxt"/>
        <w:numPr>
          <w:ilvl w:val="0"/>
          <w:numId w:val="0"/>
        </w:numPr>
        <w:ind w:left="1134"/>
      </w:pPr>
      <w:r w:rsidRPr="00025F53">
        <w:t xml:space="preserve">[Main Screen] –    </w:t>
      </w:r>
      <w:r>
        <w:t xml:space="preserve">         </w:t>
      </w:r>
    </w:p>
    <w:p w14:paraId="33389924" w14:textId="133DD3AF" w:rsidR="00025F53" w:rsidRDefault="00025F53" w:rsidP="00025F53">
      <w:pPr>
        <w:pStyle w:val="TDPL-BodyTxt"/>
        <w:numPr>
          <w:ilvl w:val="0"/>
          <w:numId w:val="0"/>
        </w:numPr>
        <w:tabs>
          <w:tab w:val="left" w:pos="2760"/>
        </w:tabs>
        <w:ind w:left="1134"/>
      </w:pPr>
      <w:r>
        <w:t xml:space="preserve">Press the </w:t>
      </w:r>
      <w:r>
        <w:rPr>
          <w:noProof/>
          <w14:ligatures w14:val="standardContextual"/>
        </w:rPr>
        <w:drawing>
          <wp:anchor distT="0" distB="0" distL="114300" distR="114300" simplePos="0" relativeHeight="251738112" behindDoc="0" locked="0" layoutInCell="1" allowOverlap="1" wp14:anchorId="775E2D3D" wp14:editId="6F6D84ED">
            <wp:simplePos x="0" y="0"/>
            <wp:positionH relativeFrom="column">
              <wp:posOffset>1304925</wp:posOffset>
            </wp:positionH>
            <wp:positionV relativeFrom="paragraph">
              <wp:posOffset>3175</wp:posOffset>
            </wp:positionV>
            <wp:extent cx="375920" cy="237490"/>
            <wp:effectExtent l="0" t="0" r="5080" b="0"/>
            <wp:wrapNone/>
            <wp:docPr id="1710911284" name="image1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171.png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 xml:space="preserve">key on the </w:t>
      </w:r>
      <w:r w:rsidRPr="00025F53">
        <w:t>main screen to display the MAINTE screen</w:t>
      </w:r>
    </w:p>
    <w:p w14:paraId="0DAEB19D" w14:textId="21DCA3C0" w:rsidR="00025F53" w:rsidRDefault="00025F53" w:rsidP="000D7D43">
      <w:pPr>
        <w:pStyle w:val="TDPL-BodyTxt"/>
        <w:numPr>
          <w:ilvl w:val="0"/>
          <w:numId w:val="0"/>
        </w:numPr>
        <w:tabs>
          <w:tab w:val="left" w:pos="2760"/>
        </w:tabs>
        <w:spacing w:before="240"/>
        <w:ind w:left="1134" w:firstLine="1843"/>
      </w:pPr>
      <w:r>
        <w:rPr>
          <w:noProof/>
          <w14:ligatures w14:val="standardContextual"/>
        </w:rPr>
        <mc:AlternateContent>
          <mc:Choice Requires="wpg">
            <w:drawing>
              <wp:inline distT="0" distB="0" distL="0" distR="0" wp14:anchorId="14D1B54E" wp14:editId="324B8C82">
                <wp:extent cx="1581150" cy="1390650"/>
                <wp:effectExtent l="0" t="0" r="19050" b="19050"/>
                <wp:docPr id="1055083215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581150" cy="1390650"/>
                          <a:chOff x="7" y="7"/>
                          <a:chExt cx="4815" cy="3615"/>
                        </a:xfrm>
                      </wpg:grpSpPr>
                      <pic:pic xmlns:pic="http://schemas.openxmlformats.org/drawingml/2006/picture">
                        <pic:nvPicPr>
                          <pic:cNvPr id="2017764723" name="docshape16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9" y="59"/>
                            <a:ext cx="4170" cy="2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05000504" name="docshape1615"/>
                        <wps:cNvSpPr>
                          <a:spLocks noChangeArrowheads="1"/>
                        </wps:cNvSpPr>
                        <wps:spPr bwMode="auto">
                          <a:xfrm>
                            <a:off x="7" y="7"/>
                            <a:ext cx="4815" cy="3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9C96F5" id="Group 26" o:spid="_x0000_s1026" style="width:124.5pt;height:109.5pt;mso-position-horizontal-relative:char;mso-position-vertical-relative:line" coordorigin="7,7" coordsize="4815,36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">
                <v:shape id="docshape1614" o:spid="_x0000_s1027" type="#_x0000_t75" style="position:absolute;left:509;top:59;width:4170;height:2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">
                  <v:imagedata r:id="rId35" o:title=""/>
                </v:shape>
                <v:rect id="docshape1615" o:spid="_x0000_s1028" style="position:absolute;left:7;top:7;width:4815;height:3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" filled="f"/>
                <w10:anchorlock/>
              </v:group>
            </w:pict>
          </mc:Fallback>
        </mc:AlternateContent>
      </w:r>
    </w:p>
    <w:p w14:paraId="78AC1C55" w14:textId="370BC4D4" w:rsidR="00C70F7D" w:rsidRDefault="00025F53" w:rsidP="002C0F55">
      <w:pPr>
        <w:pStyle w:val="TDPL-BodyTxt"/>
        <w:numPr>
          <w:ilvl w:val="0"/>
          <w:numId w:val="0"/>
        </w:numPr>
        <w:tabs>
          <w:tab w:val="left" w:pos="2760"/>
        </w:tabs>
        <w:spacing w:before="240"/>
        <w:ind w:left="1134"/>
      </w:pPr>
      <w:r>
        <w:lastRenderedPageBreak/>
        <w:t>Key Functions:</w:t>
      </w:r>
      <w:r w:rsidR="00A57C80">
        <w:t xml:space="preserve"> 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76"/>
        <w:gridCol w:w="7172"/>
      </w:tblGrid>
      <w:tr w:rsidR="00A57C80" w14:paraId="3F6B7EF7" w14:textId="77777777" w:rsidTr="000D7D43">
        <w:trPr>
          <w:trHeight w:val="510"/>
        </w:trPr>
        <w:tc>
          <w:tcPr>
            <w:tcW w:w="876" w:type="dxa"/>
            <w:vAlign w:val="center"/>
          </w:tcPr>
          <w:p w14:paraId="37782119" w14:textId="5C27585A" w:rsidR="00A57C80" w:rsidRDefault="00A57C80" w:rsidP="002C0F55">
            <w:pPr>
              <w:pStyle w:val="TableParagraph"/>
            </w:pPr>
            <w:r>
              <w:rPr>
                <w:noProof/>
              </w:rPr>
              <w:drawing>
                <wp:inline distT="0" distB="0" distL="0" distR="0" wp14:anchorId="6C755833" wp14:editId="6CC57EC2">
                  <wp:extent cx="342900" cy="215900"/>
                  <wp:effectExtent l="0" t="0" r="0" b="0"/>
                  <wp:docPr id="145" name="image1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image170.png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72" w:type="dxa"/>
          </w:tcPr>
          <w:p w14:paraId="7CDD2EEC" w14:textId="77777777" w:rsidR="006D063C" w:rsidRPr="00831C83" w:rsidRDefault="006D063C" w:rsidP="006D063C">
            <w:pPr>
              <w:spacing w:line="192" w:lineRule="auto"/>
            </w:pPr>
            <w:r w:rsidRPr="00831C83">
              <w:t>Displays</w:t>
            </w:r>
            <w:r w:rsidRPr="00831C83">
              <w:rPr>
                <w:spacing w:val="21"/>
              </w:rPr>
              <w:t xml:space="preserve"> </w:t>
            </w:r>
            <w:r w:rsidRPr="00831C83">
              <w:t>another</w:t>
            </w:r>
            <w:r w:rsidRPr="00831C83">
              <w:rPr>
                <w:spacing w:val="21"/>
              </w:rPr>
              <w:t xml:space="preserve"> </w:t>
            </w:r>
            <w:r w:rsidRPr="00831C83">
              <w:t>screen</w:t>
            </w:r>
            <w:r w:rsidRPr="00831C83">
              <w:rPr>
                <w:spacing w:val="21"/>
              </w:rPr>
              <w:t xml:space="preserve"> </w:t>
            </w:r>
            <w:r w:rsidRPr="00831C83">
              <w:t>to</w:t>
            </w:r>
            <w:r w:rsidRPr="00831C83">
              <w:rPr>
                <w:spacing w:val="21"/>
              </w:rPr>
              <w:t xml:space="preserve"> </w:t>
            </w:r>
            <w:r w:rsidRPr="00831C83">
              <w:t>reset</w:t>
            </w:r>
            <w:r w:rsidRPr="00831C83">
              <w:rPr>
                <w:spacing w:val="21"/>
              </w:rPr>
              <w:t xml:space="preserve"> </w:t>
            </w:r>
            <w:r w:rsidRPr="00831C83">
              <w:t>the</w:t>
            </w:r>
            <w:r w:rsidRPr="00831C83">
              <w:rPr>
                <w:spacing w:val="20"/>
              </w:rPr>
              <w:t xml:space="preserve"> </w:t>
            </w:r>
            <w:r w:rsidRPr="00831C83">
              <w:t>column</w:t>
            </w:r>
            <w:r w:rsidRPr="00831C83">
              <w:rPr>
                <w:spacing w:val="21"/>
              </w:rPr>
              <w:t xml:space="preserve"> </w:t>
            </w:r>
            <w:r w:rsidRPr="00831C83">
              <w:t>and</w:t>
            </w:r>
            <w:r w:rsidRPr="00831C83">
              <w:rPr>
                <w:spacing w:val="21"/>
              </w:rPr>
              <w:t xml:space="preserve"> </w:t>
            </w:r>
            <w:r w:rsidRPr="00831C83">
              <w:t>filter</w:t>
            </w:r>
            <w:r w:rsidRPr="00831C83">
              <w:rPr>
                <w:spacing w:val="21"/>
              </w:rPr>
              <w:t xml:space="preserve"> </w:t>
            </w:r>
            <w:r w:rsidRPr="00831C83">
              <w:t>counter</w:t>
            </w:r>
            <w:r w:rsidRPr="00831C83">
              <w:rPr>
                <w:spacing w:val="20"/>
              </w:rPr>
              <w:t xml:space="preserve"> </w:t>
            </w:r>
            <w:r w:rsidRPr="00831C83">
              <w:t>or</w:t>
            </w:r>
          </w:p>
          <w:p w14:paraId="169A7AF3" w14:textId="4C5E0B2B" w:rsidR="00A57C80" w:rsidRPr="00831C83" w:rsidRDefault="006D063C" w:rsidP="006D063C">
            <w:pPr>
              <w:spacing w:line="192" w:lineRule="auto"/>
            </w:pPr>
            <w:r w:rsidRPr="00831C83">
              <w:t>to</w:t>
            </w:r>
            <w:r w:rsidRPr="00831C83">
              <w:rPr>
                <w:spacing w:val="-3"/>
              </w:rPr>
              <w:t xml:space="preserve"> </w:t>
            </w:r>
            <w:r w:rsidRPr="00831C83">
              <w:t>replace</w:t>
            </w:r>
            <w:r w:rsidRPr="00831C83">
              <w:rPr>
                <w:spacing w:val="-3"/>
              </w:rPr>
              <w:t xml:space="preserve"> </w:t>
            </w:r>
            <w:r w:rsidRPr="00831C83">
              <w:t>the</w:t>
            </w:r>
            <w:r w:rsidRPr="00831C83">
              <w:rPr>
                <w:spacing w:val="-3"/>
              </w:rPr>
              <w:t xml:space="preserve"> </w:t>
            </w:r>
            <w:r w:rsidRPr="00831C83">
              <w:rPr>
                <w:spacing w:val="-2"/>
              </w:rPr>
              <w:t>reagents</w:t>
            </w:r>
          </w:p>
        </w:tc>
      </w:tr>
      <w:tr w:rsidR="006D063C" w14:paraId="482BCB88" w14:textId="77777777" w:rsidTr="000D7D43">
        <w:trPr>
          <w:trHeight w:val="454"/>
        </w:trPr>
        <w:tc>
          <w:tcPr>
            <w:tcW w:w="876" w:type="dxa"/>
            <w:vMerge w:val="restart"/>
          </w:tcPr>
          <w:p w14:paraId="19F29689" w14:textId="28121A66" w:rsidR="00831C83" w:rsidRPr="00831C83" w:rsidRDefault="006D063C" w:rsidP="00831C83">
            <w:pPr>
              <w:pStyle w:val="TableParagraph"/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5F9532C" wp14:editId="74713C33">
                      <wp:extent cx="419100" cy="1175385"/>
                      <wp:effectExtent l="0" t="0" r="0" b="5715"/>
                      <wp:docPr id="1177299665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19100" cy="1175385"/>
                                <a:chOff x="0" y="0"/>
                                <a:chExt cx="540" cy="141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26912568" name="docshape16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0" cy="3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25097963" name="docshape16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364"/>
                                  <a:ext cx="540" cy="3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22726396" name="docshape16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727"/>
                                  <a:ext cx="540" cy="6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0937A7" id="Group 1" o:spid="_x0000_s1026" style="width:33pt;height:92.55pt;mso-position-horizontal-relative:char;mso-position-vertical-relative:line" coordsize="540,14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">
                      <v:shape id="docshape1621" o:spid="_x0000_s1027" type="#_x0000_t75" style="position:absolute;width:540;height: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">
                        <v:imagedata r:id="rId40" o:title=""/>
                      </v:shape>
                      <v:shape id="docshape1622" o:spid="_x0000_s1028" type="#_x0000_t75" style="position:absolute;top:364;width:540;height: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">
                        <v:imagedata r:id="rId41" o:title=""/>
                      </v:shape>
                      <v:shape id="docshape1623" o:spid="_x0000_s1029" type="#_x0000_t75" style="position:absolute;top:727;width:540;height: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">
                        <v:imagedata r:id="rId4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172" w:type="dxa"/>
            <w:vAlign w:val="center"/>
          </w:tcPr>
          <w:p w14:paraId="0A85C038" w14:textId="62E5483E" w:rsidR="006D063C" w:rsidRPr="00831C83" w:rsidRDefault="00831C83" w:rsidP="00831C83">
            <w:pPr>
              <w:pStyle w:val="BodyText"/>
            </w:pPr>
            <w:r w:rsidRPr="00831C83">
              <w:t>Used</w:t>
            </w:r>
            <w:r w:rsidRPr="00831C83">
              <w:rPr>
                <w:spacing w:val="-3"/>
              </w:rPr>
              <w:t xml:space="preserve"> </w:t>
            </w:r>
            <w:r w:rsidRPr="00831C83">
              <w:t>only</w:t>
            </w:r>
            <w:r w:rsidRPr="00831C83">
              <w:rPr>
                <w:spacing w:val="-3"/>
              </w:rPr>
              <w:t xml:space="preserve"> </w:t>
            </w:r>
            <w:r w:rsidRPr="00831C83">
              <w:t>by</w:t>
            </w:r>
            <w:r w:rsidRPr="00831C83">
              <w:rPr>
                <w:spacing w:val="-3"/>
              </w:rPr>
              <w:t xml:space="preserve"> </w:t>
            </w:r>
            <w:r w:rsidRPr="00831C83">
              <w:t>service</w:t>
            </w:r>
            <w:r w:rsidRPr="00831C83">
              <w:rPr>
                <w:spacing w:val="-3"/>
              </w:rPr>
              <w:t xml:space="preserve"> </w:t>
            </w:r>
            <w:r w:rsidRPr="00831C83">
              <w:t>person</w:t>
            </w:r>
            <w:r w:rsidRPr="00831C83">
              <w:rPr>
                <w:spacing w:val="-3"/>
              </w:rPr>
              <w:t xml:space="preserve"> </w:t>
            </w:r>
            <w:r w:rsidRPr="00831C83">
              <w:t>(nothing</w:t>
            </w:r>
            <w:r w:rsidRPr="00831C83">
              <w:rPr>
                <w:spacing w:val="-3"/>
              </w:rPr>
              <w:t xml:space="preserve"> </w:t>
            </w:r>
            <w:r w:rsidRPr="00831C83">
              <w:t>executes,</w:t>
            </w:r>
            <w:r w:rsidRPr="00831C83">
              <w:rPr>
                <w:spacing w:val="-3"/>
              </w:rPr>
              <w:t xml:space="preserve"> </w:t>
            </w:r>
            <w:r w:rsidRPr="00831C83">
              <w:t>even</w:t>
            </w:r>
            <w:r w:rsidRPr="00831C83">
              <w:rPr>
                <w:spacing w:val="-3"/>
              </w:rPr>
              <w:t xml:space="preserve"> </w:t>
            </w:r>
            <w:r w:rsidRPr="00831C83">
              <w:t>if</w:t>
            </w:r>
            <w:r w:rsidRPr="00831C83">
              <w:rPr>
                <w:spacing w:val="-3"/>
              </w:rPr>
              <w:t xml:space="preserve"> </w:t>
            </w:r>
            <w:r w:rsidRPr="00831C83">
              <w:rPr>
                <w:spacing w:val="-2"/>
              </w:rPr>
              <w:t>pressed)</w:t>
            </w:r>
          </w:p>
        </w:tc>
      </w:tr>
      <w:tr w:rsidR="006D063C" w14:paraId="1CD72173" w14:textId="77777777" w:rsidTr="000D7D43">
        <w:trPr>
          <w:trHeight w:val="397"/>
        </w:trPr>
        <w:tc>
          <w:tcPr>
            <w:tcW w:w="876" w:type="dxa"/>
            <w:vMerge/>
            <w:vAlign w:val="center"/>
          </w:tcPr>
          <w:p w14:paraId="532BFA2B" w14:textId="7F313DF1" w:rsidR="006D063C" w:rsidRDefault="006D063C" w:rsidP="002C0F55">
            <w:pPr>
              <w:pStyle w:val="TableParagraph"/>
            </w:pPr>
          </w:p>
        </w:tc>
        <w:tc>
          <w:tcPr>
            <w:tcW w:w="7172" w:type="dxa"/>
            <w:vAlign w:val="center"/>
          </w:tcPr>
          <w:p w14:paraId="592934B0" w14:textId="09149A96" w:rsidR="006D063C" w:rsidRPr="00831C83" w:rsidRDefault="00831C83" w:rsidP="006D063C">
            <w:pPr>
              <w:pStyle w:val="TableParagraph"/>
              <w:rPr>
                <w:rFonts w:ascii="Cambria" w:hAnsi="Cambria"/>
              </w:rPr>
            </w:pPr>
            <w:r w:rsidRPr="00831C83">
              <w:rPr>
                <w:rFonts w:ascii="Cambria" w:hAnsi="Cambria"/>
              </w:rPr>
              <w:t>Used</w:t>
            </w:r>
            <w:r w:rsidRPr="00831C83">
              <w:rPr>
                <w:rFonts w:ascii="Cambria" w:hAnsi="Cambria"/>
                <w:spacing w:val="-3"/>
              </w:rPr>
              <w:t xml:space="preserve"> </w:t>
            </w:r>
            <w:r w:rsidRPr="00831C83">
              <w:rPr>
                <w:rFonts w:ascii="Cambria" w:hAnsi="Cambria"/>
              </w:rPr>
              <w:t>only</w:t>
            </w:r>
            <w:r w:rsidRPr="00831C83">
              <w:rPr>
                <w:rFonts w:ascii="Cambria" w:hAnsi="Cambria"/>
                <w:spacing w:val="-3"/>
              </w:rPr>
              <w:t xml:space="preserve"> </w:t>
            </w:r>
            <w:r w:rsidRPr="00831C83">
              <w:rPr>
                <w:rFonts w:ascii="Cambria" w:hAnsi="Cambria"/>
              </w:rPr>
              <w:t>by</w:t>
            </w:r>
            <w:r w:rsidRPr="00831C83">
              <w:rPr>
                <w:rFonts w:ascii="Cambria" w:hAnsi="Cambria"/>
                <w:spacing w:val="-3"/>
              </w:rPr>
              <w:t xml:space="preserve"> </w:t>
            </w:r>
            <w:r w:rsidRPr="00831C83">
              <w:rPr>
                <w:rFonts w:ascii="Cambria" w:hAnsi="Cambria"/>
              </w:rPr>
              <w:t>service</w:t>
            </w:r>
            <w:r w:rsidRPr="00831C83">
              <w:rPr>
                <w:rFonts w:ascii="Cambria" w:hAnsi="Cambria"/>
                <w:spacing w:val="-3"/>
              </w:rPr>
              <w:t xml:space="preserve"> </w:t>
            </w:r>
            <w:r w:rsidRPr="00831C83">
              <w:rPr>
                <w:rFonts w:ascii="Cambria" w:hAnsi="Cambria"/>
              </w:rPr>
              <w:t>person</w:t>
            </w:r>
            <w:r w:rsidRPr="00831C83">
              <w:rPr>
                <w:rFonts w:ascii="Cambria" w:hAnsi="Cambria"/>
                <w:spacing w:val="-3"/>
              </w:rPr>
              <w:t xml:space="preserve"> </w:t>
            </w:r>
            <w:r w:rsidRPr="00831C83">
              <w:rPr>
                <w:rFonts w:ascii="Cambria" w:hAnsi="Cambria"/>
              </w:rPr>
              <w:t>(nothing</w:t>
            </w:r>
            <w:r w:rsidRPr="00831C83">
              <w:rPr>
                <w:rFonts w:ascii="Cambria" w:hAnsi="Cambria"/>
                <w:spacing w:val="-3"/>
              </w:rPr>
              <w:t xml:space="preserve"> </w:t>
            </w:r>
            <w:r w:rsidRPr="00831C83">
              <w:rPr>
                <w:rFonts w:ascii="Cambria" w:hAnsi="Cambria"/>
              </w:rPr>
              <w:t>executes,</w:t>
            </w:r>
            <w:r w:rsidRPr="00831C83">
              <w:rPr>
                <w:rFonts w:ascii="Cambria" w:hAnsi="Cambria"/>
                <w:spacing w:val="-3"/>
              </w:rPr>
              <w:t xml:space="preserve"> </w:t>
            </w:r>
            <w:r w:rsidRPr="00831C83">
              <w:rPr>
                <w:rFonts w:ascii="Cambria" w:hAnsi="Cambria"/>
              </w:rPr>
              <w:t>even</w:t>
            </w:r>
            <w:r w:rsidRPr="00831C83">
              <w:rPr>
                <w:rFonts w:ascii="Cambria" w:hAnsi="Cambria"/>
                <w:spacing w:val="-3"/>
              </w:rPr>
              <w:t xml:space="preserve"> </w:t>
            </w:r>
            <w:r w:rsidRPr="00831C83">
              <w:rPr>
                <w:rFonts w:ascii="Cambria" w:hAnsi="Cambria"/>
              </w:rPr>
              <w:t>if</w:t>
            </w:r>
            <w:r w:rsidRPr="00831C83">
              <w:rPr>
                <w:rFonts w:ascii="Cambria" w:hAnsi="Cambria"/>
                <w:spacing w:val="-3"/>
              </w:rPr>
              <w:t xml:space="preserve"> </w:t>
            </w:r>
            <w:r w:rsidRPr="00831C83">
              <w:rPr>
                <w:rFonts w:ascii="Cambria" w:hAnsi="Cambria"/>
                <w:spacing w:val="-2"/>
              </w:rPr>
              <w:t>pressed)</w:t>
            </w:r>
          </w:p>
        </w:tc>
      </w:tr>
      <w:tr w:rsidR="006D063C" w14:paraId="7644A26B" w14:textId="77777777" w:rsidTr="000D7D43">
        <w:trPr>
          <w:trHeight w:val="510"/>
        </w:trPr>
        <w:tc>
          <w:tcPr>
            <w:tcW w:w="876" w:type="dxa"/>
            <w:vMerge/>
            <w:vAlign w:val="center"/>
          </w:tcPr>
          <w:p w14:paraId="042B06A2" w14:textId="1F2250A5" w:rsidR="006D063C" w:rsidRDefault="006D063C" w:rsidP="002C0F55">
            <w:pPr>
              <w:pStyle w:val="TableParagraph"/>
            </w:pPr>
          </w:p>
        </w:tc>
        <w:tc>
          <w:tcPr>
            <w:tcW w:w="7172" w:type="dxa"/>
            <w:vAlign w:val="center"/>
          </w:tcPr>
          <w:p w14:paraId="01AA1DC4" w14:textId="38031764" w:rsidR="006D063C" w:rsidRPr="00831C83" w:rsidRDefault="00831C83" w:rsidP="006D063C">
            <w:pPr>
              <w:pStyle w:val="TableParagraph"/>
              <w:rPr>
                <w:rFonts w:ascii="Cambria" w:hAnsi="Cambria"/>
              </w:rPr>
            </w:pPr>
            <w:r w:rsidRPr="00831C83">
              <w:rPr>
                <w:rFonts w:ascii="Cambria" w:hAnsi="Cambria"/>
              </w:rPr>
              <w:t>Used</w:t>
            </w:r>
            <w:r w:rsidRPr="00831C83">
              <w:rPr>
                <w:rFonts w:ascii="Cambria" w:hAnsi="Cambria"/>
                <w:spacing w:val="-3"/>
              </w:rPr>
              <w:t xml:space="preserve"> </w:t>
            </w:r>
            <w:r w:rsidRPr="00831C83">
              <w:rPr>
                <w:rFonts w:ascii="Cambria" w:hAnsi="Cambria"/>
              </w:rPr>
              <w:t>only</w:t>
            </w:r>
            <w:r w:rsidRPr="00831C83">
              <w:rPr>
                <w:rFonts w:ascii="Cambria" w:hAnsi="Cambria"/>
                <w:spacing w:val="-3"/>
              </w:rPr>
              <w:t xml:space="preserve"> </w:t>
            </w:r>
            <w:r w:rsidRPr="00831C83">
              <w:rPr>
                <w:rFonts w:ascii="Cambria" w:hAnsi="Cambria"/>
              </w:rPr>
              <w:t>by</w:t>
            </w:r>
            <w:r w:rsidRPr="00831C83">
              <w:rPr>
                <w:rFonts w:ascii="Cambria" w:hAnsi="Cambria"/>
                <w:spacing w:val="-3"/>
              </w:rPr>
              <w:t xml:space="preserve"> </w:t>
            </w:r>
            <w:r w:rsidRPr="00831C83">
              <w:rPr>
                <w:rFonts w:ascii="Cambria" w:hAnsi="Cambria"/>
              </w:rPr>
              <w:t>service</w:t>
            </w:r>
            <w:r w:rsidRPr="00831C83">
              <w:rPr>
                <w:rFonts w:ascii="Cambria" w:hAnsi="Cambria"/>
                <w:spacing w:val="-3"/>
              </w:rPr>
              <w:t xml:space="preserve"> </w:t>
            </w:r>
            <w:r w:rsidRPr="00831C83">
              <w:rPr>
                <w:rFonts w:ascii="Cambria" w:hAnsi="Cambria"/>
              </w:rPr>
              <w:t>person</w:t>
            </w:r>
            <w:r w:rsidRPr="00831C83">
              <w:rPr>
                <w:rFonts w:ascii="Cambria" w:hAnsi="Cambria"/>
                <w:spacing w:val="-3"/>
              </w:rPr>
              <w:t xml:space="preserve"> </w:t>
            </w:r>
            <w:r w:rsidRPr="00831C83">
              <w:rPr>
                <w:rFonts w:ascii="Cambria" w:hAnsi="Cambria"/>
              </w:rPr>
              <w:t>(nothing</w:t>
            </w:r>
            <w:r w:rsidRPr="00831C83">
              <w:rPr>
                <w:rFonts w:ascii="Cambria" w:hAnsi="Cambria"/>
                <w:spacing w:val="-3"/>
              </w:rPr>
              <w:t xml:space="preserve"> </w:t>
            </w:r>
            <w:r w:rsidRPr="00831C83">
              <w:rPr>
                <w:rFonts w:ascii="Cambria" w:hAnsi="Cambria"/>
              </w:rPr>
              <w:t>executes,</w:t>
            </w:r>
            <w:r w:rsidRPr="00831C83">
              <w:rPr>
                <w:rFonts w:ascii="Cambria" w:hAnsi="Cambria"/>
                <w:spacing w:val="-3"/>
              </w:rPr>
              <w:t xml:space="preserve"> </w:t>
            </w:r>
            <w:r w:rsidRPr="00831C83">
              <w:rPr>
                <w:rFonts w:ascii="Cambria" w:hAnsi="Cambria"/>
              </w:rPr>
              <w:t>even</w:t>
            </w:r>
            <w:r w:rsidRPr="00831C83">
              <w:rPr>
                <w:rFonts w:ascii="Cambria" w:hAnsi="Cambria"/>
                <w:spacing w:val="-3"/>
              </w:rPr>
              <w:t xml:space="preserve"> </w:t>
            </w:r>
            <w:r w:rsidRPr="00831C83">
              <w:rPr>
                <w:rFonts w:ascii="Cambria" w:hAnsi="Cambria"/>
              </w:rPr>
              <w:t>if</w:t>
            </w:r>
            <w:r w:rsidRPr="00831C83">
              <w:rPr>
                <w:rFonts w:ascii="Cambria" w:hAnsi="Cambria"/>
                <w:spacing w:val="-3"/>
              </w:rPr>
              <w:t xml:space="preserve"> </w:t>
            </w:r>
            <w:r w:rsidRPr="00831C83">
              <w:rPr>
                <w:rFonts w:ascii="Cambria" w:hAnsi="Cambria"/>
                <w:spacing w:val="-2"/>
              </w:rPr>
              <w:t>pressed)</w:t>
            </w:r>
          </w:p>
        </w:tc>
      </w:tr>
      <w:tr w:rsidR="006D063C" w14:paraId="621D1454" w14:textId="77777777" w:rsidTr="000D7D43">
        <w:trPr>
          <w:trHeight w:val="621"/>
        </w:trPr>
        <w:tc>
          <w:tcPr>
            <w:tcW w:w="876" w:type="dxa"/>
            <w:vMerge/>
            <w:vAlign w:val="center"/>
          </w:tcPr>
          <w:p w14:paraId="4217E83F" w14:textId="36A7CEE2" w:rsidR="006D063C" w:rsidRDefault="006D063C" w:rsidP="002C0F55">
            <w:pPr>
              <w:pStyle w:val="TableParagraph"/>
            </w:pPr>
          </w:p>
        </w:tc>
        <w:tc>
          <w:tcPr>
            <w:tcW w:w="7172" w:type="dxa"/>
            <w:vAlign w:val="center"/>
          </w:tcPr>
          <w:p w14:paraId="2A358431" w14:textId="1DD82425" w:rsidR="006D063C" w:rsidRPr="00831C83" w:rsidRDefault="00831C83" w:rsidP="00831C83">
            <w:pPr>
              <w:pStyle w:val="BodyText"/>
              <w:spacing w:line="192" w:lineRule="auto"/>
            </w:pPr>
            <w:r w:rsidRPr="00831C83">
              <w:t>Continuously</w:t>
            </w:r>
            <w:r w:rsidRPr="00831C83">
              <w:rPr>
                <w:spacing w:val="-4"/>
              </w:rPr>
              <w:t xml:space="preserve"> </w:t>
            </w:r>
            <w:r w:rsidRPr="00831C83">
              <w:t>rotates</w:t>
            </w:r>
            <w:r w:rsidRPr="00831C83">
              <w:rPr>
                <w:spacing w:val="-4"/>
              </w:rPr>
              <w:t xml:space="preserve"> </w:t>
            </w:r>
            <w:r w:rsidRPr="00831C83">
              <w:t>the</w:t>
            </w:r>
            <w:r w:rsidRPr="00831C83">
              <w:rPr>
                <w:spacing w:val="-4"/>
              </w:rPr>
              <w:t xml:space="preserve"> </w:t>
            </w:r>
            <w:r w:rsidRPr="00831C83">
              <w:t>turn</w:t>
            </w:r>
            <w:r w:rsidRPr="00831C83">
              <w:rPr>
                <w:spacing w:val="-3"/>
              </w:rPr>
              <w:t xml:space="preserve"> </w:t>
            </w:r>
            <w:r w:rsidRPr="00831C83">
              <w:rPr>
                <w:spacing w:val="-2"/>
              </w:rPr>
              <w:t xml:space="preserve">table. </w:t>
            </w:r>
            <w:r w:rsidRPr="00831C83">
              <w:t>Stops</w:t>
            </w:r>
            <w:r w:rsidRPr="00831C83">
              <w:rPr>
                <w:spacing w:val="-7"/>
              </w:rPr>
              <w:t xml:space="preserve"> </w:t>
            </w:r>
            <w:r w:rsidRPr="00831C83">
              <w:t>the</w:t>
            </w:r>
            <w:r w:rsidRPr="00831C83">
              <w:rPr>
                <w:spacing w:val="-5"/>
              </w:rPr>
              <w:t xml:space="preserve"> </w:t>
            </w:r>
            <w:r w:rsidRPr="00831C83">
              <w:t>table</w:t>
            </w:r>
            <w:r w:rsidRPr="00831C83">
              <w:rPr>
                <w:spacing w:val="-5"/>
              </w:rPr>
              <w:t xml:space="preserve"> </w:t>
            </w:r>
            <w:r w:rsidRPr="00831C83">
              <w:t>when</w:t>
            </w:r>
            <w:r w:rsidRPr="00831C83">
              <w:rPr>
                <w:spacing w:val="-4"/>
              </w:rPr>
              <w:t xml:space="preserve"> </w:t>
            </w:r>
            <w:r w:rsidRPr="00831C83">
              <w:t>the</w:t>
            </w:r>
            <w:r w:rsidRPr="00831C83">
              <w:rPr>
                <w:spacing w:val="-4"/>
              </w:rPr>
              <w:t xml:space="preserve"> </w:t>
            </w:r>
            <w:r w:rsidRPr="00831C83">
              <w:t>key</w:t>
            </w:r>
            <w:r w:rsidRPr="00831C83">
              <w:rPr>
                <w:spacing w:val="-4"/>
              </w:rPr>
              <w:t xml:space="preserve"> </w:t>
            </w:r>
            <w:r w:rsidRPr="00831C83">
              <w:t>is</w:t>
            </w:r>
            <w:r w:rsidRPr="00831C83">
              <w:rPr>
                <w:spacing w:val="-5"/>
              </w:rPr>
              <w:t xml:space="preserve"> </w:t>
            </w:r>
            <w:r w:rsidRPr="00831C83">
              <w:t>pressed</w:t>
            </w:r>
            <w:r w:rsidRPr="00831C83">
              <w:rPr>
                <w:spacing w:val="-4"/>
              </w:rPr>
              <w:t xml:space="preserve"> </w:t>
            </w:r>
            <w:r w:rsidRPr="00831C83">
              <w:rPr>
                <w:spacing w:val="-2"/>
              </w:rPr>
              <w:t>again</w:t>
            </w:r>
          </w:p>
        </w:tc>
      </w:tr>
      <w:tr w:rsidR="00A57C80" w14:paraId="4276B8F7" w14:textId="77777777" w:rsidTr="000D7D43">
        <w:trPr>
          <w:trHeight w:val="397"/>
        </w:trPr>
        <w:tc>
          <w:tcPr>
            <w:tcW w:w="876" w:type="dxa"/>
            <w:vAlign w:val="center"/>
          </w:tcPr>
          <w:p w14:paraId="10A1D421" w14:textId="4002D3F2" w:rsidR="00A57C80" w:rsidRDefault="00831C83" w:rsidP="00831C83">
            <w:pPr>
              <w:pStyle w:val="TableParagraph"/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740160" behindDoc="0" locked="0" layoutInCell="1" allowOverlap="1" wp14:anchorId="5F0E827B" wp14:editId="57916E09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20320</wp:posOffset>
                  </wp:positionV>
                  <wp:extent cx="342900" cy="219710"/>
                  <wp:effectExtent l="0" t="0" r="0" b="8890"/>
                  <wp:wrapNone/>
                  <wp:docPr id="810070888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cshape16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1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72" w:type="dxa"/>
            <w:vAlign w:val="center"/>
          </w:tcPr>
          <w:p w14:paraId="2B53A1E6" w14:textId="303D4DD2" w:rsidR="00A57C80" w:rsidRPr="00831C83" w:rsidRDefault="00831C83" w:rsidP="006D063C">
            <w:pPr>
              <w:pStyle w:val="TableParagraph"/>
              <w:rPr>
                <w:rFonts w:ascii="Cambria" w:hAnsi="Cambria"/>
              </w:rPr>
            </w:pPr>
            <w:r w:rsidRPr="00831C83">
              <w:rPr>
                <w:rFonts w:ascii="Cambria" w:hAnsi="Cambria"/>
              </w:rPr>
              <w:t>Initializes</w:t>
            </w:r>
            <w:r w:rsidRPr="00831C83">
              <w:rPr>
                <w:rFonts w:ascii="Cambria" w:hAnsi="Cambria"/>
                <w:spacing w:val="-3"/>
              </w:rPr>
              <w:t xml:space="preserve"> </w:t>
            </w:r>
            <w:r w:rsidRPr="00831C83">
              <w:rPr>
                <w:rFonts w:ascii="Cambria" w:hAnsi="Cambria"/>
              </w:rPr>
              <w:t>(washes)</w:t>
            </w:r>
            <w:r w:rsidRPr="00831C83">
              <w:rPr>
                <w:rFonts w:ascii="Cambria" w:hAnsi="Cambria"/>
                <w:spacing w:val="-2"/>
              </w:rPr>
              <w:t xml:space="preserve"> </w:t>
            </w:r>
            <w:r w:rsidRPr="00831C83">
              <w:rPr>
                <w:rFonts w:ascii="Cambria" w:hAnsi="Cambria"/>
              </w:rPr>
              <w:t>the</w:t>
            </w:r>
            <w:r w:rsidRPr="00831C83">
              <w:rPr>
                <w:rFonts w:ascii="Cambria" w:hAnsi="Cambria"/>
                <w:spacing w:val="-2"/>
              </w:rPr>
              <w:t xml:space="preserve"> </w:t>
            </w:r>
            <w:r w:rsidRPr="00831C83">
              <w:rPr>
                <w:rFonts w:ascii="Cambria" w:hAnsi="Cambria"/>
              </w:rPr>
              <w:t>sampling</w:t>
            </w:r>
            <w:r w:rsidRPr="00831C83">
              <w:rPr>
                <w:rFonts w:ascii="Cambria" w:hAnsi="Cambria"/>
                <w:spacing w:val="-2"/>
              </w:rPr>
              <w:t xml:space="preserve"> </w:t>
            </w:r>
            <w:r w:rsidRPr="00831C83">
              <w:rPr>
                <w:rFonts w:ascii="Cambria" w:hAnsi="Cambria"/>
                <w:spacing w:val="-4"/>
              </w:rPr>
              <w:t>unit</w:t>
            </w:r>
          </w:p>
        </w:tc>
      </w:tr>
      <w:tr w:rsidR="00831C83" w14:paraId="739EC23E" w14:textId="77777777" w:rsidTr="000D7D43">
        <w:trPr>
          <w:trHeight w:val="283"/>
        </w:trPr>
        <w:tc>
          <w:tcPr>
            <w:tcW w:w="876" w:type="dxa"/>
            <w:vAlign w:val="center"/>
          </w:tcPr>
          <w:p w14:paraId="5C2530F4" w14:textId="604B337B" w:rsidR="00831C83" w:rsidRDefault="00831C83" w:rsidP="00831C83">
            <w:pPr>
              <w:pStyle w:val="TableParagraph"/>
              <w:rPr>
                <w:noProof/>
                <w14:ligatures w14:val="standardContextual"/>
              </w:rPr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742208" behindDoc="0" locked="0" layoutInCell="1" allowOverlap="1" wp14:anchorId="150F31DB" wp14:editId="01372584">
                  <wp:simplePos x="0" y="0"/>
                  <wp:positionH relativeFrom="column">
                    <wp:posOffset>41910</wp:posOffset>
                  </wp:positionH>
                  <wp:positionV relativeFrom="paragraph">
                    <wp:posOffset>-22860</wp:posOffset>
                  </wp:positionV>
                  <wp:extent cx="342900" cy="205740"/>
                  <wp:effectExtent l="0" t="0" r="0" b="3810"/>
                  <wp:wrapNone/>
                  <wp:docPr id="1606954801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cshape16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05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72" w:type="dxa"/>
            <w:vAlign w:val="center"/>
          </w:tcPr>
          <w:p w14:paraId="19D3F65B" w14:textId="24B955C0" w:rsidR="00831C83" w:rsidRPr="00831C83" w:rsidRDefault="00831C83" w:rsidP="00831C83">
            <w:pPr>
              <w:pStyle w:val="BodyText"/>
              <w:spacing w:before="118"/>
            </w:pPr>
            <w:r w:rsidRPr="00831C83">
              <w:t>Returns</w:t>
            </w:r>
            <w:r w:rsidRPr="00831C83">
              <w:rPr>
                <w:spacing w:val="-2"/>
              </w:rPr>
              <w:t xml:space="preserve"> </w:t>
            </w:r>
            <w:r w:rsidRPr="00831C83">
              <w:t>to</w:t>
            </w:r>
            <w:r w:rsidRPr="00831C83">
              <w:rPr>
                <w:spacing w:val="-2"/>
              </w:rPr>
              <w:t xml:space="preserve"> </w:t>
            </w:r>
            <w:r w:rsidRPr="00831C83">
              <w:t>the</w:t>
            </w:r>
            <w:r w:rsidRPr="00831C83">
              <w:rPr>
                <w:spacing w:val="-2"/>
              </w:rPr>
              <w:t xml:space="preserve"> </w:t>
            </w:r>
            <w:r w:rsidRPr="00831C83">
              <w:t>previous</w:t>
            </w:r>
            <w:r w:rsidRPr="00831C83">
              <w:rPr>
                <w:spacing w:val="-1"/>
              </w:rPr>
              <w:t xml:space="preserve"> </w:t>
            </w:r>
            <w:r w:rsidRPr="00831C83">
              <w:rPr>
                <w:spacing w:val="-2"/>
              </w:rPr>
              <w:t>screen</w:t>
            </w:r>
          </w:p>
        </w:tc>
      </w:tr>
    </w:tbl>
    <w:p w14:paraId="0FBFC9BC" w14:textId="77777777" w:rsidR="00C655D1" w:rsidRPr="001C3AF9" w:rsidRDefault="00C655D1" w:rsidP="00C655D1">
      <w:pPr>
        <w:pStyle w:val="TDPL-BodyTxt"/>
        <w:spacing w:before="240"/>
        <w:jc w:val="both"/>
        <w:rPr>
          <w:b/>
          <w:bCs/>
          <w:sz w:val="24"/>
          <w:szCs w:val="24"/>
        </w:rPr>
      </w:pPr>
      <w:bookmarkStart w:id="20" w:name="_Toc198571360"/>
      <w:r w:rsidRPr="001C3AF9">
        <w:rPr>
          <w:b/>
          <w:bCs/>
          <w:sz w:val="24"/>
          <w:szCs w:val="24"/>
        </w:rPr>
        <w:t>Trouble Shooting</w:t>
      </w:r>
    </w:p>
    <w:p w14:paraId="4BAADA0F" w14:textId="77777777" w:rsidR="00C655D1" w:rsidRPr="00AA0721" w:rsidRDefault="00C655D1" w:rsidP="00C655D1">
      <w:pPr>
        <w:pStyle w:val="TDPL-BodyTxt"/>
        <w:numPr>
          <w:ilvl w:val="0"/>
          <w:numId w:val="0"/>
        </w:numPr>
        <w:ind w:left="1134"/>
        <w:jc w:val="both"/>
        <w:rPr>
          <w:b/>
          <w:bCs/>
        </w:rPr>
      </w:pPr>
      <w:r w:rsidRPr="00AA0721">
        <w:rPr>
          <w:b/>
          <w:bCs/>
        </w:rPr>
        <w:t>Pre-assay Checklist</w:t>
      </w:r>
    </w:p>
    <w:p w14:paraId="747C4418" w14:textId="77777777" w:rsidR="00C655D1" w:rsidRDefault="00C655D1" w:rsidP="00C655D1">
      <w:pPr>
        <w:pStyle w:val="TDPL-BodyTxt"/>
        <w:numPr>
          <w:ilvl w:val="3"/>
          <w:numId w:val="182"/>
        </w:numPr>
        <w:spacing w:after="240"/>
        <w:jc w:val="both"/>
      </w:pPr>
      <w:r w:rsidRPr="00AA0721">
        <w:t>The following table provides a checklist of procedures to be performed on a daily basis before starting assays (pressing START key)</w:t>
      </w:r>
      <w:r>
        <w:t>:</w:t>
      </w:r>
    </w:p>
    <w:tbl>
      <w:tblPr>
        <w:tblW w:w="0" w:type="auto"/>
        <w:tblInd w:w="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2694"/>
        <w:gridCol w:w="3304"/>
        <w:gridCol w:w="1291"/>
      </w:tblGrid>
      <w:tr w:rsidR="00C655D1" w:rsidRPr="002B4548" w14:paraId="524389E6" w14:textId="77777777" w:rsidTr="00AB13CF">
        <w:trPr>
          <w:trHeight w:val="28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4D33F8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b/>
                <w:bCs/>
                <w:lang w:val="en-IN"/>
              </w:rPr>
            </w:pPr>
            <w:r w:rsidRPr="002B4548">
              <w:rPr>
                <w:rFonts w:ascii="Palatino Linotype" w:hAnsi="Palatino Linotype"/>
                <w:b/>
                <w:bCs/>
                <w:lang w:val="en-IN"/>
              </w:rPr>
              <w:t>No.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CF969F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b/>
                <w:bCs/>
                <w:lang w:val="en-IN"/>
              </w:rPr>
            </w:pPr>
            <w:r w:rsidRPr="002B4548">
              <w:rPr>
                <w:rFonts w:ascii="Palatino Linotype" w:hAnsi="Palatino Linotype"/>
                <w:b/>
                <w:bCs/>
                <w:lang w:val="en-IN"/>
              </w:rPr>
              <w:t>Items to Check</w:t>
            </w: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D23053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b/>
                <w:bCs/>
                <w:lang w:val="en-IN"/>
              </w:rPr>
            </w:pPr>
            <w:r w:rsidRPr="002B4548">
              <w:rPr>
                <w:rFonts w:ascii="Palatino Linotype" w:hAnsi="Palatino Linotype"/>
                <w:b/>
                <w:bCs/>
                <w:lang w:val="en-IN"/>
              </w:rPr>
              <w:t>Content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949C79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b/>
                <w:bCs/>
                <w:lang w:val="en-IN"/>
              </w:rPr>
            </w:pPr>
            <w:r w:rsidRPr="002B4548">
              <w:rPr>
                <w:rFonts w:ascii="Palatino Linotype" w:hAnsi="Palatino Linotype"/>
                <w:b/>
                <w:bCs/>
                <w:lang w:val="en-IN"/>
              </w:rPr>
              <w:t>Refer to</w:t>
            </w:r>
          </w:p>
        </w:tc>
      </w:tr>
      <w:tr w:rsidR="00C655D1" w:rsidRPr="002B4548" w14:paraId="7195206F" w14:textId="77777777" w:rsidTr="00AB13CF">
        <w:trPr>
          <w:trHeight w:val="45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0E2DE3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1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319DC" w14:textId="77777777" w:rsidR="00C655D1" w:rsidRPr="002B4548" w:rsidRDefault="00C655D1" w:rsidP="00AB13CF">
            <w:pPr>
              <w:pStyle w:val="TableParagraph"/>
              <w:ind w:left="220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Calibration settings</w:t>
            </w: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03CFD6" w14:textId="77777777" w:rsidR="00C655D1" w:rsidRPr="002B4548" w:rsidRDefault="00C655D1" w:rsidP="00AB13CF">
            <w:pPr>
              <w:pStyle w:val="TableParagraph"/>
              <w:ind w:firstLine="141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Check the CALIB key display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490016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P.46</w:t>
            </w:r>
          </w:p>
        </w:tc>
      </w:tr>
      <w:tr w:rsidR="00C655D1" w:rsidRPr="002B4548" w14:paraId="038EE26D" w14:textId="77777777" w:rsidTr="00AB13CF">
        <w:trPr>
          <w:trHeight w:val="45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0A375E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2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FABA21" w14:textId="77777777" w:rsidR="00C655D1" w:rsidRPr="002B4548" w:rsidRDefault="00C655D1" w:rsidP="00AB13CF">
            <w:pPr>
              <w:pStyle w:val="TableParagraph"/>
              <w:ind w:left="220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Column</w:t>
            </w: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391E7" w14:textId="77777777" w:rsidR="00C655D1" w:rsidRPr="002B4548" w:rsidRDefault="00C655D1" w:rsidP="00AB13CF">
            <w:pPr>
              <w:pStyle w:val="TableParagraph"/>
              <w:ind w:firstLine="141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 xml:space="preserve">Check counter </w:t>
            </w:r>
            <w:r w:rsidRPr="002B4548">
              <w:rPr>
                <w:lang w:val="en-IN"/>
              </w:rPr>
              <w:t>→</w:t>
            </w:r>
            <w:r w:rsidRPr="002B4548">
              <w:rPr>
                <w:rFonts w:ascii="Palatino Linotype" w:hAnsi="Palatino Linotype"/>
                <w:lang w:val="en-IN"/>
              </w:rPr>
              <w:t xml:space="preserve"> replace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C13157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P.139</w:t>
            </w:r>
          </w:p>
        </w:tc>
      </w:tr>
      <w:tr w:rsidR="00C655D1" w:rsidRPr="002B4548" w14:paraId="013707E2" w14:textId="77777777" w:rsidTr="00AB13CF">
        <w:trPr>
          <w:trHeight w:val="45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9120FA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3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AAE532" w14:textId="77777777" w:rsidR="00C655D1" w:rsidRPr="002B4548" w:rsidRDefault="00C655D1" w:rsidP="00AB13CF">
            <w:pPr>
              <w:pStyle w:val="TableParagraph"/>
              <w:ind w:left="220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Filter</w:t>
            </w: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2788DB" w14:textId="77777777" w:rsidR="00C655D1" w:rsidRPr="002B4548" w:rsidRDefault="00C655D1" w:rsidP="00AB13CF">
            <w:pPr>
              <w:pStyle w:val="TableParagraph"/>
              <w:ind w:firstLine="141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 xml:space="preserve">Check counter </w:t>
            </w:r>
            <w:r w:rsidRPr="002B4548">
              <w:rPr>
                <w:lang w:val="en-IN"/>
              </w:rPr>
              <w:t>→</w:t>
            </w:r>
            <w:r w:rsidRPr="002B4548">
              <w:rPr>
                <w:rFonts w:ascii="Palatino Linotype" w:hAnsi="Palatino Linotype"/>
                <w:lang w:val="en-IN"/>
              </w:rPr>
              <w:t xml:space="preserve"> replace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9FD4B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P.143</w:t>
            </w:r>
          </w:p>
        </w:tc>
      </w:tr>
      <w:tr w:rsidR="00C655D1" w:rsidRPr="002B4548" w14:paraId="57EBA8E9" w14:textId="77777777" w:rsidTr="00AB13CF">
        <w:trPr>
          <w:trHeight w:val="45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61037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4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18E0C7" w14:textId="77777777" w:rsidR="00C655D1" w:rsidRPr="002B4548" w:rsidRDefault="00C655D1" w:rsidP="00AB13CF">
            <w:pPr>
              <w:pStyle w:val="TableParagraph"/>
              <w:ind w:left="220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Elution buffers</w:t>
            </w: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740C95" w14:textId="77777777" w:rsidR="00C655D1" w:rsidRPr="002B4548" w:rsidRDefault="00C655D1" w:rsidP="00AB13CF">
            <w:pPr>
              <w:pStyle w:val="TableParagraph"/>
              <w:ind w:firstLine="141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 xml:space="preserve">Check volume </w:t>
            </w:r>
            <w:r w:rsidRPr="002B4548">
              <w:rPr>
                <w:lang w:val="en-IN"/>
              </w:rPr>
              <w:t>→</w:t>
            </w:r>
            <w:r w:rsidRPr="002B4548">
              <w:rPr>
                <w:rFonts w:ascii="Palatino Linotype" w:hAnsi="Palatino Linotype"/>
                <w:lang w:val="en-IN"/>
              </w:rPr>
              <w:t xml:space="preserve"> replace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138540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P.128</w:t>
            </w:r>
          </w:p>
        </w:tc>
      </w:tr>
      <w:tr w:rsidR="00C655D1" w:rsidRPr="002B4548" w14:paraId="6E455876" w14:textId="77777777" w:rsidTr="00AB13CF">
        <w:trPr>
          <w:trHeight w:val="45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BE97C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5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F8F0AB" w14:textId="77777777" w:rsidR="00C655D1" w:rsidRPr="002B4548" w:rsidRDefault="00C655D1" w:rsidP="00AB13CF">
            <w:pPr>
              <w:pStyle w:val="TableParagraph"/>
              <w:ind w:left="220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GX Hemolysis &amp; Wash Solution</w:t>
            </w: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5B9EB" w14:textId="77777777" w:rsidR="00C655D1" w:rsidRPr="002B4548" w:rsidRDefault="00C655D1" w:rsidP="00AB13CF">
            <w:pPr>
              <w:pStyle w:val="TableParagraph"/>
              <w:ind w:firstLine="141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 xml:space="preserve">Check volume </w:t>
            </w:r>
            <w:r w:rsidRPr="002B4548">
              <w:rPr>
                <w:lang w:val="en-IN"/>
              </w:rPr>
              <w:t>→</w:t>
            </w:r>
            <w:r w:rsidRPr="002B4548">
              <w:rPr>
                <w:rFonts w:ascii="Palatino Linotype" w:hAnsi="Palatino Linotype"/>
                <w:lang w:val="en-IN"/>
              </w:rPr>
              <w:t xml:space="preserve"> replace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A587F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</w:p>
          <w:p w14:paraId="2191B7D0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P.128</w:t>
            </w:r>
          </w:p>
        </w:tc>
      </w:tr>
      <w:tr w:rsidR="00C655D1" w:rsidRPr="002B4548" w14:paraId="1573E152" w14:textId="77777777" w:rsidTr="00AB13CF">
        <w:trPr>
          <w:trHeight w:val="45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FA604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6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0F118" w14:textId="77777777" w:rsidR="00C655D1" w:rsidRPr="002B4548" w:rsidRDefault="00C655D1" w:rsidP="00AB13CF">
            <w:pPr>
              <w:pStyle w:val="TableParagraph"/>
              <w:ind w:left="220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USB stick</w:t>
            </w: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DE197C" w14:textId="77777777" w:rsidR="00C655D1" w:rsidRPr="002B4548" w:rsidRDefault="00C655D1" w:rsidP="00AB13CF">
            <w:pPr>
              <w:pStyle w:val="TableParagraph"/>
              <w:ind w:firstLine="141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Check remaining volume</w:t>
            </w:r>
          </w:p>
          <w:p w14:paraId="278475F3" w14:textId="77777777" w:rsidR="00C655D1" w:rsidRPr="002B4548" w:rsidRDefault="00C655D1" w:rsidP="00AB13CF">
            <w:pPr>
              <w:pStyle w:val="TableParagraph"/>
              <w:ind w:firstLine="141"/>
              <w:rPr>
                <w:rFonts w:ascii="Palatino Linotype" w:hAnsi="Palatino Linotype"/>
                <w:lang w:val="en-IN"/>
              </w:rPr>
            </w:pPr>
            <w:r w:rsidRPr="002B4548">
              <w:rPr>
                <w:lang w:val="en-IN"/>
              </w:rPr>
              <w:t>→</w:t>
            </w:r>
            <w:r w:rsidRPr="002B4548">
              <w:rPr>
                <w:rFonts w:ascii="Palatino Linotype" w:hAnsi="Palatino Linotype"/>
                <w:lang w:val="en-IN"/>
              </w:rPr>
              <w:t xml:space="preserve"> replace or initialize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DC532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</w:p>
          <w:p w14:paraId="6872C170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P.97</w:t>
            </w:r>
          </w:p>
        </w:tc>
      </w:tr>
      <w:tr w:rsidR="00C655D1" w:rsidRPr="002B4548" w14:paraId="3B1827A9" w14:textId="77777777" w:rsidTr="00AB13CF">
        <w:trPr>
          <w:trHeight w:val="45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97D564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7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E2258E" w14:textId="77777777" w:rsidR="00C655D1" w:rsidRPr="002B4548" w:rsidRDefault="00C655D1" w:rsidP="00AB13CF">
            <w:pPr>
              <w:pStyle w:val="TableParagraph"/>
              <w:ind w:left="220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Printer paper</w:t>
            </w: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7BCB0" w14:textId="77777777" w:rsidR="00C655D1" w:rsidRPr="002B4548" w:rsidRDefault="00C655D1" w:rsidP="00AB13CF">
            <w:pPr>
              <w:pStyle w:val="TableParagraph"/>
              <w:ind w:firstLine="141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 xml:space="preserve">Check volume </w:t>
            </w:r>
            <w:r w:rsidRPr="002B4548">
              <w:rPr>
                <w:lang w:val="en-IN"/>
              </w:rPr>
              <w:t>→</w:t>
            </w:r>
            <w:r w:rsidRPr="002B4548">
              <w:rPr>
                <w:rFonts w:ascii="Palatino Linotype" w:hAnsi="Palatino Linotype"/>
                <w:lang w:val="en-IN"/>
              </w:rPr>
              <w:t xml:space="preserve"> replace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9E6868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P.147</w:t>
            </w:r>
          </w:p>
        </w:tc>
      </w:tr>
      <w:tr w:rsidR="00C655D1" w:rsidRPr="002B4548" w14:paraId="701EA7EB" w14:textId="77777777" w:rsidTr="00AB13CF">
        <w:trPr>
          <w:trHeight w:val="45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65BFB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8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38100" w14:textId="77777777" w:rsidR="00C655D1" w:rsidRPr="002B4548" w:rsidRDefault="00C655D1" w:rsidP="00AB13CF">
            <w:pPr>
              <w:pStyle w:val="TableParagraph"/>
              <w:ind w:left="220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Waste eluent bottle</w:t>
            </w: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A8CE83" w14:textId="77777777" w:rsidR="00C655D1" w:rsidRPr="002B4548" w:rsidRDefault="00C655D1" w:rsidP="00AB13CF">
            <w:pPr>
              <w:pStyle w:val="TableParagraph"/>
              <w:ind w:firstLine="141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Check waste volume</w:t>
            </w:r>
          </w:p>
          <w:p w14:paraId="45077EFC" w14:textId="77777777" w:rsidR="00C655D1" w:rsidRPr="002B4548" w:rsidRDefault="00C655D1" w:rsidP="00AB13CF">
            <w:pPr>
              <w:pStyle w:val="TableParagraph"/>
              <w:ind w:firstLine="141"/>
              <w:rPr>
                <w:rFonts w:ascii="Palatino Linotype" w:hAnsi="Palatino Linotype"/>
                <w:lang w:val="en-IN"/>
              </w:rPr>
            </w:pPr>
            <w:r w:rsidRPr="002B4548">
              <w:rPr>
                <w:lang w:val="en-IN"/>
              </w:rPr>
              <w:t>→</w:t>
            </w:r>
            <w:r w:rsidRPr="002B4548">
              <w:rPr>
                <w:rFonts w:ascii="Palatino Linotype" w:hAnsi="Palatino Linotype"/>
                <w:lang w:val="en-IN"/>
              </w:rPr>
              <w:t xml:space="preserve"> treat waste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F6C14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</w:p>
          <w:p w14:paraId="3E020FA3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P.45</w:t>
            </w:r>
          </w:p>
        </w:tc>
      </w:tr>
    </w:tbl>
    <w:p w14:paraId="631CDC0E" w14:textId="77777777" w:rsidR="00C655D1" w:rsidRDefault="00C655D1" w:rsidP="00C655D1">
      <w:pPr>
        <w:pStyle w:val="TDPL-BodyTxt"/>
        <w:keepNext/>
        <w:numPr>
          <w:ilvl w:val="3"/>
          <w:numId w:val="182"/>
        </w:numPr>
        <w:spacing w:before="240" w:after="240"/>
        <w:jc w:val="both"/>
      </w:pPr>
      <w:r w:rsidRPr="002B4548">
        <w:lastRenderedPageBreak/>
        <w:t>Be sure to check the following items before starting an assay</w:t>
      </w:r>
      <w:r>
        <w:t>:</w:t>
      </w:r>
    </w:p>
    <w:tbl>
      <w:tblPr>
        <w:tblW w:w="0" w:type="auto"/>
        <w:tblInd w:w="1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2571"/>
        <w:gridCol w:w="2939"/>
        <w:gridCol w:w="1291"/>
      </w:tblGrid>
      <w:tr w:rsidR="00C655D1" w:rsidRPr="002B4548" w14:paraId="0DA9CE1C" w14:textId="77777777" w:rsidTr="00AB13CF">
        <w:trPr>
          <w:trHeight w:val="397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32DE53" w14:textId="77777777" w:rsidR="00C655D1" w:rsidRPr="002B4548" w:rsidRDefault="00C655D1" w:rsidP="00C655D1">
            <w:pPr>
              <w:pStyle w:val="TableParagraph"/>
              <w:keepNext/>
              <w:jc w:val="center"/>
              <w:rPr>
                <w:rFonts w:ascii="Palatino Linotype" w:hAnsi="Palatino Linotype"/>
                <w:b/>
                <w:bCs/>
                <w:lang w:val="en-IN"/>
              </w:rPr>
            </w:pPr>
            <w:r w:rsidRPr="002B4548">
              <w:rPr>
                <w:rFonts w:ascii="Palatino Linotype" w:hAnsi="Palatino Linotype"/>
                <w:b/>
                <w:bCs/>
                <w:lang w:val="en-IN"/>
              </w:rPr>
              <w:t>No.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7FCCD" w14:textId="77777777" w:rsidR="00C655D1" w:rsidRPr="002B4548" w:rsidRDefault="00C655D1" w:rsidP="00C655D1">
            <w:pPr>
              <w:pStyle w:val="TableParagraph"/>
              <w:keepNext/>
              <w:jc w:val="center"/>
              <w:rPr>
                <w:rFonts w:ascii="Palatino Linotype" w:hAnsi="Palatino Linotype"/>
                <w:b/>
                <w:bCs/>
                <w:lang w:val="en-IN"/>
              </w:rPr>
            </w:pPr>
            <w:r w:rsidRPr="002B4548">
              <w:rPr>
                <w:rFonts w:ascii="Palatino Linotype" w:hAnsi="Palatino Linotype"/>
                <w:b/>
                <w:bCs/>
                <w:lang w:val="en-IN"/>
              </w:rPr>
              <w:t>Items to check/replace</w:t>
            </w:r>
          </w:p>
        </w:tc>
        <w:tc>
          <w:tcPr>
            <w:tcW w:w="2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FA3ED4" w14:textId="77777777" w:rsidR="00C655D1" w:rsidRPr="002B4548" w:rsidRDefault="00C655D1" w:rsidP="00C655D1">
            <w:pPr>
              <w:pStyle w:val="TableParagraph"/>
              <w:keepNext/>
              <w:jc w:val="center"/>
              <w:rPr>
                <w:rFonts w:ascii="Palatino Linotype" w:hAnsi="Palatino Linotype"/>
                <w:b/>
                <w:bCs/>
                <w:lang w:val="en-IN"/>
              </w:rPr>
            </w:pPr>
            <w:r w:rsidRPr="002B4548">
              <w:rPr>
                <w:rFonts w:ascii="Palatino Linotype" w:hAnsi="Palatino Linotype"/>
                <w:b/>
                <w:bCs/>
                <w:lang w:val="en-IN"/>
              </w:rPr>
              <w:t>Maintenance schedule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493CAE" w14:textId="77777777" w:rsidR="00C655D1" w:rsidRPr="002B4548" w:rsidRDefault="00C655D1" w:rsidP="00C655D1">
            <w:pPr>
              <w:pStyle w:val="TableParagraph"/>
              <w:keepNext/>
              <w:jc w:val="center"/>
              <w:rPr>
                <w:rFonts w:ascii="Palatino Linotype" w:hAnsi="Palatino Linotype"/>
                <w:b/>
                <w:bCs/>
                <w:lang w:val="en-IN"/>
              </w:rPr>
            </w:pPr>
            <w:r w:rsidRPr="002B4548">
              <w:rPr>
                <w:rFonts w:ascii="Palatino Linotype" w:hAnsi="Palatino Linotype"/>
                <w:b/>
                <w:bCs/>
                <w:lang w:val="en-IN"/>
              </w:rPr>
              <w:t>Refer to</w:t>
            </w:r>
          </w:p>
        </w:tc>
      </w:tr>
      <w:tr w:rsidR="00C655D1" w:rsidRPr="002B4548" w14:paraId="337742C0" w14:textId="77777777" w:rsidTr="00AB13CF">
        <w:trPr>
          <w:trHeight w:val="397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54B50E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1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B2AC5C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Column</w:t>
            </w:r>
          </w:p>
        </w:tc>
        <w:tc>
          <w:tcPr>
            <w:tcW w:w="2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8B09D4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After 1500 tests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50400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P.139</w:t>
            </w:r>
          </w:p>
        </w:tc>
      </w:tr>
      <w:tr w:rsidR="00C655D1" w:rsidRPr="002B4548" w14:paraId="45B4071C" w14:textId="77777777" w:rsidTr="00AB13CF">
        <w:trPr>
          <w:trHeight w:val="397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4895EC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2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C2DDD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Filter</w:t>
            </w:r>
          </w:p>
        </w:tc>
        <w:tc>
          <w:tcPr>
            <w:tcW w:w="2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685ACA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After 350 tests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6FE515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P.143</w:t>
            </w:r>
          </w:p>
        </w:tc>
      </w:tr>
      <w:tr w:rsidR="00C655D1" w:rsidRPr="002B4548" w14:paraId="05D4AFD2" w14:textId="77777777" w:rsidTr="00AB13CF">
        <w:trPr>
          <w:trHeight w:val="397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184A8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3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CADF72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Suction filter</w:t>
            </w:r>
          </w:p>
        </w:tc>
        <w:tc>
          <w:tcPr>
            <w:tcW w:w="2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AFE04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Every 1 year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1FC4FB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P.149</w:t>
            </w:r>
          </w:p>
        </w:tc>
      </w:tr>
    </w:tbl>
    <w:p w14:paraId="4B69CE93" w14:textId="77777777" w:rsidR="00C655D1" w:rsidRDefault="00C655D1" w:rsidP="00C655D1">
      <w:pPr>
        <w:pStyle w:val="TDPL-BodyTxt"/>
        <w:numPr>
          <w:ilvl w:val="3"/>
          <w:numId w:val="182"/>
        </w:numPr>
        <w:spacing w:before="240" w:after="240"/>
        <w:jc w:val="both"/>
      </w:pPr>
      <w:r>
        <w:t xml:space="preserve">The </w:t>
      </w:r>
      <w:r w:rsidRPr="002B4548">
        <w:t>following items are checked by service personnel</w:t>
      </w:r>
      <w:r>
        <w:t>:</w:t>
      </w: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4962"/>
        <w:gridCol w:w="2693"/>
      </w:tblGrid>
      <w:tr w:rsidR="00C655D1" w:rsidRPr="002B4548" w14:paraId="4E7B6B92" w14:textId="77777777" w:rsidTr="00AB13CF">
        <w:trPr>
          <w:trHeight w:val="483"/>
          <w:jc w:val="right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26BB97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b/>
                <w:bCs/>
                <w:lang w:val="en-IN"/>
              </w:rPr>
            </w:pPr>
            <w:r w:rsidRPr="002B4548">
              <w:rPr>
                <w:rFonts w:ascii="Palatino Linotype" w:hAnsi="Palatino Linotype"/>
                <w:b/>
                <w:bCs/>
                <w:lang w:val="en-IN"/>
              </w:rPr>
              <w:t>No.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74FB2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b/>
                <w:bCs/>
                <w:lang w:val="en-IN"/>
              </w:rPr>
            </w:pPr>
            <w:r w:rsidRPr="002B4548">
              <w:rPr>
                <w:rFonts w:ascii="Palatino Linotype" w:hAnsi="Palatino Linotype"/>
                <w:b/>
                <w:bCs/>
                <w:lang w:val="en-IN"/>
              </w:rPr>
              <w:t>Items to check / replace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B93037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b/>
                <w:bCs/>
                <w:lang w:val="en-IN"/>
              </w:rPr>
            </w:pPr>
            <w:r w:rsidRPr="002B4548">
              <w:rPr>
                <w:rFonts w:ascii="Palatino Linotype" w:hAnsi="Palatino Linotype"/>
                <w:b/>
                <w:bCs/>
                <w:lang w:val="en-IN"/>
              </w:rPr>
              <w:t>Service frequency (guide or target)</w:t>
            </w:r>
          </w:p>
        </w:tc>
      </w:tr>
      <w:tr w:rsidR="00C655D1" w:rsidRPr="002B4548" w14:paraId="7FEA36FB" w14:textId="77777777" w:rsidTr="00AB13CF">
        <w:trPr>
          <w:trHeight w:val="241"/>
          <w:jc w:val="right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DAA5B7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1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1449FA" w14:textId="77777777" w:rsidR="00C655D1" w:rsidRPr="002B4548" w:rsidRDefault="00C655D1" w:rsidP="00AB13CF">
            <w:pPr>
              <w:pStyle w:val="TableParagraph"/>
              <w:ind w:left="220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Check the sample sensor</w:t>
            </w:r>
          </w:p>
        </w:tc>
        <w:tc>
          <w:tcPr>
            <w:tcW w:w="2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6D642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</w:p>
          <w:p w14:paraId="37368508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</w:p>
          <w:p w14:paraId="419A62B1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</w:p>
          <w:p w14:paraId="5AC8F186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</w:p>
          <w:p w14:paraId="69E6779F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Every 2 years or</w:t>
            </w:r>
          </w:p>
          <w:p w14:paraId="4987F5B7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After 15000 tests</w:t>
            </w:r>
          </w:p>
        </w:tc>
      </w:tr>
      <w:tr w:rsidR="00C655D1" w:rsidRPr="002B4548" w14:paraId="6F932033" w14:textId="77777777" w:rsidTr="00AB13CF">
        <w:trPr>
          <w:trHeight w:val="240"/>
          <w:jc w:val="right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4C42A7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2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A5EA18" w14:textId="77777777" w:rsidR="00C655D1" w:rsidRPr="002B4548" w:rsidRDefault="00C655D1" w:rsidP="00AB13CF">
            <w:pPr>
              <w:pStyle w:val="TableParagraph"/>
              <w:ind w:left="220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Check needle descent position</w:t>
            </w:r>
          </w:p>
        </w:tc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126400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eastAsiaTheme="minorHAnsi" w:hAnsi="Palatino Linotype"/>
                <w:lang w:val="en-IN"/>
              </w:rPr>
            </w:pPr>
          </w:p>
        </w:tc>
      </w:tr>
      <w:tr w:rsidR="00C655D1" w:rsidRPr="002B4548" w14:paraId="06F7FEF1" w14:textId="77777777" w:rsidTr="00AB13CF">
        <w:trPr>
          <w:trHeight w:val="241"/>
          <w:jc w:val="right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473A50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3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94FD96" w14:textId="77777777" w:rsidR="00C655D1" w:rsidRPr="002B4548" w:rsidRDefault="00C655D1" w:rsidP="00AB13CF">
            <w:pPr>
              <w:pStyle w:val="TableParagraph"/>
              <w:ind w:left="220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Clean dilution port and wash assembly</w:t>
            </w:r>
          </w:p>
        </w:tc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D113FA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eastAsiaTheme="minorHAnsi" w:hAnsi="Palatino Linotype"/>
                <w:lang w:val="en-IN"/>
              </w:rPr>
            </w:pPr>
          </w:p>
        </w:tc>
      </w:tr>
      <w:tr w:rsidR="00C655D1" w:rsidRPr="002B4548" w14:paraId="3761E457" w14:textId="77777777" w:rsidTr="00AB13CF">
        <w:trPr>
          <w:trHeight w:val="240"/>
          <w:jc w:val="right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FC21F7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4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AFE655" w14:textId="77777777" w:rsidR="00C655D1" w:rsidRPr="002B4548" w:rsidRDefault="00C655D1" w:rsidP="00AB13CF">
            <w:pPr>
              <w:pStyle w:val="TableParagraph"/>
              <w:ind w:left="220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Check the screws of sampling unit</w:t>
            </w:r>
          </w:p>
        </w:tc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43067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eastAsiaTheme="minorHAnsi" w:hAnsi="Palatino Linotype"/>
                <w:lang w:val="en-IN"/>
              </w:rPr>
            </w:pPr>
          </w:p>
        </w:tc>
      </w:tr>
      <w:tr w:rsidR="00C655D1" w:rsidRPr="002B4548" w14:paraId="0BC2792A" w14:textId="77777777" w:rsidTr="00AB13CF">
        <w:trPr>
          <w:trHeight w:val="241"/>
          <w:jc w:val="right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1C070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5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C05292" w14:textId="77777777" w:rsidR="00C655D1" w:rsidRPr="002B4548" w:rsidRDefault="00C655D1" w:rsidP="00AB13CF">
            <w:pPr>
              <w:pStyle w:val="TableParagraph"/>
              <w:ind w:left="220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Check the screw of the parts driving the valves</w:t>
            </w:r>
          </w:p>
        </w:tc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2C6243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eastAsiaTheme="minorHAnsi" w:hAnsi="Palatino Linotype"/>
                <w:lang w:val="en-IN"/>
              </w:rPr>
            </w:pPr>
          </w:p>
        </w:tc>
      </w:tr>
      <w:tr w:rsidR="00C655D1" w:rsidRPr="002B4548" w14:paraId="6B897687" w14:textId="77777777" w:rsidTr="00AB13CF">
        <w:trPr>
          <w:trHeight w:val="241"/>
          <w:jc w:val="right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AEE50C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6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5DE51" w14:textId="77777777" w:rsidR="00C655D1" w:rsidRPr="002B4548" w:rsidRDefault="00C655D1" w:rsidP="00AB13CF">
            <w:pPr>
              <w:pStyle w:val="TableParagraph"/>
              <w:ind w:left="220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Check the column oven temperature</w:t>
            </w:r>
          </w:p>
        </w:tc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7EA4EA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eastAsiaTheme="minorHAnsi" w:hAnsi="Palatino Linotype"/>
                <w:lang w:val="en-IN"/>
              </w:rPr>
            </w:pPr>
          </w:p>
        </w:tc>
      </w:tr>
      <w:tr w:rsidR="00C655D1" w:rsidRPr="002B4548" w14:paraId="6BC734CA" w14:textId="77777777" w:rsidTr="00AB13CF">
        <w:trPr>
          <w:trHeight w:val="240"/>
          <w:jc w:val="right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950ADD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7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CE7077" w14:textId="77777777" w:rsidR="00C655D1" w:rsidRPr="002B4548" w:rsidRDefault="00C655D1" w:rsidP="00AB13CF">
            <w:pPr>
              <w:pStyle w:val="TableParagraph"/>
              <w:ind w:left="220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Check the solenoid valve’s action (3 locations)</w:t>
            </w:r>
          </w:p>
        </w:tc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BD5734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eastAsiaTheme="minorHAnsi" w:hAnsi="Palatino Linotype"/>
                <w:lang w:val="en-IN"/>
              </w:rPr>
            </w:pPr>
          </w:p>
        </w:tc>
      </w:tr>
      <w:tr w:rsidR="00C655D1" w:rsidRPr="002B4548" w14:paraId="5DC8BF7E" w14:textId="77777777" w:rsidTr="00AB13CF">
        <w:trPr>
          <w:trHeight w:val="241"/>
          <w:jc w:val="right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10D7C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8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AF41A9" w14:textId="77777777" w:rsidR="00C655D1" w:rsidRPr="002B4548" w:rsidRDefault="00C655D1" w:rsidP="00AB13CF">
            <w:pPr>
              <w:pStyle w:val="TableParagraph"/>
              <w:ind w:left="220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Check vacuum pump’s action</w:t>
            </w:r>
          </w:p>
        </w:tc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76D4A7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eastAsiaTheme="minorHAnsi" w:hAnsi="Palatino Linotype"/>
                <w:lang w:val="en-IN"/>
              </w:rPr>
            </w:pPr>
          </w:p>
        </w:tc>
      </w:tr>
      <w:tr w:rsidR="00C655D1" w:rsidRPr="002B4548" w14:paraId="3C2A726B" w14:textId="77777777" w:rsidTr="00AB13CF">
        <w:trPr>
          <w:trHeight w:val="240"/>
          <w:jc w:val="right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720C8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9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619AF6" w14:textId="77777777" w:rsidR="00C655D1" w:rsidRPr="002B4548" w:rsidRDefault="00C655D1" w:rsidP="00AB13CF">
            <w:pPr>
              <w:pStyle w:val="TableParagraph"/>
              <w:ind w:left="220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Replace the rotor seal of the injection valve</w:t>
            </w:r>
          </w:p>
        </w:tc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27E0D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eastAsiaTheme="minorHAnsi" w:hAnsi="Palatino Linotype"/>
                <w:lang w:val="en-IN"/>
              </w:rPr>
            </w:pPr>
          </w:p>
        </w:tc>
      </w:tr>
      <w:tr w:rsidR="00C655D1" w:rsidRPr="002B4548" w14:paraId="5E84FCF6" w14:textId="77777777" w:rsidTr="00AB13CF">
        <w:trPr>
          <w:trHeight w:val="242"/>
          <w:jc w:val="right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744777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10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E67CD7" w14:textId="77777777" w:rsidR="00C655D1" w:rsidRPr="002B4548" w:rsidRDefault="00C655D1" w:rsidP="00AB13CF">
            <w:pPr>
              <w:pStyle w:val="TableParagraph"/>
              <w:ind w:left="220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Replace the rotor seal of the AS valve</w:t>
            </w:r>
          </w:p>
        </w:tc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50316D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eastAsiaTheme="minorHAnsi" w:hAnsi="Palatino Linotype"/>
                <w:lang w:val="en-IN"/>
              </w:rPr>
            </w:pPr>
          </w:p>
        </w:tc>
      </w:tr>
      <w:tr w:rsidR="00C655D1" w:rsidRPr="002B4548" w14:paraId="40DD59B8" w14:textId="77777777" w:rsidTr="00AB13CF">
        <w:trPr>
          <w:trHeight w:val="240"/>
          <w:jc w:val="right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E94575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11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1A560C" w14:textId="77777777" w:rsidR="00C655D1" w:rsidRPr="002B4548" w:rsidRDefault="00C655D1" w:rsidP="00AB13CF">
            <w:pPr>
              <w:pStyle w:val="TableParagraph"/>
              <w:ind w:left="220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Wash or replacement of the pump check valves</w:t>
            </w:r>
          </w:p>
        </w:tc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63DB34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eastAsiaTheme="minorHAnsi" w:hAnsi="Palatino Linotype"/>
                <w:lang w:val="en-IN"/>
              </w:rPr>
            </w:pPr>
          </w:p>
        </w:tc>
      </w:tr>
      <w:tr w:rsidR="00C655D1" w:rsidRPr="002B4548" w14:paraId="18BEEFDB" w14:textId="77777777" w:rsidTr="00AB13CF">
        <w:trPr>
          <w:trHeight w:val="241"/>
          <w:jc w:val="right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7BD31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12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B1B002" w14:textId="77777777" w:rsidR="00C655D1" w:rsidRPr="002B4548" w:rsidRDefault="00C655D1" w:rsidP="00AB13CF">
            <w:pPr>
              <w:pStyle w:val="TableParagraph"/>
              <w:ind w:left="220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Replace the plunger seal</w:t>
            </w:r>
          </w:p>
        </w:tc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A00D6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eastAsiaTheme="minorHAnsi" w:hAnsi="Palatino Linotype"/>
                <w:lang w:val="en-IN"/>
              </w:rPr>
            </w:pPr>
          </w:p>
        </w:tc>
      </w:tr>
      <w:tr w:rsidR="00C655D1" w:rsidRPr="002B4548" w14:paraId="53F14A31" w14:textId="77777777" w:rsidTr="00AB13CF">
        <w:trPr>
          <w:trHeight w:val="241"/>
          <w:jc w:val="right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045D6D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13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8119A1" w14:textId="77777777" w:rsidR="00C655D1" w:rsidRPr="002B4548" w:rsidRDefault="00C655D1" w:rsidP="00AB13CF">
            <w:pPr>
              <w:pStyle w:val="TableParagraph"/>
              <w:ind w:left="220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Check the waste pump’s action</w:t>
            </w:r>
          </w:p>
        </w:tc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C11937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eastAsiaTheme="minorHAnsi" w:hAnsi="Palatino Linotype"/>
                <w:lang w:val="en-IN"/>
              </w:rPr>
            </w:pPr>
          </w:p>
        </w:tc>
      </w:tr>
      <w:tr w:rsidR="00C655D1" w:rsidRPr="002B4548" w14:paraId="0ACC2CCB" w14:textId="77777777" w:rsidTr="00AB13CF">
        <w:trPr>
          <w:trHeight w:val="240"/>
          <w:jc w:val="right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81343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14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C7ECE6" w14:textId="77777777" w:rsidR="00C655D1" w:rsidRPr="002B4548" w:rsidRDefault="00C655D1" w:rsidP="00AB13CF">
            <w:pPr>
              <w:pStyle w:val="TableParagraph"/>
              <w:ind w:left="220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Check the barcode reader</w:t>
            </w:r>
          </w:p>
        </w:tc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D7FB30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eastAsiaTheme="minorHAnsi" w:hAnsi="Palatino Linotype"/>
                <w:lang w:val="en-IN"/>
              </w:rPr>
            </w:pPr>
          </w:p>
        </w:tc>
      </w:tr>
      <w:tr w:rsidR="00C655D1" w:rsidRPr="002B4548" w14:paraId="07CB053F" w14:textId="77777777" w:rsidTr="00AB13CF">
        <w:trPr>
          <w:trHeight w:val="724"/>
          <w:jc w:val="right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F1EBE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15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B454C" w14:textId="77777777" w:rsidR="00C655D1" w:rsidRPr="002B4548" w:rsidRDefault="00C655D1" w:rsidP="00AB13CF">
            <w:pPr>
              <w:pStyle w:val="TableParagraph"/>
              <w:ind w:left="220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Replace the sample loop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8E727E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Annually or every 20,000 sample injections</w:t>
            </w:r>
          </w:p>
        </w:tc>
      </w:tr>
      <w:tr w:rsidR="00C655D1" w:rsidRPr="002B4548" w14:paraId="4404BF78" w14:textId="77777777" w:rsidTr="00AB13CF">
        <w:trPr>
          <w:trHeight w:val="240"/>
          <w:jc w:val="right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950194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16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A4D60" w14:textId="77777777" w:rsidR="00C655D1" w:rsidRPr="002B4548" w:rsidRDefault="00C655D1" w:rsidP="00AB13CF">
            <w:pPr>
              <w:pStyle w:val="TableParagraph"/>
              <w:ind w:left="220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Replace the waste chamber body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274811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When dirty</w:t>
            </w:r>
          </w:p>
        </w:tc>
      </w:tr>
      <w:tr w:rsidR="00C655D1" w:rsidRPr="002B4548" w14:paraId="39A76BC7" w14:textId="77777777" w:rsidTr="00AB13CF">
        <w:trPr>
          <w:trHeight w:val="257"/>
          <w:jc w:val="right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322BD9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17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C8E1B8" w14:textId="77777777" w:rsidR="00C655D1" w:rsidRPr="002B4548" w:rsidRDefault="00C655D1" w:rsidP="00AB13CF">
            <w:pPr>
              <w:pStyle w:val="TableParagraph"/>
              <w:ind w:left="220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Replace the Teflon tip of syringe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885165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When dirty or worn</w:t>
            </w:r>
          </w:p>
        </w:tc>
      </w:tr>
      <w:tr w:rsidR="00C655D1" w:rsidRPr="002B4548" w14:paraId="09506BCD" w14:textId="77777777" w:rsidTr="00AB13CF">
        <w:trPr>
          <w:trHeight w:val="240"/>
          <w:jc w:val="right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DE9432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18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E83961" w14:textId="77777777" w:rsidR="00C655D1" w:rsidRPr="002B4548" w:rsidRDefault="00C655D1" w:rsidP="00AB13CF">
            <w:pPr>
              <w:pStyle w:val="TableParagraph"/>
              <w:ind w:left="220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Needle O-ring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EDF156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When worn</w:t>
            </w:r>
          </w:p>
        </w:tc>
      </w:tr>
      <w:tr w:rsidR="00C655D1" w:rsidRPr="002B4548" w14:paraId="77D6212A" w14:textId="77777777" w:rsidTr="00AB13CF">
        <w:trPr>
          <w:trHeight w:val="241"/>
          <w:jc w:val="right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445F2D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19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043B07" w14:textId="77777777" w:rsidR="00C655D1" w:rsidRPr="002B4548" w:rsidRDefault="00C655D1" w:rsidP="00AB13CF">
            <w:pPr>
              <w:pStyle w:val="TableParagraph"/>
              <w:ind w:left="220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Replace the drain valve packing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597B26" w14:textId="77777777" w:rsidR="00C655D1" w:rsidRPr="002B4548" w:rsidRDefault="00C655D1" w:rsidP="00AB13CF">
            <w:pPr>
              <w:pStyle w:val="TableParagraph"/>
              <w:jc w:val="center"/>
              <w:rPr>
                <w:rFonts w:ascii="Palatino Linotype" w:hAnsi="Palatino Linotype"/>
                <w:lang w:val="en-IN"/>
              </w:rPr>
            </w:pPr>
            <w:r w:rsidRPr="002B4548">
              <w:rPr>
                <w:rFonts w:ascii="Palatino Linotype" w:hAnsi="Palatino Linotype"/>
                <w:lang w:val="en-IN"/>
              </w:rPr>
              <w:t>When worn</w:t>
            </w:r>
          </w:p>
        </w:tc>
      </w:tr>
    </w:tbl>
    <w:p w14:paraId="409CDCC4" w14:textId="77777777" w:rsidR="00C655D1" w:rsidRDefault="00C655D1" w:rsidP="00C655D1">
      <w:pPr>
        <w:pStyle w:val="TDPL-BodyTxt"/>
        <w:numPr>
          <w:ilvl w:val="0"/>
          <w:numId w:val="0"/>
        </w:numPr>
        <w:ind w:left="1134"/>
        <w:rPr>
          <w:szCs w:val="28"/>
        </w:rPr>
      </w:pPr>
    </w:p>
    <w:p w14:paraId="6035E8E4" w14:textId="68813A0C" w:rsidR="00052BBD" w:rsidRDefault="000D7D4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r>
        <w:rPr>
          <w:noProof/>
          <w:szCs w:val="28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7D84F61F" wp14:editId="1EDA256D">
                <wp:simplePos x="0" y="0"/>
                <wp:positionH relativeFrom="column">
                  <wp:posOffset>533400</wp:posOffset>
                </wp:positionH>
                <wp:positionV relativeFrom="paragraph">
                  <wp:posOffset>443865</wp:posOffset>
                </wp:positionV>
                <wp:extent cx="5267325" cy="6419850"/>
                <wp:effectExtent l="0" t="0" r="28575" b="19050"/>
                <wp:wrapTopAndBottom/>
                <wp:docPr id="1678828115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7325" cy="6419850"/>
                          <a:chOff x="0" y="0"/>
                          <a:chExt cx="5267325" cy="6419850"/>
                        </a:xfrm>
                      </wpg:grpSpPr>
                      <wpg:grpSp>
                        <wpg:cNvPr id="72543374" name="Group 36"/>
                        <wpg:cNvGrpSpPr/>
                        <wpg:grpSpPr>
                          <a:xfrm>
                            <a:off x="0" y="0"/>
                            <a:ext cx="5267325" cy="5743575"/>
                            <a:chOff x="0" y="0"/>
                            <a:chExt cx="5267325" cy="5743575"/>
                          </a:xfrm>
                        </wpg:grpSpPr>
                        <wpg:grpSp>
                          <wpg:cNvPr id="847971364" name="Group 23"/>
                          <wpg:cNvGrpSpPr/>
                          <wpg:grpSpPr>
                            <a:xfrm>
                              <a:off x="0" y="0"/>
                              <a:ext cx="5257800" cy="4391025"/>
                              <a:chOff x="0" y="0"/>
                              <a:chExt cx="5257800" cy="4391025"/>
                            </a:xfrm>
                          </wpg:grpSpPr>
                          <wpg:grpSp>
                            <wpg:cNvPr id="546509456" name="Group 21"/>
                            <wpg:cNvGrpSpPr/>
                            <wpg:grpSpPr>
                              <a:xfrm>
                                <a:off x="0" y="0"/>
                                <a:ext cx="5257800" cy="657225"/>
                                <a:chOff x="0" y="0"/>
                                <a:chExt cx="5257800" cy="657225"/>
                              </a:xfrm>
                            </wpg:grpSpPr>
                            <wps:wsp>
                              <wps:cNvPr id="1895646817" name="Rectangle: Rounded Corners 19"/>
                              <wps:cNvSpPr/>
                              <wps:spPr>
                                <a:xfrm>
                                  <a:off x="0" y="0"/>
                                  <a:ext cx="5257800" cy="314325"/>
                                </a:xfrm>
                                <a:prstGeom prst="round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3162996" w14:textId="67A110B3" w:rsidR="003C57EF" w:rsidRPr="00CB704C" w:rsidRDefault="003C57EF" w:rsidP="003C57EF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C57EF">
                                      <w:rPr>
                                        <w:color w:val="000000" w:themeColor="text1"/>
                                      </w:rPr>
                                      <w:t>Press “Calib” key on touch screen display and enter the concentration of Calibrators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97440447" name="Arrow: Down 20"/>
                              <wps:cNvSpPr/>
                              <wps:spPr>
                                <a:xfrm>
                                  <a:off x="2486025" y="323850"/>
                                  <a:ext cx="276225" cy="333375"/>
                                </a:xfrm>
                                <a:prstGeom prst="downArrow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708605215" name="Group 21"/>
                            <wpg:cNvGrpSpPr/>
                            <wpg:grpSpPr>
                              <a:xfrm>
                                <a:off x="0" y="685800"/>
                                <a:ext cx="5257800" cy="657225"/>
                                <a:chOff x="0" y="0"/>
                                <a:chExt cx="5257800" cy="657225"/>
                              </a:xfrm>
                            </wpg:grpSpPr>
                            <wps:wsp>
                              <wps:cNvPr id="1088997851" name="Rectangle: Rounded Corners 19"/>
                              <wps:cNvSpPr/>
                              <wps:spPr>
                                <a:xfrm>
                                  <a:off x="0" y="0"/>
                                  <a:ext cx="5257800" cy="314325"/>
                                </a:xfrm>
                                <a:prstGeom prst="round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EDCAB13" w14:textId="64F92586" w:rsidR="003C57EF" w:rsidRPr="00CB704C" w:rsidRDefault="003C57EF" w:rsidP="003C57EF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C57EF">
                                      <w:rPr>
                                        <w:color w:val="000000" w:themeColor="text1"/>
                                      </w:rPr>
                                      <w:t>Use sample cups for calibrators in Calibration Port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2649838" name="Arrow: Down 20"/>
                              <wps:cNvSpPr/>
                              <wps:spPr>
                                <a:xfrm>
                                  <a:off x="2486025" y="323850"/>
                                  <a:ext cx="276225" cy="333375"/>
                                </a:xfrm>
                                <a:prstGeom prst="downArrow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443440896" name="Group 21"/>
                            <wpg:cNvGrpSpPr/>
                            <wpg:grpSpPr>
                              <a:xfrm>
                                <a:off x="0" y="1362075"/>
                                <a:ext cx="5257800" cy="657225"/>
                                <a:chOff x="0" y="0"/>
                                <a:chExt cx="5257800" cy="657225"/>
                              </a:xfrm>
                            </wpg:grpSpPr>
                            <wps:wsp>
                              <wps:cNvPr id="1133178220" name="Rectangle: Rounded Corners 19"/>
                              <wps:cNvSpPr/>
                              <wps:spPr>
                                <a:xfrm>
                                  <a:off x="0" y="0"/>
                                  <a:ext cx="5257800" cy="314325"/>
                                </a:xfrm>
                                <a:prstGeom prst="round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8FE9E73" w14:textId="263C27E4" w:rsidR="003C57EF" w:rsidRPr="00CB704C" w:rsidRDefault="003C57EF" w:rsidP="003C57EF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C57EF">
                                      <w:rPr>
                                        <w:color w:val="000000" w:themeColor="text1"/>
                                      </w:rPr>
                                      <w:t>Press “Start” to initiate calibration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2512901" name="Arrow: Down 20"/>
                              <wps:cNvSpPr/>
                              <wps:spPr>
                                <a:xfrm>
                                  <a:off x="2486025" y="323850"/>
                                  <a:ext cx="276225" cy="333375"/>
                                </a:xfrm>
                                <a:prstGeom prst="downArrow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221635062" name="Group 21"/>
                            <wpg:cNvGrpSpPr/>
                            <wpg:grpSpPr>
                              <a:xfrm>
                                <a:off x="0" y="2038350"/>
                                <a:ext cx="5257800" cy="657225"/>
                                <a:chOff x="0" y="0"/>
                                <a:chExt cx="5257800" cy="657225"/>
                              </a:xfrm>
                            </wpg:grpSpPr>
                            <wps:wsp>
                              <wps:cNvPr id="452385473" name="Rectangle: Rounded Corners 19"/>
                              <wps:cNvSpPr/>
                              <wps:spPr>
                                <a:xfrm>
                                  <a:off x="0" y="0"/>
                                  <a:ext cx="5257800" cy="314325"/>
                                </a:xfrm>
                                <a:prstGeom prst="round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E3DCED5" w14:textId="324DED71" w:rsidR="003C57EF" w:rsidRPr="00CB704C" w:rsidRDefault="000F2B87" w:rsidP="003C57EF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0F2B87">
                                      <w:rPr>
                                        <w:color w:val="000000" w:themeColor="text1"/>
                                      </w:rPr>
                                      <w:t>Review new calibration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8053266" name="Arrow: Down 20"/>
                              <wps:cNvSpPr/>
                              <wps:spPr>
                                <a:xfrm>
                                  <a:off x="2486025" y="323850"/>
                                  <a:ext cx="276225" cy="333375"/>
                                </a:xfrm>
                                <a:prstGeom prst="downArrow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311710872" name="Group 21"/>
                            <wpg:cNvGrpSpPr/>
                            <wpg:grpSpPr>
                              <a:xfrm>
                                <a:off x="0" y="2743200"/>
                                <a:ext cx="5257800" cy="657225"/>
                                <a:chOff x="0" y="0"/>
                                <a:chExt cx="5257800" cy="657225"/>
                              </a:xfrm>
                            </wpg:grpSpPr>
                            <wps:wsp>
                              <wps:cNvPr id="1694383950" name="Rectangle: Rounded Corners 19"/>
                              <wps:cNvSpPr/>
                              <wps:spPr>
                                <a:xfrm>
                                  <a:off x="0" y="0"/>
                                  <a:ext cx="5257800" cy="314325"/>
                                </a:xfrm>
                                <a:prstGeom prst="round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E1748D7" w14:textId="5E2301F1" w:rsidR="003C57EF" w:rsidRPr="00CB704C" w:rsidRDefault="000F2B87" w:rsidP="003C57EF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0F2B87">
                                      <w:rPr>
                                        <w:color w:val="000000" w:themeColor="text1"/>
                                      </w:rPr>
                                      <w:t>After Calibration validate with control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8154100" name="Arrow: Down 20"/>
                              <wps:cNvSpPr/>
                              <wps:spPr>
                                <a:xfrm>
                                  <a:off x="2486025" y="323850"/>
                                  <a:ext cx="276225" cy="333375"/>
                                </a:xfrm>
                                <a:prstGeom prst="downArrow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098295729" name="Rectangle: Rounded Corners 19"/>
                            <wps:cNvSpPr/>
                            <wps:spPr>
                              <a:xfrm>
                                <a:off x="0" y="3400425"/>
                                <a:ext cx="5257800" cy="31432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0D3B87" w14:textId="6547EE67" w:rsidR="003C57EF" w:rsidRPr="00CB704C" w:rsidRDefault="000F2B87" w:rsidP="003C57EF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0F2B87">
                                    <w:rPr>
                                      <w:color w:val="000000" w:themeColor="text1"/>
                                    </w:rPr>
                                    <w:t>Use sample cups for controls with Tosoh bar-coded adaptors in Turn Tabl</w:t>
                                  </w:r>
                                  <w:r w:rsidR="000D7D43">
                                    <w:rPr>
                                      <w:color w:val="000000" w:themeColor="text1"/>
                                    </w:rPr>
                                    <w:t>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59697067" name="Arrow: Down 20"/>
                            <wps:cNvSpPr/>
                            <wps:spPr>
                              <a:xfrm>
                                <a:off x="2486025" y="3724275"/>
                                <a:ext cx="276225" cy="333375"/>
                              </a:xfrm>
                              <a:prstGeom prst="downArrow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33910894" name="Rectangle: Rounded Corners 19"/>
                            <wps:cNvSpPr/>
                            <wps:spPr>
                              <a:xfrm>
                                <a:off x="0" y="4076700"/>
                                <a:ext cx="5257800" cy="31432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7942A3" w14:textId="6710D466" w:rsidR="003C57EF" w:rsidRPr="00CB704C" w:rsidRDefault="000F2B87" w:rsidP="003C57EF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0F2B87">
                                    <w:rPr>
                                      <w:color w:val="000000" w:themeColor="text1"/>
                                    </w:rPr>
                                    <w:t>Validate Q.C data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369626733" name="Group 35"/>
                          <wpg:cNvGrpSpPr/>
                          <wpg:grpSpPr>
                            <a:xfrm>
                              <a:off x="9525" y="4391025"/>
                              <a:ext cx="5257800" cy="1352550"/>
                              <a:chOff x="0" y="0"/>
                              <a:chExt cx="5257800" cy="1352550"/>
                            </a:xfrm>
                          </wpg:grpSpPr>
                          <wps:wsp>
                            <wps:cNvPr id="726621335" name="Arrow: Down 20"/>
                            <wps:cNvSpPr/>
                            <wps:spPr>
                              <a:xfrm>
                                <a:off x="2486025" y="0"/>
                                <a:ext cx="276225" cy="333375"/>
                              </a:xfrm>
                              <a:prstGeom prst="downArrow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07239678" name="Rectangle: Rounded Corners 19"/>
                            <wps:cNvSpPr/>
                            <wps:spPr>
                              <a:xfrm>
                                <a:off x="0" y="381000"/>
                                <a:ext cx="5257800" cy="31432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FFB360" w14:textId="6759F734" w:rsidR="000D7D43" w:rsidRPr="00CB704C" w:rsidRDefault="000D7D43" w:rsidP="000D7D43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0D7D43">
                                    <w:rPr>
                                      <w:color w:val="000000" w:themeColor="text1"/>
                                    </w:rPr>
                                    <w:t>Instrument is ready for routine operations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97986159" name="Arrow: Down 20"/>
                            <wps:cNvSpPr/>
                            <wps:spPr>
                              <a:xfrm>
                                <a:off x="2486025" y="704850"/>
                                <a:ext cx="276225" cy="333375"/>
                              </a:xfrm>
                              <a:prstGeom prst="downArrow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24000552" name="Rectangle: Rounded Corners 19"/>
                            <wps:cNvSpPr/>
                            <wps:spPr>
                              <a:xfrm>
                                <a:off x="0" y="1038225"/>
                                <a:ext cx="5257800" cy="31432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611AD8" w14:textId="33ABF81B" w:rsidR="000D7D43" w:rsidRPr="00CB704C" w:rsidRDefault="000D7D43" w:rsidP="000D7D43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0D7D43">
                                    <w:rPr>
                                      <w:color w:val="000000" w:themeColor="text1"/>
                                    </w:rPr>
                                    <w:t>Use bar-coded EDTA primary tubes in sample racks and press “Start</w:t>
                                  </w:r>
                                  <w:r>
                                    <w:rPr>
                                      <w:color w:val="000000" w:themeColor="text1"/>
                                    </w:rPr>
                                    <w:t>”</w:t>
                                  </w:r>
                                  <w:r w:rsidRPr="000D7D43">
                                    <w:rPr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648016323" name="Group 37"/>
                        <wpg:cNvGrpSpPr/>
                        <wpg:grpSpPr>
                          <a:xfrm>
                            <a:off x="9525" y="5772150"/>
                            <a:ext cx="5257800" cy="647700"/>
                            <a:chOff x="0" y="0"/>
                            <a:chExt cx="5257800" cy="647700"/>
                          </a:xfrm>
                        </wpg:grpSpPr>
                        <wps:wsp>
                          <wps:cNvPr id="2054583299" name="Arrow: Down 20"/>
                          <wps:cNvSpPr/>
                          <wps:spPr>
                            <a:xfrm>
                              <a:off x="2486025" y="0"/>
                              <a:ext cx="276225" cy="333375"/>
                            </a:xfrm>
                            <a:prstGeom prst="downArrow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2491552" name="Rectangle: Rounded Corners 19"/>
                          <wps:cNvSpPr/>
                          <wps:spPr>
                            <a:xfrm>
                              <a:off x="0" y="333375"/>
                              <a:ext cx="5257800" cy="314325"/>
                            </a:xfrm>
                            <a:prstGeom prst="round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E3F68A1" w14:textId="7CF57D1E" w:rsidR="000D7D43" w:rsidRPr="00CB704C" w:rsidRDefault="000D7D43" w:rsidP="000D7D43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0D7D43">
                                  <w:rPr>
                                    <w:color w:val="000000" w:themeColor="text1"/>
                                  </w:rPr>
                                  <w:t>Review results In the Reporting software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D84F61F" id="Group 38" o:spid="_x0000_s1066" style="position:absolute;left:0;text-align:left;margin-left:42pt;margin-top:34.95pt;width:414.75pt;height:505.5pt;z-index:251756544" coordsize="52673,64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">
                <v:group id="Group 36" o:spid="_x0000_s1067" style="position:absolute;width:52673;height:57435" coordsize="52673,57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">
                  <v:group id="_x0000_s1068" style="position:absolute;width:52578;height:43910" coordsize="52578,43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">
                    <v:group id="Group 21" o:spid="_x0000_s1069" style="position:absolute;width:52578;height:6572" coordsize="52578,6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">
                      <v:roundrect id="Rectangle: Rounded Corners 19" o:spid="_x0000_s1070" style="position:absolute;width:52578;height:31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" filled="f" strokecolor="#09101d [484]" strokeweight="1pt">
                        <v:stroke joinstyle="miter"/>
                        <v:textbox>
                          <w:txbxContent>
                            <w:p w14:paraId="03162996" w14:textId="67A110B3" w:rsidR="003C57EF" w:rsidRPr="00CB704C" w:rsidRDefault="003C57EF" w:rsidP="003C57EF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C57EF">
                                <w:rPr>
                                  <w:color w:val="000000" w:themeColor="text1"/>
                                </w:rPr>
                                <w:t>Press “Calib” key on touch screen display and enter the concentration of Calibrators</w:t>
                              </w:r>
                            </w:p>
                          </w:txbxContent>
                        </v:textbox>
                      </v:roundrect>
                      <v:shape id="Arrow: Down 20" o:spid="_x0000_s1071" type="#_x0000_t67" style="position:absolute;left:24860;top:3238;width:2762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" adj="12651" filled="f" strokecolor="#09101d [484]" strokeweight="1pt"/>
                    </v:group>
                    <v:group id="Group 21" o:spid="_x0000_s1072" style="position:absolute;top:6858;width:52578;height:6572" coordsize="52578,6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">
                      <v:roundrect id="Rectangle: Rounded Corners 19" o:spid="_x0000_s1073" style="position:absolute;width:52578;height:31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" filled="f" strokecolor="#09101d [484]" strokeweight="1pt">
                        <v:stroke joinstyle="miter"/>
                        <v:textbox>
                          <w:txbxContent>
                            <w:p w14:paraId="0EDCAB13" w14:textId="64F92586" w:rsidR="003C57EF" w:rsidRPr="00CB704C" w:rsidRDefault="003C57EF" w:rsidP="003C57EF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C57EF">
                                <w:rPr>
                                  <w:color w:val="000000" w:themeColor="text1"/>
                                </w:rPr>
                                <w:t>Use sample cups for calibrators in Calibration Port</w:t>
                              </w:r>
                            </w:p>
                          </w:txbxContent>
                        </v:textbox>
                      </v:roundrect>
                      <v:shape id="Arrow: Down 20" o:spid="_x0000_s1074" type="#_x0000_t67" style="position:absolute;left:24860;top:3238;width:2762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" adj="12651" filled="f" strokecolor="#09101d [484]" strokeweight="1pt"/>
                    </v:group>
                    <v:group id="Group 21" o:spid="_x0000_s1075" style="position:absolute;top:13620;width:52578;height:6573" coordsize="52578,6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">
                      <v:roundrect id="Rectangle: Rounded Corners 19" o:spid="_x0000_s1076" style="position:absolute;width:52578;height:31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" filled="f" strokecolor="#09101d [484]" strokeweight="1pt">
                        <v:stroke joinstyle="miter"/>
                        <v:textbox>
                          <w:txbxContent>
                            <w:p w14:paraId="68FE9E73" w14:textId="263C27E4" w:rsidR="003C57EF" w:rsidRPr="00CB704C" w:rsidRDefault="003C57EF" w:rsidP="003C57EF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C57EF">
                                <w:rPr>
                                  <w:color w:val="000000" w:themeColor="text1"/>
                                </w:rPr>
                                <w:t>Press “Start” to initiate calibration</w:t>
                              </w:r>
                            </w:p>
                          </w:txbxContent>
                        </v:textbox>
                      </v:roundrect>
                      <v:shape id="Arrow: Down 20" o:spid="_x0000_s1077" type="#_x0000_t67" style="position:absolute;left:24860;top:3238;width:2762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" adj="12651" filled="f" strokecolor="#09101d [484]" strokeweight="1pt"/>
                    </v:group>
                    <v:group id="Group 21" o:spid="_x0000_s1078" style="position:absolute;top:20383;width:52578;height:6572" coordsize="52578,6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">
                      <v:roundrect id="Rectangle: Rounded Corners 19" o:spid="_x0000_s1079" style="position:absolute;width:52578;height:31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" filled="f" strokecolor="#09101d [484]" strokeweight="1pt">
                        <v:stroke joinstyle="miter"/>
                        <v:textbox>
                          <w:txbxContent>
                            <w:p w14:paraId="3E3DCED5" w14:textId="324DED71" w:rsidR="003C57EF" w:rsidRPr="00CB704C" w:rsidRDefault="000F2B87" w:rsidP="003C57EF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0F2B87">
                                <w:rPr>
                                  <w:color w:val="000000" w:themeColor="text1"/>
                                </w:rPr>
                                <w:t>Review new calibration</w:t>
                              </w:r>
                            </w:p>
                          </w:txbxContent>
                        </v:textbox>
                      </v:roundrect>
                      <v:shape id="Arrow: Down 20" o:spid="_x0000_s1080" type="#_x0000_t67" style="position:absolute;left:24860;top:3238;width:2762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" adj="12651" filled="f" strokecolor="#09101d [484]" strokeweight="1pt"/>
                    </v:group>
                    <v:group id="Group 21" o:spid="_x0000_s1081" style="position:absolute;top:27432;width:52578;height:6572" coordsize="52578,6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">
                      <v:roundrect id="Rectangle: Rounded Corners 19" o:spid="_x0000_s1082" style="position:absolute;width:52578;height:31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" filled="f" strokecolor="#09101d [484]" strokeweight="1pt">
                        <v:stroke joinstyle="miter"/>
                        <v:textbox>
                          <w:txbxContent>
                            <w:p w14:paraId="4E1748D7" w14:textId="5E2301F1" w:rsidR="003C57EF" w:rsidRPr="00CB704C" w:rsidRDefault="000F2B87" w:rsidP="003C57EF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0F2B87">
                                <w:rPr>
                                  <w:color w:val="000000" w:themeColor="text1"/>
                                </w:rPr>
                                <w:t>After Calibration validate with control</w:t>
                              </w:r>
                            </w:p>
                          </w:txbxContent>
                        </v:textbox>
                      </v:roundrect>
                      <v:shape id="Arrow: Down 20" o:spid="_x0000_s1083" type="#_x0000_t67" style="position:absolute;left:24860;top:3238;width:2762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" adj="12651" filled="f" strokecolor="#09101d [484]" strokeweight="1pt"/>
                    </v:group>
                    <v:roundrect id="Rectangle: Rounded Corners 19" o:spid="_x0000_s1084" style="position:absolute;top:34004;width:52578;height:31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" filled="f" strokecolor="#09101d [484]" strokeweight="1pt">
                      <v:stroke joinstyle="miter"/>
                      <v:textbox>
                        <w:txbxContent>
                          <w:p w14:paraId="620D3B87" w14:textId="6547EE67" w:rsidR="003C57EF" w:rsidRPr="00CB704C" w:rsidRDefault="000F2B87" w:rsidP="003C57E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F2B87">
                              <w:rPr>
                                <w:color w:val="000000" w:themeColor="text1"/>
                              </w:rPr>
                              <w:t>Use sample cups for controls with Tosoh bar-coded adaptors in Turn Tabl</w:t>
                            </w:r>
                            <w:r w:rsidR="000D7D43">
                              <w:rPr>
                                <w:color w:val="000000" w:themeColor="text1"/>
                              </w:rPr>
                              <w:t>e</w:t>
                            </w:r>
                          </w:p>
                        </w:txbxContent>
                      </v:textbox>
                    </v:roundrect>
                    <v:shape id="Arrow: Down 20" o:spid="_x0000_s1085" type="#_x0000_t67" style="position:absolute;left:24860;top:37242;width:2762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" adj="12651" filled="f" strokecolor="#09101d [484]" strokeweight="1pt"/>
                    <v:roundrect id="Rectangle: Rounded Corners 19" o:spid="_x0000_s1086" style="position:absolute;top:40767;width:52578;height:31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" filled="f" strokecolor="#09101d [484]" strokeweight="1pt">
                      <v:stroke joinstyle="miter"/>
                      <v:textbox>
                        <w:txbxContent>
                          <w:p w14:paraId="257942A3" w14:textId="6710D466" w:rsidR="003C57EF" w:rsidRPr="00CB704C" w:rsidRDefault="000F2B87" w:rsidP="003C57E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F2B87">
                              <w:rPr>
                                <w:color w:val="000000" w:themeColor="text1"/>
                              </w:rPr>
                              <w:t>Validate Q.C data</w:t>
                            </w:r>
                          </w:p>
                        </w:txbxContent>
                      </v:textbox>
                    </v:roundrect>
                  </v:group>
                  <v:group id="Group 35" o:spid="_x0000_s1087" style="position:absolute;left:95;top:43910;width:52578;height:13525" coordsize="52578,1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">
                    <v:shape id="Arrow: Down 20" o:spid="_x0000_s1088" type="#_x0000_t67" style="position:absolute;left:24860;width:2762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" adj="12651" filled="f" strokecolor="#09101d [484]" strokeweight="1pt"/>
                    <v:roundrect id="Rectangle: Rounded Corners 19" o:spid="_x0000_s1089" style="position:absolute;top:3810;width:52578;height:31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" filled="f" strokecolor="#09101d [484]" strokeweight="1pt">
                      <v:stroke joinstyle="miter"/>
                      <v:textbox>
                        <w:txbxContent>
                          <w:p w14:paraId="4CFFB360" w14:textId="6759F734" w:rsidR="000D7D43" w:rsidRPr="00CB704C" w:rsidRDefault="000D7D43" w:rsidP="000D7D4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D7D43">
                              <w:rPr>
                                <w:color w:val="000000" w:themeColor="text1"/>
                              </w:rPr>
                              <w:t>Instrument is ready for routine operations</w:t>
                            </w:r>
                          </w:p>
                        </w:txbxContent>
                      </v:textbox>
                    </v:roundrect>
                    <v:shape id="Arrow: Down 20" o:spid="_x0000_s1090" type="#_x0000_t67" style="position:absolute;left:24860;top:7048;width:2762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" adj="12651" filled="f" strokecolor="#09101d [484]" strokeweight="1pt"/>
                    <v:roundrect id="Rectangle: Rounded Corners 19" o:spid="_x0000_s1091" style="position:absolute;top:10382;width:52578;height:31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" filled="f" strokecolor="#09101d [484]" strokeweight="1pt">
                      <v:stroke joinstyle="miter"/>
                      <v:textbox>
                        <w:txbxContent>
                          <w:p w14:paraId="47611AD8" w14:textId="33ABF81B" w:rsidR="000D7D43" w:rsidRPr="00CB704C" w:rsidRDefault="000D7D43" w:rsidP="000D7D4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D7D43">
                              <w:rPr>
                                <w:color w:val="000000" w:themeColor="text1"/>
                              </w:rPr>
                              <w:t>Use bar-coded EDTA primary tubes in sample racks and press “Start</w:t>
                            </w:r>
                            <w:r>
                              <w:rPr>
                                <w:color w:val="000000" w:themeColor="text1"/>
                              </w:rPr>
                              <w:t>”</w:t>
                            </w:r>
                            <w:r w:rsidRPr="000D7D43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v:textbox>
                    </v:roundrect>
                  </v:group>
                </v:group>
                <v:group id="Group 37" o:spid="_x0000_s1092" style="position:absolute;left:95;top:57721;width:52578;height:6477" coordsize="52578,6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">
                  <v:shape id="Arrow: Down 20" o:spid="_x0000_s1093" type="#_x0000_t67" style="position:absolute;left:24860;width:2762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" adj="12651" filled="f" strokecolor="#09101d [484]" strokeweight="1pt"/>
                  <v:roundrect id="Rectangle: Rounded Corners 19" o:spid="_x0000_s1094" style="position:absolute;top:3333;width:52578;height:314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" filled="f" strokecolor="#09101d [484]" strokeweight="1pt">
                    <v:stroke joinstyle="miter"/>
                    <v:textbox>
                      <w:txbxContent>
                        <w:p w14:paraId="1E3F68A1" w14:textId="7CF57D1E" w:rsidR="000D7D43" w:rsidRPr="00CB704C" w:rsidRDefault="000D7D43" w:rsidP="000D7D43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0D7D43">
                            <w:rPr>
                              <w:color w:val="000000" w:themeColor="text1"/>
                            </w:rPr>
                            <w:t>Review results In the Reporting software</w:t>
                          </w:r>
                        </w:p>
                      </w:txbxContent>
                    </v:textbox>
                  </v:roundrect>
                </v:group>
                <w10:wrap type="topAndBottom"/>
              </v:group>
            </w:pict>
          </mc:Fallback>
        </mc:AlternateContent>
      </w:r>
      <w:r w:rsidR="00052BBD">
        <w:rPr>
          <w:szCs w:val="28"/>
        </w:rPr>
        <w:t>Calibration Procedure</w:t>
      </w:r>
      <w:bookmarkEnd w:id="20"/>
    </w:p>
    <w:p w14:paraId="79FBE187" w14:textId="16F08FC3" w:rsidR="0036447C" w:rsidRDefault="0036447C" w:rsidP="003C57EF">
      <w:pPr>
        <w:pStyle w:val="TDPL-BodyTxt"/>
        <w:numPr>
          <w:ilvl w:val="0"/>
          <w:numId w:val="0"/>
        </w:numPr>
        <w:ind w:left="1134"/>
        <w:jc w:val="both"/>
        <w:rPr>
          <w:b/>
          <w:bCs/>
          <w:sz w:val="24"/>
          <w:szCs w:val="24"/>
        </w:rPr>
      </w:pPr>
    </w:p>
    <w:p w14:paraId="10B2CF87" w14:textId="3EDDF0D7" w:rsidR="001C5473" w:rsidRDefault="001C5473" w:rsidP="001C5473">
      <w:pPr>
        <w:pStyle w:val="TDPL-BodyTxt"/>
        <w:jc w:val="both"/>
        <w:rPr>
          <w:b/>
          <w:bCs/>
          <w:sz w:val="24"/>
          <w:szCs w:val="24"/>
        </w:rPr>
      </w:pPr>
      <w:r w:rsidRPr="001C5473">
        <w:rPr>
          <w:b/>
          <w:bCs/>
          <w:sz w:val="24"/>
          <w:szCs w:val="24"/>
        </w:rPr>
        <w:lastRenderedPageBreak/>
        <w:t>Acceptance Criteria</w:t>
      </w:r>
    </w:p>
    <w:p w14:paraId="61554483" w14:textId="641D0F6B" w:rsidR="00013BF1" w:rsidRPr="00AA0721" w:rsidRDefault="00AA0721" w:rsidP="00013BF1">
      <w:pPr>
        <w:pStyle w:val="TDPL-BodyTxt"/>
        <w:numPr>
          <w:ilvl w:val="0"/>
          <w:numId w:val="0"/>
        </w:numPr>
        <w:ind w:left="1134"/>
        <w:jc w:val="both"/>
      </w:pPr>
      <w:r w:rsidRPr="00AA0721">
        <w:t>Calibration results were in the acceptable range</w:t>
      </w:r>
    </w:p>
    <w:p w14:paraId="5733BAFA" w14:textId="75307096" w:rsidR="001C5473" w:rsidRDefault="001C5473" w:rsidP="001C5473">
      <w:pPr>
        <w:pStyle w:val="TDPL-BodyTxt"/>
        <w:jc w:val="both"/>
        <w:rPr>
          <w:b/>
          <w:bCs/>
          <w:sz w:val="24"/>
          <w:szCs w:val="24"/>
        </w:rPr>
      </w:pPr>
      <w:r w:rsidRPr="001C5473">
        <w:rPr>
          <w:b/>
          <w:bCs/>
          <w:sz w:val="24"/>
          <w:szCs w:val="24"/>
        </w:rPr>
        <w:t>Frequency of Calibration</w:t>
      </w:r>
    </w:p>
    <w:p w14:paraId="21333E3B" w14:textId="4EEBE715" w:rsidR="001C5473" w:rsidRDefault="001C5473" w:rsidP="001C5473">
      <w:pPr>
        <w:pStyle w:val="TDPL-BodyTxt"/>
        <w:numPr>
          <w:ilvl w:val="0"/>
          <w:numId w:val="0"/>
        </w:numPr>
        <w:ind w:left="1134"/>
        <w:jc w:val="both"/>
      </w:pPr>
      <w:r w:rsidRPr="001C3AF9">
        <w:t xml:space="preserve">Calibrate the </w:t>
      </w:r>
      <w:r w:rsidR="00AA0721">
        <w:t>instrument</w:t>
      </w:r>
      <w:r w:rsidRPr="001C3AF9">
        <w:t xml:space="preserve"> on</w:t>
      </w:r>
      <w:r w:rsidR="001C3AF9">
        <w:t xml:space="preserve"> a</w:t>
      </w:r>
      <w:r w:rsidRPr="001C3AF9">
        <w:t xml:space="preserve"> yearly basis, on or before the due date</w:t>
      </w:r>
      <w:r w:rsidR="001C3AF9" w:rsidRPr="001C3AF9">
        <w:t>.</w:t>
      </w:r>
    </w:p>
    <w:p w14:paraId="79EBE513" w14:textId="3BD61DFC" w:rsidR="001C3AF9" w:rsidRDefault="001C3AF9" w:rsidP="001C3AF9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1" w:name="_Toc198571361"/>
      <w:r>
        <w:t>Reference</w:t>
      </w:r>
      <w:bookmarkEnd w:id="21"/>
    </w:p>
    <w:p w14:paraId="2DA585DD" w14:textId="25F1B5B1" w:rsidR="001C3AF9" w:rsidRDefault="00C655D1" w:rsidP="001C3AF9">
      <w:pPr>
        <w:pStyle w:val="TDPL-BodyTxt"/>
        <w:numPr>
          <w:ilvl w:val="0"/>
          <w:numId w:val="0"/>
        </w:numPr>
        <w:ind w:left="1134"/>
      </w:pPr>
      <w:r>
        <w:t xml:space="preserve">TOSOH </w:t>
      </w:r>
      <w:r w:rsidR="001C3AF9">
        <w:t>Equipment Manufacturer’s Operator Manual</w:t>
      </w:r>
    </w:p>
    <w:p w14:paraId="664027CB" w14:textId="7B43A99F" w:rsidR="00E50E08" w:rsidRDefault="00E50E08" w:rsidP="00DB7047">
      <w:pPr>
        <w:pStyle w:val="TDPL-BodyTxt"/>
        <w:numPr>
          <w:ilvl w:val="0"/>
          <w:numId w:val="0"/>
        </w:numPr>
        <w:ind w:left="1134"/>
        <w:jc w:val="both"/>
        <w:rPr>
          <w:szCs w:val="28"/>
        </w:rPr>
      </w:pPr>
    </w:p>
    <w:p w14:paraId="3275D606" w14:textId="472DFE02" w:rsidR="003E65CE" w:rsidRDefault="003E65CE" w:rsidP="00013BF1">
      <w:pPr>
        <w:pStyle w:val="TDPL-BodyTxt"/>
        <w:numPr>
          <w:ilvl w:val="0"/>
          <w:numId w:val="0"/>
        </w:numPr>
      </w:pPr>
    </w:p>
    <w:sectPr w:rsidR="003E65CE" w:rsidSect="00B70912">
      <w:headerReference w:type="default" r:id="rId45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66DF3" w14:textId="77777777" w:rsidR="00763994" w:rsidRDefault="00763994" w:rsidP="008072D6">
      <w:pPr>
        <w:spacing w:after="0"/>
      </w:pPr>
      <w:r>
        <w:separator/>
      </w:r>
    </w:p>
  </w:endnote>
  <w:endnote w:type="continuationSeparator" w:id="0">
    <w:p w14:paraId="07C32359" w14:textId="77777777" w:rsidR="00763994" w:rsidRDefault="00763994" w:rsidP="008072D6">
      <w:pPr>
        <w:spacing w:after="0"/>
      </w:pPr>
      <w:r>
        <w:continuationSeparator/>
      </w:r>
    </w:p>
  </w:endnote>
  <w:endnote w:type="continuationNotice" w:id="1">
    <w:p w14:paraId="1535CBB2" w14:textId="77777777" w:rsidR="00763994" w:rsidRDefault="00763994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2D434" w14:textId="77777777" w:rsidR="00BF52B1" w:rsidRDefault="00BF52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39FA" w14:textId="77777777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4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4"/>
  </w:p>
  <w:p w14:paraId="291E1339" w14:textId="082B56BB" w:rsidR="00455F81" w:rsidRPr="00A047D5" w:rsidRDefault="00BF52B1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09ACC552" wp14:editId="0D70C847">
          <wp:simplePos x="0" y="0"/>
          <wp:positionH relativeFrom="column">
            <wp:posOffset>-280670</wp:posOffset>
          </wp:positionH>
          <wp:positionV relativeFrom="page">
            <wp:posOffset>9948232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FD0B10" wp14:editId="78A12BF7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2A539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D0B10" id="Group 5" o:spid="_x0000_s1095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96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5B72A539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97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1D43EAA" w14:textId="77777777" w:rsidR="00455F81" w:rsidRDefault="00455F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B04D2" w14:textId="77777777" w:rsidR="00BF52B1" w:rsidRDefault="00BF52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10109" w14:textId="77777777" w:rsidR="00763994" w:rsidRDefault="00763994" w:rsidP="008072D6">
      <w:pPr>
        <w:spacing w:after="0"/>
      </w:pPr>
      <w:r>
        <w:separator/>
      </w:r>
    </w:p>
  </w:footnote>
  <w:footnote w:type="continuationSeparator" w:id="0">
    <w:p w14:paraId="739B656E" w14:textId="77777777" w:rsidR="00763994" w:rsidRDefault="00763994" w:rsidP="008072D6">
      <w:pPr>
        <w:spacing w:after="0"/>
      </w:pPr>
      <w:r>
        <w:continuationSeparator/>
      </w:r>
    </w:p>
  </w:footnote>
  <w:footnote w:type="continuationNotice" w:id="1">
    <w:p w14:paraId="2C7A1063" w14:textId="77777777" w:rsidR="00763994" w:rsidRDefault="00763994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BEDB6" w14:textId="77777777" w:rsidR="00BF52B1" w:rsidRDefault="00BF52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2562C" w:rsidRPr="004B4A99" w14:paraId="5E06331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5BFDA0E" w14:textId="77777777" w:rsidR="00C2562C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C1D1689" w14:textId="18F2B801" w:rsidR="00C2562C" w:rsidRPr="004B4A99" w:rsidRDefault="0041308E" w:rsidP="00C2562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HOD - 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Biochemistry</w:t>
          </w:r>
        </w:p>
      </w:tc>
      <w:tc>
        <w:tcPr>
          <w:tcW w:w="2162" w:type="pct"/>
          <w:vMerge w:val="restart"/>
          <w:vAlign w:val="center"/>
        </w:tcPr>
        <w:p w14:paraId="02F6829B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48AAB55A" wp14:editId="57FC0C5E">
                <wp:extent cx="2106655" cy="714375"/>
                <wp:effectExtent l="0" t="0" r="8255" b="0"/>
                <wp:docPr id="135446495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5FD191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9B8B50B" w14:textId="5DE444E5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</w:t>
          </w:r>
          <w:r w:rsidR="00797234">
            <w:rPr>
              <w:rFonts w:ascii="Palatino Linotype" w:hAnsi="Palatino Linotype"/>
              <w:b/>
              <w:bCs/>
              <w:sz w:val="16"/>
              <w:szCs w:val="16"/>
            </w:rPr>
            <w:t>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SOP-00</w:t>
          </w:r>
          <w:r w:rsidR="00BF52B1">
            <w:rPr>
              <w:rFonts w:ascii="Palatino Linotype" w:hAnsi="Palatino Linotype"/>
              <w:b/>
              <w:bCs/>
              <w:sz w:val="16"/>
              <w:szCs w:val="16"/>
            </w:rPr>
            <w:t>6</w:t>
          </w:r>
        </w:p>
      </w:tc>
    </w:tr>
    <w:tr w:rsidR="00C2562C" w:rsidRPr="004B4A99" w14:paraId="27202F1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E41B15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FEFC0E7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BC85AAD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4B62F5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2562C" w:rsidRPr="004B4A99" w14:paraId="6A9D802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BC4AC6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A8D3C3D" w14:textId="48ED8690" w:rsidR="00C2562C" w:rsidRPr="004B4A99" w:rsidRDefault="00595801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74CAD60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3A4251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B2F24A4" w14:textId="77777777" w:rsidR="00C2562C" w:rsidRPr="004B4A99" w:rsidRDefault="0056077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2562C" w:rsidRPr="004B4A99" w14:paraId="0F26E7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49D9BE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3320B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F7C073E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2EB6C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2562C" w:rsidRPr="004B4A99" w14:paraId="64018D6E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629798C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CCE2845" w14:textId="42EF75A1" w:rsidR="00C2562C" w:rsidRPr="004B4A99" w:rsidRDefault="00797234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797234">
            <w:rPr>
              <w:rFonts w:ascii="Palatino Linotype" w:hAnsi="Palatino Linotype"/>
              <w:b/>
              <w:bCs/>
              <w:sz w:val="16"/>
              <w:szCs w:val="16"/>
            </w:rPr>
            <w:t>PROCEDURE FOR OPERATING TOSOH HLC-723G</w:t>
          </w:r>
          <w:r w:rsidR="00CB704C">
            <w:rPr>
              <w:rFonts w:ascii="Palatino Linotype" w:hAnsi="Palatino Linotype"/>
              <w:b/>
              <w:bCs/>
              <w:sz w:val="16"/>
              <w:szCs w:val="16"/>
            </w:rPr>
            <w:t>X</w:t>
          </w:r>
          <w:r w:rsidRPr="00797234">
            <w:rPr>
              <w:rFonts w:ascii="Palatino Linotype" w:hAnsi="Palatino Linotype"/>
              <w:b/>
              <w:bCs/>
              <w:sz w:val="16"/>
              <w:szCs w:val="16"/>
            </w:rPr>
            <w:t xml:space="preserve"> HPLC ANALYZER</w:t>
          </w:r>
        </w:p>
      </w:tc>
      <w:tc>
        <w:tcPr>
          <w:tcW w:w="737" w:type="pct"/>
          <w:vAlign w:val="center"/>
        </w:tcPr>
        <w:p w14:paraId="3BEBCE8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60289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2562C" w:rsidRPr="004B4A99" w14:paraId="43820BBF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A9BA2BC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FBEBDB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 w:rsidR="00A473FA"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6F09838A" w14:textId="77777777" w:rsidR="00C2562C" w:rsidRDefault="00C2562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071C5" w14:textId="77777777" w:rsidR="00BF52B1" w:rsidRDefault="00BF52B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BF52B1" w:rsidRPr="004B4A99" w14:paraId="3A078B5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E505763" w14:textId="77777777" w:rsidR="00BF52B1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7764976" w14:textId="6B355A76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FED14D2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79F69C8" wp14:editId="59A9CD9C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544BE23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93F3CAC" w14:textId="0B8F233F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SOP-006</w:t>
          </w:r>
        </w:p>
      </w:tc>
    </w:tr>
    <w:tr w:rsidR="00BF52B1" w:rsidRPr="004B4A99" w14:paraId="5292651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E798848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6E1FC7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6C5E52B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F56E3A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BF52B1" w:rsidRPr="004B4A99" w14:paraId="0AD975B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85F8FD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ED35361" w14:textId="55ADD6E1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C328CED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A552E06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D3726C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BF52B1" w:rsidRPr="004B4A99" w14:paraId="0912975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3850D0C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25267F7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E6B4A12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055821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BF52B1" w:rsidRPr="004B4A99" w14:paraId="7C5BB1D7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43FA82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FEE1F46" w14:textId="3DCBD7BB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797234">
            <w:rPr>
              <w:rFonts w:ascii="Palatino Linotype" w:hAnsi="Palatino Linotype"/>
              <w:b/>
              <w:bCs/>
              <w:sz w:val="16"/>
              <w:szCs w:val="16"/>
            </w:rPr>
            <w:t>PROCEDURE FOR OPERATING TOSOH HLC-723G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X</w:t>
          </w:r>
          <w:r w:rsidRPr="00797234">
            <w:rPr>
              <w:rFonts w:ascii="Palatino Linotype" w:hAnsi="Palatino Linotype"/>
              <w:b/>
              <w:bCs/>
              <w:sz w:val="16"/>
              <w:szCs w:val="16"/>
            </w:rPr>
            <w:t xml:space="preserve"> HPLC ANALYZER</w:t>
          </w:r>
        </w:p>
      </w:tc>
      <w:tc>
        <w:tcPr>
          <w:tcW w:w="737" w:type="pct"/>
          <w:vAlign w:val="center"/>
        </w:tcPr>
        <w:p w14:paraId="5D32964C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8BCC197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BF52B1" w:rsidRPr="004B4A99" w14:paraId="313C78B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4C28C33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6896D8D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77EFCAAF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BF52B1" w:rsidRPr="004B4A99" w14:paraId="2F2DBE4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33837E6" w14:textId="77777777" w:rsidR="00BF52B1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9088E14" w14:textId="6EC5260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83F62F7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6241BD1A" wp14:editId="0F0069B6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C4856E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3FB5CA" w14:textId="77037BFC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SOP-006</w:t>
          </w:r>
        </w:p>
      </w:tc>
    </w:tr>
    <w:tr w:rsidR="00BF52B1" w:rsidRPr="004B4A99" w14:paraId="7E48012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E996F8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4514E29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E3038DC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023214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BF52B1" w:rsidRPr="004B4A99" w14:paraId="244CC1D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088C28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BA82AEA" w14:textId="77F59F50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D833DDC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EE8D525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45DD6F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BF52B1" w:rsidRPr="004B4A99" w14:paraId="1431D515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FB6339F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BE729A8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361C7F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CF027C1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BF52B1" w:rsidRPr="004B4A99" w14:paraId="41C9FDC6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6C8426C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BA90120" w14:textId="5575B5BE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797234">
            <w:rPr>
              <w:rFonts w:ascii="Palatino Linotype" w:hAnsi="Palatino Linotype"/>
              <w:b/>
              <w:bCs/>
              <w:sz w:val="16"/>
              <w:szCs w:val="16"/>
            </w:rPr>
            <w:t>PROCEDURE FOR OPERATING TOSOH HLC-723G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X</w:t>
          </w:r>
          <w:r w:rsidRPr="00797234">
            <w:rPr>
              <w:rFonts w:ascii="Palatino Linotype" w:hAnsi="Palatino Linotype"/>
              <w:b/>
              <w:bCs/>
              <w:sz w:val="16"/>
              <w:szCs w:val="16"/>
            </w:rPr>
            <w:t xml:space="preserve"> HPLC ANALYZER</w:t>
          </w:r>
        </w:p>
      </w:tc>
      <w:tc>
        <w:tcPr>
          <w:tcW w:w="737" w:type="pct"/>
          <w:vAlign w:val="center"/>
        </w:tcPr>
        <w:p w14:paraId="7D9D04EF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0BD33CA3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BF52B1" w:rsidRPr="004B4A99" w14:paraId="31E3915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19767C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4E35FEB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24C7235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BF52B1" w:rsidRPr="004B4A99" w14:paraId="3916B46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3A549E1" w14:textId="77777777" w:rsidR="00BF52B1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1A227C4" w14:textId="170FEFC4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4DC5CD9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DE427BD" wp14:editId="54D52F1D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4E2D815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D888302" w14:textId="153950BF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SOP-006</w:t>
          </w:r>
        </w:p>
      </w:tc>
    </w:tr>
    <w:tr w:rsidR="00BF52B1" w:rsidRPr="004B4A99" w14:paraId="13720DA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148520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943FA10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DCFEB2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C23C60F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BF52B1" w:rsidRPr="004B4A99" w14:paraId="5737AB9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E72BDB6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95510AE" w14:textId="22E4DF23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F6DD147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3028A7B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87438F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BF52B1" w:rsidRPr="004B4A99" w14:paraId="0813DEE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DBF06F1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47A16C7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AC8B839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5013C9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BF52B1" w:rsidRPr="004B4A99" w14:paraId="467E5DE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D5A6E46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1455C08" w14:textId="2E153E7B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797234">
            <w:rPr>
              <w:rFonts w:ascii="Palatino Linotype" w:hAnsi="Palatino Linotype"/>
              <w:b/>
              <w:bCs/>
              <w:sz w:val="16"/>
              <w:szCs w:val="16"/>
            </w:rPr>
            <w:t>PROCEDURE FOR OPERATING TOSOH HLC-723G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X</w:t>
          </w:r>
          <w:r w:rsidRPr="00797234">
            <w:rPr>
              <w:rFonts w:ascii="Palatino Linotype" w:hAnsi="Palatino Linotype"/>
              <w:b/>
              <w:bCs/>
              <w:sz w:val="16"/>
              <w:szCs w:val="16"/>
            </w:rPr>
            <w:t xml:space="preserve"> HPLC ANALYZER</w:t>
          </w:r>
        </w:p>
      </w:tc>
      <w:tc>
        <w:tcPr>
          <w:tcW w:w="737" w:type="pct"/>
          <w:vAlign w:val="center"/>
        </w:tcPr>
        <w:p w14:paraId="2CE86843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AF4A582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BF52B1" w:rsidRPr="004B4A99" w14:paraId="7076EC4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8E4E2CB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FDD8652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1D543133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BF52B1" w:rsidRPr="004B4A99" w14:paraId="70F16FC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81A7966" w14:textId="77777777" w:rsidR="00BF52B1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58B7399" w14:textId="0AB01700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51DE7552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7D40E2" wp14:editId="0D2ECD4F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E47A23B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D278A4C" w14:textId="0B474320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SOP-006</w:t>
          </w:r>
        </w:p>
      </w:tc>
    </w:tr>
    <w:tr w:rsidR="00BF52B1" w:rsidRPr="004B4A99" w14:paraId="615C51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95A3454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4967148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A8486E2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3780FD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BF52B1" w:rsidRPr="004B4A99" w14:paraId="053B4F1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5835BE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4297A60" w14:textId="1D1292AB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6489D8C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D0FA9F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E2B7BDB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BF52B1" w:rsidRPr="004B4A99" w14:paraId="6EB4168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F55C041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BD5F79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0460FA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E091D40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BF52B1" w:rsidRPr="004B4A99" w14:paraId="59FDD851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0DD264F6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B77F254" w14:textId="2E8079A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797234">
            <w:rPr>
              <w:rFonts w:ascii="Palatino Linotype" w:hAnsi="Palatino Linotype"/>
              <w:b/>
              <w:bCs/>
              <w:sz w:val="16"/>
              <w:szCs w:val="16"/>
            </w:rPr>
            <w:t>PROCEDURE FOR OPERATING TOSOH HLC-723G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X</w:t>
          </w:r>
          <w:r w:rsidRPr="00797234">
            <w:rPr>
              <w:rFonts w:ascii="Palatino Linotype" w:hAnsi="Palatino Linotype"/>
              <w:b/>
              <w:bCs/>
              <w:sz w:val="16"/>
              <w:szCs w:val="16"/>
            </w:rPr>
            <w:t xml:space="preserve"> HPLC ANALYZER</w:t>
          </w:r>
        </w:p>
      </w:tc>
      <w:tc>
        <w:tcPr>
          <w:tcW w:w="737" w:type="pct"/>
          <w:vAlign w:val="center"/>
        </w:tcPr>
        <w:p w14:paraId="23986CDD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99526CA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BF52B1" w:rsidRPr="004B4A99" w14:paraId="1346FD4B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A607975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2207C22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256FF107" w14:textId="77777777" w:rsidR="006B48BF" w:rsidRDefault="006B48BF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BF52B1" w:rsidRPr="004B4A99" w14:paraId="1DD833AB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C85B31E" w14:textId="77777777" w:rsidR="00BF52B1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14A57347" w14:textId="20353DDF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2A44217E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578713CF" wp14:editId="740FCA4E">
                <wp:extent cx="2106655" cy="714375"/>
                <wp:effectExtent l="0" t="0" r="8255" b="0"/>
                <wp:docPr id="66567894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2C5A92E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3F80B59" w14:textId="4A05686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SOP-006</w:t>
          </w:r>
        </w:p>
      </w:tc>
    </w:tr>
    <w:tr w:rsidR="00BF52B1" w:rsidRPr="004B4A99" w14:paraId="75039F1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A42F4E6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45B9E3DC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76753A1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1FFFFC3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BF52B1" w:rsidRPr="004B4A99" w14:paraId="776E0F1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13D8A49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CE7277A" w14:textId="50EEE04B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AE24AD7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65DD394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88A9474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BF52B1" w:rsidRPr="004B4A99" w14:paraId="1866370D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446B7CE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80645CF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3B0E639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7CF240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BF52B1" w:rsidRPr="004B4A99" w14:paraId="5781774C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45AB13C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464E1786" w14:textId="6501AE75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797234">
            <w:rPr>
              <w:rFonts w:ascii="Palatino Linotype" w:hAnsi="Palatino Linotype"/>
              <w:b/>
              <w:bCs/>
              <w:sz w:val="16"/>
              <w:szCs w:val="16"/>
            </w:rPr>
            <w:t>PROCEDURE FOR OPERATING TOSOH HLC-723G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X</w:t>
          </w:r>
          <w:r w:rsidRPr="00797234">
            <w:rPr>
              <w:rFonts w:ascii="Palatino Linotype" w:hAnsi="Palatino Linotype"/>
              <w:b/>
              <w:bCs/>
              <w:sz w:val="16"/>
              <w:szCs w:val="16"/>
            </w:rPr>
            <w:t xml:space="preserve"> HPLC ANALYZER</w:t>
          </w:r>
        </w:p>
      </w:tc>
      <w:tc>
        <w:tcPr>
          <w:tcW w:w="737" w:type="pct"/>
          <w:vAlign w:val="center"/>
        </w:tcPr>
        <w:p w14:paraId="3CE94985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CB644FD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BF52B1" w:rsidRPr="004B4A99" w14:paraId="50B8B12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1CCA9333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27DD748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5870463C" w14:textId="77777777" w:rsidR="006B48BF" w:rsidRDefault="006B48BF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BF52B1" w:rsidRPr="004B4A99" w14:paraId="0F8AEC3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6609653" w14:textId="77777777" w:rsidR="00BF52B1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273D2C8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406A1A53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0D544F0C" wp14:editId="76693E25">
                <wp:extent cx="2106655" cy="714375"/>
                <wp:effectExtent l="0" t="0" r="8255" b="0"/>
                <wp:docPr id="134625752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180A98F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FF5B0C2" w14:textId="4512C2FE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SOP-006</w:t>
          </w:r>
        </w:p>
      </w:tc>
    </w:tr>
    <w:tr w:rsidR="00BF52B1" w:rsidRPr="004B4A99" w14:paraId="0613A788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F9445C1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644E629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C3EA610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A756E41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BF52B1" w:rsidRPr="004B4A99" w14:paraId="2C89913C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3B0EBFE2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FE412C6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2BB10F52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2A58B04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D2E434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BF52B1" w:rsidRPr="004B4A99" w14:paraId="120384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4956551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625CA8F1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7CA218F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763607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BF52B1" w:rsidRPr="004B4A99" w14:paraId="0D3E018C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C003504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EFEAB9A" w14:textId="33BEF149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797234">
            <w:rPr>
              <w:rFonts w:ascii="Palatino Linotype" w:hAnsi="Palatino Linotype"/>
              <w:b/>
              <w:bCs/>
              <w:sz w:val="16"/>
              <w:szCs w:val="16"/>
            </w:rPr>
            <w:t>PROCEDURE FOR OPERATING TOSOH HLC-723G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X</w:t>
          </w:r>
          <w:r w:rsidRPr="00797234">
            <w:rPr>
              <w:rFonts w:ascii="Palatino Linotype" w:hAnsi="Palatino Linotype"/>
              <w:b/>
              <w:bCs/>
              <w:sz w:val="16"/>
              <w:szCs w:val="16"/>
            </w:rPr>
            <w:t xml:space="preserve"> HPLC ANALYZER</w:t>
          </w:r>
        </w:p>
      </w:tc>
      <w:tc>
        <w:tcPr>
          <w:tcW w:w="737" w:type="pct"/>
          <w:vAlign w:val="center"/>
        </w:tcPr>
        <w:p w14:paraId="2B0A01EC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39F87F72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BF52B1" w:rsidRPr="004B4A99" w14:paraId="4EBF81A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1ECE1621" w14:textId="77777777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333A14A" w14:textId="4FD65C2C" w:rsidR="00BF52B1" w:rsidRPr="004B4A99" w:rsidRDefault="00BF52B1" w:rsidP="00BF52B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Standard Operating Procedure</w:t>
          </w:r>
        </w:p>
      </w:tc>
    </w:tr>
  </w:tbl>
  <w:p w14:paraId="23DDC17B" w14:textId="77777777" w:rsidR="00B24E27" w:rsidRDefault="00B24E2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5541A3"/>
    <w:multiLevelType w:val="multilevel"/>
    <w:tmpl w:val="F42831A8"/>
    <w:lvl w:ilvl="0">
      <w:start w:val="1"/>
      <w:numFmt w:val="decimal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531" w:hanging="397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6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7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9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" w15:restartNumberingAfterBreak="0">
    <w:nsid w:val="09594289"/>
    <w:multiLevelType w:val="hybridMultilevel"/>
    <w:tmpl w:val="81A66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4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7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8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9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0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1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2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3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4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28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29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30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1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3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4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6" w15:restartNumberingAfterBreak="0">
    <w:nsid w:val="1E961797"/>
    <w:multiLevelType w:val="hybridMultilevel"/>
    <w:tmpl w:val="EC9E0F22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39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0" w15:restartNumberingAfterBreak="0">
    <w:nsid w:val="23D55D18"/>
    <w:multiLevelType w:val="hybridMultilevel"/>
    <w:tmpl w:val="66543994"/>
    <w:lvl w:ilvl="0" w:tplc="667C07D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7AC97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2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3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4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6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7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8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9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50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1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2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3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4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5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6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7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9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0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1" w15:restartNumberingAfterBreak="0">
    <w:nsid w:val="336571C1"/>
    <w:multiLevelType w:val="hybridMultilevel"/>
    <w:tmpl w:val="9F506C78"/>
    <w:lvl w:ilvl="0" w:tplc="0409001B">
      <w:start w:val="1"/>
      <w:numFmt w:val="lowerRoman"/>
      <w:lvlText w:val="%1."/>
      <w:lvlJc w:val="righ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>
      <w:start w:val="1"/>
      <w:numFmt w:val="decimal"/>
      <w:lvlText w:val="%7."/>
      <w:lvlJc w:val="left"/>
      <w:pPr>
        <w:ind w:left="6174" w:hanging="360"/>
      </w:pPr>
    </w:lvl>
    <w:lvl w:ilvl="7" w:tplc="04090019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2" w15:restartNumberingAfterBreak="0">
    <w:nsid w:val="347524A1"/>
    <w:multiLevelType w:val="hybridMultilevel"/>
    <w:tmpl w:val="ABEC00BC"/>
    <w:lvl w:ilvl="0" w:tplc="0409000B">
      <w:start w:val="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4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5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66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7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8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69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0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1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72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3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4" w15:restartNumberingAfterBreak="0">
    <w:nsid w:val="40F1201F"/>
    <w:multiLevelType w:val="hybridMultilevel"/>
    <w:tmpl w:val="1B4CB986"/>
    <w:lvl w:ilvl="0" w:tplc="EAA8E2CA">
      <w:start w:val="1"/>
      <w:numFmt w:val="decimal"/>
      <w:lvlText w:val="%1."/>
      <w:lvlJc w:val="left"/>
      <w:pPr>
        <w:ind w:left="2462" w:hanging="426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0270C29E">
      <w:numFmt w:val="bullet"/>
      <w:lvlText w:val=""/>
      <w:lvlJc w:val="left"/>
      <w:pPr>
        <w:ind w:left="2889" w:hanging="426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2" w:tplc="DCF2AE6A">
      <w:numFmt w:val="bullet"/>
      <w:lvlText w:val="•"/>
      <w:lvlJc w:val="left"/>
      <w:pPr>
        <w:ind w:left="3644" w:hanging="426"/>
      </w:pPr>
      <w:rPr>
        <w:lang w:val="en-US" w:eastAsia="en-US" w:bidi="ar-SA"/>
      </w:rPr>
    </w:lvl>
    <w:lvl w:ilvl="3" w:tplc="9ABCB28C">
      <w:numFmt w:val="bullet"/>
      <w:lvlText w:val="•"/>
      <w:lvlJc w:val="left"/>
      <w:pPr>
        <w:ind w:left="4409" w:hanging="426"/>
      </w:pPr>
      <w:rPr>
        <w:lang w:val="en-US" w:eastAsia="en-US" w:bidi="ar-SA"/>
      </w:rPr>
    </w:lvl>
    <w:lvl w:ilvl="4" w:tplc="46187EA8">
      <w:numFmt w:val="bullet"/>
      <w:lvlText w:val="•"/>
      <w:lvlJc w:val="left"/>
      <w:pPr>
        <w:ind w:left="5174" w:hanging="426"/>
      </w:pPr>
      <w:rPr>
        <w:lang w:val="en-US" w:eastAsia="en-US" w:bidi="ar-SA"/>
      </w:rPr>
    </w:lvl>
    <w:lvl w:ilvl="5" w:tplc="8D7AF256">
      <w:numFmt w:val="bullet"/>
      <w:lvlText w:val="•"/>
      <w:lvlJc w:val="left"/>
      <w:pPr>
        <w:ind w:left="5939" w:hanging="426"/>
      </w:pPr>
      <w:rPr>
        <w:lang w:val="en-US" w:eastAsia="en-US" w:bidi="ar-SA"/>
      </w:rPr>
    </w:lvl>
    <w:lvl w:ilvl="6" w:tplc="5802CF68">
      <w:numFmt w:val="bullet"/>
      <w:lvlText w:val="•"/>
      <w:lvlJc w:val="left"/>
      <w:pPr>
        <w:ind w:left="6704" w:hanging="426"/>
      </w:pPr>
      <w:rPr>
        <w:lang w:val="en-US" w:eastAsia="en-US" w:bidi="ar-SA"/>
      </w:rPr>
    </w:lvl>
    <w:lvl w:ilvl="7" w:tplc="66645FD0">
      <w:numFmt w:val="bullet"/>
      <w:lvlText w:val="•"/>
      <w:lvlJc w:val="left"/>
      <w:pPr>
        <w:ind w:left="7469" w:hanging="426"/>
      </w:pPr>
      <w:rPr>
        <w:lang w:val="en-US" w:eastAsia="en-US" w:bidi="ar-SA"/>
      </w:rPr>
    </w:lvl>
    <w:lvl w:ilvl="8" w:tplc="1062F38A">
      <w:numFmt w:val="bullet"/>
      <w:lvlText w:val="•"/>
      <w:lvlJc w:val="left"/>
      <w:pPr>
        <w:ind w:left="8234" w:hanging="426"/>
      </w:pPr>
      <w:rPr>
        <w:lang w:val="en-US" w:eastAsia="en-US" w:bidi="ar-SA"/>
      </w:rPr>
    </w:lvl>
  </w:abstractNum>
  <w:abstractNum w:abstractNumId="75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76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2E17627"/>
    <w:multiLevelType w:val="hybridMultilevel"/>
    <w:tmpl w:val="B1D01EC6"/>
    <w:lvl w:ilvl="0" w:tplc="614C1A8C">
      <w:start w:val="8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9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80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1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82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83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6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87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88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89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0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1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2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93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4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5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6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98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9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0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2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103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4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5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6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7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08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9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0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1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12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3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4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5" w15:restartNumberingAfterBreak="0">
    <w:nsid w:val="677A7B0A"/>
    <w:multiLevelType w:val="multilevel"/>
    <w:tmpl w:val="2012BDAA"/>
    <w:lvl w:ilvl="0">
      <w:start w:val="1"/>
      <w:numFmt w:val="decimal"/>
      <w:pStyle w:val="TDP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6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7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19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0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1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22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3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4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5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26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7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28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29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31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2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33" w15:restartNumberingAfterBreak="0">
    <w:nsid w:val="774D13ED"/>
    <w:multiLevelType w:val="hybridMultilevel"/>
    <w:tmpl w:val="D5D00610"/>
    <w:lvl w:ilvl="0" w:tplc="0394C3B0">
      <w:start w:val="8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35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36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37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38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0" w15:restartNumberingAfterBreak="0">
    <w:nsid w:val="7F96755F"/>
    <w:multiLevelType w:val="hybridMultilevel"/>
    <w:tmpl w:val="AD14623A"/>
    <w:lvl w:ilvl="0" w:tplc="BB56621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659818">
    <w:abstractNumId w:val="34"/>
  </w:num>
  <w:num w:numId="2" w16cid:durableId="328558221">
    <w:abstractNumId w:val="85"/>
  </w:num>
  <w:num w:numId="3" w16cid:durableId="2114860016">
    <w:abstractNumId w:val="35"/>
  </w:num>
  <w:num w:numId="4" w16cid:durableId="976956637">
    <w:abstractNumId w:val="105"/>
  </w:num>
  <w:num w:numId="5" w16cid:durableId="1188834601">
    <w:abstractNumId w:val="120"/>
  </w:num>
  <w:num w:numId="6" w16cid:durableId="1564368234">
    <w:abstractNumId w:val="27"/>
  </w:num>
  <w:num w:numId="7" w16cid:durableId="30694389">
    <w:abstractNumId w:val="18"/>
  </w:num>
  <w:num w:numId="8" w16cid:durableId="1526403841">
    <w:abstractNumId w:val="89"/>
  </w:num>
  <w:num w:numId="9" w16cid:durableId="1452162734">
    <w:abstractNumId w:val="55"/>
  </w:num>
  <w:num w:numId="10" w16cid:durableId="702097048">
    <w:abstractNumId w:val="103"/>
  </w:num>
  <w:num w:numId="11" w16cid:durableId="889148566">
    <w:abstractNumId w:val="90"/>
  </w:num>
  <w:num w:numId="12" w16cid:durableId="1063141793">
    <w:abstractNumId w:val="60"/>
  </w:num>
  <w:num w:numId="13" w16cid:durableId="1689481395">
    <w:abstractNumId w:val="51"/>
  </w:num>
  <w:num w:numId="14" w16cid:durableId="16472345">
    <w:abstractNumId w:val="126"/>
  </w:num>
  <w:num w:numId="15" w16cid:durableId="1225607512">
    <w:abstractNumId w:val="0"/>
  </w:num>
  <w:num w:numId="16" w16cid:durableId="528690212">
    <w:abstractNumId w:val="99"/>
  </w:num>
  <w:num w:numId="17" w16cid:durableId="1228490976">
    <w:abstractNumId w:val="98"/>
  </w:num>
  <w:num w:numId="18" w16cid:durableId="461390753">
    <w:abstractNumId w:val="104"/>
  </w:num>
  <w:num w:numId="19" w16cid:durableId="1906143628">
    <w:abstractNumId w:val="52"/>
  </w:num>
  <w:num w:numId="20" w16cid:durableId="673068718">
    <w:abstractNumId w:val="63"/>
  </w:num>
  <w:num w:numId="21" w16cid:durableId="986671472">
    <w:abstractNumId w:val="122"/>
  </w:num>
  <w:num w:numId="22" w16cid:durableId="489952515">
    <w:abstractNumId w:val="106"/>
  </w:num>
  <w:num w:numId="23" w16cid:durableId="1764958231">
    <w:abstractNumId w:val="112"/>
  </w:num>
  <w:num w:numId="24" w16cid:durableId="1724788323">
    <w:abstractNumId w:val="9"/>
  </w:num>
  <w:num w:numId="25" w16cid:durableId="362288275">
    <w:abstractNumId w:val="67"/>
  </w:num>
  <w:num w:numId="26" w16cid:durableId="979841804">
    <w:abstractNumId w:val="88"/>
  </w:num>
  <w:num w:numId="27" w16cid:durableId="1665744626">
    <w:abstractNumId w:val="44"/>
  </w:num>
  <w:num w:numId="28" w16cid:durableId="987782949">
    <w:abstractNumId w:val="54"/>
  </w:num>
  <w:num w:numId="29" w16cid:durableId="1293827231">
    <w:abstractNumId w:val="94"/>
  </w:num>
  <w:num w:numId="30" w16cid:durableId="379135026">
    <w:abstractNumId w:val="113"/>
  </w:num>
  <w:num w:numId="31" w16cid:durableId="1843859924">
    <w:abstractNumId w:val="97"/>
  </w:num>
  <w:num w:numId="32" w16cid:durableId="295261672">
    <w:abstractNumId w:val="12"/>
  </w:num>
  <w:num w:numId="33" w16cid:durableId="1151022248">
    <w:abstractNumId w:val="110"/>
  </w:num>
  <w:num w:numId="34" w16cid:durableId="770975191">
    <w:abstractNumId w:val="92"/>
  </w:num>
  <w:num w:numId="35" w16cid:durableId="1924989720">
    <w:abstractNumId w:val="58"/>
  </w:num>
  <w:num w:numId="36" w16cid:durableId="1623531135">
    <w:abstractNumId w:val="45"/>
  </w:num>
  <w:num w:numId="37" w16cid:durableId="1134832664">
    <w:abstractNumId w:val="6"/>
  </w:num>
  <w:num w:numId="38" w16cid:durableId="1295674516">
    <w:abstractNumId w:val="39"/>
  </w:num>
  <w:num w:numId="39" w16cid:durableId="1385131835">
    <w:abstractNumId w:val="48"/>
  </w:num>
  <w:num w:numId="40" w16cid:durableId="1340431564">
    <w:abstractNumId w:val="17"/>
  </w:num>
  <w:num w:numId="41" w16cid:durableId="1318799393">
    <w:abstractNumId w:val="109"/>
  </w:num>
  <w:num w:numId="42" w16cid:durableId="345981846">
    <w:abstractNumId w:val="11"/>
  </w:num>
  <w:num w:numId="43" w16cid:durableId="559246414">
    <w:abstractNumId w:val="135"/>
  </w:num>
  <w:num w:numId="44" w16cid:durableId="827013003">
    <w:abstractNumId w:val="118"/>
  </w:num>
  <w:num w:numId="45" w16cid:durableId="569998002">
    <w:abstractNumId w:val="116"/>
  </w:num>
  <w:num w:numId="46" w16cid:durableId="2067949774">
    <w:abstractNumId w:val="123"/>
  </w:num>
  <w:num w:numId="47" w16cid:durableId="2030716657">
    <w:abstractNumId w:val="59"/>
  </w:num>
  <w:num w:numId="48" w16cid:durableId="89590989">
    <w:abstractNumId w:val="119"/>
  </w:num>
  <w:num w:numId="49" w16cid:durableId="1578637234">
    <w:abstractNumId w:val="72"/>
  </w:num>
  <w:num w:numId="50" w16cid:durableId="67850146">
    <w:abstractNumId w:val="66"/>
  </w:num>
  <w:num w:numId="51" w16cid:durableId="1471441400">
    <w:abstractNumId w:val="38"/>
  </w:num>
  <w:num w:numId="52" w16cid:durableId="1403529382">
    <w:abstractNumId w:val="21"/>
  </w:num>
  <w:num w:numId="53" w16cid:durableId="1353919139">
    <w:abstractNumId w:val="80"/>
  </w:num>
  <w:num w:numId="54" w16cid:durableId="1057820311">
    <w:abstractNumId w:val="19"/>
  </w:num>
  <w:num w:numId="55" w16cid:durableId="271667536">
    <w:abstractNumId w:val="7"/>
  </w:num>
  <w:num w:numId="56" w16cid:durableId="997271973">
    <w:abstractNumId w:val="114"/>
  </w:num>
  <w:num w:numId="57" w16cid:durableId="820971834">
    <w:abstractNumId w:val="43"/>
  </w:num>
  <w:num w:numId="58" w16cid:durableId="1413621118">
    <w:abstractNumId w:val="65"/>
  </w:num>
  <w:num w:numId="59" w16cid:durableId="579288286">
    <w:abstractNumId w:val="23"/>
  </w:num>
  <w:num w:numId="60" w16cid:durableId="1696693769">
    <w:abstractNumId w:val="70"/>
  </w:num>
  <w:num w:numId="61" w16cid:durableId="481892597">
    <w:abstractNumId w:val="13"/>
  </w:num>
  <w:num w:numId="62" w16cid:durableId="456532197">
    <w:abstractNumId w:val="32"/>
  </w:num>
  <w:num w:numId="63" w16cid:durableId="125049019">
    <w:abstractNumId w:val="73"/>
  </w:num>
  <w:num w:numId="64" w16cid:durableId="1960523054">
    <w:abstractNumId w:val="33"/>
  </w:num>
  <w:num w:numId="65" w16cid:durableId="546112330">
    <w:abstractNumId w:val="108"/>
  </w:num>
  <w:num w:numId="66" w16cid:durableId="194738668">
    <w:abstractNumId w:val="28"/>
  </w:num>
  <w:num w:numId="67" w16cid:durableId="2015112674">
    <w:abstractNumId w:val="93"/>
  </w:num>
  <w:num w:numId="68" w16cid:durableId="1837917813">
    <w:abstractNumId w:val="3"/>
  </w:num>
  <w:num w:numId="69" w16cid:durableId="2140299371">
    <w:abstractNumId w:val="81"/>
  </w:num>
  <w:num w:numId="70" w16cid:durableId="563570850">
    <w:abstractNumId w:val="86"/>
  </w:num>
  <w:num w:numId="71" w16cid:durableId="1216770527">
    <w:abstractNumId w:val="15"/>
  </w:num>
  <w:num w:numId="72" w16cid:durableId="239102316">
    <w:abstractNumId w:val="31"/>
  </w:num>
  <w:num w:numId="73" w16cid:durableId="1319310466">
    <w:abstractNumId w:val="131"/>
  </w:num>
  <w:num w:numId="74" w16cid:durableId="944851513">
    <w:abstractNumId w:val="130"/>
  </w:num>
  <w:num w:numId="75" w16cid:durableId="2100635004">
    <w:abstractNumId w:val="76"/>
  </w:num>
  <w:num w:numId="76" w16cid:durableId="1803495518">
    <w:abstractNumId w:val="121"/>
  </w:num>
  <w:num w:numId="77" w16cid:durableId="97721124">
    <w:abstractNumId w:val="29"/>
  </w:num>
  <w:num w:numId="78" w16cid:durableId="697781539">
    <w:abstractNumId w:val="136"/>
  </w:num>
  <w:num w:numId="79" w16cid:durableId="529880653">
    <w:abstractNumId w:val="71"/>
  </w:num>
  <w:num w:numId="80" w16cid:durableId="1102993993">
    <w:abstractNumId w:val="128"/>
  </w:num>
  <w:num w:numId="81" w16cid:durableId="209221441">
    <w:abstractNumId w:val="134"/>
  </w:num>
  <w:num w:numId="82" w16cid:durableId="412774527">
    <w:abstractNumId w:val="24"/>
  </w:num>
  <w:num w:numId="83" w16cid:durableId="1516264159">
    <w:abstractNumId w:val="96"/>
  </w:num>
  <w:num w:numId="84" w16cid:durableId="2024360544">
    <w:abstractNumId w:val="4"/>
  </w:num>
  <w:num w:numId="85" w16cid:durableId="1131630974">
    <w:abstractNumId w:val="14"/>
  </w:num>
  <w:num w:numId="86" w16cid:durableId="1439332297">
    <w:abstractNumId w:val="127"/>
  </w:num>
  <w:num w:numId="87" w16cid:durableId="2059040259">
    <w:abstractNumId w:val="25"/>
  </w:num>
  <w:num w:numId="88" w16cid:durableId="1617103228">
    <w:abstractNumId w:val="5"/>
  </w:num>
  <w:num w:numId="89" w16cid:durableId="952323569">
    <w:abstractNumId w:val="84"/>
  </w:num>
  <w:num w:numId="90" w16cid:durableId="1152259122">
    <w:abstractNumId w:val="124"/>
  </w:num>
  <w:num w:numId="91" w16cid:durableId="2078625577">
    <w:abstractNumId w:val="79"/>
  </w:num>
  <w:num w:numId="92" w16cid:durableId="786772709">
    <w:abstractNumId w:val="57"/>
  </w:num>
  <w:num w:numId="93" w16cid:durableId="563877914">
    <w:abstractNumId w:val="125"/>
  </w:num>
  <w:num w:numId="94" w16cid:durableId="890076004">
    <w:abstractNumId w:val="139"/>
  </w:num>
  <w:num w:numId="95" w16cid:durableId="763964342">
    <w:abstractNumId w:val="37"/>
  </w:num>
  <w:num w:numId="96" w16cid:durableId="1890527292">
    <w:abstractNumId w:val="64"/>
  </w:num>
  <w:num w:numId="97" w16cid:durableId="1699230993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6"/>
  </w:num>
  <w:num w:numId="99" w16cid:durableId="923611893">
    <w:abstractNumId w:val="20"/>
  </w:num>
  <w:num w:numId="100" w16cid:durableId="194540297">
    <w:abstractNumId w:val="129"/>
  </w:num>
  <w:num w:numId="101" w16cid:durableId="1634485187">
    <w:abstractNumId w:val="129"/>
  </w:num>
  <w:num w:numId="102" w16cid:durableId="1257591615">
    <w:abstractNumId w:val="129"/>
  </w:num>
  <w:num w:numId="103" w16cid:durableId="1325471124">
    <w:abstractNumId w:val="129"/>
    <w:lvlOverride w:ilvl="0">
      <w:startOverride w:val="4"/>
    </w:lvlOverride>
  </w:num>
  <w:num w:numId="104" w16cid:durableId="1821580435">
    <w:abstractNumId w:val="53"/>
  </w:num>
  <w:num w:numId="105" w16cid:durableId="1608073494">
    <w:abstractNumId w:val="107"/>
  </w:num>
  <w:num w:numId="106" w16cid:durableId="1399980624">
    <w:abstractNumId w:val="87"/>
  </w:num>
  <w:num w:numId="107" w16cid:durableId="1883782339">
    <w:abstractNumId w:val="64"/>
  </w:num>
  <w:num w:numId="108" w16cid:durableId="1136143195">
    <w:abstractNumId w:val="64"/>
  </w:num>
  <w:num w:numId="109" w16cid:durableId="1718894863">
    <w:abstractNumId w:val="56"/>
  </w:num>
  <w:num w:numId="110" w16cid:durableId="1794786730">
    <w:abstractNumId w:val="100"/>
  </w:num>
  <w:num w:numId="111" w16cid:durableId="2045249459">
    <w:abstractNumId w:val="83"/>
  </w:num>
  <w:num w:numId="112" w16cid:durableId="1578175330">
    <w:abstractNumId w:val="117"/>
  </w:num>
  <w:num w:numId="113" w16cid:durableId="1280573987">
    <w:abstractNumId w:val="49"/>
  </w:num>
  <w:num w:numId="114" w16cid:durableId="190152479">
    <w:abstractNumId w:val="50"/>
  </w:num>
  <w:num w:numId="115" w16cid:durableId="2049408529">
    <w:abstractNumId w:val="64"/>
  </w:num>
  <w:num w:numId="116" w16cid:durableId="1091775961">
    <w:abstractNumId w:val="64"/>
  </w:num>
  <w:num w:numId="117" w16cid:durableId="347024563">
    <w:abstractNumId w:val="101"/>
  </w:num>
  <w:num w:numId="118" w16cid:durableId="154805345">
    <w:abstractNumId w:val="129"/>
  </w:num>
  <w:num w:numId="119" w16cid:durableId="325322694">
    <w:abstractNumId w:val="129"/>
  </w:num>
  <w:num w:numId="120" w16cid:durableId="266618376">
    <w:abstractNumId w:val="129"/>
  </w:num>
  <w:num w:numId="121" w16cid:durableId="1808543214">
    <w:abstractNumId w:val="16"/>
  </w:num>
  <w:num w:numId="122" w16cid:durableId="1773435704">
    <w:abstractNumId w:val="82"/>
  </w:num>
  <w:num w:numId="123" w16cid:durableId="1775664041">
    <w:abstractNumId w:val="8"/>
  </w:num>
  <w:num w:numId="124" w16cid:durableId="1946427441">
    <w:abstractNumId w:val="41"/>
  </w:num>
  <w:num w:numId="125" w16cid:durableId="342753852">
    <w:abstractNumId w:val="75"/>
  </w:num>
  <w:num w:numId="126" w16cid:durableId="893740874">
    <w:abstractNumId w:val="129"/>
  </w:num>
  <w:num w:numId="127" w16cid:durableId="1934244261">
    <w:abstractNumId w:val="129"/>
  </w:num>
  <w:num w:numId="128" w16cid:durableId="127675313">
    <w:abstractNumId w:val="129"/>
  </w:num>
  <w:num w:numId="129" w16cid:durableId="1562718511">
    <w:abstractNumId w:val="129"/>
  </w:num>
  <w:num w:numId="130" w16cid:durableId="1099333589">
    <w:abstractNumId w:val="129"/>
  </w:num>
  <w:num w:numId="131" w16cid:durableId="439759541">
    <w:abstractNumId w:val="129"/>
  </w:num>
  <w:num w:numId="132" w16cid:durableId="473261098">
    <w:abstractNumId w:val="129"/>
  </w:num>
  <w:num w:numId="133" w16cid:durableId="2023775613">
    <w:abstractNumId w:val="64"/>
  </w:num>
  <w:num w:numId="134" w16cid:durableId="516047604">
    <w:abstractNumId w:val="64"/>
  </w:num>
  <w:num w:numId="135" w16cid:durableId="1291284777">
    <w:abstractNumId w:val="137"/>
  </w:num>
  <w:num w:numId="136" w16cid:durableId="1508863592">
    <w:abstractNumId w:val="64"/>
  </w:num>
  <w:num w:numId="137" w16cid:durableId="573971377">
    <w:abstractNumId w:val="64"/>
  </w:num>
  <w:num w:numId="138" w16cid:durableId="136386279">
    <w:abstractNumId w:val="2"/>
  </w:num>
  <w:num w:numId="139" w16cid:durableId="1065689775">
    <w:abstractNumId w:val="30"/>
  </w:num>
  <w:num w:numId="140" w16cid:durableId="484664228">
    <w:abstractNumId w:val="95"/>
  </w:num>
  <w:num w:numId="141" w16cid:durableId="766653306">
    <w:abstractNumId w:val="132"/>
  </w:num>
  <w:num w:numId="142" w16cid:durableId="378867249">
    <w:abstractNumId w:val="46"/>
  </w:num>
  <w:num w:numId="143" w16cid:durableId="1190335260">
    <w:abstractNumId w:val="78"/>
  </w:num>
  <w:num w:numId="144" w16cid:durableId="2068726552">
    <w:abstractNumId w:val="68"/>
  </w:num>
  <w:num w:numId="145" w16cid:durableId="1942833756">
    <w:abstractNumId w:val="69"/>
  </w:num>
  <w:num w:numId="146" w16cid:durableId="1667316689">
    <w:abstractNumId w:val="138"/>
  </w:num>
  <w:num w:numId="147" w16cid:durableId="2005474115">
    <w:abstractNumId w:val="129"/>
  </w:num>
  <w:num w:numId="148" w16cid:durableId="1811054240">
    <w:abstractNumId w:val="129"/>
  </w:num>
  <w:num w:numId="149" w16cid:durableId="717095336">
    <w:abstractNumId w:val="1"/>
  </w:num>
  <w:num w:numId="150" w16cid:durableId="188958576">
    <w:abstractNumId w:val="42"/>
  </w:num>
  <w:num w:numId="151" w16cid:durableId="1995183823">
    <w:abstractNumId w:val="64"/>
  </w:num>
  <w:num w:numId="152" w16cid:durableId="1120107032">
    <w:abstractNumId w:val="64"/>
  </w:num>
  <w:num w:numId="153" w16cid:durableId="762530872">
    <w:abstractNumId w:val="64"/>
  </w:num>
  <w:num w:numId="154" w16cid:durableId="1547182704">
    <w:abstractNumId w:val="64"/>
  </w:num>
  <w:num w:numId="155" w16cid:durableId="409232911">
    <w:abstractNumId w:val="64"/>
  </w:num>
  <w:num w:numId="156" w16cid:durableId="1335911179">
    <w:abstractNumId w:val="64"/>
  </w:num>
  <w:num w:numId="157" w16cid:durableId="1749572873">
    <w:abstractNumId w:val="129"/>
  </w:num>
  <w:num w:numId="158" w16cid:durableId="195387611">
    <w:abstractNumId w:val="129"/>
  </w:num>
  <w:num w:numId="159" w16cid:durableId="547910447">
    <w:abstractNumId w:val="129"/>
  </w:num>
  <w:num w:numId="160" w16cid:durableId="1448159289">
    <w:abstractNumId w:val="91"/>
  </w:num>
  <w:num w:numId="161" w16cid:durableId="1493716044">
    <w:abstractNumId w:val="22"/>
  </w:num>
  <w:num w:numId="162" w16cid:durableId="789082333">
    <w:abstractNumId w:val="47"/>
  </w:num>
  <w:num w:numId="163" w16cid:durableId="1348294275">
    <w:abstractNumId w:val="64"/>
  </w:num>
  <w:num w:numId="164" w16cid:durableId="1092890820">
    <w:abstractNumId w:val="111"/>
  </w:num>
  <w:num w:numId="165" w16cid:durableId="1317761731">
    <w:abstractNumId w:val="64"/>
  </w:num>
  <w:num w:numId="166" w16cid:durableId="222060939">
    <w:abstractNumId w:val="64"/>
  </w:num>
  <w:num w:numId="167" w16cid:durableId="237058285">
    <w:abstractNumId w:val="64"/>
  </w:num>
  <w:num w:numId="168" w16cid:durableId="1928923821">
    <w:abstractNumId w:val="64"/>
  </w:num>
  <w:num w:numId="169" w16cid:durableId="156574838">
    <w:abstractNumId w:val="64"/>
  </w:num>
  <w:num w:numId="170" w16cid:durableId="1790657511">
    <w:abstractNumId w:val="64"/>
  </w:num>
  <w:num w:numId="171" w16cid:durableId="1104420104">
    <w:abstractNumId w:val="64"/>
  </w:num>
  <w:num w:numId="172" w16cid:durableId="1321731609">
    <w:abstractNumId w:val="64"/>
  </w:num>
  <w:num w:numId="173" w16cid:durableId="234970144">
    <w:abstractNumId w:val="64"/>
  </w:num>
  <w:num w:numId="174" w16cid:durableId="1877498600">
    <w:abstractNumId w:val="64"/>
  </w:num>
  <w:num w:numId="175" w16cid:durableId="607276285">
    <w:abstractNumId w:val="64"/>
  </w:num>
  <w:num w:numId="176" w16cid:durableId="1945579094">
    <w:abstractNumId w:val="102"/>
  </w:num>
  <w:num w:numId="177" w16cid:durableId="128977130">
    <w:abstractNumId w:val="5"/>
  </w:num>
  <w:num w:numId="178" w16cid:durableId="1091047438">
    <w:abstractNumId w:val="5"/>
  </w:num>
  <w:num w:numId="179" w16cid:durableId="2019499645">
    <w:abstractNumId w:val="5"/>
  </w:num>
  <w:num w:numId="180" w16cid:durableId="1875382628">
    <w:abstractNumId w:val="5"/>
  </w:num>
  <w:num w:numId="181" w16cid:durableId="6640891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43323757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 w16cid:durableId="1305237327">
    <w:abstractNumId w:val="115"/>
  </w:num>
  <w:num w:numId="184" w16cid:durableId="891187090">
    <w:abstractNumId w:val="115"/>
  </w:num>
  <w:num w:numId="185" w16cid:durableId="127162020">
    <w:abstractNumId w:val="115"/>
  </w:num>
  <w:num w:numId="186" w16cid:durableId="572590241">
    <w:abstractNumId w:val="115"/>
  </w:num>
  <w:num w:numId="187" w16cid:durableId="1849369284">
    <w:abstractNumId w:val="115"/>
  </w:num>
  <w:num w:numId="188" w16cid:durableId="17289157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21199821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54522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35712192">
    <w:abstractNumId w:val="115"/>
  </w:num>
  <w:num w:numId="192" w16cid:durableId="834339889">
    <w:abstractNumId w:val="115"/>
  </w:num>
  <w:num w:numId="193" w16cid:durableId="1807963422">
    <w:abstractNumId w:val="115"/>
  </w:num>
  <w:num w:numId="194" w16cid:durableId="982196955">
    <w:abstractNumId w:val="40"/>
  </w:num>
  <w:num w:numId="195" w16cid:durableId="19284910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8524991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571567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358118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4289602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731007770">
    <w:abstractNumId w:val="115"/>
  </w:num>
  <w:num w:numId="201" w16cid:durableId="11540312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878227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552347418">
    <w:abstractNumId w:val="115"/>
  </w:num>
  <w:num w:numId="204" w16cid:durableId="120878737">
    <w:abstractNumId w:val="115"/>
  </w:num>
  <w:num w:numId="205" w16cid:durableId="781265213">
    <w:abstractNumId w:val="115"/>
  </w:num>
  <w:num w:numId="206" w16cid:durableId="1591892613">
    <w:abstractNumId w:val="115"/>
  </w:num>
  <w:num w:numId="207" w16cid:durableId="1862039854">
    <w:abstractNumId w:val="115"/>
  </w:num>
  <w:num w:numId="208" w16cid:durableId="1531844124">
    <w:abstractNumId w:val="115"/>
  </w:num>
  <w:num w:numId="209" w16cid:durableId="596522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475349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21320187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86469577">
    <w:abstractNumId w:val="115"/>
  </w:num>
  <w:num w:numId="213" w16cid:durableId="1560940826">
    <w:abstractNumId w:val="115"/>
  </w:num>
  <w:num w:numId="214" w16cid:durableId="749011518">
    <w:abstractNumId w:val="115"/>
  </w:num>
  <w:num w:numId="215" w16cid:durableId="81605446">
    <w:abstractNumId w:val="115"/>
  </w:num>
  <w:num w:numId="216" w16cid:durableId="74338055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5558167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531647853">
    <w:abstractNumId w:val="36"/>
  </w:num>
  <w:num w:numId="219" w16cid:durableId="372846882">
    <w:abstractNumId w:val="77"/>
  </w:num>
  <w:num w:numId="220" w16cid:durableId="347296705">
    <w:abstractNumId w:val="140"/>
  </w:num>
  <w:num w:numId="221" w16cid:durableId="881014376">
    <w:abstractNumId w:val="133"/>
  </w:num>
  <w:num w:numId="222" w16cid:durableId="180433081">
    <w:abstractNumId w:val="62"/>
  </w:num>
  <w:num w:numId="223" w16cid:durableId="14197149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4659263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2638093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194506780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10839935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17125329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 w16cid:durableId="1190607393">
    <w:abstractNumId w:val="61"/>
  </w:num>
  <w:num w:numId="230" w16cid:durableId="21283101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460272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 w16cid:durableId="10745471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4083042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17056422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10363879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 w16cid:durableId="168494236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 w16cid:durableId="21667277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8" w16cid:durableId="5244880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47888517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816725447">
    <w:abstractNumId w:val="115"/>
  </w:num>
  <w:num w:numId="241" w16cid:durableId="834537385">
    <w:abstractNumId w:val="10"/>
  </w:num>
  <w:num w:numId="242" w16cid:durableId="1348215956">
    <w:abstractNumId w:val="115"/>
  </w:num>
  <w:num w:numId="243" w16cid:durableId="896283425">
    <w:abstractNumId w:val="115"/>
  </w:num>
  <w:num w:numId="244" w16cid:durableId="163283035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73081244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14889838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 w16cid:durableId="168415998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9409149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 w16cid:durableId="44492767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 w16cid:durableId="13010187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15108676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 w16cid:durableId="249629986">
    <w:abstractNumId w:val="115"/>
  </w:num>
  <w:num w:numId="253" w16cid:durableId="18730209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 w16cid:durableId="128279156">
    <w:abstractNumId w:val="115"/>
  </w:num>
  <w:num w:numId="255" w16cid:durableId="1719476553">
    <w:abstractNumId w:val="7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0678697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7" w16cid:durableId="3797426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8" w16cid:durableId="59213226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9" w16cid:durableId="19767192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0" w16cid:durableId="9690879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1" w16cid:durableId="6357947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Vinitha Purushothaman">
    <w15:presenceInfo w15:providerId="AD" w15:userId="S::dr.vinitha@mytrustlab.com::c3fd8aac-c0f9-4663-ac0b-b4fc03680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ttachedTemplate r:id="rId1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EC"/>
    <w:rsid w:val="00002921"/>
    <w:rsid w:val="000066ED"/>
    <w:rsid w:val="00006A3F"/>
    <w:rsid w:val="00007164"/>
    <w:rsid w:val="00013BF1"/>
    <w:rsid w:val="00013D53"/>
    <w:rsid w:val="0002011C"/>
    <w:rsid w:val="000207AC"/>
    <w:rsid w:val="00021A4E"/>
    <w:rsid w:val="00023F4F"/>
    <w:rsid w:val="00025F53"/>
    <w:rsid w:val="0002646F"/>
    <w:rsid w:val="000274B2"/>
    <w:rsid w:val="0002761E"/>
    <w:rsid w:val="000315C6"/>
    <w:rsid w:val="00033F09"/>
    <w:rsid w:val="00035A9F"/>
    <w:rsid w:val="00037A37"/>
    <w:rsid w:val="00037F7D"/>
    <w:rsid w:val="00040A0E"/>
    <w:rsid w:val="00042D62"/>
    <w:rsid w:val="00043580"/>
    <w:rsid w:val="0004650D"/>
    <w:rsid w:val="000474C0"/>
    <w:rsid w:val="0005036E"/>
    <w:rsid w:val="00050CAA"/>
    <w:rsid w:val="000518F3"/>
    <w:rsid w:val="00051BA5"/>
    <w:rsid w:val="0005289A"/>
    <w:rsid w:val="00052BBD"/>
    <w:rsid w:val="00056CC4"/>
    <w:rsid w:val="00057544"/>
    <w:rsid w:val="000644CF"/>
    <w:rsid w:val="00064FC1"/>
    <w:rsid w:val="00065C96"/>
    <w:rsid w:val="00065F8D"/>
    <w:rsid w:val="00070A22"/>
    <w:rsid w:val="000713AB"/>
    <w:rsid w:val="0007184D"/>
    <w:rsid w:val="00077444"/>
    <w:rsid w:val="00077DEE"/>
    <w:rsid w:val="00081BB7"/>
    <w:rsid w:val="000840DD"/>
    <w:rsid w:val="00084A3D"/>
    <w:rsid w:val="00084D05"/>
    <w:rsid w:val="000859D3"/>
    <w:rsid w:val="0008667E"/>
    <w:rsid w:val="00086D0C"/>
    <w:rsid w:val="00091526"/>
    <w:rsid w:val="00093114"/>
    <w:rsid w:val="000A0425"/>
    <w:rsid w:val="000A17D5"/>
    <w:rsid w:val="000A2898"/>
    <w:rsid w:val="000A292E"/>
    <w:rsid w:val="000A2ADA"/>
    <w:rsid w:val="000A440E"/>
    <w:rsid w:val="000A4E7C"/>
    <w:rsid w:val="000A5620"/>
    <w:rsid w:val="000A64FC"/>
    <w:rsid w:val="000B0721"/>
    <w:rsid w:val="000B24FC"/>
    <w:rsid w:val="000B4105"/>
    <w:rsid w:val="000C043F"/>
    <w:rsid w:val="000C168E"/>
    <w:rsid w:val="000C2F69"/>
    <w:rsid w:val="000C30FA"/>
    <w:rsid w:val="000C482A"/>
    <w:rsid w:val="000C4E60"/>
    <w:rsid w:val="000C62C0"/>
    <w:rsid w:val="000D01D2"/>
    <w:rsid w:val="000D20A2"/>
    <w:rsid w:val="000D5CED"/>
    <w:rsid w:val="000D7D43"/>
    <w:rsid w:val="000E304E"/>
    <w:rsid w:val="000F2B87"/>
    <w:rsid w:val="000F4196"/>
    <w:rsid w:val="000F4FF8"/>
    <w:rsid w:val="00104CDD"/>
    <w:rsid w:val="001064D5"/>
    <w:rsid w:val="00107343"/>
    <w:rsid w:val="001101DA"/>
    <w:rsid w:val="00110B9F"/>
    <w:rsid w:val="001140C2"/>
    <w:rsid w:val="001156EE"/>
    <w:rsid w:val="00121494"/>
    <w:rsid w:val="0012408B"/>
    <w:rsid w:val="001247B9"/>
    <w:rsid w:val="0012488A"/>
    <w:rsid w:val="00124B97"/>
    <w:rsid w:val="00125338"/>
    <w:rsid w:val="00125BBA"/>
    <w:rsid w:val="00126F23"/>
    <w:rsid w:val="00127CC8"/>
    <w:rsid w:val="00131A10"/>
    <w:rsid w:val="00132F29"/>
    <w:rsid w:val="00137C17"/>
    <w:rsid w:val="00140644"/>
    <w:rsid w:val="001407CF"/>
    <w:rsid w:val="00140E90"/>
    <w:rsid w:val="00142B68"/>
    <w:rsid w:val="00145BFD"/>
    <w:rsid w:val="0014757A"/>
    <w:rsid w:val="00150ED6"/>
    <w:rsid w:val="00151330"/>
    <w:rsid w:val="00153556"/>
    <w:rsid w:val="00156BFB"/>
    <w:rsid w:val="00156FF2"/>
    <w:rsid w:val="00157B07"/>
    <w:rsid w:val="00157C03"/>
    <w:rsid w:val="00160865"/>
    <w:rsid w:val="001608C0"/>
    <w:rsid w:val="001613ED"/>
    <w:rsid w:val="0016244A"/>
    <w:rsid w:val="00162C28"/>
    <w:rsid w:val="001630C5"/>
    <w:rsid w:val="00171E1F"/>
    <w:rsid w:val="001743A8"/>
    <w:rsid w:val="00176F01"/>
    <w:rsid w:val="00182202"/>
    <w:rsid w:val="0018516C"/>
    <w:rsid w:val="001864E3"/>
    <w:rsid w:val="00186A9D"/>
    <w:rsid w:val="001920F0"/>
    <w:rsid w:val="00193471"/>
    <w:rsid w:val="00194B60"/>
    <w:rsid w:val="001969A6"/>
    <w:rsid w:val="00196DCE"/>
    <w:rsid w:val="001A0F5C"/>
    <w:rsid w:val="001A25CB"/>
    <w:rsid w:val="001A3832"/>
    <w:rsid w:val="001A3D03"/>
    <w:rsid w:val="001B0835"/>
    <w:rsid w:val="001B5BE5"/>
    <w:rsid w:val="001B7796"/>
    <w:rsid w:val="001C28D3"/>
    <w:rsid w:val="001C3551"/>
    <w:rsid w:val="001C36F4"/>
    <w:rsid w:val="001C3AF9"/>
    <w:rsid w:val="001C5473"/>
    <w:rsid w:val="001C609E"/>
    <w:rsid w:val="001C647D"/>
    <w:rsid w:val="001D00B3"/>
    <w:rsid w:val="001D47CA"/>
    <w:rsid w:val="001E2469"/>
    <w:rsid w:val="001E2E1C"/>
    <w:rsid w:val="001E6033"/>
    <w:rsid w:val="001F0070"/>
    <w:rsid w:val="001F063B"/>
    <w:rsid w:val="001F16B0"/>
    <w:rsid w:val="001F2583"/>
    <w:rsid w:val="001F35EB"/>
    <w:rsid w:val="001F4649"/>
    <w:rsid w:val="001F7557"/>
    <w:rsid w:val="00200E9D"/>
    <w:rsid w:val="002017CC"/>
    <w:rsid w:val="0020459F"/>
    <w:rsid w:val="00205E2B"/>
    <w:rsid w:val="00205F59"/>
    <w:rsid w:val="00213253"/>
    <w:rsid w:val="00215330"/>
    <w:rsid w:val="0022210D"/>
    <w:rsid w:val="002312A1"/>
    <w:rsid w:val="00233949"/>
    <w:rsid w:val="00234043"/>
    <w:rsid w:val="00235E49"/>
    <w:rsid w:val="00241830"/>
    <w:rsid w:val="00241C6A"/>
    <w:rsid w:val="00242DF2"/>
    <w:rsid w:val="00243CD1"/>
    <w:rsid w:val="002442E9"/>
    <w:rsid w:val="00245CD2"/>
    <w:rsid w:val="0025454C"/>
    <w:rsid w:val="00254BBA"/>
    <w:rsid w:val="00257739"/>
    <w:rsid w:val="00257C84"/>
    <w:rsid w:val="00260573"/>
    <w:rsid w:val="0026149F"/>
    <w:rsid w:val="00267130"/>
    <w:rsid w:val="00267332"/>
    <w:rsid w:val="00284DD3"/>
    <w:rsid w:val="00285B95"/>
    <w:rsid w:val="00286A4E"/>
    <w:rsid w:val="00290604"/>
    <w:rsid w:val="00293A0F"/>
    <w:rsid w:val="00294365"/>
    <w:rsid w:val="002A3A4B"/>
    <w:rsid w:val="002A535F"/>
    <w:rsid w:val="002A7396"/>
    <w:rsid w:val="002A7431"/>
    <w:rsid w:val="002B09FE"/>
    <w:rsid w:val="002B2919"/>
    <w:rsid w:val="002B4548"/>
    <w:rsid w:val="002B5A3C"/>
    <w:rsid w:val="002B7A89"/>
    <w:rsid w:val="002C0F55"/>
    <w:rsid w:val="002C5057"/>
    <w:rsid w:val="002C6BC7"/>
    <w:rsid w:val="002D2FCF"/>
    <w:rsid w:val="002D44F1"/>
    <w:rsid w:val="002D4998"/>
    <w:rsid w:val="002D5F6A"/>
    <w:rsid w:val="002D61EC"/>
    <w:rsid w:val="002E05EF"/>
    <w:rsid w:val="002E11FF"/>
    <w:rsid w:val="002E1A4E"/>
    <w:rsid w:val="002E234C"/>
    <w:rsid w:val="002E4C84"/>
    <w:rsid w:val="002E57B3"/>
    <w:rsid w:val="002E79F5"/>
    <w:rsid w:val="002E7CAF"/>
    <w:rsid w:val="002E7E2D"/>
    <w:rsid w:val="002F29D5"/>
    <w:rsid w:val="002F7D95"/>
    <w:rsid w:val="00303685"/>
    <w:rsid w:val="00304620"/>
    <w:rsid w:val="00306245"/>
    <w:rsid w:val="00306E91"/>
    <w:rsid w:val="00307D8E"/>
    <w:rsid w:val="00312AF9"/>
    <w:rsid w:val="00314BE9"/>
    <w:rsid w:val="00315799"/>
    <w:rsid w:val="00316F51"/>
    <w:rsid w:val="00316FAA"/>
    <w:rsid w:val="00316FF9"/>
    <w:rsid w:val="003274B8"/>
    <w:rsid w:val="00327685"/>
    <w:rsid w:val="00330115"/>
    <w:rsid w:val="0033084D"/>
    <w:rsid w:val="0033154B"/>
    <w:rsid w:val="00333B3D"/>
    <w:rsid w:val="00333D65"/>
    <w:rsid w:val="00337A51"/>
    <w:rsid w:val="00345733"/>
    <w:rsid w:val="00346320"/>
    <w:rsid w:val="003511E0"/>
    <w:rsid w:val="003516C6"/>
    <w:rsid w:val="003525DA"/>
    <w:rsid w:val="00352DE9"/>
    <w:rsid w:val="00355A6A"/>
    <w:rsid w:val="003564F0"/>
    <w:rsid w:val="00363DC7"/>
    <w:rsid w:val="0036447C"/>
    <w:rsid w:val="0036529B"/>
    <w:rsid w:val="003659A6"/>
    <w:rsid w:val="0036624F"/>
    <w:rsid w:val="00373713"/>
    <w:rsid w:val="00376AAC"/>
    <w:rsid w:val="0038305D"/>
    <w:rsid w:val="00384529"/>
    <w:rsid w:val="00386004"/>
    <w:rsid w:val="003914FC"/>
    <w:rsid w:val="0039167F"/>
    <w:rsid w:val="00396693"/>
    <w:rsid w:val="00397BEB"/>
    <w:rsid w:val="003A28EB"/>
    <w:rsid w:val="003A31F1"/>
    <w:rsid w:val="003A3B85"/>
    <w:rsid w:val="003A5A12"/>
    <w:rsid w:val="003B1963"/>
    <w:rsid w:val="003C57EF"/>
    <w:rsid w:val="003D0481"/>
    <w:rsid w:val="003D1FE3"/>
    <w:rsid w:val="003D2A2E"/>
    <w:rsid w:val="003D4BD5"/>
    <w:rsid w:val="003D55FE"/>
    <w:rsid w:val="003D56BB"/>
    <w:rsid w:val="003E06D3"/>
    <w:rsid w:val="003E3F3E"/>
    <w:rsid w:val="003E50ED"/>
    <w:rsid w:val="003E65CE"/>
    <w:rsid w:val="003E6934"/>
    <w:rsid w:val="003E6DA5"/>
    <w:rsid w:val="003F2871"/>
    <w:rsid w:val="003F31D8"/>
    <w:rsid w:val="0040363A"/>
    <w:rsid w:val="00405316"/>
    <w:rsid w:val="00405683"/>
    <w:rsid w:val="0040680F"/>
    <w:rsid w:val="00412AE7"/>
    <w:rsid w:val="0041308E"/>
    <w:rsid w:val="00414442"/>
    <w:rsid w:val="00414F32"/>
    <w:rsid w:val="004157F4"/>
    <w:rsid w:val="004213EA"/>
    <w:rsid w:val="004254D4"/>
    <w:rsid w:val="00425B96"/>
    <w:rsid w:val="004265F9"/>
    <w:rsid w:val="0043060B"/>
    <w:rsid w:val="00437DFA"/>
    <w:rsid w:val="004407C0"/>
    <w:rsid w:val="00440DA9"/>
    <w:rsid w:val="0044465A"/>
    <w:rsid w:val="004508A0"/>
    <w:rsid w:val="00451126"/>
    <w:rsid w:val="0045371F"/>
    <w:rsid w:val="00454E02"/>
    <w:rsid w:val="004559CC"/>
    <w:rsid w:val="00455F81"/>
    <w:rsid w:val="00455FD2"/>
    <w:rsid w:val="00462105"/>
    <w:rsid w:val="00470CEF"/>
    <w:rsid w:val="00471BEA"/>
    <w:rsid w:val="0047711D"/>
    <w:rsid w:val="004806DB"/>
    <w:rsid w:val="004810BA"/>
    <w:rsid w:val="00486417"/>
    <w:rsid w:val="00490754"/>
    <w:rsid w:val="0049093B"/>
    <w:rsid w:val="00495142"/>
    <w:rsid w:val="00495413"/>
    <w:rsid w:val="004963FB"/>
    <w:rsid w:val="00497C80"/>
    <w:rsid w:val="00497F55"/>
    <w:rsid w:val="004B4A99"/>
    <w:rsid w:val="004B4E90"/>
    <w:rsid w:val="004B5CC5"/>
    <w:rsid w:val="004B6D4A"/>
    <w:rsid w:val="004B77FE"/>
    <w:rsid w:val="004C129B"/>
    <w:rsid w:val="004C227D"/>
    <w:rsid w:val="004C263F"/>
    <w:rsid w:val="004C4112"/>
    <w:rsid w:val="004C4B03"/>
    <w:rsid w:val="004C763C"/>
    <w:rsid w:val="004D46CB"/>
    <w:rsid w:val="004D497F"/>
    <w:rsid w:val="004D582A"/>
    <w:rsid w:val="004D6657"/>
    <w:rsid w:val="004E5D43"/>
    <w:rsid w:val="004E6BB3"/>
    <w:rsid w:val="004E7CF8"/>
    <w:rsid w:val="004F0E91"/>
    <w:rsid w:val="004F1BEC"/>
    <w:rsid w:val="004F5D12"/>
    <w:rsid w:val="00501254"/>
    <w:rsid w:val="00515631"/>
    <w:rsid w:val="0051763F"/>
    <w:rsid w:val="0052227A"/>
    <w:rsid w:val="00522DDE"/>
    <w:rsid w:val="00525D57"/>
    <w:rsid w:val="00526414"/>
    <w:rsid w:val="00526C1E"/>
    <w:rsid w:val="00527DCF"/>
    <w:rsid w:val="0053218B"/>
    <w:rsid w:val="005339C3"/>
    <w:rsid w:val="00534145"/>
    <w:rsid w:val="00540B16"/>
    <w:rsid w:val="00542E3B"/>
    <w:rsid w:val="00543E50"/>
    <w:rsid w:val="00543FC3"/>
    <w:rsid w:val="0054483E"/>
    <w:rsid w:val="005450A1"/>
    <w:rsid w:val="005459C5"/>
    <w:rsid w:val="00546725"/>
    <w:rsid w:val="00553DE8"/>
    <w:rsid w:val="005545BF"/>
    <w:rsid w:val="0055537F"/>
    <w:rsid w:val="00560532"/>
    <w:rsid w:val="0056077C"/>
    <w:rsid w:val="00564C09"/>
    <w:rsid w:val="00564D86"/>
    <w:rsid w:val="00570692"/>
    <w:rsid w:val="00570D17"/>
    <w:rsid w:val="0057107F"/>
    <w:rsid w:val="0057119B"/>
    <w:rsid w:val="00571EC3"/>
    <w:rsid w:val="005726E6"/>
    <w:rsid w:val="00575317"/>
    <w:rsid w:val="0058010B"/>
    <w:rsid w:val="00586553"/>
    <w:rsid w:val="00586958"/>
    <w:rsid w:val="0059189A"/>
    <w:rsid w:val="00592801"/>
    <w:rsid w:val="00593D81"/>
    <w:rsid w:val="00594082"/>
    <w:rsid w:val="00595801"/>
    <w:rsid w:val="005973E7"/>
    <w:rsid w:val="005A04D4"/>
    <w:rsid w:val="005A0C74"/>
    <w:rsid w:val="005A3E69"/>
    <w:rsid w:val="005A496F"/>
    <w:rsid w:val="005A7B68"/>
    <w:rsid w:val="005B0ADB"/>
    <w:rsid w:val="005B1B9E"/>
    <w:rsid w:val="005B1C53"/>
    <w:rsid w:val="005B4ECD"/>
    <w:rsid w:val="005B5365"/>
    <w:rsid w:val="005B7E51"/>
    <w:rsid w:val="005C1CE4"/>
    <w:rsid w:val="005C3BF0"/>
    <w:rsid w:val="005C3D98"/>
    <w:rsid w:val="005C48AA"/>
    <w:rsid w:val="005C4F52"/>
    <w:rsid w:val="005C6FD3"/>
    <w:rsid w:val="005C7276"/>
    <w:rsid w:val="005C7C1B"/>
    <w:rsid w:val="005D0FA8"/>
    <w:rsid w:val="005D4DDB"/>
    <w:rsid w:val="005D4FAA"/>
    <w:rsid w:val="005D5058"/>
    <w:rsid w:val="005D7640"/>
    <w:rsid w:val="005E1023"/>
    <w:rsid w:val="005E4C39"/>
    <w:rsid w:val="005F29CC"/>
    <w:rsid w:val="005F2F89"/>
    <w:rsid w:val="005F79CB"/>
    <w:rsid w:val="005F7C7B"/>
    <w:rsid w:val="006033A0"/>
    <w:rsid w:val="006057A9"/>
    <w:rsid w:val="0060655E"/>
    <w:rsid w:val="00610D52"/>
    <w:rsid w:val="00611F7A"/>
    <w:rsid w:val="006153C7"/>
    <w:rsid w:val="006172AC"/>
    <w:rsid w:val="006205B3"/>
    <w:rsid w:val="0062183F"/>
    <w:rsid w:val="00621AC1"/>
    <w:rsid w:val="00623FB9"/>
    <w:rsid w:val="0062759D"/>
    <w:rsid w:val="00627A3A"/>
    <w:rsid w:val="006306AB"/>
    <w:rsid w:val="00630A2C"/>
    <w:rsid w:val="00632F0F"/>
    <w:rsid w:val="006351EE"/>
    <w:rsid w:val="00641BCF"/>
    <w:rsid w:val="00642267"/>
    <w:rsid w:val="00643B6C"/>
    <w:rsid w:val="00644F7F"/>
    <w:rsid w:val="006501B1"/>
    <w:rsid w:val="00660A82"/>
    <w:rsid w:val="0066402A"/>
    <w:rsid w:val="006646EC"/>
    <w:rsid w:val="00670147"/>
    <w:rsid w:val="0067369B"/>
    <w:rsid w:val="00676C14"/>
    <w:rsid w:val="006772F0"/>
    <w:rsid w:val="00677C57"/>
    <w:rsid w:val="0068226B"/>
    <w:rsid w:val="006831A4"/>
    <w:rsid w:val="006832C1"/>
    <w:rsid w:val="00683F4B"/>
    <w:rsid w:val="0068440F"/>
    <w:rsid w:val="006916C1"/>
    <w:rsid w:val="00692611"/>
    <w:rsid w:val="00692E3B"/>
    <w:rsid w:val="0069433C"/>
    <w:rsid w:val="00694E64"/>
    <w:rsid w:val="00695D5B"/>
    <w:rsid w:val="006A3541"/>
    <w:rsid w:val="006A6380"/>
    <w:rsid w:val="006B0202"/>
    <w:rsid w:val="006B48BF"/>
    <w:rsid w:val="006B514C"/>
    <w:rsid w:val="006B545A"/>
    <w:rsid w:val="006B7C54"/>
    <w:rsid w:val="006C298C"/>
    <w:rsid w:val="006C5ACF"/>
    <w:rsid w:val="006C5E0C"/>
    <w:rsid w:val="006C64B6"/>
    <w:rsid w:val="006C66A9"/>
    <w:rsid w:val="006D063C"/>
    <w:rsid w:val="006D30EF"/>
    <w:rsid w:val="006D5C82"/>
    <w:rsid w:val="006D79D8"/>
    <w:rsid w:val="006D7BAB"/>
    <w:rsid w:val="006E2CED"/>
    <w:rsid w:val="006E3DA6"/>
    <w:rsid w:val="006E4ADB"/>
    <w:rsid w:val="006F0CC1"/>
    <w:rsid w:val="00700E12"/>
    <w:rsid w:val="00701CD8"/>
    <w:rsid w:val="00703124"/>
    <w:rsid w:val="00704464"/>
    <w:rsid w:val="00705EF1"/>
    <w:rsid w:val="00711D76"/>
    <w:rsid w:val="00711FA1"/>
    <w:rsid w:val="0071258B"/>
    <w:rsid w:val="00716F98"/>
    <w:rsid w:val="00717258"/>
    <w:rsid w:val="007208F6"/>
    <w:rsid w:val="00720FEF"/>
    <w:rsid w:val="00721232"/>
    <w:rsid w:val="0072562C"/>
    <w:rsid w:val="00725964"/>
    <w:rsid w:val="0072642F"/>
    <w:rsid w:val="007306BC"/>
    <w:rsid w:val="00730B51"/>
    <w:rsid w:val="00731549"/>
    <w:rsid w:val="007338FF"/>
    <w:rsid w:val="0073512B"/>
    <w:rsid w:val="00735349"/>
    <w:rsid w:val="00736518"/>
    <w:rsid w:val="00736955"/>
    <w:rsid w:val="00737756"/>
    <w:rsid w:val="00737932"/>
    <w:rsid w:val="007451EA"/>
    <w:rsid w:val="00745FA8"/>
    <w:rsid w:val="007522A6"/>
    <w:rsid w:val="0075238A"/>
    <w:rsid w:val="007557FA"/>
    <w:rsid w:val="00756FBD"/>
    <w:rsid w:val="00763994"/>
    <w:rsid w:val="0077122A"/>
    <w:rsid w:val="007713CA"/>
    <w:rsid w:val="00773691"/>
    <w:rsid w:val="007752BD"/>
    <w:rsid w:val="007761A2"/>
    <w:rsid w:val="00783C15"/>
    <w:rsid w:val="00786D07"/>
    <w:rsid w:val="00787ED5"/>
    <w:rsid w:val="00797234"/>
    <w:rsid w:val="00797B64"/>
    <w:rsid w:val="007A029B"/>
    <w:rsid w:val="007A5202"/>
    <w:rsid w:val="007B1CED"/>
    <w:rsid w:val="007B2F56"/>
    <w:rsid w:val="007B4C62"/>
    <w:rsid w:val="007C4F76"/>
    <w:rsid w:val="007C5403"/>
    <w:rsid w:val="007C5639"/>
    <w:rsid w:val="007C5725"/>
    <w:rsid w:val="007C79A1"/>
    <w:rsid w:val="007D598A"/>
    <w:rsid w:val="007D5E69"/>
    <w:rsid w:val="007E2417"/>
    <w:rsid w:val="007E5ACC"/>
    <w:rsid w:val="007F7466"/>
    <w:rsid w:val="0080054A"/>
    <w:rsid w:val="00800CE6"/>
    <w:rsid w:val="00802808"/>
    <w:rsid w:val="008060C1"/>
    <w:rsid w:val="00806C7B"/>
    <w:rsid w:val="00806D89"/>
    <w:rsid w:val="008072D6"/>
    <w:rsid w:val="00810A68"/>
    <w:rsid w:val="00811DDB"/>
    <w:rsid w:val="008140F7"/>
    <w:rsid w:val="0081704B"/>
    <w:rsid w:val="008202C9"/>
    <w:rsid w:val="00823C33"/>
    <w:rsid w:val="008303DD"/>
    <w:rsid w:val="008310F6"/>
    <w:rsid w:val="00831C83"/>
    <w:rsid w:val="00832E02"/>
    <w:rsid w:val="00833A44"/>
    <w:rsid w:val="00835189"/>
    <w:rsid w:val="008403C1"/>
    <w:rsid w:val="008433A4"/>
    <w:rsid w:val="0084365D"/>
    <w:rsid w:val="00843891"/>
    <w:rsid w:val="008438DA"/>
    <w:rsid w:val="00843BE5"/>
    <w:rsid w:val="00844162"/>
    <w:rsid w:val="00852F1F"/>
    <w:rsid w:val="0085602D"/>
    <w:rsid w:val="00870169"/>
    <w:rsid w:val="00870E39"/>
    <w:rsid w:val="008759D3"/>
    <w:rsid w:val="00875CCD"/>
    <w:rsid w:val="00876D30"/>
    <w:rsid w:val="00882A3B"/>
    <w:rsid w:val="0088558F"/>
    <w:rsid w:val="00885674"/>
    <w:rsid w:val="0089537D"/>
    <w:rsid w:val="008A094A"/>
    <w:rsid w:val="008A1EFC"/>
    <w:rsid w:val="008A329B"/>
    <w:rsid w:val="008A3765"/>
    <w:rsid w:val="008A5213"/>
    <w:rsid w:val="008A545C"/>
    <w:rsid w:val="008A5DB1"/>
    <w:rsid w:val="008B7C83"/>
    <w:rsid w:val="008C1223"/>
    <w:rsid w:val="008C21A1"/>
    <w:rsid w:val="008C58AD"/>
    <w:rsid w:val="008C6ACF"/>
    <w:rsid w:val="008D0B20"/>
    <w:rsid w:val="008D1567"/>
    <w:rsid w:val="008D244C"/>
    <w:rsid w:val="008D4776"/>
    <w:rsid w:val="008D61FC"/>
    <w:rsid w:val="008D6588"/>
    <w:rsid w:val="008E314D"/>
    <w:rsid w:val="008E6447"/>
    <w:rsid w:val="008E6620"/>
    <w:rsid w:val="008E6A7F"/>
    <w:rsid w:val="008E7BE4"/>
    <w:rsid w:val="008F3D05"/>
    <w:rsid w:val="008F5419"/>
    <w:rsid w:val="008F6BD7"/>
    <w:rsid w:val="008F6F0C"/>
    <w:rsid w:val="009003D0"/>
    <w:rsid w:val="00900476"/>
    <w:rsid w:val="009010A4"/>
    <w:rsid w:val="0090204A"/>
    <w:rsid w:val="009040FA"/>
    <w:rsid w:val="0090459E"/>
    <w:rsid w:val="009045BF"/>
    <w:rsid w:val="00906FF2"/>
    <w:rsid w:val="009106C1"/>
    <w:rsid w:val="00911571"/>
    <w:rsid w:val="00915644"/>
    <w:rsid w:val="00917BFD"/>
    <w:rsid w:val="009204F4"/>
    <w:rsid w:val="00921BC8"/>
    <w:rsid w:val="00923A62"/>
    <w:rsid w:val="00924A1B"/>
    <w:rsid w:val="009259CC"/>
    <w:rsid w:val="009262BC"/>
    <w:rsid w:val="009344A5"/>
    <w:rsid w:val="00934A70"/>
    <w:rsid w:val="00937CE3"/>
    <w:rsid w:val="0094198B"/>
    <w:rsid w:val="00951743"/>
    <w:rsid w:val="00951C00"/>
    <w:rsid w:val="00955257"/>
    <w:rsid w:val="009709E0"/>
    <w:rsid w:val="00971350"/>
    <w:rsid w:val="009720C2"/>
    <w:rsid w:val="009724FE"/>
    <w:rsid w:val="0097290F"/>
    <w:rsid w:val="00975139"/>
    <w:rsid w:val="00980D30"/>
    <w:rsid w:val="00980DE2"/>
    <w:rsid w:val="0098237C"/>
    <w:rsid w:val="00983186"/>
    <w:rsid w:val="009901DB"/>
    <w:rsid w:val="00992060"/>
    <w:rsid w:val="009929BD"/>
    <w:rsid w:val="009932F9"/>
    <w:rsid w:val="009A08D5"/>
    <w:rsid w:val="009A596D"/>
    <w:rsid w:val="009A6D50"/>
    <w:rsid w:val="009B0F39"/>
    <w:rsid w:val="009B51B7"/>
    <w:rsid w:val="009B5892"/>
    <w:rsid w:val="009B6ABF"/>
    <w:rsid w:val="009C381B"/>
    <w:rsid w:val="009C6817"/>
    <w:rsid w:val="009C6EB2"/>
    <w:rsid w:val="009D5F5D"/>
    <w:rsid w:val="009E01E8"/>
    <w:rsid w:val="009E3254"/>
    <w:rsid w:val="009E5405"/>
    <w:rsid w:val="009E7FD5"/>
    <w:rsid w:val="009F0796"/>
    <w:rsid w:val="009F238D"/>
    <w:rsid w:val="009F42AB"/>
    <w:rsid w:val="009F5184"/>
    <w:rsid w:val="009F78A1"/>
    <w:rsid w:val="00A01678"/>
    <w:rsid w:val="00A03266"/>
    <w:rsid w:val="00A03F68"/>
    <w:rsid w:val="00A04724"/>
    <w:rsid w:val="00A047D5"/>
    <w:rsid w:val="00A055D3"/>
    <w:rsid w:val="00A062BB"/>
    <w:rsid w:val="00A22A56"/>
    <w:rsid w:val="00A231B4"/>
    <w:rsid w:val="00A275BE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37B12"/>
    <w:rsid w:val="00A40B6E"/>
    <w:rsid w:val="00A42AA5"/>
    <w:rsid w:val="00A441A8"/>
    <w:rsid w:val="00A44E7D"/>
    <w:rsid w:val="00A473FA"/>
    <w:rsid w:val="00A509B3"/>
    <w:rsid w:val="00A54956"/>
    <w:rsid w:val="00A54CB4"/>
    <w:rsid w:val="00A56058"/>
    <w:rsid w:val="00A5694F"/>
    <w:rsid w:val="00A56B0B"/>
    <w:rsid w:val="00A5714E"/>
    <w:rsid w:val="00A572A4"/>
    <w:rsid w:val="00A57C80"/>
    <w:rsid w:val="00A60CA2"/>
    <w:rsid w:val="00A61E31"/>
    <w:rsid w:val="00A62AD8"/>
    <w:rsid w:val="00A6357A"/>
    <w:rsid w:val="00A706A0"/>
    <w:rsid w:val="00A72465"/>
    <w:rsid w:val="00A779A4"/>
    <w:rsid w:val="00A81437"/>
    <w:rsid w:val="00A815A3"/>
    <w:rsid w:val="00A847D3"/>
    <w:rsid w:val="00A84C71"/>
    <w:rsid w:val="00A90A65"/>
    <w:rsid w:val="00A94311"/>
    <w:rsid w:val="00AA0721"/>
    <w:rsid w:val="00AA0FE1"/>
    <w:rsid w:val="00AA3102"/>
    <w:rsid w:val="00AA7CDF"/>
    <w:rsid w:val="00AB1A02"/>
    <w:rsid w:val="00AB3A48"/>
    <w:rsid w:val="00AB3AA8"/>
    <w:rsid w:val="00AB7730"/>
    <w:rsid w:val="00AC119C"/>
    <w:rsid w:val="00AC5F63"/>
    <w:rsid w:val="00AD1AF2"/>
    <w:rsid w:val="00AD4C04"/>
    <w:rsid w:val="00AD6626"/>
    <w:rsid w:val="00AD6D5F"/>
    <w:rsid w:val="00AD75E9"/>
    <w:rsid w:val="00AE14B8"/>
    <w:rsid w:val="00AE1744"/>
    <w:rsid w:val="00AE74FB"/>
    <w:rsid w:val="00AE7DF8"/>
    <w:rsid w:val="00AF13A2"/>
    <w:rsid w:val="00AF2DF8"/>
    <w:rsid w:val="00AF2F20"/>
    <w:rsid w:val="00AF3BAF"/>
    <w:rsid w:val="00AF5736"/>
    <w:rsid w:val="00B077C5"/>
    <w:rsid w:val="00B1020C"/>
    <w:rsid w:val="00B13088"/>
    <w:rsid w:val="00B13C92"/>
    <w:rsid w:val="00B1452D"/>
    <w:rsid w:val="00B155FD"/>
    <w:rsid w:val="00B16D89"/>
    <w:rsid w:val="00B21BBF"/>
    <w:rsid w:val="00B21C4A"/>
    <w:rsid w:val="00B2202A"/>
    <w:rsid w:val="00B23D57"/>
    <w:rsid w:val="00B24121"/>
    <w:rsid w:val="00B24E27"/>
    <w:rsid w:val="00B3140A"/>
    <w:rsid w:val="00B32170"/>
    <w:rsid w:val="00B41A4A"/>
    <w:rsid w:val="00B42D9F"/>
    <w:rsid w:val="00B51076"/>
    <w:rsid w:val="00B539E5"/>
    <w:rsid w:val="00B57CBD"/>
    <w:rsid w:val="00B635F7"/>
    <w:rsid w:val="00B64D34"/>
    <w:rsid w:val="00B6526C"/>
    <w:rsid w:val="00B70912"/>
    <w:rsid w:val="00B71E8C"/>
    <w:rsid w:val="00B73D0A"/>
    <w:rsid w:val="00B740E0"/>
    <w:rsid w:val="00B8058A"/>
    <w:rsid w:val="00B81660"/>
    <w:rsid w:val="00B81B60"/>
    <w:rsid w:val="00B8278F"/>
    <w:rsid w:val="00B848F8"/>
    <w:rsid w:val="00B84D30"/>
    <w:rsid w:val="00B90A2E"/>
    <w:rsid w:val="00B91D8B"/>
    <w:rsid w:val="00B97798"/>
    <w:rsid w:val="00BA10B4"/>
    <w:rsid w:val="00BA2194"/>
    <w:rsid w:val="00BA2705"/>
    <w:rsid w:val="00BA54CD"/>
    <w:rsid w:val="00BA5AA9"/>
    <w:rsid w:val="00BA5B92"/>
    <w:rsid w:val="00BB056B"/>
    <w:rsid w:val="00BB0DDD"/>
    <w:rsid w:val="00BB2237"/>
    <w:rsid w:val="00BB35D3"/>
    <w:rsid w:val="00BB3E9D"/>
    <w:rsid w:val="00BB4D4A"/>
    <w:rsid w:val="00BB59CE"/>
    <w:rsid w:val="00BB6B99"/>
    <w:rsid w:val="00BB7190"/>
    <w:rsid w:val="00BB75F3"/>
    <w:rsid w:val="00BC22E0"/>
    <w:rsid w:val="00BC4488"/>
    <w:rsid w:val="00BD5AE0"/>
    <w:rsid w:val="00BD5FB9"/>
    <w:rsid w:val="00BE09CA"/>
    <w:rsid w:val="00BE3A44"/>
    <w:rsid w:val="00BE6CAF"/>
    <w:rsid w:val="00BE7D05"/>
    <w:rsid w:val="00BF1CE6"/>
    <w:rsid w:val="00BF52B1"/>
    <w:rsid w:val="00BF5655"/>
    <w:rsid w:val="00BF6CAC"/>
    <w:rsid w:val="00C00762"/>
    <w:rsid w:val="00C008B1"/>
    <w:rsid w:val="00C01A49"/>
    <w:rsid w:val="00C05E09"/>
    <w:rsid w:val="00C060C8"/>
    <w:rsid w:val="00C062DC"/>
    <w:rsid w:val="00C12128"/>
    <w:rsid w:val="00C13147"/>
    <w:rsid w:val="00C174CC"/>
    <w:rsid w:val="00C208B7"/>
    <w:rsid w:val="00C229DE"/>
    <w:rsid w:val="00C2397C"/>
    <w:rsid w:val="00C2562C"/>
    <w:rsid w:val="00C31614"/>
    <w:rsid w:val="00C3510D"/>
    <w:rsid w:val="00C42DAF"/>
    <w:rsid w:val="00C45AE2"/>
    <w:rsid w:val="00C4776B"/>
    <w:rsid w:val="00C477D4"/>
    <w:rsid w:val="00C5018A"/>
    <w:rsid w:val="00C5439C"/>
    <w:rsid w:val="00C549F1"/>
    <w:rsid w:val="00C5572B"/>
    <w:rsid w:val="00C5611C"/>
    <w:rsid w:val="00C57A0D"/>
    <w:rsid w:val="00C60399"/>
    <w:rsid w:val="00C60B7A"/>
    <w:rsid w:val="00C639FF"/>
    <w:rsid w:val="00C655D1"/>
    <w:rsid w:val="00C6687E"/>
    <w:rsid w:val="00C66CFF"/>
    <w:rsid w:val="00C67260"/>
    <w:rsid w:val="00C703CF"/>
    <w:rsid w:val="00C707FC"/>
    <w:rsid w:val="00C70F7D"/>
    <w:rsid w:val="00C70F88"/>
    <w:rsid w:val="00C713A0"/>
    <w:rsid w:val="00C7562E"/>
    <w:rsid w:val="00C82669"/>
    <w:rsid w:val="00C8471E"/>
    <w:rsid w:val="00C90056"/>
    <w:rsid w:val="00C924BC"/>
    <w:rsid w:val="00C945C1"/>
    <w:rsid w:val="00C963BC"/>
    <w:rsid w:val="00C97B94"/>
    <w:rsid w:val="00CA2F4A"/>
    <w:rsid w:val="00CA60F3"/>
    <w:rsid w:val="00CB0F36"/>
    <w:rsid w:val="00CB1BE3"/>
    <w:rsid w:val="00CB3894"/>
    <w:rsid w:val="00CB704C"/>
    <w:rsid w:val="00CC2578"/>
    <w:rsid w:val="00CC3E8A"/>
    <w:rsid w:val="00CC46C3"/>
    <w:rsid w:val="00CC4A29"/>
    <w:rsid w:val="00CC56A2"/>
    <w:rsid w:val="00CC64E1"/>
    <w:rsid w:val="00CD6AFD"/>
    <w:rsid w:val="00CD7A76"/>
    <w:rsid w:val="00CE1400"/>
    <w:rsid w:val="00CE17EC"/>
    <w:rsid w:val="00CE20AA"/>
    <w:rsid w:val="00CE2884"/>
    <w:rsid w:val="00CE2FF0"/>
    <w:rsid w:val="00CE6784"/>
    <w:rsid w:val="00CF2F3D"/>
    <w:rsid w:val="00CF4553"/>
    <w:rsid w:val="00CF563E"/>
    <w:rsid w:val="00CF7B84"/>
    <w:rsid w:val="00D01530"/>
    <w:rsid w:val="00D0203B"/>
    <w:rsid w:val="00D055C6"/>
    <w:rsid w:val="00D06392"/>
    <w:rsid w:val="00D06879"/>
    <w:rsid w:val="00D13EAC"/>
    <w:rsid w:val="00D15547"/>
    <w:rsid w:val="00D20857"/>
    <w:rsid w:val="00D208EC"/>
    <w:rsid w:val="00D22333"/>
    <w:rsid w:val="00D237FA"/>
    <w:rsid w:val="00D24881"/>
    <w:rsid w:val="00D24B70"/>
    <w:rsid w:val="00D315E1"/>
    <w:rsid w:val="00D35264"/>
    <w:rsid w:val="00D43F37"/>
    <w:rsid w:val="00D4530C"/>
    <w:rsid w:val="00D466E1"/>
    <w:rsid w:val="00D46F8B"/>
    <w:rsid w:val="00D503A8"/>
    <w:rsid w:val="00D54267"/>
    <w:rsid w:val="00D61E17"/>
    <w:rsid w:val="00D63461"/>
    <w:rsid w:val="00D7507F"/>
    <w:rsid w:val="00D806B8"/>
    <w:rsid w:val="00D83391"/>
    <w:rsid w:val="00D87D46"/>
    <w:rsid w:val="00D90313"/>
    <w:rsid w:val="00D91B4F"/>
    <w:rsid w:val="00D92ED6"/>
    <w:rsid w:val="00D94003"/>
    <w:rsid w:val="00D94A75"/>
    <w:rsid w:val="00D95283"/>
    <w:rsid w:val="00DA067D"/>
    <w:rsid w:val="00DA0E92"/>
    <w:rsid w:val="00DA1B4F"/>
    <w:rsid w:val="00DA302F"/>
    <w:rsid w:val="00DA6815"/>
    <w:rsid w:val="00DB3F7D"/>
    <w:rsid w:val="00DB5F2F"/>
    <w:rsid w:val="00DB7047"/>
    <w:rsid w:val="00DC653D"/>
    <w:rsid w:val="00DC76CD"/>
    <w:rsid w:val="00DC78A0"/>
    <w:rsid w:val="00DD0779"/>
    <w:rsid w:val="00DD16EF"/>
    <w:rsid w:val="00DD2880"/>
    <w:rsid w:val="00DD2DCE"/>
    <w:rsid w:val="00DD5D02"/>
    <w:rsid w:val="00DE0D9D"/>
    <w:rsid w:val="00DE4D98"/>
    <w:rsid w:val="00DE58C0"/>
    <w:rsid w:val="00DF08EE"/>
    <w:rsid w:val="00DF14F8"/>
    <w:rsid w:val="00DF6E61"/>
    <w:rsid w:val="00DF7A33"/>
    <w:rsid w:val="00E00593"/>
    <w:rsid w:val="00E02417"/>
    <w:rsid w:val="00E0375D"/>
    <w:rsid w:val="00E03A47"/>
    <w:rsid w:val="00E04AA3"/>
    <w:rsid w:val="00E1317F"/>
    <w:rsid w:val="00E15F96"/>
    <w:rsid w:val="00E16837"/>
    <w:rsid w:val="00E17C13"/>
    <w:rsid w:val="00E24F5D"/>
    <w:rsid w:val="00E260D1"/>
    <w:rsid w:val="00E27C55"/>
    <w:rsid w:val="00E322B3"/>
    <w:rsid w:val="00E32BEC"/>
    <w:rsid w:val="00E36009"/>
    <w:rsid w:val="00E3722C"/>
    <w:rsid w:val="00E43E40"/>
    <w:rsid w:val="00E457BD"/>
    <w:rsid w:val="00E501DB"/>
    <w:rsid w:val="00E50AD5"/>
    <w:rsid w:val="00E50E08"/>
    <w:rsid w:val="00E52960"/>
    <w:rsid w:val="00E53550"/>
    <w:rsid w:val="00E578D4"/>
    <w:rsid w:val="00E61652"/>
    <w:rsid w:val="00E61D18"/>
    <w:rsid w:val="00E61E7A"/>
    <w:rsid w:val="00E647CA"/>
    <w:rsid w:val="00E67FE7"/>
    <w:rsid w:val="00E71D98"/>
    <w:rsid w:val="00E73AC5"/>
    <w:rsid w:val="00E73F61"/>
    <w:rsid w:val="00E7441A"/>
    <w:rsid w:val="00E75434"/>
    <w:rsid w:val="00E7598B"/>
    <w:rsid w:val="00E76671"/>
    <w:rsid w:val="00E80548"/>
    <w:rsid w:val="00E829AD"/>
    <w:rsid w:val="00E84856"/>
    <w:rsid w:val="00E84C36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6C26"/>
    <w:rsid w:val="00EB083A"/>
    <w:rsid w:val="00EB10A8"/>
    <w:rsid w:val="00EB1FE0"/>
    <w:rsid w:val="00EB29B8"/>
    <w:rsid w:val="00EB30AA"/>
    <w:rsid w:val="00EB4DCE"/>
    <w:rsid w:val="00EB570D"/>
    <w:rsid w:val="00EB75CD"/>
    <w:rsid w:val="00EC0033"/>
    <w:rsid w:val="00EC0710"/>
    <w:rsid w:val="00EC3DD4"/>
    <w:rsid w:val="00EC4CC3"/>
    <w:rsid w:val="00EC7DB1"/>
    <w:rsid w:val="00EC7EDD"/>
    <w:rsid w:val="00ED1F21"/>
    <w:rsid w:val="00ED367E"/>
    <w:rsid w:val="00ED7563"/>
    <w:rsid w:val="00EE1A69"/>
    <w:rsid w:val="00EE3A0B"/>
    <w:rsid w:val="00EE45EC"/>
    <w:rsid w:val="00EE5127"/>
    <w:rsid w:val="00EE53E6"/>
    <w:rsid w:val="00EE60C6"/>
    <w:rsid w:val="00EE684A"/>
    <w:rsid w:val="00EF0F3B"/>
    <w:rsid w:val="00EF5EEA"/>
    <w:rsid w:val="00EF619D"/>
    <w:rsid w:val="00EF6B54"/>
    <w:rsid w:val="00F000F8"/>
    <w:rsid w:val="00F04942"/>
    <w:rsid w:val="00F050D4"/>
    <w:rsid w:val="00F062EF"/>
    <w:rsid w:val="00F06D92"/>
    <w:rsid w:val="00F07B73"/>
    <w:rsid w:val="00F10E29"/>
    <w:rsid w:val="00F11F91"/>
    <w:rsid w:val="00F149D8"/>
    <w:rsid w:val="00F15B2E"/>
    <w:rsid w:val="00F215BC"/>
    <w:rsid w:val="00F222D1"/>
    <w:rsid w:val="00F22407"/>
    <w:rsid w:val="00F249E2"/>
    <w:rsid w:val="00F25603"/>
    <w:rsid w:val="00F25B56"/>
    <w:rsid w:val="00F26402"/>
    <w:rsid w:val="00F301FC"/>
    <w:rsid w:val="00F3263F"/>
    <w:rsid w:val="00F32B06"/>
    <w:rsid w:val="00F33825"/>
    <w:rsid w:val="00F33858"/>
    <w:rsid w:val="00F344BA"/>
    <w:rsid w:val="00F35043"/>
    <w:rsid w:val="00F3635F"/>
    <w:rsid w:val="00F36639"/>
    <w:rsid w:val="00F37005"/>
    <w:rsid w:val="00F37AB1"/>
    <w:rsid w:val="00F43C1B"/>
    <w:rsid w:val="00F442D6"/>
    <w:rsid w:val="00F4688E"/>
    <w:rsid w:val="00F47BF3"/>
    <w:rsid w:val="00F52F42"/>
    <w:rsid w:val="00F544C9"/>
    <w:rsid w:val="00F60498"/>
    <w:rsid w:val="00F6115D"/>
    <w:rsid w:val="00F61504"/>
    <w:rsid w:val="00F63117"/>
    <w:rsid w:val="00F647A2"/>
    <w:rsid w:val="00F66D65"/>
    <w:rsid w:val="00F6725B"/>
    <w:rsid w:val="00F67266"/>
    <w:rsid w:val="00F70458"/>
    <w:rsid w:val="00F7076D"/>
    <w:rsid w:val="00F732C8"/>
    <w:rsid w:val="00F75332"/>
    <w:rsid w:val="00F766E7"/>
    <w:rsid w:val="00F76D67"/>
    <w:rsid w:val="00F77C5F"/>
    <w:rsid w:val="00F81735"/>
    <w:rsid w:val="00F81C1B"/>
    <w:rsid w:val="00F837CB"/>
    <w:rsid w:val="00F933A1"/>
    <w:rsid w:val="00F9648A"/>
    <w:rsid w:val="00FA1308"/>
    <w:rsid w:val="00FA4E76"/>
    <w:rsid w:val="00FA69BD"/>
    <w:rsid w:val="00FA7962"/>
    <w:rsid w:val="00FB2454"/>
    <w:rsid w:val="00FB267E"/>
    <w:rsid w:val="00FB2DBF"/>
    <w:rsid w:val="00FB3769"/>
    <w:rsid w:val="00FB4A45"/>
    <w:rsid w:val="00FB5735"/>
    <w:rsid w:val="00FC0EF4"/>
    <w:rsid w:val="00FC29F4"/>
    <w:rsid w:val="00FC3157"/>
    <w:rsid w:val="00FC3B02"/>
    <w:rsid w:val="00FC59F7"/>
    <w:rsid w:val="00FC5A2A"/>
    <w:rsid w:val="00FC778E"/>
    <w:rsid w:val="00FD1A4D"/>
    <w:rsid w:val="00FD1E6C"/>
    <w:rsid w:val="00FD203A"/>
    <w:rsid w:val="00FD2C66"/>
    <w:rsid w:val="00FD57C0"/>
    <w:rsid w:val="00FD5D6B"/>
    <w:rsid w:val="00FD63F2"/>
    <w:rsid w:val="00FD7734"/>
    <w:rsid w:val="00FE28B5"/>
    <w:rsid w:val="00FE3C10"/>
    <w:rsid w:val="00FE3F1E"/>
    <w:rsid w:val="00FE44A4"/>
    <w:rsid w:val="00FE4D9C"/>
    <w:rsid w:val="00FE5367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45C0"/>
  <w15:chartTrackingRefBased/>
  <w15:docId w15:val="{7F7ADDAD-51DF-4D8C-A753-01B50DB0C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1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BC4488"/>
    <w:pPr>
      <w:numPr>
        <w:numId w:val="183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BC448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BC4488"/>
    <w:pPr>
      <w:numPr>
        <w:ilvl w:val="1"/>
        <w:numId w:val="182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  <w:style w:type="paragraph" w:customStyle="1" w:styleId="L2-TDPLSubheading">
    <w:name w:val="L2-TDPLSubheading"/>
    <w:basedOn w:val="TDPL-H2"/>
    <w:link w:val="L2-TDPLSubheadingChar"/>
    <w:qFormat/>
    <w:rsid w:val="00F66D65"/>
    <w:pPr>
      <w:numPr>
        <w:numId w:val="0"/>
      </w:numPr>
      <w:spacing w:before="200"/>
      <w:ind w:right="-692"/>
      <w:jc w:val="both"/>
      <w:pPrChange w:id="0" w:author="Dr. Vinitha Purushothaman" w:date="2025-04-05T17:58:00Z">
        <w:pPr>
          <w:keepNext/>
          <w:keepLines/>
          <w:widowControl w:val="0"/>
          <w:numPr>
            <w:numId w:val="88"/>
          </w:numPr>
          <w:autoSpaceDE w:val="0"/>
          <w:autoSpaceDN w:val="0"/>
          <w:spacing w:before="200" w:after="80"/>
          <w:ind w:left="1134" w:right="-692" w:hanging="1134"/>
          <w:jc w:val="both"/>
          <w:outlineLvl w:val="1"/>
        </w:pPr>
      </w:pPrChange>
    </w:pPr>
    <w:rPr>
      <w:spacing w:val="-1"/>
      <w:sz w:val="24"/>
      <w:szCs w:val="28"/>
      <w:rPrChange w:id="0" w:author="Dr. Vinitha Purushothaman" w:date="2025-04-05T17:58:00Z">
        <w:rPr>
          <w:rFonts w:ascii="Palatino Linotype" w:eastAsiaTheme="majorEastAsia" w:hAnsi="Palatino Linotype" w:cstheme="majorBidi"/>
          <w:b/>
          <w:color w:val="000000" w:themeColor="text1"/>
          <w:sz w:val="24"/>
          <w:szCs w:val="28"/>
          <w:lang w:val="en-US" w:eastAsia="en-US" w:bidi="ar-SA"/>
        </w:rPr>
      </w:rPrChange>
    </w:rPr>
  </w:style>
  <w:style w:type="character" w:customStyle="1" w:styleId="L2-TDPLSubheadingChar">
    <w:name w:val="L2-TDPLSubheading Char"/>
    <w:basedOn w:val="TDPL-H2Char"/>
    <w:link w:val="L2-TDPLSubheading"/>
    <w:rsid w:val="00F66D65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8"/>
      <w:lang w:val="en-US"/>
      <w14:ligatures w14:val="none"/>
    </w:rPr>
  </w:style>
  <w:style w:type="paragraph" w:styleId="Revision">
    <w:name w:val="Revision"/>
    <w:hidden/>
    <w:uiPriority w:val="99"/>
    <w:semiHidden/>
    <w:rsid w:val="00F66D65"/>
    <w:pPr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DPL-Hdg-14">
    <w:name w:val="TDPL-Hdg-14"/>
    <w:basedOn w:val="TDPL-H1"/>
    <w:next w:val="TDPL-BodyTxt"/>
    <w:link w:val="TDPL-Hdg-14Char"/>
    <w:autoRedefine/>
    <w:qFormat/>
    <w:rsid w:val="00DC76CD"/>
    <w:pPr>
      <w:numPr>
        <w:numId w:val="0"/>
      </w:numPr>
      <w:tabs>
        <w:tab w:val="clear" w:pos="1440"/>
      </w:tabs>
      <w:ind w:right="-22"/>
      <w:jc w:val="center"/>
    </w:pPr>
  </w:style>
  <w:style w:type="character" w:customStyle="1" w:styleId="TDPL-Hdg-14Char">
    <w:name w:val="TDPL-Hdg-14 Char"/>
    <w:basedOn w:val="TDPL-H1Char"/>
    <w:link w:val="TDPL-Hdg-14"/>
    <w:rsid w:val="00DC76CD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image" Target="media/image20.png"/><Relationship Id="rId21" Type="http://schemas.openxmlformats.org/officeDocument/2006/relationships/header" Target="header7.xml"/><Relationship Id="rId34" Type="http://schemas.openxmlformats.org/officeDocument/2006/relationships/image" Target="media/image15.png"/><Relationship Id="rId42" Type="http://schemas.openxmlformats.org/officeDocument/2006/relationships/image" Target="media/image23.png"/><Relationship Id="rId47" Type="http://schemas.microsoft.com/office/2011/relationships/people" Target="peop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0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8.png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header" Target="header9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7.png"/><Relationship Id="rId28" Type="http://schemas.openxmlformats.org/officeDocument/2006/relationships/image" Target="media/image90.png"/><Relationship Id="rId36" Type="http://schemas.openxmlformats.org/officeDocument/2006/relationships/image" Target="media/image17.png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31" Type="http://schemas.openxmlformats.org/officeDocument/2006/relationships/image" Target="media/image12.png"/><Relationship Id="rId44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8.xml"/><Relationship Id="rId27" Type="http://schemas.openxmlformats.org/officeDocument/2006/relationships/image" Target="media/image11.png"/><Relationship Id="rId30" Type="http://schemas.openxmlformats.org/officeDocument/2006/relationships/image" Target="media/image110.png"/><Relationship Id="rId35" Type="http://schemas.openxmlformats.org/officeDocument/2006/relationships/image" Target="media/image16.png"/><Relationship Id="rId43" Type="http://schemas.openxmlformats.org/officeDocument/2006/relationships/image" Target="media/image24.png"/><Relationship Id="rId48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fontTable" Target="fontTable.xml"/><Relationship Id="rId20" Type="http://schemas.openxmlformats.org/officeDocument/2006/relationships/header" Target="header6.xml"/><Relationship Id="rId41" Type="http://schemas.openxmlformats.org/officeDocument/2006/relationships/image" Target="media/image22.png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</Template>
  <TotalTime>135</TotalTime>
  <Pages>12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10</cp:revision>
  <cp:lastPrinted>2025-02-01T08:10:00Z</cp:lastPrinted>
  <dcterms:created xsi:type="dcterms:W3CDTF">2025-05-19T13:05:00Z</dcterms:created>
  <dcterms:modified xsi:type="dcterms:W3CDTF">2025-05-30T10:28:00Z</dcterms:modified>
</cp:coreProperties>
</file>